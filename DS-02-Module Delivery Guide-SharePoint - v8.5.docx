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504C" w14:textId="77777777" w:rsidR="00FF7903" w:rsidRPr="00291850" w:rsidRDefault="00D90670" w:rsidP="00645955">
      <w:pPr>
        <w:spacing w:line="480" w:lineRule="auto"/>
      </w:pPr>
      <w:r w:rsidRPr="00291850">
        <w:rPr>
          <w:noProof/>
          <w:color w:val="FFFFFF" w:themeColor="background1"/>
          <w:sz w:val="48"/>
        </w:rPr>
        <w:drawing>
          <wp:inline distT="0" distB="0" distL="0" distR="0" wp14:anchorId="36541E14" wp14:editId="5412BE6E">
            <wp:extent cx="2604538" cy="345990"/>
            <wp:effectExtent l="0" t="0" r="0" b="0"/>
            <wp:docPr id="4" name="Picture 4"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443" t="30150" b="30247"/>
                    <a:stretch/>
                  </pic:blipFill>
                  <pic:spPr bwMode="auto">
                    <a:xfrm>
                      <a:off x="0" y="0"/>
                      <a:ext cx="2608025" cy="346453"/>
                    </a:xfrm>
                    <a:prstGeom prst="rect">
                      <a:avLst/>
                    </a:prstGeom>
                    <a:noFill/>
                    <a:ln>
                      <a:noFill/>
                    </a:ln>
                    <a:extLst>
                      <a:ext uri="{53640926-AAD7-44D8-BBD7-CCE9431645EC}">
                        <a14:shadowObscured xmlns:a14="http://schemas.microsoft.com/office/drawing/2010/main"/>
                      </a:ext>
                    </a:extLst>
                  </pic:spPr>
                </pic:pic>
              </a:graphicData>
            </a:graphic>
          </wp:inline>
        </w:drawing>
      </w:r>
    </w:p>
    <w:p w14:paraId="319E51B8" w14:textId="5F7B8387" w:rsidR="00FF7903" w:rsidRPr="00291850" w:rsidRDefault="00F65BA3" w:rsidP="00E00AB3">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21B1DF14" w14:textId="5106C840" w:rsidR="00FF7903" w:rsidRPr="00291850" w:rsidRDefault="00F65BA3" w:rsidP="00FF7903">
      <w:pPr>
        <w:rPr>
          <w:color w:val="505050"/>
          <w:sz w:val="40"/>
          <w:szCs w:val="40"/>
        </w:rPr>
      </w:pPr>
      <w:r>
        <w:rPr>
          <w:color w:val="505050"/>
          <w:sz w:val="40"/>
          <w:szCs w:val="40"/>
        </w:rPr>
        <w:t>02-Module Delivery Guide-SharePoint</w:t>
      </w:r>
      <w:r w:rsidR="00FF7903" w:rsidRPr="00291850">
        <w:rPr>
          <w:color w:val="505050"/>
          <w:sz w:val="40"/>
          <w:szCs w:val="40"/>
        </w:rPr>
        <w:t xml:space="preserve"> </w:t>
      </w:r>
    </w:p>
    <w:p w14:paraId="3FC7D6EF" w14:textId="22A72E9C" w:rsidR="00FF7903" w:rsidRPr="00291850" w:rsidRDefault="00F65BA3" w:rsidP="00FF7903">
      <w:pPr>
        <w:rPr>
          <w:color w:val="505050"/>
          <w:sz w:val="40"/>
          <w:szCs w:val="40"/>
        </w:rPr>
      </w:pPr>
      <w:r>
        <w:rPr>
          <w:color w:val="505050"/>
          <w:sz w:val="40"/>
          <w:szCs w:val="40"/>
        </w:rPr>
        <w:t>v8.5 - January 2026</w:t>
      </w:r>
      <w:r w:rsidR="00FF7903" w:rsidRPr="00291850">
        <w:rPr>
          <w:color w:val="505050"/>
          <w:sz w:val="40"/>
          <w:szCs w:val="40"/>
        </w:rPr>
        <w:t xml:space="preserve"> </w:t>
      </w:r>
    </w:p>
    <w:p w14:paraId="708D7267" w14:textId="77777777" w:rsidR="00FF7903" w:rsidRPr="00291850" w:rsidRDefault="00FF7903" w:rsidP="00FF7903">
      <w:pPr>
        <w:rPr>
          <w:color w:val="2E74B5"/>
          <w:sz w:val="44"/>
          <w:szCs w:val="44"/>
        </w:rPr>
      </w:pPr>
      <w:r w:rsidRPr="00291850">
        <w:rPr>
          <w:color w:val="2E74B5"/>
          <w:sz w:val="44"/>
          <w:szCs w:val="44"/>
        </w:rPr>
        <w:br w:type="page"/>
      </w:r>
      <w:bookmarkStart w:id="0" w:name="_Toc39591004"/>
      <w:bookmarkStart w:id="1" w:name="_Toc40191386"/>
      <w:bookmarkStart w:id="2" w:name="_Toc56517513"/>
    </w:p>
    <w:sdt>
      <w:sdtPr>
        <w:rPr>
          <w:rFonts w:ascii="Segoe UI" w:eastAsiaTheme="minorHAnsi" w:hAnsi="Segoe UI" w:cs="Segoe UI"/>
          <w:color w:val="auto"/>
          <w:sz w:val="20"/>
          <w:szCs w:val="20"/>
        </w:rPr>
        <w:id w:val="-1368219613"/>
        <w:docPartObj>
          <w:docPartGallery w:val="Table of Contents"/>
          <w:docPartUnique/>
        </w:docPartObj>
      </w:sdtPr>
      <w:sdtEndPr>
        <w:rPr>
          <w:b/>
          <w:bCs/>
          <w:noProof/>
          <w:szCs w:val="22"/>
        </w:rPr>
      </w:sdtEndPr>
      <w:sdtContent>
        <w:p w14:paraId="7D6AC29D" w14:textId="77777777" w:rsidR="00FF7903" w:rsidRPr="00291850" w:rsidRDefault="00FF7903" w:rsidP="00FF7903">
          <w:pPr>
            <w:pStyle w:val="TOCHeading"/>
          </w:pPr>
          <w:r w:rsidRPr="00291850">
            <w:t>Contents</w:t>
          </w:r>
        </w:p>
        <w:p w14:paraId="03B90224" w14:textId="77777777" w:rsidR="00C76738" w:rsidRPr="00291850" w:rsidRDefault="00FF7903">
          <w:pPr>
            <w:pStyle w:val="TOC2"/>
            <w:rPr>
              <w:rFonts w:asciiTheme="minorHAnsi" w:eastAsiaTheme="minorEastAsia" w:hAnsiTheme="minorHAnsi" w:cstheme="minorBidi"/>
              <w:kern w:val="2"/>
              <w:sz w:val="24"/>
              <w:szCs w:val="24"/>
            </w:rPr>
          </w:pPr>
          <w:r w:rsidRPr="00291850">
            <w:fldChar w:fldCharType="begin"/>
          </w:r>
          <w:r w:rsidRPr="00291850">
            <w:instrText xml:space="preserve"> TOC \o "1-3" \h \z \u </w:instrText>
          </w:r>
          <w:r w:rsidRPr="00291850">
            <w:fldChar w:fldCharType="separate"/>
          </w:r>
          <w:hyperlink w:anchor="_Toc215823274" w:history="1">
            <w:r w:rsidR="00C76738" w:rsidRPr="00291850">
              <w:rPr>
                <w:rStyle w:val="Hyperlink"/>
              </w:rPr>
              <w:t>Disclaimer</w:t>
            </w:r>
            <w:r w:rsidR="00C76738" w:rsidRPr="00291850">
              <w:rPr>
                <w:webHidden/>
              </w:rPr>
              <w:tab/>
            </w:r>
            <w:r w:rsidR="00C76738" w:rsidRPr="00291850">
              <w:rPr>
                <w:webHidden/>
              </w:rPr>
              <w:fldChar w:fldCharType="begin"/>
            </w:r>
            <w:r w:rsidR="00C76738" w:rsidRPr="00291850">
              <w:rPr>
                <w:webHidden/>
              </w:rPr>
              <w:instrText xml:space="preserve"> PAGEREF _Toc215823274 \h </w:instrText>
            </w:r>
            <w:r w:rsidR="00C76738" w:rsidRPr="00291850">
              <w:rPr>
                <w:webHidden/>
              </w:rPr>
            </w:r>
            <w:r w:rsidR="00C76738" w:rsidRPr="00291850">
              <w:rPr>
                <w:webHidden/>
              </w:rPr>
              <w:fldChar w:fldCharType="separate"/>
            </w:r>
            <w:r w:rsidR="00C76738" w:rsidRPr="00291850">
              <w:rPr>
                <w:webHidden/>
              </w:rPr>
              <w:t>3</w:t>
            </w:r>
            <w:r w:rsidR="00C76738" w:rsidRPr="00291850">
              <w:rPr>
                <w:webHidden/>
              </w:rPr>
              <w:fldChar w:fldCharType="end"/>
            </w:r>
          </w:hyperlink>
        </w:p>
        <w:p w14:paraId="6B93D15A" w14:textId="77777777" w:rsidR="00C76738" w:rsidRPr="00291850" w:rsidRDefault="00C76738">
          <w:pPr>
            <w:pStyle w:val="TOC2"/>
            <w:rPr>
              <w:rFonts w:asciiTheme="minorHAnsi" w:eastAsiaTheme="minorEastAsia" w:hAnsiTheme="minorHAnsi" w:cstheme="minorBidi"/>
              <w:kern w:val="2"/>
              <w:sz w:val="24"/>
              <w:szCs w:val="24"/>
            </w:rPr>
          </w:pPr>
          <w:hyperlink w:anchor="_Toc215823275" w:history="1">
            <w:r w:rsidRPr="00291850">
              <w:rPr>
                <w:rStyle w:val="Hyperlink"/>
              </w:rPr>
              <w:t>Version history</w:t>
            </w:r>
            <w:r w:rsidRPr="00291850">
              <w:rPr>
                <w:webHidden/>
              </w:rPr>
              <w:tab/>
            </w:r>
            <w:r w:rsidRPr="00291850">
              <w:rPr>
                <w:webHidden/>
              </w:rPr>
              <w:fldChar w:fldCharType="begin"/>
            </w:r>
            <w:r w:rsidRPr="00291850">
              <w:rPr>
                <w:webHidden/>
              </w:rPr>
              <w:instrText xml:space="preserve"> PAGEREF _Toc215823275 \h </w:instrText>
            </w:r>
            <w:r w:rsidRPr="00291850">
              <w:rPr>
                <w:webHidden/>
              </w:rPr>
            </w:r>
            <w:r w:rsidRPr="00291850">
              <w:rPr>
                <w:webHidden/>
              </w:rPr>
              <w:fldChar w:fldCharType="separate"/>
            </w:r>
            <w:r w:rsidRPr="00291850">
              <w:rPr>
                <w:webHidden/>
              </w:rPr>
              <w:t>4</w:t>
            </w:r>
            <w:r w:rsidRPr="00291850">
              <w:rPr>
                <w:webHidden/>
              </w:rPr>
              <w:fldChar w:fldCharType="end"/>
            </w:r>
          </w:hyperlink>
        </w:p>
        <w:p w14:paraId="20D36554" w14:textId="77777777" w:rsidR="00C76738" w:rsidRPr="00291850" w:rsidRDefault="00C76738">
          <w:pPr>
            <w:pStyle w:val="TOC2"/>
            <w:rPr>
              <w:rFonts w:asciiTheme="minorHAnsi" w:eastAsiaTheme="minorEastAsia" w:hAnsiTheme="minorHAnsi" w:cstheme="minorBidi"/>
              <w:kern w:val="2"/>
              <w:sz w:val="24"/>
              <w:szCs w:val="24"/>
            </w:rPr>
          </w:pPr>
          <w:hyperlink w:anchor="_Toc215823276" w:history="1">
            <w:r w:rsidRPr="00291850">
              <w:rPr>
                <w:rStyle w:val="Hyperlink"/>
              </w:rPr>
              <w:t>We look forward to your feedback!</w:t>
            </w:r>
            <w:r w:rsidRPr="00291850">
              <w:rPr>
                <w:webHidden/>
              </w:rPr>
              <w:tab/>
            </w:r>
            <w:r w:rsidRPr="00291850">
              <w:rPr>
                <w:webHidden/>
              </w:rPr>
              <w:fldChar w:fldCharType="begin"/>
            </w:r>
            <w:r w:rsidRPr="00291850">
              <w:rPr>
                <w:webHidden/>
              </w:rPr>
              <w:instrText xml:space="preserve"> PAGEREF _Toc215823276 \h </w:instrText>
            </w:r>
            <w:r w:rsidRPr="00291850">
              <w:rPr>
                <w:webHidden/>
              </w:rPr>
            </w:r>
            <w:r w:rsidRPr="00291850">
              <w:rPr>
                <w:webHidden/>
              </w:rPr>
              <w:fldChar w:fldCharType="separate"/>
            </w:r>
            <w:r w:rsidRPr="00291850">
              <w:rPr>
                <w:webHidden/>
              </w:rPr>
              <w:t>4</w:t>
            </w:r>
            <w:r w:rsidRPr="00291850">
              <w:rPr>
                <w:webHidden/>
              </w:rPr>
              <w:fldChar w:fldCharType="end"/>
            </w:r>
          </w:hyperlink>
        </w:p>
        <w:p w14:paraId="68E31643" w14:textId="77777777" w:rsidR="00C76738" w:rsidRPr="00291850" w:rsidRDefault="00C76738">
          <w:pPr>
            <w:pStyle w:val="TOC1"/>
            <w:tabs>
              <w:tab w:val="left" w:pos="360"/>
            </w:tabs>
            <w:rPr>
              <w:rFonts w:asciiTheme="minorHAnsi" w:eastAsiaTheme="minorEastAsia" w:hAnsiTheme="minorHAnsi" w:cstheme="minorBidi"/>
              <w:noProof/>
              <w:kern w:val="2"/>
              <w:sz w:val="24"/>
              <w:szCs w:val="24"/>
            </w:rPr>
          </w:pPr>
          <w:hyperlink w:anchor="_Toc215823277" w:history="1">
            <w:r w:rsidRPr="00291850">
              <w:rPr>
                <w:rStyle w:val="Hyperlink"/>
                <w:noProof/>
              </w:rPr>
              <w:t>1</w:t>
            </w:r>
            <w:r w:rsidRPr="00291850">
              <w:rPr>
                <w:rFonts w:asciiTheme="minorHAnsi" w:eastAsiaTheme="minorEastAsia" w:hAnsiTheme="minorHAnsi" w:cstheme="minorBidi"/>
                <w:noProof/>
                <w:kern w:val="2"/>
                <w:sz w:val="24"/>
                <w:szCs w:val="24"/>
              </w:rPr>
              <w:tab/>
            </w:r>
            <w:r w:rsidRPr="00291850">
              <w:rPr>
                <w:rStyle w:val="Hyperlink"/>
                <w:noProof/>
              </w:rPr>
              <w:t>Introduction</w:t>
            </w:r>
            <w:r w:rsidRPr="00291850">
              <w:rPr>
                <w:noProof/>
                <w:webHidden/>
              </w:rPr>
              <w:tab/>
            </w:r>
            <w:r w:rsidRPr="00291850">
              <w:rPr>
                <w:noProof/>
                <w:webHidden/>
              </w:rPr>
              <w:fldChar w:fldCharType="begin"/>
            </w:r>
            <w:r w:rsidRPr="00291850">
              <w:rPr>
                <w:noProof/>
                <w:webHidden/>
              </w:rPr>
              <w:instrText xml:space="preserve"> PAGEREF _Toc215823277 \h </w:instrText>
            </w:r>
            <w:r w:rsidRPr="00291850">
              <w:rPr>
                <w:noProof/>
                <w:webHidden/>
              </w:rPr>
            </w:r>
            <w:r w:rsidRPr="00291850">
              <w:rPr>
                <w:noProof/>
                <w:webHidden/>
              </w:rPr>
              <w:fldChar w:fldCharType="separate"/>
            </w:r>
            <w:r w:rsidRPr="00291850">
              <w:rPr>
                <w:noProof/>
                <w:webHidden/>
              </w:rPr>
              <w:t>5</w:t>
            </w:r>
            <w:r w:rsidRPr="00291850">
              <w:rPr>
                <w:noProof/>
                <w:webHidden/>
              </w:rPr>
              <w:fldChar w:fldCharType="end"/>
            </w:r>
          </w:hyperlink>
        </w:p>
        <w:p w14:paraId="6ADA04DE" w14:textId="77777777" w:rsidR="00C76738" w:rsidRPr="00291850" w:rsidRDefault="00C76738">
          <w:pPr>
            <w:pStyle w:val="TOC2"/>
            <w:rPr>
              <w:rFonts w:asciiTheme="minorHAnsi" w:eastAsiaTheme="minorEastAsia" w:hAnsiTheme="minorHAnsi" w:cstheme="minorBidi"/>
              <w:kern w:val="2"/>
              <w:sz w:val="24"/>
              <w:szCs w:val="24"/>
            </w:rPr>
          </w:pPr>
          <w:hyperlink w:anchor="_Toc215823278" w:history="1">
            <w:r w:rsidRPr="00291850">
              <w:rPr>
                <w:rStyle w:val="Hyperlink"/>
              </w:rPr>
              <w:t>1.1</w:t>
            </w:r>
            <w:r w:rsidRPr="00291850">
              <w:rPr>
                <w:rFonts w:asciiTheme="minorHAnsi" w:eastAsiaTheme="minorEastAsia" w:hAnsiTheme="minorHAnsi" w:cstheme="minorBidi"/>
                <w:kern w:val="2"/>
                <w:sz w:val="24"/>
                <w:szCs w:val="24"/>
              </w:rPr>
              <w:tab/>
            </w:r>
            <w:r w:rsidRPr="00291850">
              <w:rPr>
                <w:rStyle w:val="Hyperlink"/>
              </w:rPr>
              <w:t>Objectives</w:t>
            </w:r>
            <w:r w:rsidRPr="00291850">
              <w:rPr>
                <w:webHidden/>
              </w:rPr>
              <w:tab/>
            </w:r>
            <w:r w:rsidRPr="00291850">
              <w:rPr>
                <w:webHidden/>
              </w:rPr>
              <w:fldChar w:fldCharType="begin"/>
            </w:r>
            <w:r w:rsidRPr="00291850">
              <w:rPr>
                <w:webHidden/>
              </w:rPr>
              <w:instrText xml:space="preserve"> PAGEREF _Toc215823278 \h </w:instrText>
            </w:r>
            <w:r w:rsidRPr="00291850">
              <w:rPr>
                <w:webHidden/>
              </w:rPr>
            </w:r>
            <w:r w:rsidRPr="00291850">
              <w:rPr>
                <w:webHidden/>
              </w:rPr>
              <w:fldChar w:fldCharType="separate"/>
            </w:r>
            <w:r w:rsidRPr="00291850">
              <w:rPr>
                <w:webHidden/>
              </w:rPr>
              <w:t>5</w:t>
            </w:r>
            <w:r w:rsidRPr="00291850">
              <w:rPr>
                <w:webHidden/>
              </w:rPr>
              <w:fldChar w:fldCharType="end"/>
            </w:r>
          </w:hyperlink>
        </w:p>
        <w:p w14:paraId="48F9B481" w14:textId="77777777" w:rsidR="00C76738" w:rsidRPr="00291850" w:rsidRDefault="00C76738">
          <w:pPr>
            <w:pStyle w:val="TOC2"/>
            <w:rPr>
              <w:rFonts w:asciiTheme="minorHAnsi" w:eastAsiaTheme="minorEastAsia" w:hAnsiTheme="minorHAnsi" w:cstheme="minorBidi"/>
              <w:kern w:val="2"/>
              <w:sz w:val="24"/>
              <w:szCs w:val="24"/>
            </w:rPr>
          </w:pPr>
          <w:hyperlink w:anchor="_Toc215823279" w:history="1">
            <w:r w:rsidRPr="00291850">
              <w:rPr>
                <w:rStyle w:val="Hyperlink"/>
              </w:rPr>
              <w:t>1.2</w:t>
            </w:r>
            <w:r w:rsidRPr="00291850">
              <w:rPr>
                <w:rFonts w:asciiTheme="minorHAnsi" w:eastAsiaTheme="minorEastAsia" w:hAnsiTheme="minorHAnsi" w:cstheme="minorBidi"/>
                <w:kern w:val="2"/>
                <w:sz w:val="24"/>
                <w:szCs w:val="24"/>
              </w:rPr>
              <w:tab/>
            </w:r>
            <w:r w:rsidRPr="00291850">
              <w:rPr>
                <w:rStyle w:val="Hyperlink"/>
              </w:rPr>
              <w:t>Delivery guidance</w:t>
            </w:r>
            <w:r w:rsidRPr="00291850">
              <w:rPr>
                <w:webHidden/>
              </w:rPr>
              <w:tab/>
            </w:r>
            <w:r w:rsidRPr="00291850">
              <w:rPr>
                <w:webHidden/>
              </w:rPr>
              <w:fldChar w:fldCharType="begin"/>
            </w:r>
            <w:r w:rsidRPr="00291850">
              <w:rPr>
                <w:webHidden/>
              </w:rPr>
              <w:instrText xml:space="preserve"> PAGEREF _Toc215823279 \h </w:instrText>
            </w:r>
            <w:r w:rsidRPr="00291850">
              <w:rPr>
                <w:webHidden/>
              </w:rPr>
            </w:r>
            <w:r w:rsidRPr="00291850">
              <w:rPr>
                <w:webHidden/>
              </w:rPr>
              <w:fldChar w:fldCharType="separate"/>
            </w:r>
            <w:r w:rsidRPr="00291850">
              <w:rPr>
                <w:webHidden/>
              </w:rPr>
              <w:t>5</w:t>
            </w:r>
            <w:r w:rsidRPr="00291850">
              <w:rPr>
                <w:webHidden/>
              </w:rPr>
              <w:fldChar w:fldCharType="end"/>
            </w:r>
          </w:hyperlink>
        </w:p>
        <w:p w14:paraId="2E8E9C72" w14:textId="77777777" w:rsidR="00C76738" w:rsidRPr="00291850" w:rsidRDefault="00C76738">
          <w:pPr>
            <w:pStyle w:val="TOC2"/>
            <w:rPr>
              <w:rFonts w:asciiTheme="minorHAnsi" w:eastAsiaTheme="minorEastAsia" w:hAnsiTheme="minorHAnsi" w:cstheme="minorBidi"/>
              <w:kern w:val="2"/>
              <w:sz w:val="24"/>
              <w:szCs w:val="24"/>
            </w:rPr>
          </w:pPr>
          <w:hyperlink w:anchor="_Toc215823280" w:history="1">
            <w:r w:rsidRPr="00291850">
              <w:rPr>
                <w:rStyle w:val="Hyperlink"/>
              </w:rPr>
              <w:t>1.3</w:t>
            </w:r>
            <w:r w:rsidRPr="00291850">
              <w:rPr>
                <w:rFonts w:asciiTheme="minorHAnsi" w:eastAsiaTheme="minorEastAsia" w:hAnsiTheme="minorHAnsi" w:cstheme="minorBidi"/>
                <w:kern w:val="2"/>
                <w:sz w:val="24"/>
                <w:szCs w:val="24"/>
              </w:rPr>
              <w:tab/>
            </w:r>
            <w:r w:rsidRPr="00291850">
              <w:rPr>
                <w:rStyle w:val="Hyperlink"/>
              </w:rPr>
              <w:t>Scoping</w:t>
            </w:r>
            <w:r w:rsidRPr="00291850">
              <w:rPr>
                <w:webHidden/>
              </w:rPr>
              <w:tab/>
            </w:r>
            <w:r w:rsidRPr="00291850">
              <w:rPr>
                <w:webHidden/>
              </w:rPr>
              <w:fldChar w:fldCharType="begin"/>
            </w:r>
            <w:r w:rsidRPr="00291850">
              <w:rPr>
                <w:webHidden/>
              </w:rPr>
              <w:instrText xml:space="preserve"> PAGEREF _Toc215823280 \h </w:instrText>
            </w:r>
            <w:r w:rsidRPr="00291850">
              <w:rPr>
                <w:webHidden/>
              </w:rPr>
            </w:r>
            <w:r w:rsidRPr="00291850">
              <w:rPr>
                <w:webHidden/>
              </w:rPr>
              <w:fldChar w:fldCharType="separate"/>
            </w:r>
            <w:r w:rsidRPr="00291850">
              <w:rPr>
                <w:webHidden/>
              </w:rPr>
              <w:t>6</w:t>
            </w:r>
            <w:r w:rsidRPr="00291850">
              <w:rPr>
                <w:webHidden/>
              </w:rPr>
              <w:fldChar w:fldCharType="end"/>
            </w:r>
          </w:hyperlink>
        </w:p>
        <w:p w14:paraId="30148440" w14:textId="77777777" w:rsidR="00C76738" w:rsidRPr="00291850" w:rsidRDefault="00C76738">
          <w:pPr>
            <w:pStyle w:val="TOC2"/>
            <w:rPr>
              <w:rFonts w:asciiTheme="minorHAnsi" w:eastAsiaTheme="minorEastAsia" w:hAnsiTheme="minorHAnsi" w:cstheme="minorBidi"/>
              <w:kern w:val="2"/>
              <w:sz w:val="24"/>
              <w:szCs w:val="24"/>
            </w:rPr>
          </w:pPr>
          <w:hyperlink w:anchor="_Toc215823281" w:history="1">
            <w:r w:rsidRPr="00291850">
              <w:rPr>
                <w:rStyle w:val="Hyperlink"/>
              </w:rPr>
              <w:t>1.4</w:t>
            </w:r>
            <w:r w:rsidRPr="00291850">
              <w:rPr>
                <w:rFonts w:asciiTheme="minorHAnsi" w:eastAsiaTheme="minorEastAsia" w:hAnsiTheme="minorHAnsi" w:cstheme="minorBidi"/>
                <w:kern w:val="2"/>
                <w:sz w:val="24"/>
                <w:szCs w:val="24"/>
              </w:rPr>
              <w:tab/>
            </w:r>
            <w:r w:rsidRPr="00291850">
              <w:rPr>
                <w:rStyle w:val="Hyperlink"/>
              </w:rPr>
              <w:t>Estimated partner effort</w:t>
            </w:r>
            <w:r w:rsidRPr="00291850">
              <w:rPr>
                <w:webHidden/>
              </w:rPr>
              <w:tab/>
            </w:r>
            <w:r w:rsidRPr="00291850">
              <w:rPr>
                <w:webHidden/>
              </w:rPr>
              <w:fldChar w:fldCharType="begin"/>
            </w:r>
            <w:r w:rsidRPr="00291850">
              <w:rPr>
                <w:webHidden/>
              </w:rPr>
              <w:instrText xml:space="preserve"> PAGEREF _Toc215823281 \h </w:instrText>
            </w:r>
            <w:r w:rsidRPr="00291850">
              <w:rPr>
                <w:webHidden/>
              </w:rPr>
            </w:r>
            <w:r w:rsidRPr="00291850">
              <w:rPr>
                <w:webHidden/>
              </w:rPr>
              <w:fldChar w:fldCharType="separate"/>
            </w:r>
            <w:r w:rsidRPr="00291850">
              <w:rPr>
                <w:webHidden/>
              </w:rPr>
              <w:t>6</w:t>
            </w:r>
            <w:r w:rsidRPr="00291850">
              <w:rPr>
                <w:webHidden/>
              </w:rPr>
              <w:fldChar w:fldCharType="end"/>
            </w:r>
          </w:hyperlink>
        </w:p>
        <w:p w14:paraId="1E2265FE" w14:textId="77777777" w:rsidR="00C76738" w:rsidRPr="00291850" w:rsidRDefault="00C76738">
          <w:pPr>
            <w:pStyle w:val="TOC2"/>
            <w:rPr>
              <w:rFonts w:asciiTheme="minorHAnsi" w:eastAsiaTheme="minorEastAsia" w:hAnsiTheme="minorHAnsi" w:cstheme="minorBidi"/>
              <w:kern w:val="2"/>
              <w:sz w:val="24"/>
              <w:szCs w:val="24"/>
            </w:rPr>
          </w:pPr>
          <w:hyperlink w:anchor="_Toc215823282" w:history="1">
            <w:r w:rsidRPr="00291850">
              <w:rPr>
                <w:rStyle w:val="Hyperlink"/>
              </w:rPr>
              <w:t>1.5</w:t>
            </w:r>
            <w:r w:rsidRPr="00291850">
              <w:rPr>
                <w:rFonts w:asciiTheme="minorHAnsi" w:eastAsiaTheme="minorEastAsia" w:hAnsiTheme="minorHAnsi" w:cstheme="minorBidi"/>
                <w:kern w:val="2"/>
                <w:sz w:val="24"/>
                <w:szCs w:val="24"/>
              </w:rPr>
              <w:tab/>
            </w:r>
            <w:r w:rsidRPr="00291850">
              <w:rPr>
                <w:rStyle w:val="Hyperlink"/>
              </w:rPr>
              <w:t>Tools and services used</w:t>
            </w:r>
            <w:r w:rsidRPr="00291850">
              <w:rPr>
                <w:webHidden/>
              </w:rPr>
              <w:tab/>
            </w:r>
            <w:r w:rsidRPr="00291850">
              <w:rPr>
                <w:webHidden/>
              </w:rPr>
              <w:fldChar w:fldCharType="begin"/>
            </w:r>
            <w:r w:rsidRPr="00291850">
              <w:rPr>
                <w:webHidden/>
              </w:rPr>
              <w:instrText xml:space="preserve"> PAGEREF _Toc215823282 \h </w:instrText>
            </w:r>
            <w:r w:rsidRPr="00291850">
              <w:rPr>
                <w:webHidden/>
              </w:rPr>
            </w:r>
            <w:r w:rsidRPr="00291850">
              <w:rPr>
                <w:webHidden/>
              </w:rPr>
              <w:fldChar w:fldCharType="separate"/>
            </w:r>
            <w:r w:rsidRPr="00291850">
              <w:rPr>
                <w:webHidden/>
              </w:rPr>
              <w:t>6</w:t>
            </w:r>
            <w:r w:rsidRPr="00291850">
              <w:rPr>
                <w:webHidden/>
              </w:rPr>
              <w:fldChar w:fldCharType="end"/>
            </w:r>
          </w:hyperlink>
        </w:p>
        <w:p w14:paraId="28AF737A" w14:textId="77777777" w:rsidR="00C76738" w:rsidRPr="00291850" w:rsidRDefault="00C76738">
          <w:pPr>
            <w:pStyle w:val="TOC3"/>
            <w:rPr>
              <w:rFonts w:asciiTheme="minorHAnsi" w:eastAsiaTheme="minorEastAsia" w:hAnsiTheme="minorHAnsi" w:cstheme="minorBidi"/>
              <w:kern w:val="2"/>
              <w:sz w:val="24"/>
              <w:szCs w:val="24"/>
            </w:rPr>
          </w:pPr>
          <w:hyperlink w:anchor="_Toc215823283" w:history="1">
            <w:r w:rsidRPr="00291850">
              <w:rPr>
                <w:rStyle w:val="Hyperlink"/>
              </w:rPr>
              <w:t>1.5.1</w:t>
            </w:r>
            <w:r w:rsidRPr="00291850">
              <w:rPr>
                <w:rFonts w:asciiTheme="minorHAnsi" w:eastAsiaTheme="minorEastAsia" w:hAnsiTheme="minorHAnsi" w:cstheme="minorBidi"/>
                <w:kern w:val="2"/>
                <w:sz w:val="24"/>
                <w:szCs w:val="24"/>
              </w:rPr>
              <w:tab/>
            </w:r>
            <w:r w:rsidRPr="00291850">
              <w:rPr>
                <w:rStyle w:val="Hyperlink"/>
              </w:rPr>
              <w:t>Microsoft Purview eDiscovery</w:t>
            </w:r>
            <w:r w:rsidRPr="00291850">
              <w:rPr>
                <w:webHidden/>
              </w:rPr>
              <w:tab/>
            </w:r>
            <w:r w:rsidRPr="00291850">
              <w:rPr>
                <w:webHidden/>
              </w:rPr>
              <w:fldChar w:fldCharType="begin"/>
            </w:r>
            <w:r w:rsidRPr="00291850">
              <w:rPr>
                <w:webHidden/>
              </w:rPr>
              <w:instrText xml:space="preserve"> PAGEREF _Toc215823283 \h </w:instrText>
            </w:r>
            <w:r w:rsidRPr="00291850">
              <w:rPr>
                <w:webHidden/>
              </w:rPr>
            </w:r>
            <w:r w:rsidRPr="00291850">
              <w:rPr>
                <w:webHidden/>
              </w:rPr>
              <w:fldChar w:fldCharType="separate"/>
            </w:r>
            <w:r w:rsidRPr="00291850">
              <w:rPr>
                <w:webHidden/>
              </w:rPr>
              <w:t>6</w:t>
            </w:r>
            <w:r w:rsidRPr="00291850">
              <w:rPr>
                <w:webHidden/>
              </w:rPr>
              <w:fldChar w:fldCharType="end"/>
            </w:r>
          </w:hyperlink>
        </w:p>
        <w:p w14:paraId="6DEDDD9E" w14:textId="77777777" w:rsidR="00C76738" w:rsidRPr="00291850" w:rsidRDefault="00C76738">
          <w:pPr>
            <w:pStyle w:val="TOC1"/>
            <w:tabs>
              <w:tab w:val="left" w:pos="360"/>
            </w:tabs>
            <w:rPr>
              <w:rFonts w:asciiTheme="minorHAnsi" w:eastAsiaTheme="minorEastAsia" w:hAnsiTheme="minorHAnsi" w:cstheme="minorBidi"/>
              <w:noProof/>
              <w:kern w:val="2"/>
              <w:sz w:val="24"/>
              <w:szCs w:val="24"/>
            </w:rPr>
          </w:pPr>
          <w:hyperlink w:anchor="_Toc215823284" w:history="1">
            <w:r w:rsidRPr="00291850">
              <w:rPr>
                <w:rStyle w:val="Hyperlink"/>
                <w:noProof/>
              </w:rPr>
              <w:t>2</w:t>
            </w:r>
            <w:r w:rsidRPr="00291850">
              <w:rPr>
                <w:rFonts w:asciiTheme="minorHAnsi" w:eastAsiaTheme="minorEastAsia" w:hAnsiTheme="minorHAnsi" w:cstheme="minorBidi"/>
                <w:noProof/>
                <w:kern w:val="2"/>
                <w:sz w:val="24"/>
                <w:szCs w:val="24"/>
              </w:rPr>
              <w:tab/>
            </w:r>
            <w:r w:rsidRPr="00291850">
              <w:rPr>
                <w:rStyle w:val="Hyperlink"/>
                <w:noProof/>
              </w:rPr>
              <w:t>Activity details</w:t>
            </w:r>
            <w:r w:rsidRPr="00291850">
              <w:rPr>
                <w:noProof/>
                <w:webHidden/>
              </w:rPr>
              <w:tab/>
            </w:r>
            <w:r w:rsidRPr="00291850">
              <w:rPr>
                <w:noProof/>
                <w:webHidden/>
              </w:rPr>
              <w:fldChar w:fldCharType="begin"/>
            </w:r>
            <w:r w:rsidRPr="00291850">
              <w:rPr>
                <w:noProof/>
                <w:webHidden/>
              </w:rPr>
              <w:instrText xml:space="preserve"> PAGEREF _Toc215823284 \h </w:instrText>
            </w:r>
            <w:r w:rsidRPr="00291850">
              <w:rPr>
                <w:noProof/>
                <w:webHidden/>
              </w:rPr>
            </w:r>
            <w:r w:rsidRPr="00291850">
              <w:rPr>
                <w:noProof/>
                <w:webHidden/>
              </w:rPr>
              <w:fldChar w:fldCharType="separate"/>
            </w:r>
            <w:r w:rsidRPr="00291850">
              <w:rPr>
                <w:noProof/>
                <w:webHidden/>
              </w:rPr>
              <w:t>8</w:t>
            </w:r>
            <w:r w:rsidRPr="00291850">
              <w:rPr>
                <w:noProof/>
                <w:webHidden/>
              </w:rPr>
              <w:fldChar w:fldCharType="end"/>
            </w:r>
          </w:hyperlink>
        </w:p>
        <w:p w14:paraId="595BEF7B" w14:textId="77777777" w:rsidR="00C76738" w:rsidRPr="00291850" w:rsidRDefault="00C76738">
          <w:pPr>
            <w:pStyle w:val="TOC2"/>
            <w:rPr>
              <w:rFonts w:asciiTheme="minorHAnsi" w:eastAsiaTheme="minorEastAsia" w:hAnsiTheme="minorHAnsi" w:cstheme="minorBidi"/>
              <w:kern w:val="2"/>
              <w:sz w:val="24"/>
              <w:szCs w:val="24"/>
            </w:rPr>
          </w:pPr>
          <w:hyperlink w:anchor="_Toc215823285" w:history="1">
            <w:r w:rsidRPr="00291850">
              <w:rPr>
                <w:rStyle w:val="Hyperlink"/>
              </w:rPr>
              <w:t>2.1</w:t>
            </w:r>
            <w:r w:rsidRPr="00291850">
              <w:rPr>
                <w:rFonts w:asciiTheme="minorHAnsi" w:eastAsiaTheme="minorEastAsia" w:hAnsiTheme="minorHAnsi" w:cstheme="minorBidi"/>
                <w:kern w:val="2"/>
                <w:sz w:val="24"/>
                <w:szCs w:val="24"/>
              </w:rPr>
              <w:tab/>
            </w:r>
            <w:r w:rsidRPr="00291850">
              <w:rPr>
                <w:rStyle w:val="Hyperlink"/>
              </w:rPr>
              <w:t>Step 1 - Kick-off meeting</w:t>
            </w:r>
            <w:r w:rsidRPr="00291850">
              <w:rPr>
                <w:webHidden/>
              </w:rPr>
              <w:tab/>
            </w:r>
            <w:r w:rsidRPr="00291850">
              <w:rPr>
                <w:webHidden/>
              </w:rPr>
              <w:fldChar w:fldCharType="begin"/>
            </w:r>
            <w:r w:rsidRPr="00291850">
              <w:rPr>
                <w:webHidden/>
              </w:rPr>
              <w:instrText xml:space="preserve"> PAGEREF _Toc215823285 \h </w:instrText>
            </w:r>
            <w:r w:rsidRPr="00291850">
              <w:rPr>
                <w:webHidden/>
              </w:rPr>
            </w:r>
            <w:r w:rsidRPr="00291850">
              <w:rPr>
                <w:webHidden/>
              </w:rPr>
              <w:fldChar w:fldCharType="separate"/>
            </w:r>
            <w:r w:rsidRPr="00291850">
              <w:rPr>
                <w:webHidden/>
              </w:rPr>
              <w:t>8</w:t>
            </w:r>
            <w:r w:rsidRPr="00291850">
              <w:rPr>
                <w:webHidden/>
              </w:rPr>
              <w:fldChar w:fldCharType="end"/>
            </w:r>
          </w:hyperlink>
        </w:p>
        <w:p w14:paraId="36FF2FE7" w14:textId="77777777" w:rsidR="00C76738" w:rsidRPr="00291850" w:rsidRDefault="00C76738">
          <w:pPr>
            <w:pStyle w:val="TOC2"/>
            <w:rPr>
              <w:rFonts w:asciiTheme="minorHAnsi" w:eastAsiaTheme="minorEastAsia" w:hAnsiTheme="minorHAnsi" w:cstheme="minorBidi"/>
              <w:kern w:val="2"/>
              <w:sz w:val="24"/>
              <w:szCs w:val="24"/>
            </w:rPr>
          </w:pPr>
          <w:hyperlink w:anchor="_Toc215823286" w:history="1">
            <w:r w:rsidRPr="00291850">
              <w:rPr>
                <w:rStyle w:val="Hyperlink"/>
              </w:rPr>
              <w:t>2.2</w:t>
            </w:r>
            <w:r w:rsidRPr="00291850">
              <w:rPr>
                <w:rFonts w:asciiTheme="minorHAnsi" w:eastAsiaTheme="minorEastAsia" w:hAnsiTheme="minorHAnsi" w:cstheme="minorBidi"/>
                <w:kern w:val="2"/>
                <w:sz w:val="24"/>
                <w:szCs w:val="24"/>
              </w:rPr>
              <w:tab/>
            </w:r>
            <w:r w:rsidRPr="00291850">
              <w:rPr>
                <w:rStyle w:val="Hyperlink"/>
              </w:rPr>
              <w:t>Step 2 - Acquire and assign licenses</w:t>
            </w:r>
            <w:r w:rsidRPr="00291850">
              <w:rPr>
                <w:webHidden/>
              </w:rPr>
              <w:tab/>
            </w:r>
            <w:r w:rsidRPr="00291850">
              <w:rPr>
                <w:webHidden/>
              </w:rPr>
              <w:fldChar w:fldCharType="begin"/>
            </w:r>
            <w:r w:rsidRPr="00291850">
              <w:rPr>
                <w:webHidden/>
              </w:rPr>
              <w:instrText xml:space="preserve"> PAGEREF _Toc215823286 \h </w:instrText>
            </w:r>
            <w:r w:rsidRPr="00291850">
              <w:rPr>
                <w:webHidden/>
              </w:rPr>
            </w:r>
            <w:r w:rsidRPr="00291850">
              <w:rPr>
                <w:webHidden/>
              </w:rPr>
              <w:fldChar w:fldCharType="separate"/>
            </w:r>
            <w:r w:rsidRPr="00291850">
              <w:rPr>
                <w:webHidden/>
              </w:rPr>
              <w:t>8</w:t>
            </w:r>
            <w:r w:rsidRPr="00291850">
              <w:rPr>
                <w:webHidden/>
              </w:rPr>
              <w:fldChar w:fldCharType="end"/>
            </w:r>
          </w:hyperlink>
        </w:p>
        <w:p w14:paraId="76DD922C" w14:textId="77777777" w:rsidR="00C76738" w:rsidRPr="00291850" w:rsidRDefault="00C76738">
          <w:pPr>
            <w:pStyle w:val="TOC2"/>
            <w:rPr>
              <w:rFonts w:asciiTheme="minorHAnsi" w:eastAsiaTheme="minorEastAsia" w:hAnsiTheme="minorHAnsi" w:cstheme="minorBidi"/>
              <w:kern w:val="2"/>
              <w:sz w:val="24"/>
              <w:szCs w:val="24"/>
            </w:rPr>
          </w:pPr>
          <w:hyperlink w:anchor="_Toc215823287" w:history="1">
            <w:r w:rsidRPr="00291850">
              <w:rPr>
                <w:rStyle w:val="Hyperlink"/>
              </w:rPr>
              <w:t>2.3</w:t>
            </w:r>
            <w:r w:rsidRPr="00291850">
              <w:rPr>
                <w:rFonts w:asciiTheme="minorHAnsi" w:eastAsiaTheme="minorEastAsia" w:hAnsiTheme="minorHAnsi" w:cstheme="minorBidi"/>
                <w:kern w:val="2"/>
                <w:sz w:val="24"/>
                <w:szCs w:val="24"/>
              </w:rPr>
              <w:tab/>
            </w:r>
            <w:r w:rsidRPr="00291850">
              <w:rPr>
                <w:rStyle w:val="Hyperlink"/>
              </w:rPr>
              <w:t>Step 3 - Setup and configuration</w:t>
            </w:r>
            <w:r w:rsidRPr="00291850">
              <w:rPr>
                <w:webHidden/>
              </w:rPr>
              <w:tab/>
            </w:r>
            <w:r w:rsidRPr="00291850">
              <w:rPr>
                <w:webHidden/>
              </w:rPr>
              <w:fldChar w:fldCharType="begin"/>
            </w:r>
            <w:r w:rsidRPr="00291850">
              <w:rPr>
                <w:webHidden/>
              </w:rPr>
              <w:instrText xml:space="preserve"> PAGEREF _Toc215823287 \h </w:instrText>
            </w:r>
            <w:r w:rsidRPr="00291850">
              <w:rPr>
                <w:webHidden/>
              </w:rPr>
            </w:r>
            <w:r w:rsidRPr="00291850">
              <w:rPr>
                <w:webHidden/>
              </w:rPr>
              <w:fldChar w:fldCharType="separate"/>
            </w:r>
            <w:r w:rsidRPr="00291850">
              <w:rPr>
                <w:webHidden/>
              </w:rPr>
              <w:t>8</w:t>
            </w:r>
            <w:r w:rsidRPr="00291850">
              <w:rPr>
                <w:webHidden/>
              </w:rPr>
              <w:fldChar w:fldCharType="end"/>
            </w:r>
          </w:hyperlink>
        </w:p>
        <w:p w14:paraId="2D3D9959" w14:textId="77777777" w:rsidR="00C76738" w:rsidRPr="00291850" w:rsidRDefault="00C76738">
          <w:pPr>
            <w:pStyle w:val="TOC3"/>
            <w:rPr>
              <w:rFonts w:asciiTheme="minorHAnsi" w:eastAsiaTheme="minorEastAsia" w:hAnsiTheme="minorHAnsi" w:cstheme="minorBidi"/>
              <w:kern w:val="2"/>
              <w:sz w:val="24"/>
              <w:szCs w:val="24"/>
            </w:rPr>
          </w:pPr>
          <w:hyperlink w:anchor="_Toc215823288" w:history="1">
            <w:r w:rsidRPr="00291850">
              <w:rPr>
                <w:rStyle w:val="Hyperlink"/>
              </w:rPr>
              <w:t>2.3.1</w:t>
            </w:r>
            <w:r w:rsidRPr="00291850">
              <w:rPr>
                <w:rFonts w:asciiTheme="minorHAnsi" w:eastAsiaTheme="minorEastAsia" w:hAnsiTheme="minorHAnsi" w:cstheme="minorBidi"/>
                <w:kern w:val="2"/>
                <w:sz w:val="24"/>
                <w:szCs w:val="24"/>
              </w:rPr>
              <w:tab/>
            </w:r>
            <w:r w:rsidRPr="00291850">
              <w:rPr>
                <w:rStyle w:val="Hyperlink"/>
              </w:rPr>
              <w:t>eDiscovery Search – Stale Data</w:t>
            </w:r>
            <w:r w:rsidRPr="00291850">
              <w:rPr>
                <w:webHidden/>
              </w:rPr>
              <w:tab/>
            </w:r>
            <w:r w:rsidRPr="00291850">
              <w:rPr>
                <w:webHidden/>
              </w:rPr>
              <w:fldChar w:fldCharType="begin"/>
            </w:r>
            <w:r w:rsidRPr="00291850">
              <w:rPr>
                <w:webHidden/>
              </w:rPr>
              <w:instrText xml:space="preserve"> PAGEREF _Toc215823288 \h </w:instrText>
            </w:r>
            <w:r w:rsidRPr="00291850">
              <w:rPr>
                <w:webHidden/>
              </w:rPr>
            </w:r>
            <w:r w:rsidRPr="00291850">
              <w:rPr>
                <w:webHidden/>
              </w:rPr>
              <w:fldChar w:fldCharType="separate"/>
            </w:r>
            <w:r w:rsidRPr="00291850">
              <w:rPr>
                <w:webHidden/>
              </w:rPr>
              <w:t>9</w:t>
            </w:r>
            <w:r w:rsidRPr="00291850">
              <w:rPr>
                <w:webHidden/>
              </w:rPr>
              <w:fldChar w:fldCharType="end"/>
            </w:r>
          </w:hyperlink>
        </w:p>
        <w:p w14:paraId="2F30AC72" w14:textId="77777777" w:rsidR="00C76738" w:rsidRPr="00291850" w:rsidRDefault="00C76738">
          <w:pPr>
            <w:pStyle w:val="TOC3"/>
            <w:rPr>
              <w:rFonts w:asciiTheme="minorHAnsi" w:eastAsiaTheme="minorEastAsia" w:hAnsiTheme="minorHAnsi" w:cstheme="minorBidi"/>
              <w:kern w:val="2"/>
              <w:sz w:val="24"/>
              <w:szCs w:val="24"/>
            </w:rPr>
          </w:pPr>
          <w:hyperlink w:anchor="_Toc215823289" w:history="1">
            <w:r w:rsidRPr="00291850">
              <w:rPr>
                <w:rStyle w:val="Hyperlink"/>
              </w:rPr>
              <w:t>2.3.2</w:t>
            </w:r>
            <w:r w:rsidRPr="00291850">
              <w:rPr>
                <w:rFonts w:asciiTheme="minorHAnsi" w:eastAsiaTheme="minorEastAsia" w:hAnsiTheme="minorHAnsi" w:cstheme="minorBidi"/>
                <w:kern w:val="2"/>
                <w:sz w:val="24"/>
                <w:szCs w:val="24"/>
              </w:rPr>
              <w:tab/>
            </w:r>
            <w:r w:rsidRPr="00291850">
              <w:rPr>
                <w:rStyle w:val="Hyperlink"/>
              </w:rPr>
              <w:t>eDiscovery Search – Out-of-box Sensitive Info Types</w:t>
            </w:r>
            <w:r w:rsidRPr="00291850">
              <w:rPr>
                <w:webHidden/>
              </w:rPr>
              <w:tab/>
            </w:r>
            <w:r w:rsidRPr="00291850">
              <w:rPr>
                <w:webHidden/>
              </w:rPr>
              <w:fldChar w:fldCharType="begin"/>
            </w:r>
            <w:r w:rsidRPr="00291850">
              <w:rPr>
                <w:webHidden/>
              </w:rPr>
              <w:instrText xml:space="preserve"> PAGEREF _Toc215823289 \h </w:instrText>
            </w:r>
            <w:r w:rsidRPr="00291850">
              <w:rPr>
                <w:webHidden/>
              </w:rPr>
            </w:r>
            <w:r w:rsidRPr="00291850">
              <w:rPr>
                <w:webHidden/>
              </w:rPr>
              <w:fldChar w:fldCharType="separate"/>
            </w:r>
            <w:r w:rsidRPr="00291850">
              <w:rPr>
                <w:webHidden/>
              </w:rPr>
              <w:t>12</w:t>
            </w:r>
            <w:r w:rsidRPr="00291850">
              <w:rPr>
                <w:webHidden/>
              </w:rPr>
              <w:fldChar w:fldCharType="end"/>
            </w:r>
          </w:hyperlink>
        </w:p>
        <w:p w14:paraId="79546555" w14:textId="77777777" w:rsidR="00C76738" w:rsidRPr="00291850" w:rsidRDefault="00C76738">
          <w:pPr>
            <w:pStyle w:val="TOC3"/>
            <w:rPr>
              <w:rFonts w:asciiTheme="minorHAnsi" w:eastAsiaTheme="minorEastAsia" w:hAnsiTheme="minorHAnsi" w:cstheme="minorBidi"/>
              <w:kern w:val="2"/>
              <w:sz w:val="24"/>
              <w:szCs w:val="24"/>
            </w:rPr>
          </w:pPr>
          <w:hyperlink w:anchor="_Toc215823290" w:history="1">
            <w:r w:rsidRPr="00291850">
              <w:rPr>
                <w:rStyle w:val="Hyperlink"/>
              </w:rPr>
              <w:t>2.3.3</w:t>
            </w:r>
            <w:r w:rsidRPr="00291850">
              <w:rPr>
                <w:rFonts w:asciiTheme="minorHAnsi" w:eastAsiaTheme="minorEastAsia" w:hAnsiTheme="minorHAnsi" w:cstheme="minorBidi"/>
                <w:kern w:val="2"/>
                <w:sz w:val="24"/>
                <w:szCs w:val="24"/>
              </w:rPr>
              <w:tab/>
            </w:r>
            <w:r w:rsidRPr="00291850">
              <w:rPr>
                <w:rStyle w:val="Hyperlink"/>
              </w:rPr>
              <w:t>eDiscovery Search - Custom Sensitive Info Types</w:t>
            </w:r>
            <w:r w:rsidRPr="00291850">
              <w:rPr>
                <w:webHidden/>
              </w:rPr>
              <w:tab/>
            </w:r>
            <w:r w:rsidRPr="00291850">
              <w:rPr>
                <w:webHidden/>
              </w:rPr>
              <w:fldChar w:fldCharType="begin"/>
            </w:r>
            <w:r w:rsidRPr="00291850">
              <w:rPr>
                <w:webHidden/>
              </w:rPr>
              <w:instrText xml:space="preserve"> PAGEREF _Toc215823290 \h </w:instrText>
            </w:r>
            <w:r w:rsidRPr="00291850">
              <w:rPr>
                <w:webHidden/>
              </w:rPr>
            </w:r>
            <w:r w:rsidRPr="00291850">
              <w:rPr>
                <w:webHidden/>
              </w:rPr>
              <w:fldChar w:fldCharType="separate"/>
            </w:r>
            <w:r w:rsidRPr="00291850">
              <w:rPr>
                <w:webHidden/>
              </w:rPr>
              <w:t>14</w:t>
            </w:r>
            <w:r w:rsidRPr="00291850">
              <w:rPr>
                <w:webHidden/>
              </w:rPr>
              <w:fldChar w:fldCharType="end"/>
            </w:r>
          </w:hyperlink>
        </w:p>
        <w:p w14:paraId="35C05881" w14:textId="77777777" w:rsidR="00C76738" w:rsidRPr="00291850" w:rsidRDefault="00C76738">
          <w:pPr>
            <w:pStyle w:val="TOC2"/>
            <w:rPr>
              <w:rFonts w:asciiTheme="minorHAnsi" w:eastAsiaTheme="minorEastAsia" w:hAnsiTheme="minorHAnsi" w:cstheme="minorBidi"/>
              <w:kern w:val="2"/>
              <w:sz w:val="24"/>
              <w:szCs w:val="24"/>
            </w:rPr>
          </w:pPr>
          <w:hyperlink w:anchor="_Toc215823291" w:history="1">
            <w:r w:rsidRPr="00291850">
              <w:rPr>
                <w:rStyle w:val="Hyperlink"/>
              </w:rPr>
              <w:t>2.4</w:t>
            </w:r>
            <w:r w:rsidRPr="00291850">
              <w:rPr>
                <w:rFonts w:asciiTheme="minorHAnsi" w:eastAsiaTheme="minorEastAsia" w:hAnsiTheme="minorHAnsi" w:cstheme="minorBidi"/>
                <w:kern w:val="2"/>
                <w:sz w:val="24"/>
                <w:szCs w:val="24"/>
              </w:rPr>
              <w:tab/>
            </w:r>
            <w:r w:rsidRPr="00291850">
              <w:rPr>
                <w:rStyle w:val="Hyperlink"/>
              </w:rPr>
              <w:t>Step 4 - Analyze the findings</w:t>
            </w:r>
            <w:r w:rsidRPr="00291850">
              <w:rPr>
                <w:webHidden/>
              </w:rPr>
              <w:tab/>
            </w:r>
            <w:r w:rsidRPr="00291850">
              <w:rPr>
                <w:webHidden/>
              </w:rPr>
              <w:fldChar w:fldCharType="begin"/>
            </w:r>
            <w:r w:rsidRPr="00291850">
              <w:rPr>
                <w:webHidden/>
              </w:rPr>
              <w:instrText xml:space="preserve"> PAGEREF _Toc215823291 \h </w:instrText>
            </w:r>
            <w:r w:rsidRPr="00291850">
              <w:rPr>
                <w:webHidden/>
              </w:rPr>
            </w:r>
            <w:r w:rsidRPr="00291850">
              <w:rPr>
                <w:webHidden/>
              </w:rPr>
              <w:fldChar w:fldCharType="separate"/>
            </w:r>
            <w:r w:rsidRPr="00291850">
              <w:rPr>
                <w:webHidden/>
              </w:rPr>
              <w:t>17</w:t>
            </w:r>
            <w:r w:rsidRPr="00291850">
              <w:rPr>
                <w:webHidden/>
              </w:rPr>
              <w:fldChar w:fldCharType="end"/>
            </w:r>
          </w:hyperlink>
        </w:p>
        <w:p w14:paraId="2F10129F" w14:textId="77777777" w:rsidR="00C76738" w:rsidRPr="00291850" w:rsidRDefault="00C76738">
          <w:pPr>
            <w:pStyle w:val="TOC3"/>
            <w:rPr>
              <w:rFonts w:asciiTheme="minorHAnsi" w:eastAsiaTheme="minorEastAsia" w:hAnsiTheme="minorHAnsi" w:cstheme="minorBidi"/>
              <w:kern w:val="2"/>
              <w:sz w:val="24"/>
              <w:szCs w:val="24"/>
            </w:rPr>
          </w:pPr>
          <w:hyperlink w:anchor="_Toc215823292" w:history="1">
            <w:r w:rsidRPr="00291850">
              <w:rPr>
                <w:rStyle w:val="Hyperlink"/>
              </w:rPr>
              <w:t>2.4.1</w:t>
            </w:r>
            <w:r w:rsidRPr="00291850">
              <w:rPr>
                <w:rFonts w:asciiTheme="minorHAnsi" w:eastAsiaTheme="minorEastAsia" w:hAnsiTheme="minorHAnsi" w:cstheme="minorBidi"/>
                <w:kern w:val="2"/>
                <w:sz w:val="24"/>
                <w:szCs w:val="24"/>
              </w:rPr>
              <w:tab/>
            </w:r>
            <w:r w:rsidRPr="00291850">
              <w:rPr>
                <w:rStyle w:val="Hyperlink"/>
              </w:rPr>
              <w:t>Prepare for analysis – eDiscovery Search</w:t>
            </w:r>
            <w:r w:rsidRPr="00291850">
              <w:rPr>
                <w:webHidden/>
              </w:rPr>
              <w:tab/>
            </w:r>
            <w:r w:rsidRPr="00291850">
              <w:rPr>
                <w:webHidden/>
              </w:rPr>
              <w:fldChar w:fldCharType="begin"/>
            </w:r>
            <w:r w:rsidRPr="00291850">
              <w:rPr>
                <w:webHidden/>
              </w:rPr>
              <w:instrText xml:space="preserve"> PAGEREF _Toc215823292 \h </w:instrText>
            </w:r>
            <w:r w:rsidRPr="00291850">
              <w:rPr>
                <w:webHidden/>
              </w:rPr>
            </w:r>
            <w:r w:rsidRPr="00291850">
              <w:rPr>
                <w:webHidden/>
              </w:rPr>
              <w:fldChar w:fldCharType="separate"/>
            </w:r>
            <w:r w:rsidRPr="00291850">
              <w:rPr>
                <w:webHidden/>
              </w:rPr>
              <w:t>18</w:t>
            </w:r>
            <w:r w:rsidRPr="00291850">
              <w:rPr>
                <w:webHidden/>
              </w:rPr>
              <w:fldChar w:fldCharType="end"/>
            </w:r>
          </w:hyperlink>
        </w:p>
        <w:p w14:paraId="16A73BBA" w14:textId="77777777" w:rsidR="00C76738" w:rsidRPr="00291850" w:rsidRDefault="00C76738">
          <w:pPr>
            <w:pStyle w:val="TOC3"/>
            <w:rPr>
              <w:rFonts w:asciiTheme="minorHAnsi" w:eastAsiaTheme="minorEastAsia" w:hAnsiTheme="minorHAnsi" w:cstheme="minorBidi"/>
              <w:kern w:val="2"/>
              <w:sz w:val="24"/>
              <w:szCs w:val="24"/>
            </w:rPr>
          </w:pPr>
          <w:hyperlink w:anchor="_Toc215823293" w:history="1">
            <w:r w:rsidRPr="00291850">
              <w:rPr>
                <w:rStyle w:val="Hyperlink"/>
              </w:rPr>
              <w:t>2.4.2</w:t>
            </w:r>
            <w:r w:rsidRPr="00291850">
              <w:rPr>
                <w:rFonts w:asciiTheme="minorHAnsi" w:eastAsiaTheme="minorEastAsia" w:hAnsiTheme="minorHAnsi" w:cstheme="minorBidi"/>
                <w:kern w:val="2"/>
                <w:sz w:val="24"/>
                <w:szCs w:val="24"/>
              </w:rPr>
              <w:tab/>
            </w:r>
            <w:r w:rsidRPr="00291850">
              <w:rPr>
                <w:rStyle w:val="Hyperlink"/>
              </w:rPr>
              <w:t xml:space="preserve">Analyze results - </w:t>
            </w:r>
            <w:r w:rsidRPr="00291850">
              <w:rPr>
                <w:rStyle w:val="Hyperlink"/>
                <w:lang w:val="nl-NL"/>
              </w:rPr>
              <w:t>eDiscovery Search</w:t>
            </w:r>
            <w:r w:rsidRPr="00291850">
              <w:rPr>
                <w:webHidden/>
              </w:rPr>
              <w:tab/>
            </w:r>
            <w:r w:rsidRPr="00291850">
              <w:rPr>
                <w:webHidden/>
              </w:rPr>
              <w:fldChar w:fldCharType="begin"/>
            </w:r>
            <w:r w:rsidRPr="00291850">
              <w:rPr>
                <w:webHidden/>
              </w:rPr>
              <w:instrText xml:space="preserve"> PAGEREF _Toc215823293 \h </w:instrText>
            </w:r>
            <w:r w:rsidRPr="00291850">
              <w:rPr>
                <w:webHidden/>
              </w:rPr>
            </w:r>
            <w:r w:rsidRPr="00291850">
              <w:rPr>
                <w:webHidden/>
              </w:rPr>
              <w:fldChar w:fldCharType="separate"/>
            </w:r>
            <w:r w:rsidRPr="00291850">
              <w:rPr>
                <w:webHidden/>
              </w:rPr>
              <w:t>20</w:t>
            </w:r>
            <w:r w:rsidRPr="00291850">
              <w:rPr>
                <w:webHidden/>
              </w:rPr>
              <w:fldChar w:fldCharType="end"/>
            </w:r>
          </w:hyperlink>
        </w:p>
        <w:p w14:paraId="28AAF982" w14:textId="77777777" w:rsidR="00C76738" w:rsidRPr="00291850" w:rsidRDefault="00C76738">
          <w:pPr>
            <w:pStyle w:val="TOC2"/>
            <w:rPr>
              <w:rFonts w:asciiTheme="minorHAnsi" w:eastAsiaTheme="minorEastAsia" w:hAnsiTheme="minorHAnsi" w:cstheme="minorBidi"/>
              <w:kern w:val="2"/>
              <w:sz w:val="24"/>
              <w:szCs w:val="24"/>
            </w:rPr>
          </w:pPr>
          <w:hyperlink w:anchor="_Toc215823294" w:history="1">
            <w:r w:rsidRPr="00291850">
              <w:rPr>
                <w:rStyle w:val="Hyperlink"/>
              </w:rPr>
              <w:t>2.5</w:t>
            </w:r>
            <w:r w:rsidRPr="00291850">
              <w:rPr>
                <w:rFonts w:asciiTheme="minorHAnsi" w:eastAsiaTheme="minorEastAsia" w:hAnsiTheme="minorHAnsi" w:cstheme="minorBidi"/>
                <w:kern w:val="2"/>
                <w:sz w:val="24"/>
                <w:szCs w:val="24"/>
              </w:rPr>
              <w:tab/>
            </w:r>
            <w:r w:rsidRPr="00291850">
              <w:rPr>
                <w:rStyle w:val="Hyperlink"/>
              </w:rPr>
              <w:t>Step 6 - Decommission</w:t>
            </w:r>
            <w:r w:rsidRPr="00291850">
              <w:rPr>
                <w:webHidden/>
              </w:rPr>
              <w:tab/>
            </w:r>
            <w:r w:rsidRPr="00291850">
              <w:rPr>
                <w:webHidden/>
              </w:rPr>
              <w:fldChar w:fldCharType="begin"/>
            </w:r>
            <w:r w:rsidRPr="00291850">
              <w:rPr>
                <w:webHidden/>
              </w:rPr>
              <w:instrText xml:space="preserve"> PAGEREF _Toc215823294 \h </w:instrText>
            </w:r>
            <w:r w:rsidRPr="00291850">
              <w:rPr>
                <w:webHidden/>
              </w:rPr>
            </w:r>
            <w:r w:rsidRPr="00291850">
              <w:rPr>
                <w:webHidden/>
              </w:rPr>
              <w:fldChar w:fldCharType="separate"/>
            </w:r>
            <w:r w:rsidRPr="00291850">
              <w:rPr>
                <w:webHidden/>
              </w:rPr>
              <w:t>23</w:t>
            </w:r>
            <w:r w:rsidRPr="00291850">
              <w:rPr>
                <w:webHidden/>
              </w:rPr>
              <w:fldChar w:fldCharType="end"/>
            </w:r>
          </w:hyperlink>
        </w:p>
        <w:p w14:paraId="4232A6C6" w14:textId="77777777" w:rsidR="00FF7903" w:rsidRPr="00291850" w:rsidRDefault="00FF7903" w:rsidP="00FF7903">
          <w:r w:rsidRPr="00291850">
            <w:rPr>
              <w:b/>
              <w:bCs/>
              <w:noProof/>
            </w:rPr>
            <w:fldChar w:fldCharType="end"/>
          </w:r>
        </w:p>
      </w:sdtContent>
    </w:sdt>
    <w:p w14:paraId="2C34DCC3" w14:textId="77777777" w:rsidR="00FF7903" w:rsidRPr="00291850" w:rsidRDefault="00FF7903" w:rsidP="00FF7903">
      <w:pPr>
        <w:rPr>
          <w:rFonts w:eastAsiaTheme="majorEastAsia" w:cs="Arial"/>
          <w:color w:val="0078D4"/>
          <w:sz w:val="28"/>
          <w:szCs w:val="26"/>
        </w:rPr>
      </w:pPr>
      <w:r w:rsidRPr="00291850">
        <w:br w:type="page"/>
      </w:r>
    </w:p>
    <w:p w14:paraId="0305EEB9" w14:textId="77777777" w:rsidR="00FF7903" w:rsidRPr="00291850" w:rsidRDefault="00FF7903" w:rsidP="00FF7903">
      <w:pPr>
        <w:pStyle w:val="Heading2"/>
        <w:numPr>
          <w:ilvl w:val="0"/>
          <w:numId w:val="0"/>
        </w:numPr>
        <w:ind w:left="-992"/>
      </w:pPr>
      <w:bookmarkStart w:id="3" w:name="_Toc215823274"/>
      <w:r w:rsidRPr="00291850">
        <w:lastRenderedPageBreak/>
        <w:t>Disclaimer</w:t>
      </w:r>
      <w:bookmarkEnd w:id="0"/>
      <w:bookmarkEnd w:id="1"/>
      <w:bookmarkEnd w:id="2"/>
      <w:bookmarkEnd w:id="3"/>
    </w:p>
    <w:p w14:paraId="15A3E66F" w14:textId="47DE009B" w:rsidR="00FF7903" w:rsidRPr="00291850" w:rsidRDefault="00FF7903" w:rsidP="00FF7903">
      <w:r w:rsidRPr="00291850">
        <w:t xml:space="preserve">The </w:t>
      </w:r>
      <w:r w:rsidR="00F65BA3" w:rsidRPr="00F65BA3">
        <w:rPr>
          <w:i/>
        </w:rPr>
        <w:t>Data Security Envisioning</w:t>
      </w:r>
      <w:r w:rsidR="00F65BA3">
        <w:t xml:space="preserve"> Workshop</w:t>
      </w:r>
      <w:r w:rsidRPr="00291850">
        <w:t xml:space="preserve"> provides a summary of an organization’s data protection and compliance stature and recommendations to improve data protection and compliance. </w:t>
      </w:r>
    </w:p>
    <w:p w14:paraId="4BCBDEC8" w14:textId="235FFF67" w:rsidR="00FF7903" w:rsidRPr="00291850" w:rsidRDefault="00FF7903" w:rsidP="00FF7903">
      <w:r w:rsidRPr="00291850">
        <w:t xml:space="preserve">The information, results, and scoring provided through the </w:t>
      </w:r>
      <w:r w:rsidR="00F65BA3" w:rsidRPr="00F65BA3">
        <w:rPr>
          <w:i/>
        </w:rPr>
        <w:t>Data Security Envisioning</w:t>
      </w:r>
      <w:r w:rsidR="00F65BA3">
        <w:t xml:space="preserve"> Workshop</w:t>
      </w:r>
      <w:r w:rsidRPr="00291850">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672E80CF" w14:textId="0D095AD5" w:rsidR="00FF7903" w:rsidRPr="00291850" w:rsidRDefault="00FF7903" w:rsidP="00FF7903">
      <w:r w:rsidRPr="00291850">
        <w:t xml:space="preserve">We hope the </w:t>
      </w:r>
      <w:r w:rsidR="00F65BA3" w:rsidRPr="00F65BA3">
        <w:rPr>
          <w:i/>
        </w:rPr>
        <w:t>Data Security Envisioning</w:t>
      </w:r>
      <w:r w:rsidR="00F65BA3">
        <w:t xml:space="preserve"> Workshop</w:t>
      </w:r>
      <w:r w:rsidRPr="00291850">
        <w:t xml:space="preserve"> helps identify technologies and additional steps that organizations can implement to simplify their compliance efforts. </w:t>
      </w:r>
    </w:p>
    <w:p w14:paraId="7E108373" w14:textId="150BF748" w:rsidR="00FF7903" w:rsidRPr="00291850" w:rsidRDefault="00FF7903" w:rsidP="00FF7903">
      <w:r w:rsidRPr="00291850">
        <w:t xml:space="preserve">MICROSOFT MAKES NO WARRANTIES, EXPRESS, IMPLIED, OR STATUTORY, AS TO THE INFORMATION IN THIS </w:t>
      </w:r>
      <w:r w:rsidR="00F65BA3" w:rsidRPr="00F65BA3">
        <w:rPr>
          <w:i/>
        </w:rPr>
        <w:t>Data Security Envisioning</w:t>
      </w:r>
      <w:r w:rsidR="00F65BA3">
        <w:t xml:space="preserve"> Workshop</w:t>
      </w:r>
      <w:r w:rsidRPr="00291850">
        <w:t xml:space="preserve">. Microsoft disclaims any conditions, express or implied, or other terms that use of </w:t>
      </w:r>
      <w:proofErr w:type="gramStart"/>
      <w:r w:rsidRPr="00291850">
        <w:t>the Microsoft</w:t>
      </w:r>
      <w:proofErr w:type="gramEnd"/>
      <w:r w:rsidRPr="00291850">
        <w:t xml:space="preserve"> products or services will ensure the organization’s compliance with regulations or standards. This </w:t>
      </w:r>
      <w:r w:rsidR="00F65BA3" w:rsidRPr="00F65BA3">
        <w:rPr>
          <w:i/>
        </w:rPr>
        <w:t>Data Security Envisioning</w:t>
      </w:r>
      <w:r w:rsidR="00F65BA3">
        <w:t xml:space="preserve"> Workshop</w:t>
      </w:r>
      <w:r w:rsidRPr="00291850">
        <w:t xml:space="preserve"> toolkit is provided “as-is.” Information and recommendations expressed in the </w:t>
      </w:r>
      <w:r w:rsidR="00F65BA3" w:rsidRPr="00F65BA3">
        <w:rPr>
          <w:i/>
        </w:rPr>
        <w:t>Data Security Envisioning</w:t>
      </w:r>
      <w:r w:rsidR="00F65BA3">
        <w:t xml:space="preserve"> Workshop</w:t>
      </w:r>
      <w:r w:rsidRPr="00291850">
        <w:t xml:space="preserve"> toolkit may change without notice.</w:t>
      </w:r>
    </w:p>
    <w:p w14:paraId="5A8FD573" w14:textId="0DC6E2F2" w:rsidR="00FF7903" w:rsidRPr="00291850" w:rsidRDefault="00FF7903" w:rsidP="00FF7903">
      <w:r w:rsidRPr="00291850">
        <w:t xml:space="preserve">The </w:t>
      </w:r>
      <w:r w:rsidR="00F65BA3" w:rsidRPr="00F65BA3">
        <w:rPr>
          <w:i/>
        </w:rPr>
        <w:t>Data Security Envisioning</w:t>
      </w:r>
      <w:r w:rsidR="00F65BA3">
        <w:t xml:space="preserve"> Workshop</w:t>
      </w:r>
      <w:r w:rsidRPr="00291850">
        <w:t xml:space="preserve"> toolkit does not provide the user with any legal rights to any intellectual property in any Microsoft product or service. Use of the tool is for </w:t>
      </w:r>
      <w:proofErr w:type="gramStart"/>
      <w:r w:rsidRPr="00291850">
        <w:t>internal,</w:t>
      </w:r>
      <w:proofErr w:type="gramEnd"/>
      <w:r w:rsidRPr="00291850">
        <w:t xml:space="preserve"> reference purposes only; however, Microsoft partners may distribute the </w:t>
      </w:r>
      <w:r w:rsidR="00F65BA3" w:rsidRPr="00F65BA3">
        <w:rPr>
          <w:i/>
        </w:rPr>
        <w:t>Data Security Envisioning</w:t>
      </w:r>
      <w:r w:rsidR="00F65BA3">
        <w:t xml:space="preserve"> Workshop</w:t>
      </w:r>
      <w:r w:rsidRPr="00291850">
        <w:t xml:space="preserve"> toolkit to their customers for such customers’ </w:t>
      </w:r>
      <w:proofErr w:type="gramStart"/>
      <w:r w:rsidRPr="00291850">
        <w:t>internal,</w:t>
      </w:r>
      <w:proofErr w:type="gramEnd"/>
      <w:r w:rsidRPr="00291850">
        <w:t xml:space="preserve"> reference purposes only. Any distribution of the </w:t>
      </w:r>
      <w:r w:rsidR="00F65BA3" w:rsidRPr="00F65BA3">
        <w:rPr>
          <w:i/>
        </w:rPr>
        <w:t>Data Security Envisioning</w:t>
      </w:r>
      <w:r w:rsidR="00F65BA3">
        <w:t xml:space="preserve"> Workshop</w:t>
      </w:r>
      <w:r w:rsidRPr="00291850">
        <w:t xml:space="preserve"> toolkit by a Microsoft partner to its customers must include terms consistent with those set forth in this disclaimer. </w:t>
      </w:r>
    </w:p>
    <w:p w14:paraId="5AFC9496" w14:textId="77777777" w:rsidR="00FF7903" w:rsidRPr="00291850" w:rsidRDefault="00000E63" w:rsidP="00FF7903">
      <w:r w:rsidRPr="00291850">
        <w:t>© 202</w:t>
      </w:r>
      <w:r w:rsidR="008368E8" w:rsidRPr="00291850">
        <w:t>6</w:t>
      </w:r>
      <w:r w:rsidRPr="00291850">
        <w:t xml:space="preserve"> Microsoft. All rights reserved.</w:t>
      </w:r>
    </w:p>
    <w:p w14:paraId="26DD2957" w14:textId="77777777" w:rsidR="00FF7903" w:rsidRPr="00291850" w:rsidRDefault="00FF7903" w:rsidP="00FF7903">
      <w:pPr>
        <w:spacing w:after="160"/>
      </w:pPr>
      <w:r w:rsidRPr="00291850">
        <w:br w:type="page"/>
      </w:r>
    </w:p>
    <w:p w14:paraId="0D87C932" w14:textId="77777777" w:rsidR="00FF7903" w:rsidRPr="00291850" w:rsidRDefault="00FF7903" w:rsidP="00FF7903">
      <w:pPr>
        <w:pStyle w:val="Heading2"/>
        <w:numPr>
          <w:ilvl w:val="0"/>
          <w:numId w:val="0"/>
        </w:numPr>
        <w:ind w:left="-992"/>
      </w:pPr>
      <w:bookmarkStart w:id="4" w:name="_Toc39591005"/>
      <w:bookmarkStart w:id="5" w:name="_Toc40191387"/>
      <w:bookmarkStart w:id="6" w:name="_Toc56517514"/>
      <w:bookmarkStart w:id="7" w:name="_Toc71281751"/>
      <w:bookmarkStart w:id="8" w:name="_Toc215823275"/>
      <w:r w:rsidRPr="00291850">
        <w:lastRenderedPageBreak/>
        <w:t>Version history</w:t>
      </w:r>
      <w:bookmarkEnd w:id="4"/>
      <w:bookmarkEnd w:id="5"/>
      <w:bookmarkEnd w:id="6"/>
      <w:bookmarkEnd w:id="7"/>
      <w:bookmarkEnd w:id="8"/>
    </w:p>
    <w:tbl>
      <w:tblPr>
        <w:tblStyle w:val="WorkshopVersionHistory"/>
        <w:tblW w:w="9461" w:type="dxa"/>
        <w:tblLayout w:type="fixed"/>
        <w:tblLook w:val="0420" w:firstRow="1" w:lastRow="0" w:firstColumn="0" w:lastColumn="0" w:noHBand="0" w:noVBand="1"/>
      </w:tblPr>
      <w:tblGrid>
        <w:gridCol w:w="879"/>
        <w:gridCol w:w="2197"/>
        <w:gridCol w:w="4628"/>
        <w:gridCol w:w="1757"/>
      </w:tblGrid>
      <w:tr w:rsidR="00CC061F" w:rsidRPr="00291850" w14:paraId="1EBEDB9C" w14:textId="77777777" w:rsidTr="00E25139">
        <w:trPr>
          <w:cnfStyle w:val="100000000000" w:firstRow="1" w:lastRow="0" w:firstColumn="0" w:lastColumn="0" w:oddVBand="0" w:evenVBand="0" w:oddHBand="0" w:evenHBand="0" w:firstRowFirstColumn="0" w:firstRowLastColumn="0" w:lastRowFirstColumn="0" w:lastRowLastColumn="0"/>
        </w:trPr>
        <w:tc>
          <w:tcPr>
            <w:tcW w:w="879" w:type="dxa"/>
          </w:tcPr>
          <w:p w14:paraId="2D3E4DCB" w14:textId="77777777" w:rsidR="00FF7903" w:rsidRPr="00291850" w:rsidRDefault="00FF7903" w:rsidP="001E3264">
            <w:pPr>
              <w:spacing w:before="60" w:after="60"/>
              <w:rPr>
                <w:b/>
                <w:bCs/>
                <w:color w:val="FFFFFF"/>
              </w:rPr>
            </w:pPr>
            <w:r w:rsidRPr="00291850">
              <w:rPr>
                <w:color w:val="FFFFFF"/>
              </w:rPr>
              <w:t>Version</w:t>
            </w:r>
          </w:p>
        </w:tc>
        <w:tc>
          <w:tcPr>
            <w:tcW w:w="2197" w:type="dxa"/>
          </w:tcPr>
          <w:p w14:paraId="4A3B3B4A" w14:textId="77777777" w:rsidR="00FF7903" w:rsidRPr="00291850" w:rsidRDefault="00FF7903" w:rsidP="001E3264">
            <w:pPr>
              <w:spacing w:before="60" w:after="60"/>
              <w:rPr>
                <w:b/>
                <w:bCs/>
                <w:color w:val="FFFFFF"/>
              </w:rPr>
            </w:pPr>
            <w:r w:rsidRPr="00291850">
              <w:rPr>
                <w:color w:val="FFFFFF"/>
              </w:rPr>
              <w:t>Author</w:t>
            </w:r>
          </w:p>
        </w:tc>
        <w:tc>
          <w:tcPr>
            <w:tcW w:w="4628" w:type="dxa"/>
          </w:tcPr>
          <w:p w14:paraId="5D5E57DA" w14:textId="77777777" w:rsidR="00FF7903" w:rsidRPr="00291850" w:rsidRDefault="00FF7903" w:rsidP="001E3264">
            <w:pPr>
              <w:spacing w:before="60" w:after="60"/>
              <w:rPr>
                <w:b/>
                <w:bCs/>
                <w:color w:val="FFFFFF"/>
              </w:rPr>
            </w:pPr>
            <w:r w:rsidRPr="00291850">
              <w:rPr>
                <w:color w:val="FFFFFF"/>
              </w:rPr>
              <w:t>Changes</w:t>
            </w:r>
          </w:p>
        </w:tc>
        <w:tc>
          <w:tcPr>
            <w:tcW w:w="1757" w:type="dxa"/>
          </w:tcPr>
          <w:p w14:paraId="075D3B76" w14:textId="77777777" w:rsidR="00FF7903" w:rsidRPr="00291850" w:rsidRDefault="00FF7903" w:rsidP="001E3264">
            <w:pPr>
              <w:spacing w:before="60" w:after="60"/>
              <w:rPr>
                <w:b/>
                <w:bCs/>
                <w:color w:val="FFFFFF"/>
              </w:rPr>
            </w:pPr>
            <w:r w:rsidRPr="00291850">
              <w:rPr>
                <w:color w:val="FFFFFF"/>
              </w:rPr>
              <w:t>Date</w:t>
            </w:r>
          </w:p>
        </w:tc>
      </w:tr>
      <w:tr w:rsidR="00CC061F" w:rsidRPr="00291850" w14:paraId="564A31A8" w14:textId="77777777" w:rsidTr="00CC061F">
        <w:trPr>
          <w:cnfStyle w:val="000000100000" w:firstRow="0" w:lastRow="0" w:firstColumn="0" w:lastColumn="0" w:oddVBand="0" w:evenVBand="0" w:oddHBand="1" w:evenHBand="0" w:firstRowFirstColumn="0" w:firstRowLastColumn="0" w:lastRowFirstColumn="0" w:lastRowLastColumn="0"/>
        </w:trPr>
        <w:tc>
          <w:tcPr>
            <w:tcW w:w="879" w:type="dxa"/>
          </w:tcPr>
          <w:p w14:paraId="1AFBBCED" w14:textId="77777777" w:rsidR="00FF7903" w:rsidRPr="00291850" w:rsidRDefault="00FF7903" w:rsidP="001E3264">
            <w:r w:rsidRPr="00291850">
              <w:t>4.0</w:t>
            </w:r>
          </w:p>
        </w:tc>
        <w:tc>
          <w:tcPr>
            <w:tcW w:w="2197" w:type="dxa"/>
          </w:tcPr>
          <w:p w14:paraId="468B8DFD" w14:textId="77777777" w:rsidR="00FF7903" w:rsidRPr="00291850" w:rsidRDefault="00FF7903" w:rsidP="001E3264">
            <w:r w:rsidRPr="00291850">
              <w:t>François van Hemert</w:t>
            </w:r>
          </w:p>
        </w:tc>
        <w:tc>
          <w:tcPr>
            <w:tcW w:w="4628" w:type="dxa"/>
          </w:tcPr>
          <w:p w14:paraId="72D2FE18" w14:textId="77777777" w:rsidR="00FF7903" w:rsidRPr="00291850" w:rsidRDefault="00085F5A" w:rsidP="001E3264">
            <w:pPr>
              <w:rPr>
                <w:lang w:val="en-US"/>
              </w:rPr>
            </w:pPr>
            <w:r w:rsidRPr="00291850">
              <w:rPr>
                <w:lang w:val="en-US"/>
              </w:rPr>
              <w:t>First standalone version to align with new narrative, rebranding, updates to guidance and organized around data repositories.</w:t>
            </w:r>
          </w:p>
        </w:tc>
        <w:tc>
          <w:tcPr>
            <w:tcW w:w="1757" w:type="dxa"/>
          </w:tcPr>
          <w:p w14:paraId="236AE119" w14:textId="77777777" w:rsidR="00FF7903" w:rsidRPr="00291850" w:rsidRDefault="00FF7903" w:rsidP="001E3264">
            <w:r w:rsidRPr="00291850">
              <w:t>June 2021</w:t>
            </w:r>
          </w:p>
        </w:tc>
      </w:tr>
      <w:tr w:rsidR="00CC061F" w:rsidRPr="00291850" w14:paraId="369EBBAA" w14:textId="77777777" w:rsidTr="00CC061F">
        <w:trPr>
          <w:cnfStyle w:val="000000010000" w:firstRow="0" w:lastRow="0" w:firstColumn="0" w:lastColumn="0" w:oddVBand="0" w:evenVBand="0" w:oddHBand="0" w:evenHBand="1" w:firstRowFirstColumn="0" w:firstRowLastColumn="0" w:lastRowFirstColumn="0" w:lastRowLastColumn="0"/>
        </w:trPr>
        <w:tc>
          <w:tcPr>
            <w:tcW w:w="879" w:type="dxa"/>
          </w:tcPr>
          <w:p w14:paraId="775FCEFF" w14:textId="77777777" w:rsidR="00FF7903" w:rsidRPr="00291850" w:rsidRDefault="00816900" w:rsidP="001E3264">
            <w:r w:rsidRPr="00291850">
              <w:t>4.1</w:t>
            </w:r>
          </w:p>
        </w:tc>
        <w:tc>
          <w:tcPr>
            <w:tcW w:w="2197" w:type="dxa"/>
          </w:tcPr>
          <w:p w14:paraId="31950C17" w14:textId="77777777" w:rsidR="00FF7903" w:rsidRPr="00291850" w:rsidRDefault="00816900" w:rsidP="001E3264">
            <w:r w:rsidRPr="00291850">
              <w:t>François van Hemert</w:t>
            </w:r>
          </w:p>
        </w:tc>
        <w:tc>
          <w:tcPr>
            <w:tcW w:w="4628" w:type="dxa"/>
          </w:tcPr>
          <w:p w14:paraId="3DFDA725" w14:textId="77777777" w:rsidR="00FF7903" w:rsidRPr="00291850" w:rsidRDefault="00DD0A4E" w:rsidP="001E3264">
            <w:pPr>
              <w:rPr>
                <w:lang w:val="en-US"/>
              </w:rPr>
            </w:pPr>
            <w:r w:rsidRPr="00291850">
              <w:rPr>
                <w:lang w:val="en-US"/>
              </w:rPr>
              <w:t>Update illustration for Compliance Manager Premium Assessments</w:t>
            </w:r>
          </w:p>
        </w:tc>
        <w:tc>
          <w:tcPr>
            <w:tcW w:w="1757" w:type="dxa"/>
          </w:tcPr>
          <w:p w14:paraId="470219A5" w14:textId="77777777" w:rsidR="00FF7903" w:rsidRPr="00291850" w:rsidRDefault="00DD0A4E" w:rsidP="001E3264">
            <w:r w:rsidRPr="00291850">
              <w:t>October 2021</w:t>
            </w:r>
          </w:p>
        </w:tc>
      </w:tr>
      <w:tr w:rsidR="00CC061F" w:rsidRPr="00291850" w14:paraId="3A3D6AE2" w14:textId="77777777" w:rsidTr="00CC061F">
        <w:trPr>
          <w:cnfStyle w:val="000000100000" w:firstRow="0" w:lastRow="0" w:firstColumn="0" w:lastColumn="0" w:oddVBand="0" w:evenVBand="0" w:oddHBand="1" w:evenHBand="0" w:firstRowFirstColumn="0" w:firstRowLastColumn="0" w:lastRowFirstColumn="0" w:lastRowLastColumn="0"/>
        </w:trPr>
        <w:tc>
          <w:tcPr>
            <w:tcW w:w="879" w:type="dxa"/>
          </w:tcPr>
          <w:p w14:paraId="029231BE" w14:textId="77777777" w:rsidR="00FF7903" w:rsidRPr="00291850" w:rsidRDefault="006F275D" w:rsidP="001E3264">
            <w:r w:rsidRPr="00291850">
              <w:t>4.2</w:t>
            </w:r>
          </w:p>
        </w:tc>
        <w:tc>
          <w:tcPr>
            <w:tcW w:w="2197" w:type="dxa"/>
          </w:tcPr>
          <w:p w14:paraId="3D8AF65A" w14:textId="77777777" w:rsidR="00FF7903" w:rsidRPr="00291850" w:rsidRDefault="00771DC1" w:rsidP="001E3264">
            <w:r w:rsidRPr="00291850">
              <w:t>François van Hemert</w:t>
            </w:r>
          </w:p>
        </w:tc>
        <w:tc>
          <w:tcPr>
            <w:tcW w:w="4628" w:type="dxa"/>
          </w:tcPr>
          <w:p w14:paraId="1719BA9C" w14:textId="77777777" w:rsidR="00FF7903" w:rsidRPr="00291850" w:rsidRDefault="00111BF6" w:rsidP="001E3264">
            <w:pPr>
              <w:rPr>
                <w:lang w:val="en-US"/>
              </w:rPr>
            </w:pPr>
            <w:r w:rsidRPr="00291850">
              <w:rPr>
                <w:lang w:val="en-US"/>
              </w:rPr>
              <w:t>Purview branding update, step-by-step guidance update to align with changes M365</w:t>
            </w:r>
          </w:p>
        </w:tc>
        <w:tc>
          <w:tcPr>
            <w:tcW w:w="1757" w:type="dxa"/>
          </w:tcPr>
          <w:p w14:paraId="5118A9F8" w14:textId="77777777" w:rsidR="00FF7903" w:rsidRPr="00291850" w:rsidRDefault="00111BF6" w:rsidP="001E3264">
            <w:r w:rsidRPr="00291850">
              <w:t>July 2022</w:t>
            </w:r>
          </w:p>
        </w:tc>
      </w:tr>
      <w:tr w:rsidR="00CC061F" w:rsidRPr="00291850" w14:paraId="3D1A69E9" w14:textId="77777777" w:rsidTr="00CC061F">
        <w:trPr>
          <w:cnfStyle w:val="000000010000" w:firstRow="0" w:lastRow="0" w:firstColumn="0" w:lastColumn="0" w:oddVBand="0" w:evenVBand="0" w:oddHBand="0" w:evenHBand="1" w:firstRowFirstColumn="0" w:firstRowLastColumn="0" w:lastRowFirstColumn="0" w:lastRowLastColumn="0"/>
        </w:trPr>
        <w:tc>
          <w:tcPr>
            <w:tcW w:w="879" w:type="dxa"/>
          </w:tcPr>
          <w:p w14:paraId="613A2722" w14:textId="77777777" w:rsidR="00F66772" w:rsidRPr="00291850" w:rsidRDefault="00F66772" w:rsidP="00F66772">
            <w:r w:rsidRPr="00291850">
              <w:t>4.2.2</w:t>
            </w:r>
          </w:p>
        </w:tc>
        <w:tc>
          <w:tcPr>
            <w:tcW w:w="2197" w:type="dxa"/>
          </w:tcPr>
          <w:p w14:paraId="0EFC24B0" w14:textId="77777777" w:rsidR="00F66772" w:rsidRPr="00291850" w:rsidRDefault="00F66772" w:rsidP="00F66772">
            <w:r w:rsidRPr="00291850">
              <w:t>François van Hemert</w:t>
            </w:r>
          </w:p>
        </w:tc>
        <w:tc>
          <w:tcPr>
            <w:tcW w:w="4628" w:type="dxa"/>
          </w:tcPr>
          <w:p w14:paraId="7A182589" w14:textId="77777777" w:rsidR="00F66772" w:rsidRPr="00291850" w:rsidRDefault="00F66772" w:rsidP="00F66772">
            <w:pPr>
              <w:rPr>
                <w:lang w:val="en-US"/>
              </w:rPr>
            </w:pPr>
            <w:r w:rsidRPr="00291850">
              <w:rPr>
                <w:lang w:val="en-US"/>
              </w:rPr>
              <w:t>Update to align with current product features and functionality (evergreen)</w:t>
            </w:r>
          </w:p>
        </w:tc>
        <w:tc>
          <w:tcPr>
            <w:tcW w:w="1757" w:type="dxa"/>
          </w:tcPr>
          <w:p w14:paraId="0B65026B" w14:textId="77777777" w:rsidR="00F66772" w:rsidRPr="00291850" w:rsidRDefault="00F66772" w:rsidP="00F66772">
            <w:r w:rsidRPr="00291850">
              <w:t>January 2023</w:t>
            </w:r>
          </w:p>
        </w:tc>
      </w:tr>
      <w:tr w:rsidR="00CC061F" w:rsidRPr="00291850" w14:paraId="74F37EED" w14:textId="77777777" w:rsidTr="00CC061F">
        <w:trPr>
          <w:cnfStyle w:val="000000100000" w:firstRow="0" w:lastRow="0" w:firstColumn="0" w:lastColumn="0" w:oddVBand="0" w:evenVBand="0" w:oddHBand="1" w:evenHBand="0" w:firstRowFirstColumn="0" w:firstRowLastColumn="0" w:lastRowFirstColumn="0" w:lastRowLastColumn="0"/>
        </w:trPr>
        <w:tc>
          <w:tcPr>
            <w:tcW w:w="879" w:type="dxa"/>
          </w:tcPr>
          <w:p w14:paraId="395DDB79" w14:textId="77777777" w:rsidR="00604BEA" w:rsidRPr="00291850" w:rsidRDefault="0046671E" w:rsidP="00604BEA">
            <w:r w:rsidRPr="00291850">
              <w:t>6.0</w:t>
            </w:r>
          </w:p>
        </w:tc>
        <w:tc>
          <w:tcPr>
            <w:tcW w:w="2197" w:type="dxa"/>
          </w:tcPr>
          <w:p w14:paraId="60B983E7" w14:textId="77777777" w:rsidR="00604BEA" w:rsidRPr="00291850" w:rsidRDefault="00604BEA" w:rsidP="00604BEA">
            <w:r w:rsidRPr="00291850">
              <w:t>François van Hemert</w:t>
            </w:r>
          </w:p>
        </w:tc>
        <w:tc>
          <w:tcPr>
            <w:tcW w:w="4628" w:type="dxa"/>
          </w:tcPr>
          <w:p w14:paraId="480611AE" w14:textId="77777777" w:rsidR="00604BEA" w:rsidRPr="00291850" w:rsidRDefault="0046671E" w:rsidP="00604BEA">
            <w:pPr>
              <w:rPr>
                <w:lang w:val="en-US"/>
              </w:rPr>
            </w:pPr>
            <w:r w:rsidRPr="00291850">
              <w:rPr>
                <w:lang w:val="en-US"/>
              </w:rPr>
              <w:t>Workshop merge, align with FY24 solution play, focus on Data Security.</w:t>
            </w:r>
          </w:p>
        </w:tc>
        <w:tc>
          <w:tcPr>
            <w:tcW w:w="1757" w:type="dxa"/>
          </w:tcPr>
          <w:p w14:paraId="2BE1151B" w14:textId="77777777" w:rsidR="00604BEA" w:rsidRPr="00291850" w:rsidRDefault="00604BEA" w:rsidP="00604BEA">
            <w:r w:rsidRPr="00291850">
              <w:t>August 2023</w:t>
            </w:r>
          </w:p>
        </w:tc>
      </w:tr>
      <w:tr w:rsidR="00CC061F" w:rsidRPr="00291850" w14:paraId="06ACE987" w14:textId="77777777" w:rsidTr="00CC061F">
        <w:trPr>
          <w:cnfStyle w:val="000000010000" w:firstRow="0" w:lastRow="0" w:firstColumn="0" w:lastColumn="0" w:oddVBand="0" w:evenVBand="0" w:oddHBand="0" w:evenHBand="1" w:firstRowFirstColumn="0" w:firstRowLastColumn="0" w:lastRowFirstColumn="0" w:lastRowLastColumn="0"/>
        </w:trPr>
        <w:tc>
          <w:tcPr>
            <w:tcW w:w="879" w:type="dxa"/>
          </w:tcPr>
          <w:p w14:paraId="3C594D4C" w14:textId="77777777" w:rsidR="00000E63" w:rsidRPr="00291850" w:rsidRDefault="00C35764" w:rsidP="00604BEA">
            <w:r w:rsidRPr="00291850">
              <w:t>6.5</w:t>
            </w:r>
          </w:p>
        </w:tc>
        <w:tc>
          <w:tcPr>
            <w:tcW w:w="2197" w:type="dxa"/>
          </w:tcPr>
          <w:p w14:paraId="48F7388C" w14:textId="77777777" w:rsidR="00000E63" w:rsidRPr="00291850" w:rsidRDefault="00C35764" w:rsidP="00604BEA">
            <w:r w:rsidRPr="00291850">
              <w:t>François van Hemert</w:t>
            </w:r>
          </w:p>
        </w:tc>
        <w:tc>
          <w:tcPr>
            <w:tcW w:w="4628" w:type="dxa"/>
          </w:tcPr>
          <w:p w14:paraId="4F4127D4" w14:textId="77777777" w:rsidR="00000E63" w:rsidRPr="00291850" w:rsidRDefault="00134A6B" w:rsidP="00604BEA">
            <w:pPr>
              <w:rPr>
                <w:lang w:val="en-US"/>
              </w:rPr>
            </w:pPr>
            <w:r w:rsidRPr="00291850">
              <w:rPr>
                <w:lang w:val="en-US"/>
              </w:rPr>
              <w:t>Update step guidance, align with FY25 solution play.</w:t>
            </w:r>
          </w:p>
        </w:tc>
        <w:tc>
          <w:tcPr>
            <w:tcW w:w="1757" w:type="dxa"/>
          </w:tcPr>
          <w:p w14:paraId="11A1C91C" w14:textId="77777777" w:rsidR="00000E63" w:rsidRPr="00291850" w:rsidRDefault="006F6A8A" w:rsidP="00604BEA">
            <w:r w:rsidRPr="00291850">
              <w:t>July 2024</w:t>
            </w:r>
          </w:p>
        </w:tc>
      </w:tr>
      <w:tr w:rsidR="005649DA" w:rsidRPr="00291850" w14:paraId="6C992D16" w14:textId="77777777" w:rsidTr="00CC061F">
        <w:trPr>
          <w:cnfStyle w:val="000000100000" w:firstRow="0" w:lastRow="0" w:firstColumn="0" w:lastColumn="0" w:oddVBand="0" w:evenVBand="0" w:oddHBand="1" w:evenHBand="0" w:firstRowFirstColumn="0" w:firstRowLastColumn="0" w:lastRowFirstColumn="0" w:lastRowLastColumn="0"/>
        </w:trPr>
        <w:tc>
          <w:tcPr>
            <w:tcW w:w="879" w:type="dxa"/>
          </w:tcPr>
          <w:p w14:paraId="328795EB" w14:textId="77777777" w:rsidR="005649DA" w:rsidRPr="00291850" w:rsidRDefault="005649DA" w:rsidP="00604BEA">
            <w:r w:rsidRPr="00291850">
              <w:t>6.6</w:t>
            </w:r>
          </w:p>
        </w:tc>
        <w:tc>
          <w:tcPr>
            <w:tcW w:w="2197" w:type="dxa"/>
          </w:tcPr>
          <w:p w14:paraId="168F22DA" w14:textId="77777777" w:rsidR="005649DA" w:rsidRPr="00291850" w:rsidRDefault="005649DA" w:rsidP="00604BEA">
            <w:r w:rsidRPr="00291850">
              <w:t>François van Hemert</w:t>
            </w:r>
          </w:p>
        </w:tc>
        <w:tc>
          <w:tcPr>
            <w:tcW w:w="4628" w:type="dxa"/>
          </w:tcPr>
          <w:p w14:paraId="0C38CDCE" w14:textId="77777777" w:rsidR="005649DA" w:rsidRPr="00291850" w:rsidRDefault="005649DA" w:rsidP="00604BEA">
            <w:pPr>
              <w:rPr>
                <w:lang w:val="en-US"/>
              </w:rPr>
            </w:pPr>
            <w:r w:rsidRPr="00291850">
              <w:rPr>
                <w:lang w:val="en-US"/>
              </w:rPr>
              <w:t>Update to align with the new Microsoft Purview Portal</w:t>
            </w:r>
          </w:p>
        </w:tc>
        <w:tc>
          <w:tcPr>
            <w:tcW w:w="1757" w:type="dxa"/>
          </w:tcPr>
          <w:p w14:paraId="7A3C0BAF" w14:textId="77777777" w:rsidR="005649DA" w:rsidRPr="00291850" w:rsidRDefault="00B627F6" w:rsidP="00604BEA">
            <w:pPr>
              <w:rPr>
                <w:lang w:val="en-US"/>
              </w:rPr>
            </w:pPr>
            <w:r w:rsidRPr="00291850">
              <w:t>October 2024</w:t>
            </w:r>
          </w:p>
        </w:tc>
      </w:tr>
      <w:tr w:rsidR="00E25139" w:rsidRPr="00291850" w14:paraId="76C60B66" w14:textId="77777777" w:rsidTr="00CC061F">
        <w:trPr>
          <w:cnfStyle w:val="000000010000" w:firstRow="0" w:lastRow="0" w:firstColumn="0" w:lastColumn="0" w:oddVBand="0" w:evenVBand="0" w:oddHBand="0" w:evenHBand="1" w:firstRowFirstColumn="0" w:firstRowLastColumn="0" w:lastRowFirstColumn="0" w:lastRowLastColumn="0"/>
        </w:trPr>
        <w:tc>
          <w:tcPr>
            <w:tcW w:w="879" w:type="dxa"/>
          </w:tcPr>
          <w:p w14:paraId="4B639037" w14:textId="77777777" w:rsidR="00E25139" w:rsidRPr="00291850" w:rsidRDefault="00E25139" w:rsidP="00E25139">
            <w:r w:rsidRPr="00291850">
              <w:t>7.0</w:t>
            </w:r>
          </w:p>
        </w:tc>
        <w:tc>
          <w:tcPr>
            <w:tcW w:w="2197" w:type="dxa"/>
          </w:tcPr>
          <w:p w14:paraId="45A0651F" w14:textId="77777777" w:rsidR="00E25139" w:rsidRPr="00291850" w:rsidRDefault="00E25139" w:rsidP="00E25139">
            <w:r w:rsidRPr="00291850">
              <w:t>François van Hemert</w:t>
            </w:r>
          </w:p>
        </w:tc>
        <w:tc>
          <w:tcPr>
            <w:tcW w:w="4628" w:type="dxa"/>
          </w:tcPr>
          <w:p w14:paraId="3554399E" w14:textId="77777777" w:rsidR="00E25139" w:rsidRPr="00291850" w:rsidRDefault="00E25139" w:rsidP="00E25139">
            <w:pPr>
              <w:rPr>
                <w:lang w:val="en-US"/>
              </w:rPr>
            </w:pPr>
            <w:r w:rsidRPr="00291850">
              <w:rPr>
                <w:lang w:val="en-US"/>
              </w:rPr>
              <w:t>Updated for additional module on Generative AI</w:t>
            </w:r>
          </w:p>
        </w:tc>
        <w:tc>
          <w:tcPr>
            <w:tcW w:w="1757" w:type="dxa"/>
          </w:tcPr>
          <w:p w14:paraId="7B3336B1" w14:textId="77777777" w:rsidR="00E25139" w:rsidRPr="00291850" w:rsidRDefault="00E25139" w:rsidP="00E25139">
            <w:pPr>
              <w:rPr>
                <w:lang w:val="en-US"/>
              </w:rPr>
            </w:pPr>
            <w:r w:rsidRPr="00291850">
              <w:t>January 2025</w:t>
            </w:r>
          </w:p>
        </w:tc>
      </w:tr>
      <w:tr w:rsidR="001948DE" w:rsidRPr="00291850" w14:paraId="2BC33EFA" w14:textId="77777777" w:rsidTr="00CC061F">
        <w:trPr>
          <w:cnfStyle w:val="000000100000" w:firstRow="0" w:lastRow="0" w:firstColumn="0" w:lastColumn="0" w:oddVBand="0" w:evenVBand="0" w:oddHBand="1" w:evenHBand="0" w:firstRowFirstColumn="0" w:firstRowLastColumn="0" w:lastRowFirstColumn="0" w:lastRowLastColumn="0"/>
        </w:trPr>
        <w:tc>
          <w:tcPr>
            <w:tcW w:w="879" w:type="dxa"/>
          </w:tcPr>
          <w:p w14:paraId="26B045DC" w14:textId="77777777" w:rsidR="001948DE" w:rsidRPr="00291850" w:rsidRDefault="001948DE" w:rsidP="001948DE">
            <w:r w:rsidRPr="00291850">
              <w:t>7.1</w:t>
            </w:r>
          </w:p>
        </w:tc>
        <w:tc>
          <w:tcPr>
            <w:tcW w:w="2197" w:type="dxa"/>
          </w:tcPr>
          <w:p w14:paraId="5374E1DC" w14:textId="77777777" w:rsidR="001948DE" w:rsidRPr="00291850" w:rsidRDefault="001948DE" w:rsidP="001948DE">
            <w:r w:rsidRPr="00291850">
              <w:t>François van Hemert</w:t>
            </w:r>
          </w:p>
        </w:tc>
        <w:tc>
          <w:tcPr>
            <w:tcW w:w="4628" w:type="dxa"/>
          </w:tcPr>
          <w:p w14:paraId="4609A610" w14:textId="77777777" w:rsidR="001948DE" w:rsidRPr="00291850" w:rsidRDefault="001948DE" w:rsidP="001948DE">
            <w:pPr>
              <w:rPr>
                <w:lang w:val="en-US"/>
              </w:rPr>
            </w:pPr>
            <w:r w:rsidRPr="00291850">
              <w:rPr>
                <w:lang w:val="en-US"/>
              </w:rPr>
              <w:t>Updated Content Search guidance to align with new eDiscovery experience</w:t>
            </w:r>
          </w:p>
        </w:tc>
        <w:tc>
          <w:tcPr>
            <w:tcW w:w="1757" w:type="dxa"/>
          </w:tcPr>
          <w:p w14:paraId="7B34984A" w14:textId="77777777" w:rsidR="001948DE" w:rsidRPr="00291850" w:rsidRDefault="001948DE" w:rsidP="001948DE">
            <w:r w:rsidRPr="00291850">
              <w:t>May 2025</w:t>
            </w:r>
          </w:p>
        </w:tc>
      </w:tr>
      <w:tr w:rsidR="0021281A" w:rsidRPr="00291850" w14:paraId="34DEF745" w14:textId="77777777" w:rsidTr="00CC061F">
        <w:trPr>
          <w:cnfStyle w:val="000000010000" w:firstRow="0" w:lastRow="0" w:firstColumn="0" w:lastColumn="0" w:oddVBand="0" w:evenVBand="0" w:oddHBand="0" w:evenHBand="1" w:firstRowFirstColumn="0" w:firstRowLastColumn="0" w:lastRowFirstColumn="0" w:lastRowLastColumn="0"/>
        </w:trPr>
        <w:tc>
          <w:tcPr>
            <w:tcW w:w="879" w:type="dxa"/>
          </w:tcPr>
          <w:p w14:paraId="7C53CC77" w14:textId="77777777" w:rsidR="0021281A" w:rsidRPr="00291850" w:rsidRDefault="0021281A" w:rsidP="0021281A">
            <w:r w:rsidRPr="00291850">
              <w:t>8.0</w:t>
            </w:r>
          </w:p>
        </w:tc>
        <w:tc>
          <w:tcPr>
            <w:tcW w:w="2197" w:type="dxa"/>
          </w:tcPr>
          <w:p w14:paraId="35D7F4A8" w14:textId="77777777" w:rsidR="0021281A" w:rsidRPr="00291850" w:rsidRDefault="0021281A" w:rsidP="0021281A">
            <w:r w:rsidRPr="00291850">
              <w:t>François van Hemert</w:t>
            </w:r>
          </w:p>
        </w:tc>
        <w:tc>
          <w:tcPr>
            <w:tcW w:w="4628" w:type="dxa"/>
          </w:tcPr>
          <w:p w14:paraId="38D19B96" w14:textId="77777777" w:rsidR="0021281A" w:rsidRPr="00291850" w:rsidRDefault="0021281A" w:rsidP="0021281A">
            <w:pPr>
              <w:rPr>
                <w:lang w:val="en-US"/>
              </w:rPr>
            </w:pPr>
            <w:r w:rsidRPr="00291850">
              <w:rPr>
                <w:lang w:val="en-US"/>
              </w:rPr>
              <w:t>Update to align with current product features and functionality (evergreen), update name, update branding.</w:t>
            </w:r>
          </w:p>
        </w:tc>
        <w:tc>
          <w:tcPr>
            <w:tcW w:w="1757" w:type="dxa"/>
          </w:tcPr>
          <w:p w14:paraId="5C4A9911" w14:textId="77777777" w:rsidR="0021281A" w:rsidRPr="00291850" w:rsidRDefault="0021281A" w:rsidP="0021281A">
            <w:pPr>
              <w:rPr>
                <w:lang w:val="en-US"/>
              </w:rPr>
            </w:pPr>
            <w:r w:rsidRPr="00291850">
              <w:t>July 2025</w:t>
            </w:r>
          </w:p>
        </w:tc>
      </w:tr>
      <w:tr w:rsidR="00B54426" w:rsidRPr="00291850" w14:paraId="0CE03664" w14:textId="77777777" w:rsidTr="00CC061F">
        <w:trPr>
          <w:cnfStyle w:val="000000100000" w:firstRow="0" w:lastRow="0" w:firstColumn="0" w:lastColumn="0" w:oddVBand="0" w:evenVBand="0" w:oddHBand="1" w:evenHBand="0" w:firstRowFirstColumn="0" w:firstRowLastColumn="0" w:lastRowFirstColumn="0" w:lastRowLastColumn="0"/>
        </w:trPr>
        <w:tc>
          <w:tcPr>
            <w:tcW w:w="879" w:type="dxa"/>
          </w:tcPr>
          <w:p w14:paraId="68C0E097" w14:textId="77777777" w:rsidR="00B54426" w:rsidRPr="00291850" w:rsidRDefault="00B54426" w:rsidP="00B54426">
            <w:r w:rsidRPr="00291850">
              <w:t>8.5</w:t>
            </w:r>
          </w:p>
        </w:tc>
        <w:tc>
          <w:tcPr>
            <w:tcW w:w="2197" w:type="dxa"/>
          </w:tcPr>
          <w:p w14:paraId="4A74E87B" w14:textId="77777777" w:rsidR="00B54426" w:rsidRPr="00291850" w:rsidRDefault="00B54426" w:rsidP="00B54426">
            <w:r w:rsidRPr="00291850">
              <w:t>François van Hemert</w:t>
            </w:r>
          </w:p>
        </w:tc>
        <w:tc>
          <w:tcPr>
            <w:tcW w:w="4628" w:type="dxa"/>
          </w:tcPr>
          <w:p w14:paraId="0207988B" w14:textId="77777777" w:rsidR="00B54426" w:rsidRPr="00291850" w:rsidRDefault="00B54426" w:rsidP="00B54426">
            <w:pPr>
              <w:rPr>
                <w:lang w:val="en-US"/>
              </w:rPr>
            </w:pPr>
            <w:r w:rsidRPr="00291850">
              <w:rPr>
                <w:lang w:val="en-US"/>
              </w:rPr>
              <w:t>Update to align with current product features and functionality (evergreen)</w:t>
            </w:r>
          </w:p>
        </w:tc>
        <w:tc>
          <w:tcPr>
            <w:tcW w:w="1757" w:type="dxa"/>
          </w:tcPr>
          <w:p w14:paraId="7873C883" w14:textId="77777777" w:rsidR="00B54426" w:rsidRPr="00291850" w:rsidRDefault="00A611E6" w:rsidP="00B54426">
            <w:pPr>
              <w:rPr>
                <w:lang w:val="en-US"/>
              </w:rPr>
            </w:pPr>
            <w:r w:rsidRPr="00291850">
              <w:t>January 2026</w:t>
            </w:r>
          </w:p>
        </w:tc>
      </w:tr>
    </w:tbl>
    <w:p w14:paraId="10935AFF" w14:textId="77777777" w:rsidR="00FF7903" w:rsidRPr="00291850" w:rsidRDefault="00FF7903" w:rsidP="00FF7903">
      <w:bookmarkStart w:id="9" w:name="_Toc39591006"/>
      <w:bookmarkStart w:id="10" w:name="_Toc40191388"/>
      <w:bookmarkStart w:id="11" w:name="_Toc56517515"/>
      <w:bookmarkStart w:id="12" w:name="_Toc71281752"/>
    </w:p>
    <w:p w14:paraId="001692C0" w14:textId="77777777" w:rsidR="00FF7903" w:rsidRPr="00291850" w:rsidRDefault="00DE5F75" w:rsidP="00FF7903">
      <w:pPr>
        <w:pStyle w:val="Heading2"/>
        <w:numPr>
          <w:ilvl w:val="0"/>
          <w:numId w:val="0"/>
        </w:numPr>
        <w:ind w:left="-992"/>
      </w:pPr>
      <w:bookmarkStart w:id="13" w:name="_Toc215823276"/>
      <w:r w:rsidRPr="00291850">
        <w:rPr>
          <w:noProof/>
        </w:rPr>
        <w:drawing>
          <wp:anchor distT="0" distB="0" distL="114300" distR="114300" simplePos="0" relativeHeight="251658240" behindDoc="0" locked="0" layoutInCell="1" allowOverlap="1" wp14:anchorId="6E2061A4" wp14:editId="6B4ECF0E">
            <wp:simplePos x="0" y="0"/>
            <wp:positionH relativeFrom="column">
              <wp:posOffset>-2540</wp:posOffset>
            </wp:positionH>
            <wp:positionV relativeFrom="paragraph">
              <wp:posOffset>364490</wp:posOffset>
            </wp:positionV>
            <wp:extent cx="716280" cy="721995"/>
            <wp:effectExtent l="0" t="0" r="7620" b="1905"/>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FF7903" w:rsidRPr="00291850">
        <w:t>We look forward to your feedback!</w:t>
      </w:r>
      <w:bookmarkEnd w:id="9"/>
      <w:bookmarkEnd w:id="10"/>
      <w:bookmarkEnd w:id="11"/>
      <w:bookmarkEnd w:id="12"/>
      <w:bookmarkEnd w:id="13"/>
    </w:p>
    <w:p w14:paraId="7D08865F" w14:textId="77777777" w:rsidR="005A6C09" w:rsidRPr="00291850" w:rsidRDefault="005A6C09">
      <w:r w:rsidRPr="00291850">
        <w:t xml:space="preserve">Thank you for your continued trust and partnership. The resources within this toolkit will be iteratively </w:t>
      </w:r>
      <w:proofErr w:type="gramStart"/>
      <w:r w:rsidRPr="00291850">
        <w:t>improved upon</w:t>
      </w:r>
      <w:proofErr w:type="gramEnd"/>
      <w:r w:rsidRPr="00291850">
        <w:t xml:space="preserve"> based on product releases as well as direct feedback from delivered engagements. We encourage you to provide feedback to help us improve our products and toolkits.</w:t>
      </w:r>
    </w:p>
    <w:p w14:paraId="4B17D450" w14:textId="77777777" w:rsidR="00DC1D71" w:rsidRPr="00291850" w:rsidRDefault="00DC1D71" w:rsidP="00DC1D71">
      <w:r w:rsidRPr="00291850">
        <w:t xml:space="preserve">Please share your feedback and questions via our Engagement feedback form that can be found at: </w:t>
      </w:r>
      <w:hyperlink r:id="rId13" w:history="1">
        <w:r w:rsidRPr="00291850">
          <w:rPr>
            <w:rStyle w:val="Hyperlink"/>
          </w:rPr>
          <w:t>https://aka.ms/SCIEngagementsFeedback</w:t>
        </w:r>
      </w:hyperlink>
      <w:r w:rsidRPr="00291850">
        <w:t>.</w:t>
      </w:r>
    </w:p>
    <w:p w14:paraId="6C38D49B" w14:textId="77777777" w:rsidR="00FF7903" w:rsidRPr="00291850" w:rsidRDefault="005A6C09" w:rsidP="00FF7903">
      <w:r w:rsidRPr="00291850">
        <w:rPr>
          <w:noProof/>
          <w:color w:val="1074B5"/>
          <w:sz w:val="28"/>
          <w:szCs w:val="28"/>
        </w:rPr>
        <w:t xml:space="preserve"> </w:t>
      </w:r>
    </w:p>
    <w:p w14:paraId="5B412C74" w14:textId="77777777" w:rsidR="00277158" w:rsidRPr="00291850" w:rsidRDefault="00277158" w:rsidP="00277158">
      <w:pPr>
        <w:pStyle w:val="Heading1"/>
        <w:numPr>
          <w:ilvl w:val="0"/>
          <w:numId w:val="1"/>
        </w:numPr>
      </w:pPr>
      <w:bookmarkStart w:id="14" w:name="_Toc39591007"/>
      <w:bookmarkStart w:id="15" w:name="_Toc40191389"/>
      <w:bookmarkStart w:id="16" w:name="_Toc56517516"/>
      <w:bookmarkStart w:id="17" w:name="_Toc71281753"/>
      <w:bookmarkStart w:id="18" w:name="_Toc71620492"/>
      <w:bookmarkStart w:id="19" w:name="_Toc215823277"/>
      <w:r w:rsidRPr="00291850">
        <w:lastRenderedPageBreak/>
        <w:t>Introduction</w:t>
      </w:r>
      <w:bookmarkEnd w:id="14"/>
      <w:bookmarkEnd w:id="15"/>
      <w:bookmarkEnd w:id="16"/>
      <w:bookmarkEnd w:id="17"/>
      <w:bookmarkEnd w:id="18"/>
      <w:bookmarkEnd w:id="19"/>
    </w:p>
    <w:p w14:paraId="6E533894" w14:textId="17B3F575" w:rsidR="00C61480" w:rsidRPr="00291850" w:rsidRDefault="00C61480" w:rsidP="00C61480">
      <w:r w:rsidRPr="00291850">
        <w:t xml:space="preserve">This document contains delivery guidance that will extend the </w:t>
      </w:r>
      <w:r w:rsidR="00F65BA3">
        <w:rPr>
          <w:i/>
          <w:iCs/>
        </w:rPr>
        <w:t>Automated Discovery</w:t>
      </w:r>
      <w:r w:rsidRPr="00291850">
        <w:t xml:space="preserve"> Process to scan </w:t>
      </w:r>
      <w:r w:rsidR="00F65BA3">
        <w:t>SharePoint Online</w:t>
      </w:r>
      <w:r w:rsidRPr="00291850">
        <w:t xml:space="preserve"> data repositories </w:t>
      </w:r>
      <w:r w:rsidR="008E1613" w:rsidRPr="00291850">
        <w:t xml:space="preserve">for content </w:t>
      </w:r>
      <w:r w:rsidRPr="00291850">
        <w:t xml:space="preserve">that may impose </w:t>
      </w:r>
      <w:r w:rsidR="00F65BA3">
        <w:t>privacy and regulatory risks</w:t>
      </w:r>
      <w:r w:rsidRPr="00291850">
        <w:t xml:space="preserve"> to the organization. </w:t>
      </w:r>
    </w:p>
    <w:p w14:paraId="09AE68D3" w14:textId="384F7600" w:rsidR="00C61480" w:rsidRPr="00291850" w:rsidRDefault="00C61480" w:rsidP="00C61480">
      <w:r w:rsidRPr="00291850">
        <w:t xml:space="preserve">The outcome and findings of this activity will be merged into the overall findings and recommendations that will be presented at the end of the </w:t>
      </w:r>
      <w:r w:rsidR="00F65BA3">
        <w:t>Data Security Envisioning Workshop</w:t>
      </w:r>
      <w:r w:rsidRPr="00291850">
        <w:t>.</w:t>
      </w:r>
    </w:p>
    <w:p w14:paraId="02F81F3A" w14:textId="77777777" w:rsidR="00277158" w:rsidRPr="00291850" w:rsidRDefault="00277158" w:rsidP="00277158">
      <w:pPr>
        <w:pStyle w:val="Heading2"/>
        <w:numPr>
          <w:ilvl w:val="1"/>
          <w:numId w:val="1"/>
        </w:numPr>
      </w:pPr>
      <w:bookmarkStart w:id="20" w:name="_Toc56517517"/>
      <w:bookmarkStart w:id="21" w:name="_Toc71281754"/>
      <w:bookmarkStart w:id="22" w:name="_Toc71620493"/>
      <w:bookmarkStart w:id="23" w:name="_Toc215823278"/>
      <w:r w:rsidRPr="00291850">
        <w:t>Objectives</w:t>
      </w:r>
      <w:bookmarkEnd w:id="20"/>
      <w:bookmarkEnd w:id="21"/>
      <w:bookmarkEnd w:id="22"/>
      <w:bookmarkEnd w:id="23"/>
    </w:p>
    <w:p w14:paraId="03D2ACDF" w14:textId="77777777" w:rsidR="00277158" w:rsidRPr="00291850" w:rsidRDefault="00277158" w:rsidP="00277158">
      <w:pPr>
        <w:keepNext/>
        <w:keepLines/>
      </w:pPr>
      <w:r w:rsidRPr="00291850">
        <w:t>The objectives for this activity are:</w:t>
      </w:r>
    </w:p>
    <w:p w14:paraId="443E8E5A" w14:textId="0BA873A7" w:rsidR="00277158" w:rsidRPr="00291850" w:rsidRDefault="00277158">
      <w:pPr>
        <w:pStyle w:val="ListParagraph"/>
        <w:keepLines/>
        <w:numPr>
          <w:ilvl w:val="0"/>
          <w:numId w:val="2"/>
        </w:numPr>
      </w:pPr>
      <w:r w:rsidRPr="00291850">
        <w:rPr>
          <w:b/>
          <w:bCs/>
        </w:rPr>
        <w:t xml:space="preserve">Discover </w:t>
      </w:r>
      <w:r w:rsidR="00F65BA3">
        <w:rPr>
          <w:b/>
          <w:bCs/>
        </w:rPr>
        <w:t>data security risks</w:t>
      </w:r>
      <w:r w:rsidRPr="00291850">
        <w:rPr>
          <w:b/>
          <w:bCs/>
        </w:rPr>
        <w:t xml:space="preserve"> in </w:t>
      </w:r>
      <w:r w:rsidR="00F65BA3">
        <w:rPr>
          <w:b/>
          <w:bCs/>
        </w:rPr>
        <w:t>SharePoint Online</w:t>
      </w:r>
      <w:r w:rsidRPr="00291850">
        <w:rPr>
          <w:b/>
          <w:bCs/>
        </w:rPr>
        <w:t xml:space="preserve"> repositories</w:t>
      </w:r>
      <w:r w:rsidRPr="00291850">
        <w:rPr>
          <w:bCs/>
        </w:rPr>
        <w:t>.</w:t>
      </w:r>
      <w:r w:rsidRPr="00291850">
        <w:rPr>
          <w:b/>
          <w:bCs/>
        </w:rPr>
        <w:br/>
      </w:r>
      <w:r w:rsidRPr="00291850">
        <w:t xml:space="preserve">Gain visibility into existing, and sometimes hidden, </w:t>
      </w:r>
      <w:r w:rsidR="00F65BA3">
        <w:t>data security risks</w:t>
      </w:r>
      <w:r w:rsidRPr="00291850">
        <w:t xml:space="preserve"> that might exist in the customer’s organizational data stored in the </w:t>
      </w:r>
      <w:r w:rsidR="00F65BA3">
        <w:t>SharePoint Online</w:t>
      </w:r>
      <w:r w:rsidRPr="00291850">
        <w:t xml:space="preserve"> repositories.</w:t>
      </w:r>
    </w:p>
    <w:p w14:paraId="2EE7EB07" w14:textId="6B2B44E6" w:rsidR="00277158" w:rsidRPr="00291850" w:rsidRDefault="00277158">
      <w:pPr>
        <w:pStyle w:val="ListParagraph"/>
        <w:keepLines/>
        <w:numPr>
          <w:ilvl w:val="0"/>
          <w:numId w:val="2"/>
        </w:numPr>
        <w:rPr>
          <w:b/>
          <w:bCs/>
        </w:rPr>
      </w:pPr>
      <w:r w:rsidRPr="00291850">
        <w:rPr>
          <w:b/>
          <w:bCs/>
        </w:rPr>
        <w:t>Understand how to mitigate the identified</w:t>
      </w:r>
      <w:r w:rsidRPr="00291850">
        <w:rPr>
          <w:b/>
        </w:rPr>
        <w:t xml:space="preserve"> </w:t>
      </w:r>
      <w:r w:rsidR="00F65BA3">
        <w:rPr>
          <w:b/>
        </w:rPr>
        <w:t>data security risks</w:t>
      </w:r>
      <w:r w:rsidRPr="00291850">
        <w:rPr>
          <w:b/>
        </w:rPr>
        <w:t>.</w:t>
      </w:r>
      <w:r w:rsidRPr="00291850">
        <w:rPr>
          <w:b/>
        </w:rPr>
        <w:br/>
      </w:r>
      <w:r w:rsidRPr="00291850">
        <w:t xml:space="preserve">Help customers better understand, prioritize, and mitigate these </w:t>
      </w:r>
      <w:r w:rsidR="00F65BA3">
        <w:t>data security risks</w:t>
      </w:r>
      <w:r w:rsidRPr="00291850">
        <w:t xml:space="preserve"> across on-premises data repositories.</w:t>
      </w:r>
    </w:p>
    <w:p w14:paraId="12303C05" w14:textId="54593B9C" w:rsidR="00FF7903" w:rsidRPr="00291850" w:rsidRDefault="00277158">
      <w:pPr>
        <w:pStyle w:val="ListParagraph"/>
        <w:keepLines/>
        <w:numPr>
          <w:ilvl w:val="0"/>
          <w:numId w:val="2"/>
        </w:numPr>
        <w:ind w:left="714" w:hanging="357"/>
        <w:rPr>
          <w:b/>
          <w:bCs/>
        </w:rPr>
      </w:pPr>
      <w:r w:rsidRPr="00291850">
        <w:rPr>
          <w:b/>
          <w:bCs/>
        </w:rPr>
        <w:t>Provide recommendations and define next steps</w:t>
      </w:r>
      <w:r w:rsidRPr="00291850">
        <w:rPr>
          <w:bCs/>
        </w:rPr>
        <w:t>.</w:t>
      </w:r>
      <w:r w:rsidRPr="00291850">
        <w:rPr>
          <w:bCs/>
        </w:rPr>
        <w:br/>
        <w:t xml:space="preserve">Recommendations and next steps based on the findings from this activity will be rolled up into the overall </w:t>
      </w:r>
      <w:r w:rsidR="00F65BA3">
        <w:rPr>
          <w:bCs/>
        </w:rPr>
        <w:t>Data Security Envisioning Workshop</w:t>
      </w:r>
      <w:r w:rsidRPr="00291850">
        <w:rPr>
          <w:bCs/>
        </w:rPr>
        <w:t xml:space="preserve"> close-out presentation.</w:t>
      </w:r>
    </w:p>
    <w:p w14:paraId="5F7B4270" w14:textId="77777777" w:rsidR="00580E32" w:rsidRPr="00291850" w:rsidRDefault="00580E32" w:rsidP="00580E32">
      <w:pPr>
        <w:pStyle w:val="Heading2"/>
        <w:numPr>
          <w:ilvl w:val="1"/>
          <w:numId w:val="1"/>
        </w:numPr>
      </w:pPr>
      <w:bookmarkStart w:id="24" w:name="_Toc71281755"/>
      <w:bookmarkStart w:id="25" w:name="_Toc71620494"/>
      <w:bookmarkStart w:id="26" w:name="_Toc215823279"/>
      <w:r w:rsidRPr="00291850">
        <w:t>Delivery guidance</w:t>
      </w:r>
      <w:bookmarkEnd w:id="24"/>
      <w:bookmarkEnd w:id="25"/>
      <w:bookmarkEnd w:id="26"/>
    </w:p>
    <w:p w14:paraId="16B0AC7D" w14:textId="1B072D35" w:rsidR="00580E32" w:rsidRPr="00291850" w:rsidRDefault="00580E32" w:rsidP="00580E32">
      <w:pPr>
        <w:keepNext/>
      </w:pPr>
      <w:r w:rsidRPr="00291850">
        <w:t xml:space="preserve">This document is an integral part of the overall delivery guidance for the </w:t>
      </w:r>
      <w:r w:rsidR="00F65BA3" w:rsidRPr="00F65BA3">
        <w:rPr>
          <w:i/>
        </w:rPr>
        <w:t>Data Security Envisioning</w:t>
      </w:r>
      <w:r w:rsidR="00F65BA3">
        <w:t xml:space="preserve"> Workshop</w:t>
      </w:r>
      <w:r w:rsidRPr="00291850">
        <w:t xml:space="preserve">. When delivering the </w:t>
      </w:r>
      <w:r w:rsidR="00F65BA3" w:rsidRPr="00F65BA3">
        <w:rPr>
          <w:i/>
        </w:rPr>
        <w:t>Data Security Check</w:t>
      </w:r>
      <w:r w:rsidRPr="00291850">
        <w:t xml:space="preserve">, follow the guidance provided in the </w:t>
      </w:r>
      <w:r w:rsidR="00F65BA3" w:rsidRPr="00F65BA3">
        <w:rPr>
          <w:i/>
        </w:rPr>
        <w:t>00-Master Delivery Guide</w:t>
      </w:r>
      <w:r w:rsidRPr="00291850">
        <w:t xml:space="preserve"> and when instructed, engage in the supplemental activities outlined in this guide.</w:t>
      </w:r>
    </w:p>
    <w:p w14:paraId="12D5FD2C" w14:textId="77777777" w:rsidR="00D929D5" w:rsidRPr="00291850" w:rsidRDefault="006E61E5" w:rsidP="00F27511">
      <w:pPr>
        <w:jc w:val="center"/>
      </w:pPr>
      <w:r w:rsidRPr="00291850">
        <w:rPr>
          <w:noProof/>
        </w:rPr>
        <w:drawing>
          <wp:inline distT="0" distB="0" distL="0" distR="0" wp14:anchorId="496A3D4D" wp14:editId="261AD784">
            <wp:extent cx="5940000" cy="3129633"/>
            <wp:effectExtent l="0" t="0" r="3810" b="0"/>
            <wp:docPr id="449887058" name="Picture 81"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87058" name="Picture 81"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365E3895" w14:textId="77777777" w:rsidR="00737CFE" w:rsidRPr="00291850" w:rsidRDefault="00737CFE" w:rsidP="00737CFE">
      <w:pPr>
        <w:pStyle w:val="Heading2"/>
        <w:numPr>
          <w:ilvl w:val="1"/>
          <w:numId w:val="1"/>
        </w:numPr>
      </w:pPr>
      <w:bookmarkStart w:id="27" w:name="_Toc71281756"/>
      <w:bookmarkStart w:id="28" w:name="_Toc71620495"/>
      <w:bookmarkStart w:id="29" w:name="_Toc215823280"/>
      <w:r w:rsidRPr="00291850">
        <w:lastRenderedPageBreak/>
        <w:t>Scoping</w:t>
      </w:r>
      <w:bookmarkEnd w:id="27"/>
      <w:bookmarkEnd w:id="28"/>
      <w:bookmarkEnd w:id="29"/>
    </w:p>
    <w:p w14:paraId="57AD7D6D" w14:textId="77777777" w:rsidR="00737CFE" w:rsidRPr="00291850" w:rsidRDefault="00737CFE" w:rsidP="00F27511">
      <w:pPr>
        <w:pStyle w:val="Heading5"/>
      </w:pPr>
      <w:bookmarkStart w:id="30" w:name="_Toc56517519"/>
      <w:bookmarkStart w:id="31" w:name="_Toc71281757"/>
      <w:bookmarkStart w:id="32" w:name="_Toc71620496"/>
      <w:r w:rsidRPr="00291850">
        <w:t>In scope</w:t>
      </w:r>
      <w:bookmarkEnd w:id="30"/>
      <w:bookmarkEnd w:id="31"/>
      <w:bookmarkEnd w:id="32"/>
    </w:p>
    <w:p w14:paraId="35B19B82" w14:textId="77777777" w:rsidR="00737CFE" w:rsidRPr="00291850" w:rsidRDefault="00737CFE" w:rsidP="00F27511">
      <w:pPr>
        <w:keepNext/>
      </w:pPr>
      <w:r w:rsidRPr="00291850">
        <w:t>The scope for this activity includes:</w:t>
      </w:r>
    </w:p>
    <w:p w14:paraId="79A7AD0E" w14:textId="1B099307" w:rsidR="002E5590" w:rsidRPr="00291850" w:rsidRDefault="00825826" w:rsidP="002E5590">
      <w:pPr>
        <w:pStyle w:val="ListParagraph"/>
        <w:numPr>
          <w:ilvl w:val="0"/>
          <w:numId w:val="3"/>
        </w:numPr>
      </w:pPr>
      <w:r w:rsidRPr="00291850">
        <w:t>C</w:t>
      </w:r>
      <w:r w:rsidR="00737CFE" w:rsidRPr="00291850">
        <w:t>onfigure</w:t>
      </w:r>
      <w:r w:rsidR="002E5590" w:rsidRPr="00291850">
        <w:t xml:space="preserve"> </w:t>
      </w:r>
      <w:r w:rsidR="00F65BA3">
        <w:t>Microsoft Purview eDiscovery</w:t>
      </w:r>
      <w:r w:rsidR="002E5590" w:rsidRPr="00291850">
        <w:t>.</w:t>
      </w:r>
    </w:p>
    <w:p w14:paraId="30A6E254" w14:textId="190CF095" w:rsidR="00737CFE" w:rsidRPr="00291850" w:rsidRDefault="00737CFE" w:rsidP="00690C2B">
      <w:pPr>
        <w:pStyle w:val="ListParagraph"/>
        <w:keepLines/>
        <w:numPr>
          <w:ilvl w:val="0"/>
          <w:numId w:val="3"/>
        </w:numPr>
        <w:ind w:left="714" w:hanging="357"/>
      </w:pPr>
      <w:r w:rsidRPr="00291850">
        <w:t xml:space="preserve">Gain visibility into hidden </w:t>
      </w:r>
      <w:r w:rsidR="00F65BA3">
        <w:t>privacy and regulatory risks</w:t>
      </w:r>
      <w:r w:rsidRPr="00291850">
        <w:t xml:space="preserve"> in </w:t>
      </w:r>
      <w:r w:rsidR="00F65BA3">
        <w:t>SharePoint Online</w:t>
      </w:r>
      <w:r w:rsidRPr="00291850">
        <w:t xml:space="preserve"> repositories in use by the customer.</w:t>
      </w:r>
    </w:p>
    <w:p w14:paraId="0D458E41" w14:textId="77777777" w:rsidR="00232DA0" w:rsidRPr="00291850" w:rsidRDefault="00232DA0" w:rsidP="00232DA0">
      <w:pPr>
        <w:pStyle w:val="Heading2"/>
        <w:numPr>
          <w:ilvl w:val="1"/>
          <w:numId w:val="1"/>
        </w:numPr>
      </w:pPr>
      <w:bookmarkStart w:id="33" w:name="_Toc56517521"/>
      <w:bookmarkStart w:id="34" w:name="_Toc71281759"/>
      <w:bookmarkStart w:id="35" w:name="_Toc71620498"/>
      <w:bookmarkStart w:id="36" w:name="_Toc215823281"/>
      <w:r w:rsidRPr="00291850">
        <w:t>Estimated partner effort</w:t>
      </w:r>
      <w:bookmarkEnd w:id="33"/>
      <w:bookmarkEnd w:id="34"/>
      <w:bookmarkEnd w:id="35"/>
      <w:bookmarkEnd w:id="36"/>
    </w:p>
    <w:p w14:paraId="406F1001" w14:textId="77777777" w:rsidR="00232DA0" w:rsidRPr="00291850" w:rsidRDefault="00232DA0" w:rsidP="00232DA0">
      <w:pPr>
        <w:keepNext/>
      </w:pPr>
      <w:r w:rsidRPr="00291850">
        <w:t xml:space="preserve">The table below provides a high-level estimate of the partner effort for the activities described in this guide. The numbers provided are to be considered indicative and can change </w:t>
      </w:r>
      <w:proofErr w:type="gramStart"/>
      <w:r w:rsidRPr="00291850">
        <w:t>as a result of</w:t>
      </w:r>
      <w:proofErr w:type="gramEnd"/>
      <w:r w:rsidRPr="00291850">
        <w:t xml:space="preserve"> customization of the delivery schedule and the individual activities.</w:t>
      </w:r>
    </w:p>
    <w:p w14:paraId="7FC5DFA2" w14:textId="77777777" w:rsidR="00FD2174" w:rsidRPr="00291850" w:rsidRDefault="00405907" w:rsidP="00D77C6F">
      <w:pPr>
        <w:jc w:val="center"/>
      </w:pPr>
      <w:r w:rsidRPr="00291850">
        <w:rPr>
          <w:noProof/>
        </w:rPr>
        <w:drawing>
          <wp:inline distT="0" distB="0" distL="0" distR="0" wp14:anchorId="2AD33AB7" wp14:editId="04804A63">
            <wp:extent cx="5972810" cy="1586835"/>
            <wp:effectExtent l="0" t="0" r="0" b="0"/>
            <wp:docPr id="6" name="Picture 6" descr="Chart showing the breakdown of hours for the SharePoint Online Modu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howing the breakdown of hours for the SharePoint Online Module">
                      <a:extLst>
                        <a:ext uri="{C183D7F6-B498-43B3-948B-1728B52AA6E4}">
                          <adec:decorative xmlns:adec="http://schemas.microsoft.com/office/drawing/2017/decorative" val="0"/>
                        </a:ext>
                      </a:extLst>
                    </pic:cNvPr>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72810" cy="1586835"/>
                    </a:xfrm>
                    <a:prstGeom prst="rect">
                      <a:avLst/>
                    </a:prstGeom>
                    <a:noFill/>
                    <a:ln>
                      <a:noFill/>
                    </a:ln>
                  </pic:spPr>
                </pic:pic>
              </a:graphicData>
            </a:graphic>
          </wp:inline>
        </w:drawing>
      </w:r>
    </w:p>
    <w:p w14:paraId="652151EB" w14:textId="77777777" w:rsidR="00886CEB" w:rsidRPr="00291850" w:rsidRDefault="00886CEB" w:rsidP="00CE0F14">
      <w:pPr>
        <w:pStyle w:val="Heading2"/>
        <w:keepNext w:val="0"/>
        <w:numPr>
          <w:ilvl w:val="1"/>
          <w:numId w:val="1"/>
        </w:numPr>
      </w:pPr>
      <w:bookmarkStart w:id="37" w:name="_Toc56517524"/>
      <w:bookmarkStart w:id="38" w:name="_Toc71281762"/>
      <w:bookmarkStart w:id="39" w:name="_Toc71620500"/>
      <w:bookmarkStart w:id="40" w:name="_Toc215823282"/>
      <w:r w:rsidRPr="00291850">
        <w:t>Tools and services used</w:t>
      </w:r>
      <w:bookmarkEnd w:id="37"/>
      <w:bookmarkEnd w:id="38"/>
      <w:bookmarkEnd w:id="39"/>
      <w:bookmarkEnd w:id="40"/>
    </w:p>
    <w:p w14:paraId="4A509F2E" w14:textId="49570409" w:rsidR="00886CEB" w:rsidRPr="00291850" w:rsidRDefault="00886CEB" w:rsidP="00CE0F14">
      <w:pPr>
        <w:pStyle w:val="ListParagraph"/>
        <w:keepNext w:val="0"/>
        <w:numPr>
          <w:ilvl w:val="0"/>
          <w:numId w:val="3"/>
        </w:numPr>
      </w:pPr>
      <w:r w:rsidRPr="00291850">
        <w:t xml:space="preserve">The </w:t>
      </w:r>
      <w:r w:rsidR="00F65BA3" w:rsidRPr="00F65BA3">
        <w:rPr>
          <w:i/>
        </w:rPr>
        <w:t>Data Security Check</w:t>
      </w:r>
      <w:r w:rsidRPr="00291850">
        <w:t xml:space="preserve"> </w:t>
      </w:r>
      <w:r w:rsidR="00F65BA3" w:rsidRPr="00F65BA3">
        <w:rPr>
          <w:i/>
        </w:rPr>
        <w:t>Automated Discovery</w:t>
      </w:r>
      <w:r w:rsidRPr="00291850">
        <w:t xml:space="preserve"> process leverages</w:t>
      </w:r>
      <w:r w:rsidR="00EA43AE" w:rsidRPr="00291850">
        <w:t xml:space="preserve"> </w:t>
      </w:r>
      <w:r w:rsidR="00F65BA3">
        <w:t>Microsoft Purview eDiscovery</w:t>
      </w:r>
      <w:r w:rsidRPr="00291850">
        <w:t xml:space="preserve"> to discover and report on </w:t>
      </w:r>
      <w:r w:rsidR="00F65BA3">
        <w:t>data security risks</w:t>
      </w:r>
      <w:r w:rsidRPr="00291850">
        <w:t xml:space="preserve"> in </w:t>
      </w:r>
      <w:r w:rsidR="00F65BA3">
        <w:t>SharePoint Online</w:t>
      </w:r>
      <w:r w:rsidRPr="00291850">
        <w:t>.</w:t>
      </w:r>
    </w:p>
    <w:p w14:paraId="11F77664" w14:textId="58348450" w:rsidR="00E949A6" w:rsidRPr="00291850" w:rsidRDefault="00F65BA3" w:rsidP="00666C8B">
      <w:pPr>
        <w:pStyle w:val="Heading3"/>
        <w:keepNext w:val="0"/>
        <w:numPr>
          <w:ilvl w:val="2"/>
          <w:numId w:val="1"/>
        </w:numPr>
        <w:rPr>
          <w:rFonts w:cs="Segoe UI"/>
        </w:rPr>
      </w:pPr>
      <w:bookmarkStart w:id="41" w:name="_Ref40360811"/>
      <w:bookmarkStart w:id="42" w:name="_Ref40361004"/>
      <w:bookmarkStart w:id="43" w:name="_Ref40362722"/>
      <w:bookmarkStart w:id="44" w:name="_Toc56084224"/>
      <w:bookmarkStart w:id="45" w:name="_Toc215823283"/>
      <w:r>
        <w:rPr>
          <w:rFonts w:cs="Segoe UI"/>
        </w:rPr>
        <w:t>Microsoft Purview eDiscovery</w:t>
      </w:r>
      <w:bookmarkEnd w:id="41"/>
      <w:bookmarkEnd w:id="42"/>
      <w:bookmarkEnd w:id="43"/>
      <w:bookmarkEnd w:id="44"/>
      <w:bookmarkEnd w:id="45"/>
    </w:p>
    <w:p w14:paraId="5D85832A" w14:textId="77777777" w:rsidR="0067413E" w:rsidRPr="00291850" w:rsidRDefault="0067413E" w:rsidP="00666C8B">
      <w:pPr>
        <w:pStyle w:val="Heading5"/>
        <w:keepNext w:val="0"/>
      </w:pPr>
      <w:r w:rsidRPr="00291850">
        <w:t>Overview</w:t>
      </w:r>
    </w:p>
    <w:p w14:paraId="6605BBDF" w14:textId="24A05D7D" w:rsidR="00523A1A" w:rsidRPr="00291850" w:rsidRDefault="00F65BA3" w:rsidP="00666C8B">
      <w:pPr>
        <w:keepLines/>
        <w:rPr>
          <w:bCs/>
        </w:rPr>
      </w:pPr>
      <w:r>
        <w:t>Microsoft Purview eDiscovery</w:t>
      </w:r>
      <w:r w:rsidR="00523A1A" w:rsidRPr="00291850">
        <w:t xml:space="preserve"> </w:t>
      </w:r>
      <w:r w:rsidR="00523A1A" w:rsidRPr="00291850">
        <w:rPr>
          <w:bCs/>
        </w:rPr>
        <w:t xml:space="preserve">can be used to quickly find emails in Exchange mailboxes, documents in SharePoint sites and OneDrive locations, and saved instant messaging conversations. </w:t>
      </w:r>
    </w:p>
    <w:p w14:paraId="05053D25" w14:textId="476805DF" w:rsidR="00523A1A" w:rsidRPr="00291850" w:rsidRDefault="00F65BA3" w:rsidP="00666C8B">
      <w:pPr>
        <w:keepLines/>
        <w:rPr>
          <w:bCs/>
        </w:rPr>
      </w:pPr>
      <w:r>
        <w:rPr>
          <w:bCs/>
        </w:rPr>
        <w:t>Microsoft Purview eDiscovery</w:t>
      </w:r>
      <w:r w:rsidR="00523A1A" w:rsidRPr="00291850">
        <w:rPr>
          <w:bCs/>
        </w:rPr>
        <w:t xml:space="preserve"> includes the following search capabilities that the </w:t>
      </w:r>
      <w:r w:rsidRPr="00F65BA3">
        <w:rPr>
          <w:i/>
        </w:rPr>
        <w:t>Data Security Check</w:t>
      </w:r>
      <w:r w:rsidR="00523A1A" w:rsidRPr="00291850">
        <w:t xml:space="preserve"> will leverage</w:t>
      </w:r>
      <w:r w:rsidR="00523A1A" w:rsidRPr="00291850">
        <w:rPr>
          <w:bCs/>
        </w:rPr>
        <w:t>:</w:t>
      </w:r>
    </w:p>
    <w:p w14:paraId="350773D5" w14:textId="77777777" w:rsidR="00523A1A" w:rsidRPr="00291850" w:rsidRDefault="00523A1A" w:rsidP="00666C8B">
      <w:pPr>
        <w:pStyle w:val="ListParagraph"/>
        <w:keepNext w:val="0"/>
        <w:keepLines/>
        <w:numPr>
          <w:ilvl w:val="0"/>
          <w:numId w:val="5"/>
        </w:numPr>
        <w:rPr>
          <w:bCs/>
        </w:rPr>
      </w:pPr>
      <w:r w:rsidRPr="00291850">
        <w:rPr>
          <w:b/>
        </w:rPr>
        <w:t>Keyword and condition-based queries</w:t>
      </w:r>
      <w:r w:rsidRPr="00291850">
        <w:rPr>
          <w:bCs/>
        </w:rPr>
        <w:t>, use Boolean operators, wildcards, and property filters.</w:t>
      </w:r>
    </w:p>
    <w:p w14:paraId="79F37F7A" w14:textId="77777777" w:rsidR="00523A1A" w:rsidRPr="00291850" w:rsidRDefault="00523A1A" w:rsidP="00666C8B">
      <w:pPr>
        <w:pStyle w:val="ListParagraph"/>
        <w:keepNext w:val="0"/>
        <w:keepLines/>
        <w:numPr>
          <w:ilvl w:val="0"/>
          <w:numId w:val="5"/>
        </w:numPr>
        <w:rPr>
          <w:bCs/>
        </w:rPr>
      </w:pPr>
      <w:r w:rsidRPr="00291850">
        <w:rPr>
          <w:b/>
        </w:rPr>
        <w:t>Scoping by user, group, or location</w:t>
      </w:r>
      <w:r w:rsidRPr="00291850">
        <w:rPr>
          <w:bCs/>
        </w:rPr>
        <w:t>, target specific custodians or content locations.</w:t>
      </w:r>
    </w:p>
    <w:p w14:paraId="0D6E6801" w14:textId="77777777" w:rsidR="00523A1A" w:rsidRPr="00291850" w:rsidRDefault="00523A1A" w:rsidP="00666C8B">
      <w:pPr>
        <w:pStyle w:val="ListParagraph"/>
        <w:keepNext w:val="0"/>
        <w:keepLines/>
        <w:numPr>
          <w:ilvl w:val="0"/>
          <w:numId w:val="5"/>
        </w:numPr>
        <w:rPr>
          <w:bCs/>
        </w:rPr>
      </w:pPr>
      <w:r w:rsidRPr="00291850">
        <w:rPr>
          <w:b/>
        </w:rPr>
        <w:t>Time range filtering</w:t>
      </w:r>
      <w:r w:rsidRPr="00291850">
        <w:rPr>
          <w:bCs/>
        </w:rPr>
        <w:t>, narrow results to specific date ranges.</w:t>
      </w:r>
    </w:p>
    <w:p w14:paraId="5F98AB6E" w14:textId="77777777" w:rsidR="00523A1A" w:rsidRPr="00291850" w:rsidRDefault="00523A1A" w:rsidP="00666C8B">
      <w:pPr>
        <w:pStyle w:val="ListParagraph"/>
        <w:keepNext w:val="0"/>
        <w:keepLines/>
        <w:numPr>
          <w:ilvl w:val="0"/>
          <w:numId w:val="5"/>
        </w:numPr>
        <w:rPr>
          <w:bCs/>
        </w:rPr>
      </w:pPr>
      <w:r w:rsidRPr="00291850">
        <w:rPr>
          <w:b/>
        </w:rPr>
        <w:t>Preview and export</w:t>
      </w:r>
      <w:r w:rsidRPr="00291850">
        <w:rPr>
          <w:bCs/>
        </w:rPr>
        <w:t>, review search results before exporting them for legal or compliance review.</w:t>
      </w:r>
    </w:p>
    <w:p w14:paraId="7EF57638" w14:textId="77777777" w:rsidR="0067413E" w:rsidRPr="00291850" w:rsidRDefault="0067413E" w:rsidP="00666C8B">
      <w:pPr>
        <w:pStyle w:val="Heading5"/>
        <w:keepNext w:val="0"/>
      </w:pPr>
      <w:r w:rsidRPr="00291850">
        <w:t>Product information</w:t>
      </w:r>
    </w:p>
    <w:p w14:paraId="29C54BB0" w14:textId="735C7C3D" w:rsidR="00DA0D61" w:rsidRPr="00291850" w:rsidRDefault="00DA0D61" w:rsidP="00666C8B">
      <w:pPr>
        <w:keepLines/>
        <w:rPr>
          <w:rStyle w:val="HeadStrongChar"/>
          <w:b w:val="0"/>
        </w:rPr>
      </w:pPr>
      <w:r w:rsidRPr="00291850">
        <w:rPr>
          <w:rStyle w:val="HeadStrongChar"/>
          <w:b w:val="0"/>
        </w:rPr>
        <w:t xml:space="preserve">For detailed information about </w:t>
      </w:r>
      <w:r w:rsidR="00F65BA3">
        <w:rPr>
          <w:bCs/>
        </w:rPr>
        <w:t>eDiscovery</w:t>
      </w:r>
      <w:r w:rsidRPr="00291850">
        <w:rPr>
          <w:rStyle w:val="HeadStrongChar"/>
          <w:b w:val="0"/>
        </w:rPr>
        <w:t>, refer to:</w:t>
      </w:r>
    </w:p>
    <w:p w14:paraId="10F576D5" w14:textId="77777777" w:rsidR="00DA0D61" w:rsidRPr="00291850" w:rsidRDefault="00DA0D61" w:rsidP="00666C8B">
      <w:pPr>
        <w:pStyle w:val="ListParagraph"/>
        <w:keepNext w:val="0"/>
        <w:keepLines/>
        <w:numPr>
          <w:ilvl w:val="0"/>
          <w:numId w:val="7"/>
        </w:numPr>
      </w:pPr>
      <w:hyperlink r:id="rId16" w:history="1">
        <w:r w:rsidRPr="00291850">
          <w:rPr>
            <w:rStyle w:val="Hyperlink"/>
          </w:rPr>
          <w:t>Get started with eDiscovery</w:t>
        </w:r>
      </w:hyperlink>
      <w:r w:rsidRPr="00291850">
        <w:t>.</w:t>
      </w:r>
    </w:p>
    <w:p w14:paraId="33DC7F54" w14:textId="77777777" w:rsidR="00170716" w:rsidRPr="00291850" w:rsidRDefault="00170716" w:rsidP="00666C8B">
      <w:pPr>
        <w:pStyle w:val="ListParagraph"/>
        <w:keepNext w:val="0"/>
        <w:keepLines/>
        <w:numPr>
          <w:ilvl w:val="0"/>
          <w:numId w:val="7"/>
        </w:numPr>
        <w:rPr>
          <w:rStyle w:val="Hyperlink"/>
          <w:color w:val="auto"/>
          <w:u w:val="none"/>
        </w:rPr>
      </w:pPr>
      <w:hyperlink r:id="rId17" w:history="1">
        <w:r w:rsidRPr="00291850">
          <w:rPr>
            <w:rStyle w:val="Hyperlink"/>
          </w:rPr>
          <w:t>Upcoming changes to Microsoft Purview eDiscovery</w:t>
        </w:r>
      </w:hyperlink>
      <w:r w:rsidRPr="00291850">
        <w:t xml:space="preserve"> </w:t>
      </w:r>
    </w:p>
    <w:p w14:paraId="2D0D8AF7" w14:textId="1B032D65" w:rsidR="0067413E" w:rsidRPr="00291850" w:rsidRDefault="0067413E" w:rsidP="00666C8B">
      <w:pPr>
        <w:pStyle w:val="Heading5"/>
        <w:keepNext w:val="0"/>
      </w:pPr>
      <w:r w:rsidRPr="00291850">
        <w:lastRenderedPageBreak/>
        <w:t xml:space="preserve">Functionality used by the </w:t>
      </w:r>
      <w:r w:rsidR="00F65BA3">
        <w:t>Data Security Check</w:t>
      </w:r>
    </w:p>
    <w:p w14:paraId="7B98EA36" w14:textId="0A5115AD" w:rsidR="0067413E" w:rsidRPr="00291850" w:rsidRDefault="00712357" w:rsidP="00666C8B">
      <w:pPr>
        <w:widowControl w:val="0"/>
      </w:pPr>
      <w:bookmarkStart w:id="46" w:name="_Ref17359758"/>
      <w:r w:rsidRPr="00291850">
        <w:t xml:space="preserve">The </w:t>
      </w:r>
      <w:r w:rsidR="00F65BA3" w:rsidRPr="00F65BA3">
        <w:rPr>
          <w:i/>
        </w:rPr>
        <w:t>Data Security Check</w:t>
      </w:r>
      <w:r w:rsidRPr="00291850">
        <w:t xml:space="preserve"> will leverage </w:t>
      </w:r>
      <w:r w:rsidR="00F65BA3">
        <w:t>eDiscovery</w:t>
      </w:r>
      <w:r w:rsidRPr="00291850">
        <w:t xml:space="preserve"> for the discovery of </w:t>
      </w:r>
      <w:r w:rsidR="00F65BA3">
        <w:t>data security risks</w:t>
      </w:r>
      <w:r w:rsidRPr="00291850">
        <w:t xml:space="preserve"> in: </w:t>
      </w:r>
    </w:p>
    <w:p w14:paraId="345E1A92" w14:textId="5853390F" w:rsidR="0067413E" w:rsidRPr="00291850" w:rsidRDefault="00F65BA3" w:rsidP="00666C8B">
      <w:pPr>
        <w:pStyle w:val="ListParagraph"/>
        <w:keepNext w:val="0"/>
        <w:widowControl w:val="0"/>
        <w:numPr>
          <w:ilvl w:val="0"/>
          <w:numId w:val="6"/>
        </w:numPr>
      </w:pPr>
      <w:r>
        <w:t>SharePoint Online</w:t>
      </w:r>
      <w:r w:rsidR="0067413E" w:rsidRPr="00291850">
        <w:t xml:space="preserve"> sites</w:t>
      </w:r>
    </w:p>
    <w:p w14:paraId="192E1DBF" w14:textId="0248D56F" w:rsidR="0067413E" w:rsidRPr="00291850" w:rsidRDefault="00F65BA3" w:rsidP="00666C8B">
      <w:pPr>
        <w:pStyle w:val="ListParagraph"/>
        <w:keepNext w:val="0"/>
        <w:widowControl w:val="0"/>
        <w:numPr>
          <w:ilvl w:val="0"/>
          <w:numId w:val="6"/>
        </w:numPr>
      </w:pPr>
      <w:r>
        <w:t>OneDrive for Business</w:t>
      </w:r>
      <w:r w:rsidR="0067413E" w:rsidRPr="00291850">
        <w:t xml:space="preserve"> accounts</w:t>
      </w:r>
    </w:p>
    <w:p w14:paraId="1937DF89" w14:textId="77777777" w:rsidR="002A258D" w:rsidRPr="00291850" w:rsidRDefault="002A258D" w:rsidP="002A258D">
      <w:pPr>
        <w:pStyle w:val="Heading1"/>
        <w:numPr>
          <w:ilvl w:val="0"/>
          <w:numId w:val="1"/>
        </w:numPr>
      </w:pPr>
      <w:bookmarkStart w:id="47" w:name="_Toc56517525"/>
      <w:bookmarkStart w:id="48" w:name="_Toc71281763"/>
      <w:bookmarkStart w:id="49" w:name="_Toc71620503"/>
      <w:bookmarkStart w:id="50" w:name="_Toc215823284"/>
      <w:bookmarkEnd w:id="46"/>
      <w:r w:rsidRPr="00291850">
        <w:lastRenderedPageBreak/>
        <w:t>Activity details</w:t>
      </w:r>
      <w:bookmarkEnd w:id="47"/>
      <w:bookmarkEnd w:id="48"/>
      <w:bookmarkEnd w:id="49"/>
      <w:bookmarkEnd w:id="50"/>
    </w:p>
    <w:p w14:paraId="0F8758A0" w14:textId="49E4B387" w:rsidR="002A258D" w:rsidRPr="00291850" w:rsidRDefault="00F65BA3" w:rsidP="002A258D">
      <w:pPr>
        <w:pStyle w:val="Heading2"/>
        <w:numPr>
          <w:ilvl w:val="1"/>
          <w:numId w:val="1"/>
        </w:numPr>
      </w:pPr>
      <w:bookmarkStart w:id="51" w:name="_Ref12023271"/>
      <w:bookmarkStart w:id="52" w:name="_Ref12023280"/>
      <w:bookmarkStart w:id="53" w:name="_Ref19542353"/>
      <w:bookmarkStart w:id="54" w:name="_Toc39591053"/>
      <w:bookmarkStart w:id="55" w:name="_Toc40191435"/>
      <w:bookmarkStart w:id="56" w:name="_Toc55546517"/>
      <w:bookmarkStart w:id="57" w:name="_Toc56517526"/>
      <w:bookmarkStart w:id="58" w:name="_Toc215823285"/>
      <w:bookmarkStart w:id="59" w:name="_Toc71620504"/>
      <w:bookmarkStart w:id="60" w:name="_Toc71281764"/>
      <w:r>
        <w:t>Step 1 - Kick-off meeting</w:t>
      </w:r>
      <w:bookmarkEnd w:id="51"/>
      <w:bookmarkEnd w:id="52"/>
      <w:bookmarkEnd w:id="53"/>
      <w:bookmarkEnd w:id="54"/>
      <w:bookmarkEnd w:id="55"/>
      <w:bookmarkEnd w:id="56"/>
      <w:bookmarkEnd w:id="57"/>
      <w:bookmarkEnd w:id="58"/>
      <w:bookmarkEnd w:id="59"/>
      <w:bookmarkEnd w:id="60"/>
    </w:p>
    <w:p w14:paraId="565F9B09" w14:textId="77777777" w:rsidR="002A258D" w:rsidRPr="00291850" w:rsidRDefault="002A258D" w:rsidP="002A258D">
      <w:pPr>
        <w:pStyle w:val="Heading5"/>
      </w:pPr>
      <w:r w:rsidRPr="00291850">
        <w:t>Guidance</w:t>
      </w:r>
    </w:p>
    <w:p w14:paraId="2CCB88DB" w14:textId="0166EB47" w:rsidR="002A258D" w:rsidRPr="00291850" w:rsidRDefault="002A258D" w:rsidP="002A258D">
      <w:r w:rsidRPr="00291850">
        <w:t xml:space="preserve">Follow the guidance for the </w:t>
      </w:r>
      <w:r w:rsidR="00F65BA3" w:rsidRPr="00F65BA3">
        <w:rPr>
          <w:i/>
        </w:rPr>
        <w:t>Kick-off meeting</w:t>
      </w:r>
      <w:r w:rsidRPr="00291850">
        <w:t xml:space="preserve"> provided in </w:t>
      </w:r>
      <w:r w:rsidR="00E24F49" w:rsidRPr="00291850">
        <w:t xml:space="preserve">the </w:t>
      </w:r>
      <w:r w:rsidR="00F65BA3">
        <w:rPr>
          <w:i/>
          <w:iCs/>
        </w:rPr>
        <w:t>00-Master Delivery Guide</w:t>
      </w:r>
      <w:r w:rsidRPr="00291850">
        <w:t xml:space="preserve"> </w:t>
      </w:r>
      <w:r w:rsidR="00270DD7" w:rsidRPr="00291850">
        <w:t xml:space="preserve">and </w:t>
      </w:r>
      <w:r w:rsidRPr="00291850">
        <w:t>a</w:t>
      </w:r>
      <w:r w:rsidR="00B54415" w:rsidRPr="00291850">
        <w:t>dd the following discussion topics</w:t>
      </w:r>
      <w:r w:rsidR="004A0183" w:rsidRPr="00291850">
        <w:t xml:space="preserve"> to the meeting</w:t>
      </w:r>
      <w:r w:rsidRPr="00291850">
        <w:t>:</w:t>
      </w:r>
    </w:p>
    <w:p w14:paraId="174DF235" w14:textId="52173A44" w:rsidR="002A258D" w:rsidRPr="00291850" w:rsidRDefault="00F65BA3">
      <w:pPr>
        <w:pStyle w:val="ListParagraph"/>
        <w:numPr>
          <w:ilvl w:val="0"/>
          <w:numId w:val="8"/>
        </w:numPr>
      </w:pPr>
      <w:r>
        <w:t>SharePoint Online</w:t>
      </w:r>
      <w:r w:rsidR="002A258D" w:rsidRPr="00291850">
        <w:t xml:space="preserve"> data repositories, </w:t>
      </w:r>
      <w:r w:rsidR="009F7FEA" w:rsidRPr="00291850">
        <w:t xml:space="preserve">discuss </w:t>
      </w:r>
      <w:r w:rsidR="002A258D" w:rsidRPr="00291850">
        <w:t>what type</w:t>
      </w:r>
      <w:r w:rsidR="009F7FEA" w:rsidRPr="00291850">
        <w:t>s</w:t>
      </w:r>
      <w:r w:rsidR="002A258D" w:rsidRPr="00291850">
        <w:t xml:space="preserve"> of data </w:t>
      </w:r>
      <w:r w:rsidR="00EB0B64" w:rsidRPr="00291850">
        <w:t>are</w:t>
      </w:r>
      <w:r w:rsidR="002A258D" w:rsidRPr="00291850">
        <w:t xml:space="preserve"> stored in the online repository</w:t>
      </w:r>
      <w:r w:rsidR="00E51DEA" w:rsidRPr="00291850">
        <w:t>.</w:t>
      </w:r>
    </w:p>
    <w:p w14:paraId="24519B05" w14:textId="093BD70A" w:rsidR="002A258D" w:rsidRPr="00291850" w:rsidRDefault="002A258D">
      <w:pPr>
        <w:pStyle w:val="ListParagraph"/>
        <w:numPr>
          <w:ilvl w:val="0"/>
          <w:numId w:val="8"/>
        </w:numPr>
      </w:pPr>
      <w:r w:rsidRPr="00291850">
        <w:t xml:space="preserve">The tools used by the </w:t>
      </w:r>
      <w:r w:rsidR="00F65BA3">
        <w:t>Automated Discovery</w:t>
      </w:r>
      <w:r w:rsidRPr="00291850">
        <w:t xml:space="preserve"> process: </w:t>
      </w:r>
      <w:r w:rsidR="00F65BA3">
        <w:t>Microsoft Purview eDiscovery</w:t>
      </w:r>
      <w:r w:rsidR="000E5141" w:rsidRPr="00291850">
        <w:t>.</w:t>
      </w:r>
      <w:r w:rsidR="003A2C17" w:rsidRPr="00291850">
        <w:t xml:space="preserve"> </w:t>
      </w:r>
    </w:p>
    <w:p w14:paraId="69B4D865" w14:textId="78AA7827" w:rsidR="002A258D" w:rsidRPr="00291850" w:rsidRDefault="002A258D">
      <w:pPr>
        <w:pStyle w:val="ListParagraph"/>
        <w:numPr>
          <w:ilvl w:val="0"/>
          <w:numId w:val="8"/>
        </w:numPr>
      </w:pPr>
      <w:r w:rsidRPr="00291850">
        <w:t xml:space="preserve">The types of </w:t>
      </w:r>
      <w:r w:rsidR="00F65BA3">
        <w:t>data security risks</w:t>
      </w:r>
      <w:r w:rsidRPr="00291850">
        <w:t xml:space="preserve"> that can be identified by the </w:t>
      </w:r>
      <w:r w:rsidR="00F65BA3">
        <w:t>Automated Discovery</w:t>
      </w:r>
      <w:r w:rsidRPr="00291850">
        <w:t xml:space="preserve"> for </w:t>
      </w:r>
      <w:r w:rsidR="00F65BA3">
        <w:t>SharePoint Online</w:t>
      </w:r>
      <w:r w:rsidRPr="00291850">
        <w:t>.</w:t>
      </w:r>
    </w:p>
    <w:p w14:paraId="59DE82C4" w14:textId="59912B01" w:rsidR="002A258D" w:rsidRPr="00291850" w:rsidRDefault="002A258D" w:rsidP="002A258D">
      <w:r w:rsidRPr="00291850">
        <w:t xml:space="preserve">The </w:t>
      </w:r>
      <w:r w:rsidR="00F65BA3">
        <w:rPr>
          <w:i/>
          <w:iCs/>
        </w:rPr>
        <w:t>40-Pre-engagement and Kickoff deck</w:t>
      </w:r>
      <w:r w:rsidRPr="00291850">
        <w:t xml:space="preserve"> contains optional slides with speaker notes that can be used to facilitate the discussion.</w:t>
      </w:r>
    </w:p>
    <w:p w14:paraId="484B7E82" w14:textId="77777777" w:rsidR="002A258D" w:rsidRPr="00291850" w:rsidRDefault="002A258D" w:rsidP="002A258D">
      <w:pPr>
        <w:pStyle w:val="Heading5"/>
      </w:pPr>
      <w:r w:rsidRPr="00291850">
        <w:t>Supporting materials</w:t>
      </w:r>
    </w:p>
    <w:p w14:paraId="13410AE2" w14:textId="7378A930" w:rsidR="002A258D" w:rsidRPr="00291850" w:rsidRDefault="002A258D">
      <w:pPr>
        <w:pStyle w:val="ListParagraph"/>
        <w:numPr>
          <w:ilvl w:val="0"/>
          <w:numId w:val="9"/>
        </w:numPr>
        <w:rPr>
          <w:i/>
          <w:iCs/>
        </w:rPr>
      </w:pPr>
      <w:r w:rsidRPr="00291850">
        <w:rPr>
          <w:i/>
          <w:iCs/>
        </w:rPr>
        <w:t>&lt;</w:t>
      </w:r>
      <w:r w:rsidR="00F65BA3">
        <w:rPr>
          <w:i/>
          <w:iCs/>
        </w:rPr>
        <w:t>40-Pre-engagement and Kickoff deck</w:t>
      </w:r>
      <w:r w:rsidRPr="00291850">
        <w:rPr>
          <w:i/>
          <w:iCs/>
        </w:rPr>
        <w:t>&gt;</w:t>
      </w:r>
    </w:p>
    <w:p w14:paraId="414B48C8" w14:textId="10CB2350" w:rsidR="002A258D" w:rsidRPr="00291850" w:rsidRDefault="00EC077D" w:rsidP="002A258D">
      <w:pPr>
        <w:pStyle w:val="HeadStrong"/>
        <w:pBdr>
          <w:left w:val="single" w:sz="12" w:space="4" w:color="auto"/>
        </w:pBdr>
        <w:ind w:left="851"/>
        <w:rPr>
          <w:b w:val="0"/>
          <w:bCs/>
          <w:i/>
          <w:iCs/>
        </w:rPr>
      </w:pPr>
      <w:r w:rsidRPr="00291850">
        <w:rPr>
          <w:noProof/>
        </w:rPr>
        <mc:AlternateContent>
          <mc:Choice Requires="wpg">
            <w:drawing>
              <wp:inline distT="0" distB="0" distL="0" distR="0" wp14:anchorId="48B26B84" wp14:editId="7FD37F97">
                <wp:extent cx="190500" cy="190500"/>
                <wp:effectExtent l="0" t="0" r="0" b="0"/>
                <wp:docPr id="48" name="Group 4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4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48E3BC4" id="Group 4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Cs/>
          <w:position w:val="8"/>
        </w:rPr>
        <w:t>Note</w:t>
      </w:r>
      <w:r w:rsidRPr="00291850">
        <w:br/>
      </w:r>
      <w:r w:rsidR="002A258D" w:rsidRPr="00291850">
        <w:rPr>
          <w:b w:val="0"/>
          <w:i/>
          <w:iCs/>
        </w:rPr>
        <w:t>The &lt;</w:t>
      </w:r>
      <w:r w:rsidR="00F65BA3">
        <w:rPr>
          <w:b w:val="0"/>
          <w:i/>
          <w:iCs/>
        </w:rPr>
        <w:t>40-Pre-engagement and Kickoff deck</w:t>
      </w:r>
      <w:r w:rsidR="002A258D" w:rsidRPr="00291850">
        <w:rPr>
          <w:b w:val="0"/>
          <w:i/>
          <w:iCs/>
        </w:rPr>
        <w:t xml:space="preserve">&gt; is used during the </w:t>
      </w:r>
      <w:r w:rsidR="00F65BA3">
        <w:rPr>
          <w:b w:val="0"/>
          <w:i/>
          <w:iCs/>
        </w:rPr>
        <w:t>Pre-engagement meeting</w:t>
      </w:r>
      <w:r w:rsidR="002A258D" w:rsidRPr="00291850">
        <w:rPr>
          <w:b w:val="0"/>
          <w:i/>
          <w:iCs/>
        </w:rPr>
        <w:t xml:space="preserve"> and </w:t>
      </w:r>
      <w:r w:rsidR="002A258D" w:rsidRPr="00291850">
        <w:rPr>
          <w:b w:val="0"/>
          <w:bCs/>
          <w:i/>
          <w:iCs/>
        </w:rPr>
        <w:t xml:space="preserve">the </w:t>
      </w:r>
      <w:r w:rsidR="00F65BA3">
        <w:rPr>
          <w:b w:val="0"/>
          <w:bCs/>
          <w:i/>
          <w:iCs/>
        </w:rPr>
        <w:t>Kick-off meeting</w:t>
      </w:r>
      <w:r w:rsidR="002A258D" w:rsidRPr="00291850">
        <w:rPr>
          <w:b w:val="0"/>
          <w:bCs/>
          <w:i/>
          <w:iCs/>
        </w:rPr>
        <w:t>. Instructions on how to update the slides are included as hidden slides in the deck.</w:t>
      </w:r>
    </w:p>
    <w:p w14:paraId="003401D8" w14:textId="77777777" w:rsidR="006B15B2" w:rsidRPr="00291850" w:rsidRDefault="006B15B2" w:rsidP="008E3A73">
      <w:pPr>
        <w:pStyle w:val="BeforeAndAfterNote"/>
      </w:pPr>
    </w:p>
    <w:p w14:paraId="66375F22" w14:textId="77777777" w:rsidR="006B15B2" w:rsidRPr="00291850" w:rsidRDefault="006B15B2" w:rsidP="006B15B2">
      <w:pPr>
        <w:pStyle w:val="Heading5"/>
      </w:pPr>
      <w:r w:rsidRPr="00291850">
        <w:t>Pre-requisites</w:t>
      </w:r>
    </w:p>
    <w:p w14:paraId="754986DF" w14:textId="45531E46" w:rsidR="006B15B2" w:rsidRPr="00291850" w:rsidRDefault="006B15B2" w:rsidP="006B15B2">
      <w:r w:rsidRPr="00291850">
        <w:t xml:space="preserve">The activities and guidance described in this step complement </w:t>
      </w:r>
      <w:r w:rsidR="00F65BA3">
        <w:rPr>
          <w:i/>
          <w:iCs/>
        </w:rPr>
        <w:t>Step 1 - Kick-off meeting</w:t>
      </w:r>
      <w:r w:rsidRPr="00291850">
        <w:t xml:space="preserve"> as described in the </w:t>
      </w:r>
      <w:r w:rsidR="00F65BA3">
        <w:rPr>
          <w:i/>
          <w:iCs/>
        </w:rPr>
        <w:t>00-Master Delivery Guide</w:t>
      </w:r>
      <w:r w:rsidRPr="00291850">
        <w:t>. The activities should be merged and delivered as one.</w:t>
      </w:r>
    </w:p>
    <w:p w14:paraId="20C81A57" w14:textId="77777777" w:rsidR="00D632D9" w:rsidRPr="00291850" w:rsidRDefault="00D632D9" w:rsidP="00B371F1">
      <w:pPr>
        <w:pStyle w:val="Heading5"/>
      </w:pPr>
      <w:r w:rsidRPr="00291850">
        <w:t>Next step</w:t>
      </w:r>
    </w:p>
    <w:p w14:paraId="37A742DD" w14:textId="74A57CCD" w:rsidR="00390B52" w:rsidRPr="00291850" w:rsidRDefault="00D632D9" w:rsidP="00CD4D76">
      <w:pPr>
        <w:pStyle w:val="ListParagraph"/>
        <w:numPr>
          <w:ilvl w:val="0"/>
          <w:numId w:val="36"/>
        </w:numPr>
      </w:pPr>
      <w:r w:rsidRPr="00291850">
        <w:t xml:space="preserve">Return to the </w:t>
      </w:r>
      <w:r w:rsidRPr="00291850">
        <w:rPr>
          <w:i/>
          <w:iCs/>
        </w:rPr>
        <w:t>&lt;</w:t>
      </w:r>
      <w:r w:rsidR="00F65BA3">
        <w:rPr>
          <w:i/>
          <w:iCs/>
        </w:rPr>
        <w:t>00-Master Delivery Guide</w:t>
      </w:r>
      <w:r w:rsidRPr="00291850">
        <w:rPr>
          <w:i/>
          <w:iCs/>
        </w:rPr>
        <w:t>&gt;</w:t>
      </w:r>
      <w:r w:rsidRPr="00291850">
        <w:t xml:space="preserve"> and continue the guidance provided in </w:t>
      </w:r>
      <w:r w:rsidR="00F65BA3">
        <w:rPr>
          <w:b/>
          <w:bCs/>
        </w:rPr>
        <w:t>Step 1 - Kick-off meeting</w:t>
      </w:r>
      <w:r w:rsidR="00187002" w:rsidRPr="00291850">
        <w:t>.</w:t>
      </w:r>
    </w:p>
    <w:p w14:paraId="26BCE829" w14:textId="3DE9F18F" w:rsidR="002D5B2A" w:rsidRPr="00291850" w:rsidRDefault="00F65BA3" w:rsidP="002D5B2A">
      <w:pPr>
        <w:pStyle w:val="Heading2"/>
        <w:numPr>
          <w:ilvl w:val="1"/>
          <w:numId w:val="1"/>
        </w:numPr>
      </w:pPr>
      <w:bookmarkStart w:id="61" w:name="_Toc215823286"/>
      <w:bookmarkStart w:id="62" w:name="_Toc71281765"/>
      <w:bookmarkStart w:id="63" w:name="_Toc71620505"/>
      <w:r>
        <w:t>Step 2 - Acquire and assign licenses</w:t>
      </w:r>
      <w:bookmarkEnd w:id="61"/>
      <w:bookmarkEnd w:id="62"/>
      <w:bookmarkEnd w:id="63"/>
    </w:p>
    <w:p w14:paraId="3823387F" w14:textId="0A48DA24" w:rsidR="002D5B2A" w:rsidRPr="00291850" w:rsidRDefault="002D5B2A" w:rsidP="002D5B2A">
      <w:bookmarkStart w:id="64" w:name="_Ref12029985"/>
      <w:bookmarkStart w:id="65" w:name="_Ref12029988"/>
      <w:bookmarkStart w:id="66" w:name="_Toc39591055"/>
      <w:bookmarkStart w:id="67" w:name="_Toc40191437"/>
      <w:bookmarkStart w:id="68" w:name="_Toc55546519"/>
      <w:r w:rsidRPr="00291850">
        <w:t xml:space="preserve">The required product licenses for this activity are included in the overall </w:t>
      </w:r>
      <w:r w:rsidR="00F65BA3" w:rsidRPr="00F65BA3">
        <w:rPr>
          <w:i/>
        </w:rPr>
        <w:t>Data Security Check</w:t>
      </w:r>
      <w:r w:rsidRPr="00291850">
        <w:t xml:space="preserve"> trial license that was deployed in </w:t>
      </w:r>
      <w:r w:rsidR="00F65BA3">
        <w:rPr>
          <w:i/>
          <w:iCs/>
        </w:rPr>
        <w:t>Step 2 - Acquire and assign licenses</w:t>
      </w:r>
      <w:r w:rsidRPr="00291850">
        <w:t xml:space="preserve"> described in </w:t>
      </w:r>
      <w:r w:rsidR="00F65BA3">
        <w:rPr>
          <w:i/>
          <w:iCs/>
        </w:rPr>
        <w:t>00-Master Delivery Guide</w:t>
      </w:r>
      <w:r w:rsidRPr="00291850">
        <w:t xml:space="preserve">. </w:t>
      </w:r>
    </w:p>
    <w:p w14:paraId="3A3B448B" w14:textId="221F3E9F" w:rsidR="001E27AD" w:rsidRPr="00291850" w:rsidRDefault="00F65BA3" w:rsidP="001E27AD">
      <w:pPr>
        <w:pStyle w:val="Heading2"/>
        <w:numPr>
          <w:ilvl w:val="1"/>
          <w:numId w:val="1"/>
        </w:numPr>
      </w:pPr>
      <w:bookmarkStart w:id="69" w:name="_Toc215823287"/>
      <w:bookmarkStart w:id="70" w:name="_Toc71620506"/>
      <w:bookmarkStart w:id="71" w:name="_Toc71281766"/>
      <w:bookmarkEnd w:id="64"/>
      <w:bookmarkEnd w:id="65"/>
      <w:bookmarkEnd w:id="66"/>
      <w:bookmarkEnd w:id="67"/>
      <w:bookmarkEnd w:id="68"/>
      <w:r>
        <w:t>Step 3 - Setup and configuration</w:t>
      </w:r>
      <w:bookmarkEnd w:id="69"/>
      <w:bookmarkEnd w:id="70"/>
      <w:bookmarkEnd w:id="71"/>
    </w:p>
    <w:p w14:paraId="0EC14B43" w14:textId="659F47A6" w:rsidR="002C5EF4" w:rsidRPr="00291850" w:rsidRDefault="002C5EF4" w:rsidP="002C5EF4">
      <w:r w:rsidRPr="00291850">
        <w:t xml:space="preserve">The </w:t>
      </w:r>
      <w:r w:rsidR="00F65BA3" w:rsidRPr="00F65BA3">
        <w:rPr>
          <w:i/>
        </w:rPr>
        <w:t>Automated Discovery</w:t>
      </w:r>
      <w:r w:rsidRPr="00291850">
        <w:t xml:space="preserve"> process leverages </w:t>
      </w:r>
      <w:r w:rsidR="00F65BA3">
        <w:t>eDiscovery</w:t>
      </w:r>
      <w:r w:rsidRPr="00291850">
        <w:t xml:space="preserve"> to search for </w:t>
      </w:r>
      <w:r w:rsidR="00F65BA3">
        <w:t>privacy and regulatory risks</w:t>
      </w:r>
      <w:r w:rsidRPr="00291850">
        <w:t xml:space="preserve"> in </w:t>
      </w:r>
      <w:r w:rsidR="00F65BA3">
        <w:t>SharePoint Online</w:t>
      </w:r>
      <w:r w:rsidRPr="00291850">
        <w:t xml:space="preserve"> data repositories.</w:t>
      </w:r>
    </w:p>
    <w:p w14:paraId="2870F6C0" w14:textId="62DC23A4" w:rsidR="002C5EF4" w:rsidRPr="00291850" w:rsidRDefault="002C5EF4" w:rsidP="002C5EF4">
      <w:pPr>
        <w:rPr>
          <w:i/>
          <w:iCs/>
        </w:rPr>
      </w:pPr>
      <w:r w:rsidRPr="00291850">
        <w:t>The following paragraphs provide step-by-step instructions to configure</w:t>
      </w:r>
      <w:r w:rsidR="00060D3F" w:rsidRPr="00291850">
        <w:t xml:space="preserve"> </w:t>
      </w:r>
      <w:r w:rsidR="00F65BA3">
        <w:t>eDiscovery</w:t>
      </w:r>
      <w:r w:rsidR="002342AC" w:rsidRPr="00291850">
        <w:t xml:space="preserve"> </w:t>
      </w:r>
      <w:r w:rsidRPr="00291850">
        <w:t xml:space="preserve">to search for </w:t>
      </w:r>
      <w:r w:rsidR="00F65BA3">
        <w:t>Out-of-box Sensitive Info Types</w:t>
      </w:r>
      <w:r w:rsidRPr="00291850">
        <w:t xml:space="preserve">, </w:t>
      </w:r>
      <w:r w:rsidR="00F65BA3">
        <w:t>Custom Sensitive Info Types</w:t>
      </w:r>
      <w:r w:rsidR="00762D21" w:rsidRPr="00291850">
        <w:t>,</w:t>
      </w:r>
      <w:r w:rsidRPr="00291850">
        <w:t xml:space="preserve"> and </w:t>
      </w:r>
      <w:r w:rsidR="00AB4EE4" w:rsidRPr="00291850">
        <w:t>s</w:t>
      </w:r>
      <w:r w:rsidRPr="00291850">
        <w:t xml:space="preserve">tale data in </w:t>
      </w:r>
      <w:r w:rsidR="00F65BA3">
        <w:t>SharePoint Online</w:t>
      </w:r>
      <w:r w:rsidRPr="00291850">
        <w:t xml:space="preserve"> data repositories. Multiple policies will be configured and</w:t>
      </w:r>
      <w:r w:rsidR="005A25F6" w:rsidRPr="00291850">
        <w:t>,</w:t>
      </w:r>
      <w:r w:rsidRPr="00291850">
        <w:t xml:space="preserve"> where applicable</w:t>
      </w:r>
      <w:r w:rsidR="005A25F6" w:rsidRPr="00291850">
        <w:t>,</w:t>
      </w:r>
      <w:r w:rsidRPr="00291850">
        <w:t xml:space="preserve"> </w:t>
      </w:r>
      <w:r w:rsidR="00F65BA3">
        <w:t>Sensitive Info Types</w:t>
      </w:r>
      <w:r w:rsidRPr="00291850">
        <w:t xml:space="preserve"> created previously will be re-used</w:t>
      </w:r>
      <w:r w:rsidRPr="00291850">
        <w:rPr>
          <w:i/>
          <w:iCs/>
        </w:rPr>
        <w:t>.</w:t>
      </w:r>
    </w:p>
    <w:p w14:paraId="10B6DA14" w14:textId="77777777" w:rsidR="00F733AA" w:rsidRPr="00291850" w:rsidRDefault="00F733AA" w:rsidP="00F733AA">
      <w:pPr>
        <w:pStyle w:val="Heading5"/>
      </w:pPr>
      <w:r w:rsidRPr="00291850">
        <w:lastRenderedPageBreak/>
        <w:t>Pre-requisites</w:t>
      </w:r>
    </w:p>
    <w:p w14:paraId="51D8D8D4" w14:textId="766289B0" w:rsidR="00F733AA" w:rsidRPr="00291850" w:rsidRDefault="00F733AA" w:rsidP="00E867CF">
      <w:pPr>
        <w:keepNext/>
      </w:pPr>
      <w:r w:rsidRPr="00291850">
        <w:t xml:space="preserve">Prior to starting the activities in this step, the following mandatory </w:t>
      </w:r>
      <w:r w:rsidR="00F65BA3" w:rsidRPr="00F65BA3">
        <w:rPr>
          <w:i/>
        </w:rPr>
        <w:t>Data Security Check</w:t>
      </w:r>
      <w:r w:rsidRPr="00291850">
        <w:t xml:space="preserve"> activities as described in </w:t>
      </w:r>
      <w:r w:rsidRPr="00291850">
        <w:rPr>
          <w:i/>
          <w:iCs/>
        </w:rPr>
        <w:t>&lt;</w:t>
      </w:r>
      <w:r w:rsidR="00F65BA3">
        <w:rPr>
          <w:i/>
          <w:iCs/>
        </w:rPr>
        <w:t>00-Master Delivery Guide</w:t>
      </w:r>
      <w:r w:rsidRPr="00291850">
        <w:rPr>
          <w:i/>
          <w:iCs/>
        </w:rPr>
        <w:t>&gt;</w:t>
      </w:r>
      <w:r w:rsidRPr="00291850">
        <w:t xml:space="preserve"> should be completed:</w:t>
      </w:r>
    </w:p>
    <w:p w14:paraId="07031343" w14:textId="38064024" w:rsidR="00F733AA" w:rsidRPr="00291850" w:rsidRDefault="00F65BA3">
      <w:pPr>
        <w:pStyle w:val="ListParagraph"/>
        <w:numPr>
          <w:ilvl w:val="0"/>
          <w:numId w:val="4"/>
        </w:numPr>
      </w:pPr>
      <w:r>
        <w:t>Step 1 - Kick-off meeting</w:t>
      </w:r>
    </w:p>
    <w:p w14:paraId="1C06A771" w14:textId="7C869912" w:rsidR="00F733AA" w:rsidRPr="00291850" w:rsidRDefault="00F65BA3">
      <w:pPr>
        <w:pStyle w:val="ListParagraph"/>
        <w:numPr>
          <w:ilvl w:val="0"/>
          <w:numId w:val="4"/>
        </w:numPr>
      </w:pPr>
      <w:r>
        <w:t>Step 2 - Acquire and assign licenses</w:t>
      </w:r>
    </w:p>
    <w:p w14:paraId="46525312" w14:textId="0F597C4B" w:rsidR="00F733AA" w:rsidRPr="00291850" w:rsidRDefault="00F65BA3">
      <w:pPr>
        <w:pStyle w:val="ListParagraph"/>
        <w:numPr>
          <w:ilvl w:val="0"/>
          <w:numId w:val="4"/>
        </w:numPr>
      </w:pPr>
      <w:r>
        <w:t>Step 3 - Setup and configuration</w:t>
      </w:r>
    </w:p>
    <w:p w14:paraId="5F49BC25" w14:textId="77777777" w:rsidR="007D6C82" w:rsidRPr="00291850" w:rsidRDefault="007D6C82" w:rsidP="00B25D95">
      <w:pPr>
        <w:pStyle w:val="BeforeAndAfterNote"/>
      </w:pPr>
    </w:p>
    <w:p w14:paraId="2AC3B2C8" w14:textId="0EDF8235" w:rsidR="007D6C82" w:rsidRPr="00291850" w:rsidRDefault="00AE36E1" w:rsidP="00B25D95">
      <w:pPr>
        <w:keepNext/>
        <w:keepLines/>
        <w:pBdr>
          <w:left w:val="single" w:sz="12" w:space="4" w:color="auto"/>
        </w:pBdr>
        <w:ind w:left="850"/>
        <w:rPr>
          <w:bCs/>
          <w:i/>
          <w:iCs/>
        </w:rPr>
      </w:pPr>
      <w:r w:rsidRPr="00291850">
        <w:rPr>
          <w:noProof/>
        </w:rPr>
        <mc:AlternateContent>
          <mc:Choice Requires="wps">
            <w:drawing>
              <wp:inline distT="0" distB="0" distL="0" distR="0" wp14:anchorId="6FD2BF7C" wp14:editId="0308ED2A">
                <wp:extent cx="171450" cy="151130"/>
                <wp:effectExtent l="9525" t="9525" r="9525" b="1270"/>
                <wp:docPr id="23796" name="Freeform: Shape 23796"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7280BC52" id="Freeform: Shape 23796"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291850">
        <w:rPr>
          <w:b/>
          <w:bCs/>
          <w:position w:val="8"/>
        </w:rPr>
        <w:t xml:space="preserve"> Important</w:t>
      </w:r>
      <w:r w:rsidR="007D6C82" w:rsidRPr="00291850">
        <w:rPr>
          <w:b/>
        </w:rPr>
        <w:br/>
      </w:r>
      <w:r w:rsidR="00F65BA3">
        <w:rPr>
          <w:i/>
          <w:iCs/>
        </w:rPr>
        <w:t>eDiscovery Search</w:t>
      </w:r>
      <w:r w:rsidR="00DF25B7" w:rsidRPr="00291850">
        <w:rPr>
          <w:i/>
          <w:iCs/>
        </w:rPr>
        <w:t xml:space="preserve"> </w:t>
      </w:r>
      <w:r w:rsidR="004E3BF7" w:rsidRPr="00291850">
        <w:rPr>
          <w:i/>
          <w:iCs/>
        </w:rPr>
        <w:t>as utilized</w:t>
      </w:r>
      <w:r w:rsidR="004B4F5A" w:rsidRPr="00291850">
        <w:rPr>
          <w:i/>
          <w:iCs/>
        </w:rPr>
        <w:t xml:space="preserve"> by the </w:t>
      </w:r>
      <w:r w:rsidR="00F65BA3">
        <w:rPr>
          <w:i/>
          <w:iCs/>
        </w:rPr>
        <w:t>Data Security Check</w:t>
      </w:r>
      <w:r w:rsidR="004B4F5A" w:rsidRPr="00291850">
        <w:rPr>
          <w:i/>
          <w:iCs/>
        </w:rPr>
        <w:t xml:space="preserve"> </w:t>
      </w:r>
      <w:r w:rsidR="004E3BF7" w:rsidRPr="00291850">
        <w:rPr>
          <w:i/>
          <w:iCs/>
        </w:rPr>
        <w:t>depends</w:t>
      </w:r>
      <w:r w:rsidR="00CE57F4" w:rsidRPr="00291850">
        <w:rPr>
          <w:i/>
          <w:iCs/>
        </w:rPr>
        <w:t xml:space="preserve"> </w:t>
      </w:r>
      <w:r w:rsidR="007D6C82" w:rsidRPr="00291850">
        <w:rPr>
          <w:i/>
          <w:iCs/>
        </w:rPr>
        <w:t xml:space="preserve">on </w:t>
      </w:r>
      <w:r w:rsidR="00F65BA3">
        <w:rPr>
          <w:i/>
          <w:iCs/>
        </w:rPr>
        <w:t>Sensitive Info Types</w:t>
      </w:r>
      <w:r w:rsidR="007D6C82" w:rsidRPr="00291850">
        <w:rPr>
          <w:i/>
          <w:iCs/>
        </w:rPr>
        <w:t xml:space="preserve"> to identify </w:t>
      </w:r>
      <w:r w:rsidR="00F65BA3">
        <w:rPr>
          <w:i/>
          <w:iCs/>
        </w:rPr>
        <w:t>data security risks</w:t>
      </w:r>
      <w:r w:rsidR="007D6C82" w:rsidRPr="00291850">
        <w:rPr>
          <w:i/>
          <w:iCs/>
        </w:rPr>
        <w:t xml:space="preserve">. Before starting this activity, the instructions outlined in </w:t>
      </w:r>
      <w:r w:rsidR="00F65BA3">
        <w:rPr>
          <w:i/>
          <w:iCs/>
        </w:rPr>
        <w:t>Step 3 - Setup and configuration</w:t>
      </w:r>
      <w:r w:rsidR="007D6C82" w:rsidRPr="00291850">
        <w:rPr>
          <w:i/>
          <w:iCs/>
        </w:rPr>
        <w:t xml:space="preserve"> in the </w:t>
      </w:r>
      <w:r w:rsidR="00F65BA3">
        <w:rPr>
          <w:i/>
          <w:iCs/>
        </w:rPr>
        <w:t>00-Master Delivery Guide</w:t>
      </w:r>
      <w:r w:rsidR="007D6C82" w:rsidRPr="00291850">
        <w:rPr>
          <w:i/>
          <w:iCs/>
        </w:rPr>
        <w:t xml:space="preserve"> should be completed successfully. (</w:t>
      </w:r>
      <w:r w:rsidR="007B2765" w:rsidRPr="00291850">
        <w:rPr>
          <w:i/>
          <w:iCs/>
        </w:rPr>
        <w:t>i.e.,</w:t>
      </w:r>
      <w:r w:rsidR="007D6C82" w:rsidRPr="00291850">
        <w:rPr>
          <w:i/>
          <w:iCs/>
        </w:rPr>
        <w:t xml:space="preserve"> all customer specific sensitive information types configured and available).</w:t>
      </w:r>
    </w:p>
    <w:p w14:paraId="30AE663E" w14:textId="77777777" w:rsidR="00F733AA" w:rsidRPr="00291850" w:rsidRDefault="00F733AA" w:rsidP="007D6C82">
      <w:pPr>
        <w:pStyle w:val="BeforeAndAfterNote"/>
      </w:pPr>
    </w:p>
    <w:p w14:paraId="2D952C38" w14:textId="3254A823" w:rsidR="00964869" w:rsidRPr="00291850" w:rsidRDefault="00F65BA3" w:rsidP="00964869">
      <w:pPr>
        <w:pStyle w:val="Heading3"/>
        <w:numPr>
          <w:ilvl w:val="2"/>
          <w:numId w:val="1"/>
        </w:numPr>
      </w:pPr>
      <w:bookmarkStart w:id="72" w:name="_Toc215823288"/>
      <w:r>
        <w:t>eDiscovery Search</w:t>
      </w:r>
      <w:bookmarkStart w:id="73" w:name="_Toc71620507"/>
      <w:r w:rsidR="00964869" w:rsidRPr="00291850">
        <w:t xml:space="preserve"> – Stale Data</w:t>
      </w:r>
      <w:bookmarkEnd w:id="72"/>
      <w:bookmarkEnd w:id="73"/>
    </w:p>
    <w:p w14:paraId="4ECE3610" w14:textId="77777777" w:rsidR="00CC2225" w:rsidRPr="00291850" w:rsidRDefault="00CC2225" w:rsidP="00CC2225">
      <w:pPr>
        <w:pStyle w:val="Heading5"/>
      </w:pPr>
      <w:r w:rsidRPr="00291850">
        <w:t>Guidance</w:t>
      </w:r>
    </w:p>
    <w:p w14:paraId="57FCD5DC" w14:textId="05415348" w:rsidR="00CC2225" w:rsidRPr="00291850" w:rsidRDefault="00CC2225" w:rsidP="00CC2225">
      <w:r w:rsidRPr="00291850">
        <w:t xml:space="preserve">The </w:t>
      </w:r>
      <w:r w:rsidR="00F65BA3" w:rsidRPr="00F65BA3">
        <w:rPr>
          <w:bCs/>
          <w:i/>
          <w:color w:val="000000" w:themeColor="text1"/>
          <w:szCs w:val="18"/>
        </w:rPr>
        <w:t>Automated Discovery</w:t>
      </w:r>
      <w:r w:rsidRPr="00291850">
        <w:t xml:space="preserve"> process leverages </w:t>
      </w:r>
      <w:r w:rsidR="00F65BA3">
        <w:t>Microsoft Purview eDiscovery</w:t>
      </w:r>
      <w:r w:rsidRPr="00291850">
        <w:t xml:space="preserve"> for the discovery of stale data. A new search will be configured and targeted to specific data locations and types in the customer’s tenant. In this section we will describe the </w:t>
      </w:r>
      <w:r w:rsidR="0004169E" w:rsidRPr="00291850">
        <w:t>s</w:t>
      </w:r>
      <w:r w:rsidRPr="00291850">
        <w:t xml:space="preserve">teps to create and configure </w:t>
      </w:r>
      <w:r w:rsidR="00213330" w:rsidRPr="00291850">
        <w:t xml:space="preserve">an </w:t>
      </w:r>
      <w:r w:rsidR="00F65BA3">
        <w:t>eDiscovery Search</w:t>
      </w:r>
      <w:r w:rsidRPr="00291850">
        <w:t xml:space="preserve"> for stale data.</w:t>
      </w:r>
    </w:p>
    <w:p w14:paraId="19A52ECB" w14:textId="77777777" w:rsidR="00CC2225" w:rsidRPr="00291850" w:rsidRDefault="00CC2225" w:rsidP="00CC2225">
      <w:pPr>
        <w:pStyle w:val="Heading5"/>
      </w:pPr>
      <w:r w:rsidRPr="00291850">
        <w:t>Objective(s)</w:t>
      </w:r>
    </w:p>
    <w:p w14:paraId="7100DB5D" w14:textId="451E1A01" w:rsidR="00CC2225" w:rsidRPr="00291850" w:rsidRDefault="00CC2225">
      <w:pPr>
        <w:pStyle w:val="ListParagraph"/>
        <w:numPr>
          <w:ilvl w:val="0"/>
          <w:numId w:val="12"/>
        </w:numPr>
      </w:pPr>
      <w:r w:rsidRPr="00291850">
        <w:t xml:space="preserve">Create </w:t>
      </w:r>
      <w:proofErr w:type="gramStart"/>
      <w:r w:rsidRPr="00291850">
        <w:t>a</w:t>
      </w:r>
      <w:proofErr w:type="gramEnd"/>
      <w:r w:rsidRPr="00291850">
        <w:t xml:space="preserve"> </w:t>
      </w:r>
      <w:r w:rsidR="00F65BA3">
        <w:t>eDiscovery Search</w:t>
      </w:r>
      <w:r w:rsidR="00DF25B7" w:rsidRPr="00291850">
        <w:t xml:space="preserve"> </w:t>
      </w:r>
      <w:r w:rsidRPr="00291850">
        <w:t xml:space="preserve">to be used by the </w:t>
      </w:r>
      <w:r w:rsidR="00F65BA3" w:rsidRPr="00F65BA3">
        <w:rPr>
          <w:bCs/>
          <w:color w:val="000000" w:themeColor="text1"/>
          <w:szCs w:val="18"/>
        </w:rPr>
        <w:t>Automated Discovery</w:t>
      </w:r>
      <w:r w:rsidRPr="00291850">
        <w:t xml:space="preserve"> process to identify stale data in </w:t>
      </w:r>
      <w:r w:rsidR="00F65BA3">
        <w:t>SharePoint Online</w:t>
      </w:r>
      <w:r w:rsidRPr="00291850">
        <w:t>.</w:t>
      </w:r>
    </w:p>
    <w:p w14:paraId="48EC72C6" w14:textId="411DA100" w:rsidR="00CC2225" w:rsidRPr="00291850" w:rsidRDefault="00F65BA3" w:rsidP="00CC2225">
      <w:pPr>
        <w:pStyle w:val="Heading5"/>
      </w:pPr>
      <w:r>
        <w:t>Automated Discovery</w:t>
      </w:r>
      <w:r w:rsidR="00CC2225" w:rsidRPr="00291850">
        <w:t xml:space="preserve"> target locations</w:t>
      </w:r>
    </w:p>
    <w:p w14:paraId="31FBF6AA" w14:textId="2C211C46" w:rsidR="00CC2225" w:rsidRPr="00291850" w:rsidRDefault="00F65BA3">
      <w:pPr>
        <w:pStyle w:val="ListParagraph"/>
        <w:numPr>
          <w:ilvl w:val="0"/>
          <w:numId w:val="15"/>
        </w:numPr>
      </w:pPr>
      <w:r>
        <w:t>SharePoint Online</w:t>
      </w:r>
      <w:r w:rsidR="00CC2225" w:rsidRPr="00291850">
        <w:t xml:space="preserve"> - existing data prior to start of the </w:t>
      </w:r>
      <w:r>
        <w:t>Data Security Check</w:t>
      </w:r>
    </w:p>
    <w:p w14:paraId="2A329E58" w14:textId="4805FF3F" w:rsidR="00CC2225" w:rsidRPr="00291850" w:rsidRDefault="00F65BA3">
      <w:pPr>
        <w:pStyle w:val="ListParagraph"/>
        <w:numPr>
          <w:ilvl w:val="0"/>
          <w:numId w:val="15"/>
        </w:numPr>
      </w:pPr>
      <w:r>
        <w:t>SharePoint Online</w:t>
      </w:r>
      <w:r w:rsidR="00CC2225" w:rsidRPr="00291850">
        <w:t xml:space="preserve"> - new data since the start of the </w:t>
      </w:r>
      <w:r>
        <w:t>Data Security Check</w:t>
      </w:r>
    </w:p>
    <w:p w14:paraId="72F14D7D" w14:textId="50A5F9FC" w:rsidR="00CC2225" w:rsidRPr="00291850" w:rsidRDefault="00F65BA3">
      <w:pPr>
        <w:pStyle w:val="ListParagraph"/>
        <w:numPr>
          <w:ilvl w:val="0"/>
          <w:numId w:val="15"/>
        </w:numPr>
      </w:pPr>
      <w:r>
        <w:t>OneDrive for Business</w:t>
      </w:r>
      <w:r w:rsidR="00CC2225" w:rsidRPr="00291850">
        <w:t xml:space="preserve"> - existing data prior to start of the </w:t>
      </w:r>
      <w:r>
        <w:t>Data Security Check</w:t>
      </w:r>
    </w:p>
    <w:p w14:paraId="2E36A51B" w14:textId="5CD42D19" w:rsidR="00CC2225" w:rsidRPr="00291850" w:rsidRDefault="00F65BA3">
      <w:pPr>
        <w:pStyle w:val="ListParagraph"/>
        <w:numPr>
          <w:ilvl w:val="0"/>
          <w:numId w:val="15"/>
        </w:numPr>
      </w:pPr>
      <w:r>
        <w:t>OneDrive for Business</w:t>
      </w:r>
      <w:r w:rsidR="00CC2225" w:rsidRPr="00291850">
        <w:t xml:space="preserve"> - new data since the start of the </w:t>
      </w:r>
      <w:r>
        <w:t>Data Security Check</w:t>
      </w:r>
    </w:p>
    <w:p w14:paraId="0168B77B" w14:textId="24E98150" w:rsidR="00CC2225" w:rsidRPr="00291850" w:rsidRDefault="00F65BA3">
      <w:pPr>
        <w:pStyle w:val="ListParagraph"/>
        <w:numPr>
          <w:ilvl w:val="0"/>
          <w:numId w:val="15"/>
        </w:numPr>
      </w:pPr>
      <w:r>
        <w:t>SharePoint Online</w:t>
      </w:r>
      <w:r w:rsidR="00414DC5" w:rsidRPr="00291850">
        <w:t xml:space="preserve"> sites ass</w:t>
      </w:r>
      <w:r w:rsidR="0018631B" w:rsidRPr="00291850">
        <w:t xml:space="preserve">ociated </w:t>
      </w:r>
      <w:proofErr w:type="gramStart"/>
      <w:r w:rsidR="0018631B" w:rsidRPr="00291850">
        <w:t>to</w:t>
      </w:r>
      <w:proofErr w:type="gramEnd"/>
      <w:r w:rsidR="0018631B" w:rsidRPr="00291850">
        <w:t xml:space="preserve"> </w:t>
      </w:r>
      <w:r>
        <w:t>Teams</w:t>
      </w:r>
      <w:r w:rsidR="00CC2225" w:rsidRPr="00291850">
        <w:t xml:space="preserve"> - existing data prior to start of the </w:t>
      </w:r>
      <w:r>
        <w:t>Data Security Check</w:t>
      </w:r>
    </w:p>
    <w:p w14:paraId="2953A5C7" w14:textId="1458BD92" w:rsidR="00CC2225" w:rsidRPr="00291850" w:rsidRDefault="00F65BA3">
      <w:pPr>
        <w:pStyle w:val="ListParagraph"/>
        <w:numPr>
          <w:ilvl w:val="0"/>
          <w:numId w:val="15"/>
        </w:numPr>
      </w:pPr>
      <w:r>
        <w:t>SharePoint Online</w:t>
      </w:r>
      <w:r w:rsidR="0018631B" w:rsidRPr="00291850">
        <w:t xml:space="preserve"> sites associated </w:t>
      </w:r>
      <w:proofErr w:type="gramStart"/>
      <w:r w:rsidR="0018631B" w:rsidRPr="00291850">
        <w:t>to</w:t>
      </w:r>
      <w:proofErr w:type="gramEnd"/>
      <w:r w:rsidR="0018631B" w:rsidRPr="00291850">
        <w:t xml:space="preserve"> </w:t>
      </w:r>
      <w:r>
        <w:t>Teams</w:t>
      </w:r>
      <w:r w:rsidR="00CC2225" w:rsidRPr="00291850">
        <w:t xml:space="preserve"> - new data since the start of the </w:t>
      </w:r>
      <w:r>
        <w:t>Data Security Check</w:t>
      </w:r>
    </w:p>
    <w:p w14:paraId="090B90B3" w14:textId="77777777" w:rsidR="00CC2225" w:rsidRPr="00291850" w:rsidRDefault="00CC2225" w:rsidP="00CC2225">
      <w:pPr>
        <w:pStyle w:val="Heading5"/>
      </w:pPr>
      <w:bookmarkStart w:id="74" w:name="_Ref21363228"/>
      <w:r w:rsidRPr="00291850">
        <w:t>Background reading</w:t>
      </w:r>
      <w:bookmarkEnd w:id="74"/>
    </w:p>
    <w:p w14:paraId="1BBAD3FF" w14:textId="77777777" w:rsidR="00CC2225" w:rsidRPr="00291850" w:rsidRDefault="00CC2225" w:rsidP="00CC2225">
      <w:r w:rsidRPr="00291850">
        <w:t>For more information searching data in Microsoft SharePoint Online refer to:</w:t>
      </w:r>
    </w:p>
    <w:p w14:paraId="696398DE" w14:textId="77777777" w:rsidR="00CC2225" w:rsidRPr="00291850" w:rsidRDefault="000F3B98">
      <w:pPr>
        <w:pStyle w:val="ListParagraph"/>
        <w:numPr>
          <w:ilvl w:val="0"/>
          <w:numId w:val="14"/>
        </w:numPr>
      </w:pPr>
      <w:hyperlink r:id="rId18" w:history="1">
        <w:r w:rsidRPr="00291850">
          <w:rPr>
            <w:rStyle w:val="Hyperlink"/>
          </w:rPr>
          <w:t>Keyword queries and search conditions for eDiscovery</w:t>
        </w:r>
      </w:hyperlink>
      <w:r w:rsidR="00CC2225" w:rsidRPr="00291850">
        <w:t xml:space="preserve"> </w:t>
      </w:r>
    </w:p>
    <w:p w14:paraId="2CEC59D3" w14:textId="77777777" w:rsidR="00CC2225" w:rsidRPr="00291850" w:rsidRDefault="00CC2225">
      <w:pPr>
        <w:pStyle w:val="ListParagraph"/>
        <w:numPr>
          <w:ilvl w:val="0"/>
          <w:numId w:val="14"/>
        </w:numPr>
      </w:pPr>
      <w:hyperlink r:id="rId19" w:anchor="searchable-site-properties" w:history="1">
        <w:r w:rsidRPr="00291850">
          <w:rPr>
            <w:rStyle w:val="Hyperlink"/>
          </w:rPr>
          <w:t>Searchable site properties</w:t>
        </w:r>
      </w:hyperlink>
    </w:p>
    <w:p w14:paraId="023EB54B" w14:textId="77777777" w:rsidR="00CC2225" w:rsidRPr="00291850" w:rsidRDefault="00CC2225">
      <w:pPr>
        <w:pStyle w:val="ListParagraph"/>
        <w:numPr>
          <w:ilvl w:val="0"/>
          <w:numId w:val="14"/>
        </w:numPr>
      </w:pPr>
      <w:hyperlink r:id="rId20" w:history="1">
        <w:r w:rsidRPr="00291850">
          <w:rPr>
            <w:rStyle w:val="Hyperlink"/>
          </w:rPr>
          <w:t>Overview of crawled and managed properties in SharePoint Server</w:t>
        </w:r>
      </w:hyperlink>
    </w:p>
    <w:p w14:paraId="3ABDB638" w14:textId="77777777" w:rsidR="00CC2225" w:rsidRPr="00291850" w:rsidRDefault="00CC2225" w:rsidP="00FC6F6C">
      <w:pPr>
        <w:pStyle w:val="ListParagraph"/>
        <w:keepNext w:val="0"/>
        <w:numPr>
          <w:ilvl w:val="0"/>
          <w:numId w:val="14"/>
        </w:numPr>
      </w:pPr>
      <w:hyperlink r:id="rId21" w:history="1">
        <w:r w:rsidRPr="00291850">
          <w:rPr>
            <w:rStyle w:val="Hyperlink"/>
          </w:rPr>
          <w:t>Keyword Query Language (KQL) syntax reference</w:t>
        </w:r>
      </w:hyperlink>
    </w:p>
    <w:p w14:paraId="1B045020" w14:textId="77777777" w:rsidR="00361480" w:rsidRPr="00291850" w:rsidRDefault="00361480" w:rsidP="00361480">
      <w:pPr>
        <w:pStyle w:val="ListParagraph"/>
        <w:keepLines/>
        <w:numPr>
          <w:ilvl w:val="0"/>
          <w:numId w:val="14"/>
        </w:numPr>
        <w:rPr>
          <w:rStyle w:val="Hyperlink"/>
          <w:color w:val="auto"/>
          <w:u w:val="none"/>
        </w:rPr>
      </w:pPr>
      <w:hyperlink r:id="rId22" w:history="1">
        <w:r w:rsidRPr="00291850">
          <w:rPr>
            <w:rStyle w:val="Hyperlink"/>
          </w:rPr>
          <w:t>Get started with eDiscovery</w:t>
        </w:r>
      </w:hyperlink>
      <w:r w:rsidRPr="00291850">
        <w:t>.</w:t>
      </w:r>
    </w:p>
    <w:p w14:paraId="0F829493" w14:textId="77777777" w:rsidR="00361480" w:rsidRPr="00291850" w:rsidRDefault="00361480" w:rsidP="00F258D2">
      <w:pPr>
        <w:pStyle w:val="ListParagraph"/>
        <w:keepNext w:val="0"/>
        <w:keepLines/>
        <w:numPr>
          <w:ilvl w:val="0"/>
          <w:numId w:val="14"/>
        </w:numPr>
      </w:pPr>
      <w:hyperlink r:id="rId23" w:history="1">
        <w:r w:rsidRPr="00291850">
          <w:rPr>
            <w:rStyle w:val="Hyperlink"/>
          </w:rPr>
          <w:t>Upcoming changes to Microsoft Purview eDiscovery</w:t>
        </w:r>
      </w:hyperlink>
      <w:r w:rsidRPr="00291850">
        <w:t xml:space="preserve"> </w:t>
      </w:r>
    </w:p>
    <w:p w14:paraId="1F8A80AE" w14:textId="1D0B1285" w:rsidR="00CC2225" w:rsidRPr="00291850" w:rsidRDefault="00CC2225" w:rsidP="00CC2225">
      <w:pPr>
        <w:pStyle w:val="Heading5"/>
      </w:pPr>
      <w:r w:rsidRPr="00291850">
        <w:lastRenderedPageBreak/>
        <w:t>Instructions</w:t>
      </w:r>
      <w:r w:rsidR="00AB4EE4" w:rsidRPr="00291850">
        <w:t xml:space="preserve"> – </w:t>
      </w:r>
      <w:r w:rsidRPr="00291850">
        <w:t>create a</w:t>
      </w:r>
      <w:r w:rsidR="00360566" w:rsidRPr="00291850">
        <w:t>n</w:t>
      </w:r>
      <w:r w:rsidRPr="00291850">
        <w:t xml:space="preserve"> </w:t>
      </w:r>
      <w:r w:rsidR="00F65BA3">
        <w:t>eDiscovery Search</w:t>
      </w:r>
    </w:p>
    <w:p w14:paraId="1F774C4F" w14:textId="52FC1167" w:rsidR="00A906A4" w:rsidRPr="00291850" w:rsidRDefault="00A906A4" w:rsidP="00A906A4">
      <w:pPr>
        <w:pStyle w:val="ListParagraph"/>
        <w:numPr>
          <w:ilvl w:val="0"/>
          <w:numId w:val="11"/>
        </w:numPr>
        <w:ind w:left="714" w:hanging="357"/>
        <w:rPr>
          <w:rFonts w:eastAsia="Times New Roman"/>
        </w:rPr>
      </w:pPr>
      <w:r w:rsidRPr="00291850">
        <w:rPr>
          <w:rFonts w:eastAsia="Times New Roman"/>
        </w:rPr>
        <w:t xml:space="preserve">Browse to the </w:t>
      </w:r>
      <w:r w:rsidR="00F65BA3" w:rsidRPr="00F65BA3">
        <w:rPr>
          <w:rFonts w:eastAsia="Times New Roman"/>
          <w:b/>
        </w:rPr>
        <w:t>Microsoft Purview portal</w:t>
      </w:r>
      <w:r w:rsidRPr="00291850">
        <w:rPr>
          <w:rFonts w:eastAsia="Times New Roman"/>
        </w:rPr>
        <w:t xml:space="preserve"> at </w:t>
      </w:r>
      <w:hyperlink r:id="rId24" w:history="1">
        <w:r w:rsidRPr="00291850">
          <w:rPr>
            <w:rStyle w:val="Hyperlink"/>
            <w:rFonts w:eastAsia="Times New Roman"/>
          </w:rPr>
          <w:t>https://purview.microsoft.com/</w:t>
        </w:r>
      </w:hyperlink>
      <w:r w:rsidRPr="00291850">
        <w:rPr>
          <w:rFonts w:eastAsia="Times New Roman"/>
        </w:rPr>
        <w:t xml:space="preserve"> and log in with Tenant Admin credentials or a user account that is a member of your </w:t>
      </w:r>
      <w:r w:rsidR="00F65BA3">
        <w:rPr>
          <w:rFonts w:eastAsia="Times New Roman"/>
        </w:rPr>
        <w:t>Data Security Check</w:t>
      </w:r>
      <w:r w:rsidRPr="00291850">
        <w:rPr>
          <w:rFonts w:eastAsia="Times New Roman"/>
        </w:rPr>
        <w:t xml:space="preserve"> team and has been assigned the appropriate permissions.</w:t>
      </w:r>
    </w:p>
    <w:p w14:paraId="3EB735E9" w14:textId="77777777" w:rsidR="00A906A4" w:rsidRPr="00291850" w:rsidRDefault="00A906A4" w:rsidP="00A906A4">
      <w:pPr>
        <w:pStyle w:val="ListParagraph"/>
        <w:numPr>
          <w:ilvl w:val="0"/>
          <w:numId w:val="11"/>
        </w:numPr>
        <w:ind w:left="714" w:hanging="357"/>
      </w:pPr>
      <w:r w:rsidRPr="00291850">
        <w:t xml:space="preserve">In the </w:t>
      </w:r>
      <w:r w:rsidRPr="00291850">
        <w:rPr>
          <w:i/>
          <w:iCs/>
        </w:rPr>
        <w:t>navigation bar</w:t>
      </w:r>
      <w:r w:rsidRPr="00291850">
        <w:t xml:space="preserve"> on the left side, click on </w:t>
      </w:r>
      <w:proofErr w:type="gramStart"/>
      <w:r w:rsidRPr="00291850">
        <w:rPr>
          <w:b/>
          <w:bCs/>
        </w:rPr>
        <w:t>Solutions</w:t>
      </w:r>
      <w:r w:rsidRPr="00291850" w:rsidDel="006D44C6">
        <w:t xml:space="preserve"> </w:t>
      </w:r>
      <w:r w:rsidRPr="00291850">
        <w:t>.</w:t>
      </w:r>
      <w:proofErr w:type="gramEnd"/>
      <w:r w:rsidRPr="00291850">
        <w:t xml:space="preserve"> </w:t>
      </w:r>
    </w:p>
    <w:p w14:paraId="159C02DD" w14:textId="77777777" w:rsidR="00A906A4" w:rsidRPr="00291850" w:rsidRDefault="00A906A4" w:rsidP="00A906A4">
      <w:pPr>
        <w:pStyle w:val="ListParagraph"/>
        <w:numPr>
          <w:ilvl w:val="0"/>
          <w:numId w:val="11"/>
        </w:numPr>
        <w:ind w:left="714" w:hanging="357"/>
      </w:pPr>
      <w:r w:rsidRPr="00291850">
        <w:t xml:space="preserve">In the </w:t>
      </w:r>
      <w:r w:rsidRPr="00291850">
        <w:rPr>
          <w:i/>
          <w:iCs/>
        </w:rPr>
        <w:t>Solutions navigator</w:t>
      </w:r>
      <w:r w:rsidRPr="00291850">
        <w:t xml:space="preserve">, click on </w:t>
      </w:r>
      <w:r w:rsidRPr="00291850">
        <w:rPr>
          <w:b/>
          <w:bCs/>
        </w:rPr>
        <w:t>eDiscovery</w:t>
      </w:r>
      <w:r w:rsidRPr="00291850">
        <w:t>.</w:t>
      </w:r>
    </w:p>
    <w:p w14:paraId="1D269C3F" w14:textId="77777777" w:rsidR="0079275E" w:rsidRPr="00291850" w:rsidRDefault="0079275E" w:rsidP="0079275E">
      <w:pPr>
        <w:pStyle w:val="ListParagraph"/>
        <w:numPr>
          <w:ilvl w:val="0"/>
          <w:numId w:val="11"/>
        </w:numPr>
        <w:ind w:left="714" w:hanging="357"/>
      </w:pPr>
      <w:r w:rsidRPr="00291850">
        <w:t xml:space="preserve">On the </w:t>
      </w:r>
      <w:r w:rsidRPr="00291850">
        <w:rPr>
          <w:i/>
          <w:iCs/>
        </w:rPr>
        <w:t>eDiscovery</w:t>
      </w:r>
      <w:r w:rsidRPr="00291850">
        <w:t xml:space="preserve"> solution card, click on </w:t>
      </w:r>
      <w:r w:rsidRPr="00291850">
        <w:rPr>
          <w:b/>
          <w:bCs/>
        </w:rPr>
        <w:t>Cases</w:t>
      </w:r>
      <w:r w:rsidRPr="00291850">
        <w:t>.</w:t>
      </w:r>
    </w:p>
    <w:p w14:paraId="6D44ED0F" w14:textId="18AEFC5F" w:rsidR="00D5101E" w:rsidRPr="00291850" w:rsidRDefault="00D5101E" w:rsidP="00D5101E">
      <w:pPr>
        <w:pStyle w:val="ListParagraph"/>
        <w:numPr>
          <w:ilvl w:val="0"/>
          <w:numId w:val="11"/>
        </w:numPr>
        <w:ind w:left="714" w:hanging="357"/>
      </w:pPr>
      <w:r w:rsidRPr="00291850">
        <w:t xml:space="preserve">On the </w:t>
      </w:r>
      <w:r w:rsidRPr="00291850">
        <w:rPr>
          <w:i/>
          <w:iCs/>
        </w:rPr>
        <w:t>Cases</w:t>
      </w:r>
      <w:r w:rsidRPr="00291850">
        <w:t xml:space="preserve"> page, click on the previously created case </w:t>
      </w:r>
      <w:proofErr w:type="spellStart"/>
      <w:r w:rsidR="00F65BA3">
        <w:rPr>
          <w:b/>
          <w:bCs/>
        </w:rPr>
        <w:t>DataSecurityCheck</w:t>
      </w:r>
      <w:proofErr w:type="spellEnd"/>
      <w:r w:rsidR="00F65BA3">
        <w:rPr>
          <w:b/>
          <w:bCs/>
        </w:rPr>
        <w:t>-</w:t>
      </w:r>
      <w:r w:rsidRPr="00291850">
        <w:rPr>
          <w:b/>
          <w:bCs/>
        </w:rPr>
        <w:t>Case</w:t>
      </w:r>
      <w:r w:rsidRPr="00291850">
        <w:t>.</w:t>
      </w:r>
    </w:p>
    <w:p w14:paraId="08473FEE" w14:textId="0CA57F64" w:rsidR="005C4707" w:rsidRPr="00291850" w:rsidRDefault="005C4707" w:rsidP="005C4707">
      <w:pPr>
        <w:pStyle w:val="ListParagraph"/>
        <w:numPr>
          <w:ilvl w:val="0"/>
          <w:numId w:val="11"/>
        </w:numPr>
        <w:ind w:left="714" w:hanging="357"/>
      </w:pPr>
      <w:r w:rsidRPr="00291850">
        <w:t xml:space="preserve">On the </w:t>
      </w:r>
      <w:proofErr w:type="spellStart"/>
      <w:r w:rsidR="00F65BA3">
        <w:rPr>
          <w:i/>
          <w:iCs/>
        </w:rPr>
        <w:t>DataSecurityCheck</w:t>
      </w:r>
      <w:proofErr w:type="spellEnd"/>
      <w:r w:rsidR="00F65BA3">
        <w:rPr>
          <w:i/>
          <w:iCs/>
        </w:rPr>
        <w:t>-</w:t>
      </w:r>
      <w:r w:rsidRPr="00291850">
        <w:rPr>
          <w:i/>
          <w:iCs/>
        </w:rPr>
        <w:t>Case</w:t>
      </w:r>
      <w:r w:rsidRPr="00291850">
        <w:rPr>
          <w:b/>
          <w:bCs/>
        </w:rPr>
        <w:t xml:space="preserve">, </w:t>
      </w:r>
      <w:r w:rsidRPr="00291850">
        <w:t xml:space="preserve">on the </w:t>
      </w:r>
      <w:r w:rsidRPr="00291850">
        <w:rPr>
          <w:i/>
          <w:iCs/>
        </w:rPr>
        <w:t>Searches</w:t>
      </w:r>
      <w:r w:rsidRPr="00291850">
        <w:t xml:space="preserve"> tab, click </w:t>
      </w:r>
      <w:r w:rsidRPr="00291850">
        <w:rPr>
          <w:b/>
          <w:bCs/>
        </w:rPr>
        <w:t>Create a search</w:t>
      </w:r>
      <w:r w:rsidRPr="00291850">
        <w:t>.</w:t>
      </w:r>
    </w:p>
    <w:p w14:paraId="306C3B18" w14:textId="0FC1D50F" w:rsidR="001D78C3" w:rsidRPr="00291850" w:rsidRDefault="001D78C3">
      <w:pPr>
        <w:pStyle w:val="ListParagraph"/>
        <w:numPr>
          <w:ilvl w:val="0"/>
          <w:numId w:val="11"/>
        </w:numPr>
        <w:ind w:left="714" w:hanging="357"/>
        <w:rPr>
          <w:rFonts w:eastAsia="Times New Roman"/>
        </w:rPr>
      </w:pPr>
      <w:r w:rsidRPr="00291850">
        <w:rPr>
          <w:rFonts w:eastAsia="Times New Roman"/>
          <w:b/>
          <w:bCs/>
        </w:rPr>
        <w:t>Name</w:t>
      </w:r>
      <w:r w:rsidRPr="00291850">
        <w:rPr>
          <w:rFonts w:eastAsia="Times New Roman"/>
        </w:rPr>
        <w:t xml:space="preserve"> your new </w:t>
      </w:r>
      <w:r w:rsidR="00F65BA3">
        <w:rPr>
          <w:rFonts w:eastAsia="Times New Roman"/>
        </w:rPr>
        <w:t>eDiscovery Search</w:t>
      </w:r>
      <w:r w:rsidRPr="00291850">
        <w:rPr>
          <w:rFonts w:eastAsia="Times New Roman"/>
        </w:rPr>
        <w:t xml:space="preserve"> </w:t>
      </w:r>
      <w:proofErr w:type="spellStart"/>
      <w:r w:rsidR="00F65BA3">
        <w:rPr>
          <w:b/>
          <w:bCs/>
        </w:rPr>
        <w:t>DataSecurityCheck</w:t>
      </w:r>
      <w:proofErr w:type="spellEnd"/>
      <w:r w:rsidR="00F65BA3">
        <w:rPr>
          <w:b/>
          <w:bCs/>
        </w:rPr>
        <w:t>-</w:t>
      </w:r>
      <w:r w:rsidR="00DE61F6" w:rsidRPr="00291850">
        <w:rPr>
          <w:rFonts w:eastAsia="Times New Roman"/>
          <w:b/>
          <w:bCs/>
        </w:rPr>
        <w:t>CS-</w:t>
      </w:r>
      <w:proofErr w:type="spellStart"/>
      <w:r w:rsidR="00DE61F6" w:rsidRPr="00291850">
        <w:rPr>
          <w:rFonts w:eastAsia="Times New Roman"/>
          <w:b/>
          <w:bCs/>
        </w:rPr>
        <w:t>StaleData</w:t>
      </w:r>
      <w:proofErr w:type="spellEnd"/>
      <w:r w:rsidR="00DE61F6" w:rsidRPr="00291850">
        <w:rPr>
          <w:rFonts w:eastAsia="Times New Roman"/>
          <w:b/>
          <w:bCs/>
        </w:rPr>
        <w:t>-</w:t>
      </w:r>
      <w:r w:rsidR="00DE61F6" w:rsidRPr="00291850">
        <w:rPr>
          <w:b/>
        </w:rPr>
        <w:t>SharePoint</w:t>
      </w:r>
      <w:r w:rsidRPr="00291850">
        <w:rPr>
          <w:rFonts w:eastAsia="Times New Roman"/>
        </w:rPr>
        <w:t xml:space="preserve"> and provide a meaningful </w:t>
      </w:r>
      <w:r w:rsidRPr="00291850">
        <w:rPr>
          <w:rFonts w:eastAsia="Times New Roman"/>
          <w:b/>
          <w:bCs/>
        </w:rPr>
        <w:t>Description</w:t>
      </w:r>
      <w:r w:rsidRPr="00291850">
        <w:rPr>
          <w:rFonts w:eastAsia="Times New Roman"/>
        </w:rPr>
        <w:t>.</w:t>
      </w:r>
      <w:r w:rsidR="00FD5A25" w:rsidRPr="00291850">
        <w:rPr>
          <w:rFonts w:eastAsia="Times New Roman"/>
        </w:rPr>
        <w:br/>
      </w:r>
      <w:r w:rsidR="00FD5A25" w:rsidRPr="00291850">
        <w:rPr>
          <w:rFonts w:eastAsia="Times New Roman"/>
          <w:noProof/>
        </w:rPr>
        <w:drawing>
          <wp:inline distT="0" distB="0" distL="0" distR="0" wp14:anchorId="087F1424" wp14:editId="0E345F2F">
            <wp:extent cx="2160000" cy="1237065"/>
            <wp:effectExtent l="38100" t="38100" r="88265" b="96520"/>
            <wp:docPr id="2" name="Picture 2" descr="Screenshot showing the name and description dialog with DataSecurityCheck-CS-StaleData-SharePoint filled in on the nam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name and description dialog with DataSecurityCheck-CS-StaleData-SharePoint filled in on the name field."/>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160000" cy="1237065"/>
                    </a:xfrm>
                    <a:prstGeom prst="rect">
                      <a:avLst/>
                    </a:prstGeom>
                    <a:ln>
                      <a:noFill/>
                    </a:ln>
                    <a:effectLst>
                      <a:outerShdw blurRad="50800" dist="38100" dir="2700000" algn="tl" rotWithShape="0">
                        <a:prstClr val="black">
                          <a:alpha val="40000"/>
                        </a:prstClr>
                      </a:outerShdw>
                    </a:effectLst>
                  </pic:spPr>
                </pic:pic>
              </a:graphicData>
            </a:graphic>
          </wp:inline>
        </w:drawing>
      </w:r>
    </w:p>
    <w:p w14:paraId="4323D2F2" w14:textId="77777777" w:rsidR="0011751C" w:rsidRPr="00291850" w:rsidRDefault="0011751C">
      <w:pPr>
        <w:pStyle w:val="ListParagraph"/>
        <w:numPr>
          <w:ilvl w:val="0"/>
          <w:numId w:val="11"/>
        </w:numPr>
        <w:ind w:left="714" w:hanging="357"/>
        <w:rPr>
          <w:rFonts w:eastAsia="Times New Roman"/>
        </w:rPr>
      </w:pPr>
      <w:r w:rsidRPr="00291850">
        <w:rPr>
          <w:rFonts w:eastAsia="Times New Roman"/>
        </w:rPr>
        <w:t xml:space="preserve">Click </w:t>
      </w:r>
      <w:r w:rsidR="00BB5516" w:rsidRPr="00291850">
        <w:rPr>
          <w:rFonts w:eastAsia="Times New Roman"/>
          <w:b/>
          <w:bCs/>
        </w:rPr>
        <w:t>Create</w:t>
      </w:r>
      <w:r w:rsidRPr="00291850">
        <w:rPr>
          <w:rFonts w:eastAsia="Times New Roman"/>
        </w:rPr>
        <w:t>.</w:t>
      </w:r>
    </w:p>
    <w:p w14:paraId="506075D7" w14:textId="0A1B725F" w:rsidR="004C76B4" w:rsidRPr="00291850" w:rsidRDefault="004C76B4" w:rsidP="004C76B4">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00F65BA3">
        <w:rPr>
          <w:rFonts w:eastAsia="Times New Roman"/>
          <w:i/>
          <w:iCs/>
        </w:rPr>
        <w:t>DataSecurityCheck</w:t>
      </w:r>
      <w:proofErr w:type="spellEnd"/>
      <w:r w:rsidR="00F65BA3">
        <w:rPr>
          <w:rFonts w:eastAsia="Times New Roman"/>
          <w:i/>
          <w:iCs/>
        </w:rPr>
        <w:t>-</w:t>
      </w:r>
      <w:r w:rsidRPr="00291850">
        <w:rPr>
          <w:rFonts w:eastAsia="Times New Roman"/>
          <w:i/>
          <w:iCs/>
        </w:rPr>
        <w:t>CS-</w:t>
      </w:r>
      <w:proofErr w:type="spellStart"/>
      <w:r w:rsidRPr="00291850">
        <w:rPr>
          <w:rFonts w:eastAsia="Times New Roman"/>
          <w:i/>
          <w:iCs/>
        </w:rPr>
        <w:t>StaleData</w:t>
      </w:r>
      <w:proofErr w:type="spellEnd"/>
      <w:r w:rsidRPr="00291850">
        <w:rPr>
          <w:rFonts w:eastAsia="Times New Roman"/>
          <w:i/>
          <w:iCs/>
        </w:rPr>
        <w:t>-</w:t>
      </w:r>
      <w:r w:rsidRPr="00291850">
        <w:rPr>
          <w:i/>
          <w:iCs/>
        </w:rPr>
        <w:t>SharePoint</w:t>
      </w:r>
      <w:r w:rsidRPr="00291850">
        <w:t xml:space="preserve"> page, on the </w:t>
      </w:r>
      <w:r w:rsidRPr="00291850">
        <w:rPr>
          <w:i/>
          <w:iCs/>
        </w:rPr>
        <w:t>Query</w:t>
      </w:r>
      <w:r w:rsidRPr="00291850">
        <w:t xml:space="preserve"> tab, </w:t>
      </w:r>
      <w:r w:rsidR="00EA3061" w:rsidRPr="00291850">
        <w:t xml:space="preserve">on the </w:t>
      </w:r>
      <w:r w:rsidR="00EA3061" w:rsidRPr="00291850">
        <w:rPr>
          <w:i/>
          <w:iCs/>
        </w:rPr>
        <w:t>Data</w:t>
      </w:r>
      <w:r w:rsidRPr="00291850">
        <w:rPr>
          <w:i/>
          <w:iCs/>
        </w:rPr>
        <w:t xml:space="preserve"> sources</w:t>
      </w:r>
      <w:r w:rsidR="002F26C3" w:rsidRPr="00291850">
        <w:rPr>
          <w:i/>
          <w:iCs/>
        </w:rPr>
        <w:t xml:space="preserve"> </w:t>
      </w:r>
      <w:r w:rsidR="002F26C3" w:rsidRPr="00291850">
        <w:t>card</w:t>
      </w:r>
      <w:r w:rsidRPr="00291850">
        <w:t xml:space="preserve">, click on </w:t>
      </w:r>
      <w:r w:rsidRPr="00291850">
        <w:rPr>
          <w:b/>
          <w:bCs/>
        </w:rPr>
        <w:t>Add tenant-wide sources</w:t>
      </w:r>
      <w:r w:rsidRPr="00291850">
        <w:t>.</w:t>
      </w:r>
    </w:p>
    <w:p w14:paraId="1F959079" w14:textId="77777777" w:rsidR="004971F5" w:rsidRPr="00291850" w:rsidRDefault="004971F5" w:rsidP="004971F5">
      <w:pPr>
        <w:pStyle w:val="ListParagraph"/>
        <w:keepNext w:val="0"/>
        <w:numPr>
          <w:ilvl w:val="0"/>
          <w:numId w:val="11"/>
        </w:numPr>
        <w:ind w:left="714" w:hanging="357"/>
        <w:rPr>
          <w:rFonts w:eastAsia="Times New Roman"/>
        </w:rPr>
      </w:pPr>
      <w:r w:rsidRPr="00291850">
        <w:rPr>
          <w:rFonts w:eastAsia="Times New Roman"/>
        </w:rPr>
        <w:t xml:space="preserve">On the </w:t>
      </w:r>
      <w:r w:rsidRPr="00291850">
        <w:rPr>
          <w:rFonts w:eastAsia="Times New Roman"/>
          <w:i/>
          <w:iCs/>
        </w:rPr>
        <w:t>Manage sources</w:t>
      </w:r>
      <w:r w:rsidRPr="00291850">
        <w:rPr>
          <w:rFonts w:eastAsia="Times New Roman"/>
        </w:rPr>
        <w:t xml:space="preserve"> page, </w:t>
      </w:r>
      <w:r w:rsidRPr="00291850">
        <w:rPr>
          <w:rFonts w:eastAsia="Times New Roman"/>
          <w:b/>
          <w:bCs/>
        </w:rPr>
        <w:t>select</w:t>
      </w:r>
      <w:r w:rsidRPr="00291850">
        <w:rPr>
          <w:rFonts w:eastAsia="Times New Roman"/>
        </w:rPr>
        <w:t xml:space="preserve"> </w:t>
      </w:r>
      <w:r w:rsidR="00173AFA" w:rsidRPr="00291850">
        <w:rPr>
          <w:rFonts w:eastAsia="Times New Roman"/>
          <w:b/>
          <w:bCs/>
        </w:rPr>
        <w:t>Sites</w:t>
      </w:r>
      <w:r w:rsidRPr="00291850">
        <w:rPr>
          <w:rFonts w:eastAsia="Times New Roman"/>
        </w:rPr>
        <w:t xml:space="preserve"> and</w:t>
      </w:r>
      <w:r w:rsidRPr="00291850">
        <w:rPr>
          <w:rFonts w:eastAsia="Times New Roman"/>
          <w:b/>
          <w:bCs/>
        </w:rPr>
        <w:t xml:space="preserve"> deselect</w:t>
      </w:r>
      <w:r w:rsidRPr="00291850">
        <w:rPr>
          <w:rFonts w:eastAsia="Times New Roman"/>
        </w:rPr>
        <w:t xml:space="preserve"> </w:t>
      </w:r>
      <w:r w:rsidR="006D24A7" w:rsidRPr="00291850">
        <w:rPr>
          <w:rFonts w:eastAsia="Times New Roman"/>
          <w:b/>
          <w:bCs/>
        </w:rPr>
        <w:t>Mailboxes</w:t>
      </w:r>
      <w:r w:rsidRPr="00291850">
        <w:rPr>
          <w:rFonts w:eastAsia="Times New Roman"/>
        </w:rPr>
        <w:t>.</w:t>
      </w:r>
      <w:r w:rsidRPr="00291850">
        <w:rPr>
          <w:rFonts w:eastAsia="Times New Roman"/>
          <w:b/>
          <w:bCs/>
        </w:rPr>
        <w:br/>
      </w:r>
      <w:r w:rsidRPr="00291850">
        <w:rPr>
          <w:rFonts w:eastAsia="Times New Roman"/>
          <w:b/>
          <w:bCs/>
          <w:noProof/>
        </w:rPr>
        <w:drawing>
          <wp:inline distT="0" distB="0" distL="0" distR="0" wp14:anchorId="0A3437BB" wp14:editId="104AA4DD">
            <wp:extent cx="2582215" cy="1209157"/>
            <wp:effectExtent l="38100" t="38100" r="104140" b="86360"/>
            <wp:docPr id="1482890542" name="Picture 1482890542" descr="Screenshot showing Locations, Sites are enabled, Mailboxes ar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90542" name="Picture 1482890542" descr="Screenshot showing Locations, Sites are enabled, Mailboxes are disabled."/>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582215" cy="1209157"/>
                    </a:xfrm>
                    <a:prstGeom prst="rect">
                      <a:avLst/>
                    </a:prstGeom>
                    <a:ln>
                      <a:noFill/>
                    </a:ln>
                    <a:effectLst>
                      <a:outerShdw blurRad="50800" dist="38100" dir="2700000" algn="tl" rotWithShape="0">
                        <a:prstClr val="black">
                          <a:alpha val="40000"/>
                        </a:prstClr>
                      </a:outerShdw>
                    </a:effectLst>
                  </pic:spPr>
                </pic:pic>
              </a:graphicData>
            </a:graphic>
          </wp:inline>
        </w:drawing>
      </w:r>
    </w:p>
    <w:p w14:paraId="47D443DA" w14:textId="77777777" w:rsidR="004C76B4" w:rsidRPr="00291850" w:rsidRDefault="004971F5" w:rsidP="00F258D2">
      <w:pPr>
        <w:pStyle w:val="ListParagraph"/>
        <w:keepNext w:val="0"/>
        <w:numPr>
          <w:ilvl w:val="0"/>
          <w:numId w:val="11"/>
        </w:numPr>
        <w:ind w:left="714" w:hanging="357"/>
        <w:rPr>
          <w:rFonts w:eastAsia="Times New Roman"/>
        </w:rPr>
      </w:pPr>
      <w:r w:rsidRPr="00291850">
        <w:rPr>
          <w:rFonts w:eastAsia="Times New Roman"/>
        </w:rPr>
        <w:t xml:space="preserve">Click </w:t>
      </w:r>
      <w:r w:rsidRPr="00291850">
        <w:rPr>
          <w:rFonts w:eastAsia="Times New Roman"/>
          <w:b/>
          <w:bCs/>
        </w:rPr>
        <w:t>Save</w:t>
      </w:r>
      <w:r w:rsidRPr="00291850">
        <w:rPr>
          <w:rFonts w:eastAsia="Times New Roman"/>
        </w:rPr>
        <w:t>.</w:t>
      </w:r>
    </w:p>
    <w:p w14:paraId="353BF07E" w14:textId="77777777" w:rsidR="004843B8" w:rsidRPr="00291850" w:rsidRDefault="004843B8" w:rsidP="00B25D95">
      <w:pPr>
        <w:pStyle w:val="BeforeAndAfterNote"/>
      </w:pPr>
    </w:p>
    <w:p w14:paraId="5785D3A2" w14:textId="33C1B55E" w:rsidR="004843B8" w:rsidRPr="00291850" w:rsidRDefault="004843B8" w:rsidP="00B25D95">
      <w:pPr>
        <w:keepNext/>
        <w:keepLines/>
        <w:pBdr>
          <w:left w:val="single" w:sz="12" w:space="4" w:color="auto"/>
        </w:pBdr>
        <w:ind w:left="850"/>
        <w:rPr>
          <w:i/>
          <w:iCs/>
        </w:rPr>
      </w:pPr>
      <w:r w:rsidRPr="00291850">
        <w:rPr>
          <w:noProof/>
        </w:rPr>
        <mc:AlternateContent>
          <mc:Choice Requires="wpg">
            <w:drawing>
              <wp:inline distT="0" distB="0" distL="0" distR="0" wp14:anchorId="1AA37CA7" wp14:editId="0CF1E402">
                <wp:extent cx="190500" cy="190500"/>
                <wp:effectExtent l="0" t="0" r="0" b="0"/>
                <wp:docPr id="55" name="Group 5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9406A75" id="Group 5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Pr="00291850">
        <w:rPr>
          <w:rFonts w:eastAsia="Times New Roman"/>
          <w:bCs/>
          <w:i/>
          <w:iCs/>
        </w:rPr>
        <w:t xml:space="preserve">By enabling SharePoint sites, </w:t>
      </w:r>
      <w:r w:rsidR="00F65BA3">
        <w:rPr>
          <w:rFonts w:eastAsia="Times New Roman"/>
          <w:bCs/>
          <w:i/>
          <w:iCs/>
        </w:rPr>
        <w:t>eDiscovery Search</w:t>
      </w:r>
      <w:r w:rsidRPr="00291850">
        <w:rPr>
          <w:rFonts w:eastAsia="Times New Roman"/>
          <w:bCs/>
          <w:i/>
          <w:iCs/>
        </w:rPr>
        <w:t xml:space="preserve"> will also search for sensitive data related to </w:t>
      </w:r>
      <w:proofErr w:type="gramStart"/>
      <w:r w:rsidRPr="00291850">
        <w:rPr>
          <w:rFonts w:eastAsia="Times New Roman"/>
          <w:bCs/>
          <w:i/>
          <w:iCs/>
        </w:rPr>
        <w:t xml:space="preserve">OneDrive </w:t>
      </w:r>
      <w:r w:rsidR="003622A3" w:rsidRPr="00291850">
        <w:rPr>
          <w:rFonts w:eastAsia="Times New Roman"/>
          <w:bCs/>
          <w:i/>
          <w:iCs/>
        </w:rPr>
        <w:t xml:space="preserve"> </w:t>
      </w:r>
      <w:r w:rsidRPr="00291850">
        <w:rPr>
          <w:rFonts w:eastAsia="Times New Roman"/>
          <w:bCs/>
          <w:i/>
          <w:iCs/>
        </w:rPr>
        <w:t>accounts</w:t>
      </w:r>
      <w:proofErr w:type="gramEnd"/>
      <w:r w:rsidRPr="00291850">
        <w:rPr>
          <w:rFonts w:eastAsia="Times New Roman"/>
          <w:bCs/>
          <w:i/>
          <w:iCs/>
        </w:rPr>
        <w:t xml:space="preserve">, </w:t>
      </w:r>
      <w:r w:rsidR="00D30BDE" w:rsidRPr="00291850">
        <w:rPr>
          <w:rFonts w:eastAsia="Times New Roman"/>
          <w:bCs/>
          <w:i/>
          <w:iCs/>
        </w:rPr>
        <w:t xml:space="preserve">Microsoft 365 </w:t>
      </w:r>
      <w:r w:rsidRPr="00291850">
        <w:rPr>
          <w:rFonts w:eastAsia="Times New Roman"/>
          <w:bCs/>
          <w:i/>
          <w:iCs/>
        </w:rPr>
        <w:t>group sites, Teams sites, and Yammer Networks</w:t>
      </w:r>
      <w:r w:rsidRPr="00291850">
        <w:rPr>
          <w:i/>
          <w:iCs/>
        </w:rPr>
        <w:t>.</w:t>
      </w:r>
    </w:p>
    <w:p w14:paraId="4414E117" w14:textId="77777777" w:rsidR="007A3DE8" w:rsidRPr="00291850" w:rsidRDefault="007A3DE8" w:rsidP="00F258D2">
      <w:pPr>
        <w:pStyle w:val="BeforeAndAfterNote"/>
      </w:pPr>
    </w:p>
    <w:p w14:paraId="700C1721" w14:textId="23F70E0B" w:rsidR="007A3DE8" w:rsidRPr="00291850" w:rsidRDefault="007A3DE8" w:rsidP="007A3DE8">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00F65BA3">
        <w:rPr>
          <w:rFonts w:eastAsia="Times New Roman"/>
          <w:i/>
          <w:iCs/>
        </w:rPr>
        <w:t>DataSecurityCheck</w:t>
      </w:r>
      <w:proofErr w:type="spellEnd"/>
      <w:r w:rsidR="00F65BA3">
        <w:rPr>
          <w:rFonts w:eastAsia="Times New Roman"/>
          <w:i/>
          <w:iCs/>
        </w:rPr>
        <w:t>-</w:t>
      </w:r>
      <w:r w:rsidRPr="00291850">
        <w:rPr>
          <w:rFonts w:eastAsia="Times New Roman"/>
          <w:i/>
          <w:iCs/>
        </w:rPr>
        <w:t>CS-</w:t>
      </w:r>
      <w:proofErr w:type="spellStart"/>
      <w:r w:rsidRPr="00291850">
        <w:rPr>
          <w:rFonts w:eastAsia="Times New Roman"/>
          <w:i/>
          <w:iCs/>
        </w:rPr>
        <w:t>StaleData</w:t>
      </w:r>
      <w:proofErr w:type="spellEnd"/>
      <w:r w:rsidRPr="00291850">
        <w:rPr>
          <w:rFonts w:eastAsia="Times New Roman"/>
          <w:i/>
          <w:iCs/>
        </w:rPr>
        <w:t>-</w:t>
      </w:r>
      <w:r w:rsidR="00FB2DB3" w:rsidRPr="00291850">
        <w:rPr>
          <w:i/>
          <w:iCs/>
        </w:rPr>
        <w:t>SharePoint</w:t>
      </w:r>
      <w:r w:rsidRPr="00291850">
        <w:t xml:space="preserve"> page, on the </w:t>
      </w:r>
      <w:r w:rsidRPr="00291850">
        <w:rPr>
          <w:i/>
          <w:iCs/>
        </w:rPr>
        <w:t>Condition builder</w:t>
      </w:r>
      <w:r w:rsidRPr="00291850">
        <w:t xml:space="preserve"> tab, click on </w:t>
      </w:r>
      <w:r w:rsidRPr="00291850">
        <w:rPr>
          <w:b/>
          <w:bCs/>
        </w:rPr>
        <w:t>+Add conditions</w:t>
      </w:r>
      <w:r w:rsidR="007007F8" w:rsidRPr="00291850">
        <w:t>.</w:t>
      </w:r>
      <w:r w:rsidR="00F35973" w:rsidRPr="00291850">
        <w:t xml:space="preserve"> </w:t>
      </w:r>
    </w:p>
    <w:p w14:paraId="1AE03CC9" w14:textId="77777777" w:rsidR="007007F8" w:rsidRPr="00291850" w:rsidRDefault="007007F8" w:rsidP="007007F8">
      <w:pPr>
        <w:pStyle w:val="ListParagraph"/>
        <w:keepNext w:val="0"/>
        <w:numPr>
          <w:ilvl w:val="0"/>
          <w:numId w:val="11"/>
        </w:numPr>
        <w:ind w:left="714" w:hanging="357"/>
        <w:rPr>
          <w:rFonts w:eastAsia="Times New Roman"/>
          <w:i/>
          <w:iCs/>
        </w:rPr>
      </w:pPr>
      <w:r w:rsidRPr="00291850">
        <w:lastRenderedPageBreak/>
        <w:t xml:space="preserve">Click </w:t>
      </w:r>
      <w:r w:rsidRPr="00291850">
        <w:rPr>
          <w:b/>
          <w:bCs/>
        </w:rPr>
        <w:t>Show more</w:t>
      </w:r>
      <w:r w:rsidR="005C27FC" w:rsidRPr="00291850">
        <w:rPr>
          <w:b/>
          <w:bCs/>
        </w:rPr>
        <w:t>.</w:t>
      </w:r>
      <w:r w:rsidRPr="00291850">
        <w:rPr>
          <w:b/>
          <w:bCs/>
        </w:rPr>
        <w:br/>
      </w:r>
      <w:r w:rsidRPr="00291850">
        <w:rPr>
          <w:noProof/>
          <w14:ligatures w14:val="none"/>
        </w:rPr>
        <w:drawing>
          <wp:inline distT="0" distB="0" distL="0" distR="0" wp14:anchorId="36C4C794" wp14:editId="3629465B">
            <wp:extent cx="780288" cy="1219200"/>
            <wp:effectExtent l="38100" t="38100" r="96520" b="95250"/>
            <wp:docPr id="1173986846" name="Picture 1" descr="Screenshot showing dropdown menu with Show Mo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6846" name="Picture 1" descr="Screenshot showing dropdown menu with Show More highlighted"/>
                    <pic:cNvPicPr/>
                  </pic:nvPicPr>
                  <pic:blipFill>
                    <a:blip r:embed="rId27"/>
                    <a:stretch>
                      <a:fillRect/>
                    </a:stretch>
                  </pic:blipFill>
                  <pic:spPr>
                    <a:xfrm>
                      <a:off x="0" y="0"/>
                      <a:ext cx="783081" cy="1223564"/>
                    </a:xfrm>
                    <a:prstGeom prst="rect">
                      <a:avLst/>
                    </a:prstGeom>
                    <a:effectLst>
                      <a:outerShdw blurRad="50800" dist="38100" dir="2700000" algn="tl" rotWithShape="0">
                        <a:prstClr val="black">
                          <a:alpha val="40000"/>
                        </a:prstClr>
                      </a:outerShdw>
                    </a:effectLst>
                  </pic:spPr>
                </pic:pic>
              </a:graphicData>
            </a:graphic>
          </wp:inline>
        </w:drawing>
      </w:r>
    </w:p>
    <w:p w14:paraId="27889ECC" w14:textId="77777777" w:rsidR="009B71D1" w:rsidRPr="00291850" w:rsidRDefault="004D7CFD">
      <w:pPr>
        <w:pStyle w:val="ListParagraph"/>
        <w:numPr>
          <w:ilvl w:val="0"/>
          <w:numId w:val="11"/>
        </w:numPr>
        <w:ind w:left="714" w:hanging="357"/>
      </w:pPr>
      <w:proofErr w:type="gramStart"/>
      <w:r w:rsidRPr="00291850">
        <w:rPr>
          <w:rFonts w:eastAsia="Times New Roman"/>
        </w:rPr>
        <w:t xml:space="preserve">On the </w:t>
      </w:r>
      <w:r w:rsidRPr="00291850">
        <w:rPr>
          <w:rFonts w:eastAsia="Times New Roman"/>
          <w:i/>
          <w:iCs/>
        </w:rPr>
        <w:t>Choose</w:t>
      </w:r>
      <w:proofErr w:type="gramEnd"/>
      <w:r w:rsidRPr="00291850">
        <w:rPr>
          <w:rFonts w:eastAsia="Times New Roman"/>
          <w:i/>
          <w:iCs/>
        </w:rPr>
        <w:t xml:space="preserve"> which conditions to add</w:t>
      </w:r>
      <w:r w:rsidRPr="00291850">
        <w:rPr>
          <w:rFonts w:eastAsia="Times New Roman"/>
        </w:rPr>
        <w:t xml:space="preserve"> fly-out, below </w:t>
      </w:r>
      <w:r w:rsidRPr="00291850">
        <w:rPr>
          <w:rFonts w:eastAsia="Times New Roman"/>
          <w:i/>
          <w:iCs/>
        </w:rPr>
        <w:t xml:space="preserve">Common conditions, </w:t>
      </w:r>
      <w:r w:rsidRPr="00291850">
        <w:rPr>
          <w:rFonts w:eastAsia="Times New Roman"/>
        </w:rPr>
        <w:t xml:space="preserve">select </w:t>
      </w:r>
      <w:r w:rsidRPr="00291850">
        <w:rPr>
          <w:rFonts w:eastAsia="Times New Roman"/>
          <w:b/>
          <w:bCs/>
        </w:rPr>
        <w:t>Date</w:t>
      </w:r>
      <w:r w:rsidR="00C95D06" w:rsidRPr="00291850">
        <w:rPr>
          <w:rFonts w:eastAsia="Times New Roman"/>
        </w:rPr>
        <w:t xml:space="preserve"> and </w:t>
      </w:r>
      <w:r w:rsidR="00703B37" w:rsidRPr="00291850">
        <w:rPr>
          <w:rFonts w:eastAsia="Times New Roman"/>
          <w:b/>
          <w:bCs/>
        </w:rPr>
        <w:t>Content kind</w:t>
      </w:r>
      <w:r w:rsidR="00C234C2" w:rsidRPr="00291850">
        <w:rPr>
          <w:rFonts w:eastAsia="Times New Roman"/>
          <w:b/>
          <w:bCs/>
        </w:rPr>
        <w:t>.</w:t>
      </w:r>
    </w:p>
    <w:p w14:paraId="3F40BF4B" w14:textId="77777777" w:rsidR="009B71D1" w:rsidRPr="00291850" w:rsidRDefault="00C234C2">
      <w:pPr>
        <w:pStyle w:val="ListParagraph"/>
        <w:numPr>
          <w:ilvl w:val="0"/>
          <w:numId w:val="11"/>
        </w:numPr>
        <w:ind w:left="714" w:hanging="357"/>
      </w:pPr>
      <w:r w:rsidRPr="00291850">
        <w:t xml:space="preserve">Below </w:t>
      </w:r>
      <w:r w:rsidRPr="00291850">
        <w:rPr>
          <w:i/>
          <w:iCs/>
        </w:rPr>
        <w:t>Conditions for SharePoint and OneDrive sites</w:t>
      </w:r>
      <w:r w:rsidRPr="00291850">
        <w:t xml:space="preserve">, select </w:t>
      </w:r>
      <w:r w:rsidRPr="00291850">
        <w:rPr>
          <w:b/>
          <w:bCs/>
        </w:rPr>
        <w:t>File type.</w:t>
      </w:r>
    </w:p>
    <w:p w14:paraId="31F76927" w14:textId="77777777" w:rsidR="00AD2D00" w:rsidRPr="00291850" w:rsidRDefault="00AD2D00">
      <w:pPr>
        <w:pStyle w:val="ListParagraph"/>
        <w:numPr>
          <w:ilvl w:val="0"/>
          <w:numId w:val="11"/>
        </w:numPr>
        <w:ind w:left="714" w:hanging="357"/>
      </w:pPr>
      <w:r w:rsidRPr="00291850">
        <w:t xml:space="preserve">Click on </w:t>
      </w:r>
      <w:r w:rsidRPr="00291850">
        <w:rPr>
          <w:b/>
          <w:bCs/>
        </w:rPr>
        <w:t>Apply</w:t>
      </w:r>
      <w:r w:rsidRPr="00291850">
        <w:t>.</w:t>
      </w:r>
    </w:p>
    <w:p w14:paraId="7B89CCE3" w14:textId="77777777" w:rsidR="00964E96" w:rsidRPr="00291850" w:rsidRDefault="00964E96" w:rsidP="00964E96">
      <w:pPr>
        <w:pStyle w:val="ListParagraph"/>
        <w:keepNext w:val="0"/>
        <w:numPr>
          <w:ilvl w:val="0"/>
          <w:numId w:val="11"/>
        </w:numPr>
        <w:ind w:left="714" w:hanging="357"/>
        <w:rPr>
          <w:rFonts w:eastAsia="Times New Roman"/>
          <w:i/>
          <w:iCs/>
        </w:rPr>
      </w:pPr>
      <w:r w:rsidRPr="00291850">
        <w:rPr>
          <w:rFonts w:eastAsia="Times New Roman"/>
        </w:rPr>
        <w:t xml:space="preserve">On the </w:t>
      </w:r>
      <w:r w:rsidRPr="00291850">
        <w:rPr>
          <w:rFonts w:eastAsia="Times New Roman"/>
          <w:i/>
          <w:iCs/>
        </w:rPr>
        <w:t>Condition builder</w:t>
      </w:r>
      <w:r w:rsidRPr="00291850">
        <w:rPr>
          <w:rFonts w:eastAsia="Times New Roman"/>
        </w:rPr>
        <w:t xml:space="preserve"> tab, next to </w:t>
      </w:r>
      <w:r w:rsidRPr="00291850">
        <w:rPr>
          <w:rFonts w:eastAsia="Times New Roman"/>
          <w:i/>
          <w:iCs/>
        </w:rPr>
        <w:t>Enter a keyword or …</w:t>
      </w:r>
      <w:r w:rsidRPr="00291850">
        <w:rPr>
          <w:rFonts w:eastAsia="Times New Roman"/>
        </w:rPr>
        <w:t xml:space="preserve">, click on the </w:t>
      </w:r>
      <w:r w:rsidRPr="00291850">
        <w:rPr>
          <w:rFonts w:eastAsia="Times New Roman"/>
          <w:b/>
          <w:bCs/>
        </w:rPr>
        <w:t>Trashcan icon</w:t>
      </w:r>
      <w:r w:rsidR="00E71F98" w:rsidRPr="00291850">
        <w:rPr>
          <w:rFonts w:eastAsia="Times New Roman"/>
          <w:b/>
          <w:bCs/>
        </w:rPr>
        <w:t xml:space="preserve"> (</w:t>
      </w:r>
      <w:r w:rsidR="00E71F98" w:rsidRPr="00291850">
        <w:rPr>
          <w:rFonts w:eastAsia="Times New Roman"/>
          <w:b/>
          <w:bCs/>
          <w:noProof/>
          <w:position w:val="-4"/>
        </w:rPr>
        <w:drawing>
          <wp:inline distT="0" distB="0" distL="0" distR="0" wp14:anchorId="687CDB16" wp14:editId="18EDC684">
            <wp:extent cx="126000" cy="146323"/>
            <wp:effectExtent l="0" t="0" r="7620" b="6350"/>
            <wp:docPr id="145999607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6072" name="Picture 1">
                      <a:extLst>
                        <a:ext uri="{C183D7F6-B498-43B3-948B-1728B52AA6E4}">
                          <adec:decorative xmlns:adec="http://schemas.microsoft.com/office/drawing/2017/decorative" val="1"/>
                        </a:ext>
                      </a:extLst>
                    </pic:cNvPr>
                    <pic:cNvPicPr/>
                  </pic:nvPicPr>
                  <pic:blipFill>
                    <a:blip r:embed="rId28"/>
                    <a:stretch>
                      <a:fillRect/>
                    </a:stretch>
                  </pic:blipFill>
                  <pic:spPr>
                    <a:xfrm>
                      <a:off x="0" y="0"/>
                      <a:ext cx="126000" cy="146323"/>
                    </a:xfrm>
                    <a:prstGeom prst="rect">
                      <a:avLst/>
                    </a:prstGeom>
                  </pic:spPr>
                </pic:pic>
              </a:graphicData>
            </a:graphic>
          </wp:inline>
        </w:drawing>
      </w:r>
      <w:r w:rsidR="00E71F98" w:rsidRPr="00291850">
        <w:rPr>
          <w:rFonts w:eastAsia="Times New Roman"/>
          <w:b/>
          <w:bCs/>
        </w:rPr>
        <w:t>)</w:t>
      </w:r>
      <w:r w:rsidRPr="00291850">
        <w:rPr>
          <w:rFonts w:eastAsia="Times New Roman"/>
        </w:rPr>
        <w:t xml:space="preserve"> to delete the </w:t>
      </w:r>
      <w:r w:rsidRPr="00291850">
        <w:rPr>
          <w:rFonts w:eastAsia="Times New Roman"/>
          <w:i/>
          <w:iCs/>
        </w:rPr>
        <w:t>Keywords</w:t>
      </w:r>
      <w:r w:rsidRPr="00291850">
        <w:rPr>
          <w:rFonts w:eastAsia="Times New Roman"/>
        </w:rPr>
        <w:t xml:space="preserve"> condition.</w:t>
      </w:r>
      <w:r w:rsidRPr="00291850">
        <w:rPr>
          <w:rFonts w:eastAsia="Times New Roman"/>
        </w:rPr>
        <w:br/>
      </w:r>
      <w:r w:rsidRPr="00291850">
        <w:rPr>
          <w:rFonts w:eastAsia="Times New Roman"/>
          <w:noProof/>
        </w:rPr>
        <w:drawing>
          <wp:inline distT="0" distB="0" distL="0" distR="0" wp14:anchorId="74E58287" wp14:editId="23CD6750">
            <wp:extent cx="3600000" cy="144605"/>
            <wp:effectExtent l="38100" t="38100" r="38735" b="103505"/>
            <wp:docPr id="813374484" name="Picture 139" descr="Screenshot of the condition builder with Trashcan Ic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4484" name="Picture 139" descr="Screenshot of the condition builder with Trashcan Icon highligh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144605"/>
                    </a:xfrm>
                    <a:prstGeom prst="rect">
                      <a:avLst/>
                    </a:prstGeom>
                    <a:ln>
                      <a:noFill/>
                    </a:ln>
                    <a:effectLst>
                      <a:outerShdw blurRad="50800" dist="38100" dir="2700000" algn="tl" rotWithShape="0">
                        <a:prstClr val="black">
                          <a:alpha val="40000"/>
                        </a:prstClr>
                      </a:outerShdw>
                    </a:effectLst>
                  </pic:spPr>
                </pic:pic>
              </a:graphicData>
            </a:graphic>
          </wp:inline>
        </w:drawing>
      </w:r>
    </w:p>
    <w:p w14:paraId="70862ADB" w14:textId="32E3A402" w:rsidR="0076607F" w:rsidRPr="00291850" w:rsidRDefault="0076607F" w:rsidP="0076607F">
      <w:pPr>
        <w:pStyle w:val="ListParagraph"/>
        <w:keepNext w:val="0"/>
        <w:numPr>
          <w:ilvl w:val="0"/>
          <w:numId w:val="11"/>
        </w:numPr>
        <w:ind w:left="714" w:hanging="357"/>
        <w:rPr>
          <w:rFonts w:eastAsia="Times New Roman"/>
          <w:i/>
          <w:iCs/>
        </w:rPr>
      </w:pPr>
      <w:r w:rsidRPr="00291850">
        <w:rPr>
          <w:rFonts w:eastAsia="Times New Roman"/>
        </w:rPr>
        <w:t xml:space="preserve">Next to </w:t>
      </w:r>
      <w:r w:rsidRPr="00291850">
        <w:rPr>
          <w:rFonts w:eastAsia="Times New Roman"/>
          <w:i/>
          <w:iCs/>
        </w:rPr>
        <w:t>Date</w:t>
      </w:r>
      <w:r w:rsidRPr="00291850">
        <w:rPr>
          <w:rFonts w:eastAsia="Times New Roman"/>
        </w:rPr>
        <w:t xml:space="preserve">, verify </w:t>
      </w:r>
      <w:r w:rsidRPr="00291850">
        <w:rPr>
          <w:rFonts w:eastAsia="Times New Roman"/>
          <w:b/>
          <w:bCs/>
        </w:rPr>
        <w:t>Before</w:t>
      </w:r>
      <w:r w:rsidRPr="00291850">
        <w:rPr>
          <w:rFonts w:eastAsia="Times New Roman"/>
        </w:rPr>
        <w:t xml:space="preserve"> is selected and </w:t>
      </w:r>
      <w:r w:rsidRPr="00291850">
        <w:rPr>
          <w:rFonts w:eastAsia="Times New Roman"/>
          <w:b/>
          <w:bCs/>
        </w:rPr>
        <w:t>enter a date</w:t>
      </w:r>
      <w:r w:rsidRPr="00291850">
        <w:rPr>
          <w:rFonts w:eastAsia="Times New Roman"/>
        </w:rPr>
        <w:t xml:space="preserve"> that meets the criteria defined during the </w:t>
      </w:r>
      <w:r w:rsidR="00F65BA3">
        <w:rPr>
          <w:rFonts w:eastAsia="Times New Roman"/>
          <w:i/>
          <w:iCs/>
        </w:rPr>
        <w:t>Pre-engagement meeting</w:t>
      </w:r>
      <w:r w:rsidRPr="00291850">
        <w:rPr>
          <w:rFonts w:eastAsia="Times New Roman"/>
        </w:rPr>
        <w:t xml:space="preserve"> or </w:t>
      </w:r>
      <w:r w:rsidR="00F65BA3">
        <w:rPr>
          <w:rFonts w:eastAsia="Times New Roman"/>
          <w:i/>
          <w:iCs/>
        </w:rPr>
        <w:t>Kick-off meeting</w:t>
      </w:r>
      <w:r w:rsidRPr="00291850">
        <w:rPr>
          <w:rFonts w:eastAsia="Times New Roman"/>
        </w:rPr>
        <w:t>.</w:t>
      </w:r>
      <w:r w:rsidRPr="00291850">
        <w:rPr>
          <w:rFonts w:eastAsia="Times New Roman"/>
        </w:rPr>
        <w:br/>
      </w:r>
      <w:r w:rsidRPr="00291850">
        <w:rPr>
          <w:rFonts w:eastAsia="Times New Roman"/>
          <w:noProof/>
        </w:rPr>
        <w:drawing>
          <wp:inline distT="0" distB="0" distL="0" distR="0" wp14:anchorId="1A011BB1" wp14:editId="37900E8C">
            <wp:extent cx="2160000" cy="167127"/>
            <wp:effectExtent l="38100" t="38100" r="50165" b="99695"/>
            <wp:docPr id="1754367348" name="Picture 140" descr="Screenshot of the Connection Builder showing the Date criteria set to Before and a date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7348" name="Picture 140" descr="Screenshot of the Connection Builder showing the Date criteria set to Before and a date filled in"/>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160000" cy="167127"/>
                    </a:xfrm>
                    <a:prstGeom prst="rect">
                      <a:avLst/>
                    </a:prstGeom>
                    <a:ln>
                      <a:noFill/>
                    </a:ln>
                    <a:effectLst>
                      <a:outerShdw blurRad="50800" dist="38100" dir="2700000" algn="tl" rotWithShape="0">
                        <a:prstClr val="black">
                          <a:alpha val="40000"/>
                        </a:prstClr>
                      </a:outerShdw>
                    </a:effectLst>
                  </pic:spPr>
                </pic:pic>
              </a:graphicData>
            </a:graphic>
          </wp:inline>
        </w:drawing>
      </w:r>
    </w:p>
    <w:p w14:paraId="66270047" w14:textId="77777777" w:rsidR="007B1435" w:rsidRPr="00291850" w:rsidRDefault="007B1435" w:rsidP="00FC049D">
      <w:pPr>
        <w:pStyle w:val="BeforeAndAfterNote"/>
      </w:pPr>
    </w:p>
    <w:p w14:paraId="01429337" w14:textId="77777777" w:rsidR="007B1435" w:rsidRPr="00291850" w:rsidRDefault="007B1435" w:rsidP="00FC049D">
      <w:pPr>
        <w:keepNext/>
        <w:keepLines/>
        <w:pBdr>
          <w:left w:val="single" w:sz="12" w:space="4" w:color="auto"/>
        </w:pBdr>
        <w:ind w:left="850"/>
        <w:rPr>
          <w:bCs/>
          <w:i/>
          <w:iCs/>
        </w:rPr>
      </w:pPr>
      <w:r w:rsidRPr="00291850">
        <w:rPr>
          <w:noProof/>
        </w:rPr>
        <mc:AlternateContent>
          <mc:Choice Requires="wpg">
            <w:drawing>
              <wp:inline distT="0" distB="0" distL="0" distR="0" wp14:anchorId="2C8AE202" wp14:editId="670D35B3">
                <wp:extent cx="190500" cy="190500"/>
                <wp:effectExtent l="0" t="0" r="0" b="0"/>
                <wp:docPr id="1726996304" name="Group 12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17271641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3234109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1184853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4394190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7465976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5952556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0558A94" id="Group 12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eqDgcAACw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5A1BCE" w:rsidRPr="00291850">
        <w:rPr>
          <w:rFonts w:eastAsia="Times New Roman"/>
          <w:i/>
          <w:iCs/>
        </w:rPr>
        <w:t>If stale data is defined a “Older than one year”, calculate the date to use by subtracting one year from today. Enter the date for the Condition</w:t>
      </w:r>
      <w:r w:rsidRPr="00291850">
        <w:rPr>
          <w:i/>
          <w:iCs/>
        </w:rPr>
        <w:t>.</w:t>
      </w:r>
    </w:p>
    <w:p w14:paraId="72165C46" w14:textId="77777777" w:rsidR="00964E96" w:rsidRPr="00291850" w:rsidRDefault="00964E96" w:rsidP="00F258D2">
      <w:pPr>
        <w:pStyle w:val="BeforeAndAfterNote"/>
      </w:pPr>
    </w:p>
    <w:p w14:paraId="5EDEEB94" w14:textId="77777777" w:rsidR="003D27FA" w:rsidRPr="00291850" w:rsidRDefault="00A12DAB" w:rsidP="003D27FA">
      <w:pPr>
        <w:pStyle w:val="ListParagraph"/>
        <w:keepNext w:val="0"/>
        <w:numPr>
          <w:ilvl w:val="0"/>
          <w:numId w:val="11"/>
        </w:numPr>
        <w:ind w:left="714" w:hanging="357"/>
        <w:rPr>
          <w:rFonts w:eastAsia="Times New Roman"/>
          <w:i/>
          <w:iCs/>
        </w:rPr>
      </w:pPr>
      <w:r w:rsidRPr="00291850">
        <w:rPr>
          <w:rFonts w:eastAsia="Times New Roman"/>
        </w:rPr>
        <w:t xml:space="preserve">Next to </w:t>
      </w:r>
      <w:r w:rsidRPr="00291850">
        <w:rPr>
          <w:rFonts w:eastAsia="Times New Roman"/>
          <w:i/>
          <w:iCs/>
        </w:rPr>
        <w:t>Content Kind</w:t>
      </w:r>
      <w:r w:rsidRPr="00291850">
        <w:rPr>
          <w:rFonts w:eastAsia="Times New Roman"/>
        </w:rPr>
        <w:t xml:space="preserve">, verify </w:t>
      </w:r>
      <w:r w:rsidR="00715B32" w:rsidRPr="00291850">
        <w:rPr>
          <w:rFonts w:eastAsia="Times New Roman"/>
          <w:b/>
          <w:bCs/>
        </w:rPr>
        <w:t>Contains any of</w:t>
      </w:r>
      <w:r w:rsidRPr="00291850">
        <w:rPr>
          <w:rFonts w:eastAsia="Times New Roman"/>
        </w:rPr>
        <w:t xml:space="preserve"> is selected and </w:t>
      </w:r>
      <w:r w:rsidR="00401D01" w:rsidRPr="00291850">
        <w:rPr>
          <w:rFonts w:eastAsia="Times New Roman"/>
        </w:rPr>
        <w:t>enter</w:t>
      </w:r>
      <w:r w:rsidR="00401D01" w:rsidRPr="00291850">
        <w:rPr>
          <w:rFonts w:eastAsia="Times New Roman"/>
          <w:b/>
          <w:bCs/>
        </w:rPr>
        <w:t xml:space="preserve"> Document</w:t>
      </w:r>
      <w:r w:rsidRPr="00291850">
        <w:rPr>
          <w:rFonts w:eastAsia="Times New Roman"/>
        </w:rPr>
        <w:t xml:space="preserve"> </w:t>
      </w:r>
      <w:r w:rsidR="00C65404" w:rsidRPr="00291850">
        <w:rPr>
          <w:rFonts w:eastAsia="Times New Roman"/>
        </w:rPr>
        <w:t xml:space="preserve">in the </w:t>
      </w:r>
      <w:r w:rsidR="00C0057A" w:rsidRPr="00291850">
        <w:rPr>
          <w:rFonts w:eastAsia="Times New Roman"/>
        </w:rPr>
        <w:t>in</w:t>
      </w:r>
      <w:r w:rsidR="00C65404" w:rsidRPr="00291850">
        <w:rPr>
          <w:rFonts w:eastAsia="Times New Roman"/>
        </w:rPr>
        <w:t>put box</w:t>
      </w:r>
      <w:r w:rsidRPr="00291850">
        <w:rPr>
          <w:rFonts w:eastAsia="Times New Roman"/>
        </w:rPr>
        <w:t>.</w:t>
      </w:r>
      <w:r w:rsidRPr="00291850">
        <w:rPr>
          <w:rFonts w:eastAsia="Times New Roman"/>
        </w:rPr>
        <w:br/>
      </w:r>
      <w:r w:rsidRPr="00291850">
        <w:rPr>
          <w:rFonts w:eastAsia="Times New Roman"/>
          <w:noProof/>
        </w:rPr>
        <w:drawing>
          <wp:inline distT="0" distB="0" distL="0" distR="0" wp14:anchorId="00D1FF1B" wp14:editId="13345194">
            <wp:extent cx="2160000" cy="184582"/>
            <wp:effectExtent l="38100" t="38100" r="50165" b="101600"/>
            <wp:docPr id="428653818" name="Picture 140" descr="Screenshot of the Condition Builder with Contains any of and Docum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3818" name="Picture 140" descr="Screenshot of the Condition Builder with Contains any of and Document highlighted"/>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160000" cy="184582"/>
                    </a:xfrm>
                    <a:prstGeom prst="rect">
                      <a:avLst/>
                    </a:prstGeom>
                    <a:ln>
                      <a:noFill/>
                    </a:ln>
                    <a:effectLst>
                      <a:outerShdw blurRad="50800" dist="38100" dir="2700000" algn="tl" rotWithShape="0">
                        <a:prstClr val="black">
                          <a:alpha val="40000"/>
                        </a:prstClr>
                      </a:outerShdw>
                    </a:effectLst>
                  </pic:spPr>
                </pic:pic>
              </a:graphicData>
            </a:graphic>
          </wp:inline>
        </w:drawing>
      </w:r>
      <w:r w:rsidR="003D27FA" w:rsidRPr="00291850">
        <w:rPr>
          <w:rFonts w:eastAsia="Times New Roman"/>
        </w:rPr>
        <w:t xml:space="preserve"> </w:t>
      </w:r>
    </w:p>
    <w:p w14:paraId="290085C7" w14:textId="77777777" w:rsidR="003D27FA" w:rsidRPr="00291850" w:rsidRDefault="003D27FA" w:rsidP="003D27FA">
      <w:pPr>
        <w:pStyle w:val="ListParagraph"/>
        <w:keepNext w:val="0"/>
        <w:numPr>
          <w:ilvl w:val="0"/>
          <w:numId w:val="11"/>
        </w:numPr>
        <w:ind w:left="714" w:hanging="357"/>
        <w:rPr>
          <w:rFonts w:eastAsia="Times New Roman"/>
          <w:i/>
          <w:iCs/>
        </w:rPr>
      </w:pPr>
      <w:r w:rsidRPr="00291850">
        <w:rPr>
          <w:rFonts w:eastAsia="Times New Roman"/>
        </w:rPr>
        <w:t xml:space="preserve">Next to </w:t>
      </w:r>
      <w:r w:rsidRPr="00291850">
        <w:rPr>
          <w:rFonts w:eastAsia="Times New Roman"/>
          <w:i/>
          <w:iCs/>
        </w:rPr>
        <w:t>Filetype</w:t>
      </w:r>
      <w:r w:rsidRPr="00291850">
        <w:rPr>
          <w:rFonts w:eastAsia="Times New Roman"/>
        </w:rPr>
        <w:t xml:space="preserve">, </w:t>
      </w:r>
      <w:r w:rsidR="006D0E59" w:rsidRPr="00291850">
        <w:rPr>
          <w:rFonts w:eastAsia="Times New Roman"/>
        </w:rPr>
        <w:t>select</w:t>
      </w:r>
      <w:r w:rsidRPr="00291850">
        <w:rPr>
          <w:rFonts w:eastAsia="Times New Roman"/>
        </w:rPr>
        <w:t xml:space="preserve"> </w:t>
      </w:r>
      <w:r w:rsidR="006D0E59" w:rsidRPr="00291850">
        <w:rPr>
          <w:rFonts w:eastAsia="Times New Roman"/>
          <w:b/>
          <w:bCs/>
        </w:rPr>
        <w:t xml:space="preserve">Equals none of </w:t>
      </w:r>
      <w:r w:rsidRPr="00291850">
        <w:rPr>
          <w:rFonts w:eastAsia="Times New Roman"/>
        </w:rPr>
        <w:t>and enter</w:t>
      </w:r>
      <w:r w:rsidRPr="00291850">
        <w:rPr>
          <w:rFonts w:eastAsia="Times New Roman"/>
          <w:b/>
          <w:bCs/>
        </w:rPr>
        <w:t xml:space="preserve"> </w:t>
      </w:r>
      <w:proofErr w:type="spellStart"/>
      <w:r w:rsidR="000928BE" w:rsidRPr="00291850">
        <w:rPr>
          <w:rFonts w:eastAsia="Times New Roman"/>
          <w:b/>
          <w:bCs/>
        </w:rPr>
        <w:t>aspx</w:t>
      </w:r>
      <w:proofErr w:type="spellEnd"/>
      <w:r w:rsidRPr="00291850">
        <w:rPr>
          <w:rFonts w:eastAsia="Times New Roman"/>
        </w:rPr>
        <w:t xml:space="preserve"> in the input box.</w:t>
      </w:r>
      <w:r w:rsidRPr="00291850">
        <w:rPr>
          <w:rFonts w:eastAsia="Times New Roman"/>
        </w:rPr>
        <w:br/>
      </w:r>
      <w:r w:rsidRPr="00291850">
        <w:rPr>
          <w:rFonts w:eastAsia="Times New Roman"/>
          <w:noProof/>
        </w:rPr>
        <w:drawing>
          <wp:inline distT="0" distB="0" distL="0" distR="0" wp14:anchorId="592A5908" wp14:editId="48A66B13">
            <wp:extent cx="2160000" cy="116546"/>
            <wp:effectExtent l="38100" t="38100" r="50165" b="93345"/>
            <wp:docPr id="995258342" name="Picture 140" descr="Screenshot of the Condition Builder with Equals non of and ASPX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58342" name="Picture 140" descr="Screenshot of the Condition Builder with Equals non of and ASPX highlighted"/>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160000" cy="116546"/>
                    </a:xfrm>
                    <a:prstGeom prst="rect">
                      <a:avLst/>
                    </a:prstGeom>
                    <a:ln>
                      <a:noFill/>
                    </a:ln>
                    <a:effectLst>
                      <a:outerShdw blurRad="50800" dist="38100" dir="2700000" algn="tl" rotWithShape="0">
                        <a:prstClr val="black">
                          <a:alpha val="40000"/>
                        </a:prstClr>
                      </a:outerShdw>
                    </a:effectLst>
                  </pic:spPr>
                </pic:pic>
              </a:graphicData>
            </a:graphic>
          </wp:inline>
        </w:drawing>
      </w:r>
    </w:p>
    <w:p w14:paraId="1418E42F" w14:textId="3F15FB1F" w:rsidR="000B5338" w:rsidRPr="00291850" w:rsidRDefault="000B5338" w:rsidP="000B5338">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00F65BA3">
        <w:rPr>
          <w:rFonts w:eastAsia="Times New Roman"/>
          <w:i/>
          <w:iCs/>
        </w:rPr>
        <w:t>DataSecurityCheck</w:t>
      </w:r>
      <w:proofErr w:type="spellEnd"/>
      <w:r w:rsidR="00F65BA3">
        <w:rPr>
          <w:rFonts w:eastAsia="Times New Roman"/>
          <w:i/>
          <w:iCs/>
        </w:rPr>
        <w:t>-</w:t>
      </w:r>
      <w:r w:rsidRPr="00291850">
        <w:rPr>
          <w:rFonts w:eastAsia="Times New Roman"/>
          <w:i/>
          <w:iCs/>
        </w:rPr>
        <w:t>CS-</w:t>
      </w:r>
      <w:proofErr w:type="spellStart"/>
      <w:r w:rsidRPr="00291850">
        <w:rPr>
          <w:rFonts w:eastAsia="Times New Roman"/>
          <w:i/>
          <w:iCs/>
        </w:rPr>
        <w:t>StaleData</w:t>
      </w:r>
      <w:proofErr w:type="spellEnd"/>
      <w:r w:rsidRPr="00291850">
        <w:rPr>
          <w:rFonts w:eastAsia="Times New Roman"/>
          <w:i/>
          <w:iCs/>
        </w:rPr>
        <w:t>-</w:t>
      </w:r>
      <w:r w:rsidR="00EF0B2E" w:rsidRPr="00291850">
        <w:rPr>
          <w:i/>
          <w:iCs/>
        </w:rPr>
        <w:t>SharePoint</w:t>
      </w:r>
      <w:r w:rsidRPr="00291850">
        <w:t xml:space="preserve"> page, click on </w:t>
      </w:r>
      <w:r w:rsidRPr="00291850">
        <w:rPr>
          <w:b/>
          <w:bCs/>
        </w:rPr>
        <w:t>Run query</w:t>
      </w:r>
      <w:r w:rsidRPr="00291850">
        <w:t>.</w:t>
      </w:r>
    </w:p>
    <w:p w14:paraId="19F69E17" w14:textId="77777777" w:rsidR="000B5338" w:rsidRPr="00291850" w:rsidRDefault="000B5338" w:rsidP="000B5338">
      <w:pPr>
        <w:pStyle w:val="ListParagraph"/>
        <w:keepNext w:val="0"/>
        <w:numPr>
          <w:ilvl w:val="0"/>
          <w:numId w:val="11"/>
        </w:numPr>
        <w:ind w:left="714" w:hanging="357"/>
        <w:rPr>
          <w:rFonts w:eastAsia="Times New Roman"/>
          <w:i/>
          <w:iCs/>
        </w:rPr>
      </w:pPr>
      <w:r w:rsidRPr="00291850">
        <w:rPr>
          <w:rFonts w:eastAsia="Times New Roman"/>
        </w:rPr>
        <w:t xml:space="preserve">On the </w:t>
      </w:r>
      <w:r w:rsidRPr="00291850">
        <w:rPr>
          <w:rFonts w:eastAsia="Times New Roman"/>
          <w:i/>
          <w:iCs/>
        </w:rPr>
        <w:t>Choose search results</w:t>
      </w:r>
      <w:r w:rsidRPr="00291850">
        <w:rPr>
          <w:rFonts w:eastAsia="Times New Roman"/>
        </w:rPr>
        <w:t xml:space="preserve"> flyout, below </w:t>
      </w:r>
      <w:r w:rsidRPr="00291850">
        <w:rPr>
          <w:rFonts w:eastAsia="Times New Roman"/>
          <w:i/>
          <w:iCs/>
        </w:rPr>
        <w:t>Statistics</w:t>
      </w:r>
      <w:r w:rsidRPr="00291850">
        <w:rPr>
          <w:rFonts w:eastAsia="Times New Roman"/>
        </w:rPr>
        <w:t xml:space="preserve">, select </w:t>
      </w:r>
      <w:r w:rsidRPr="00291850">
        <w:rPr>
          <w:rFonts w:eastAsia="Times New Roman"/>
          <w:b/>
          <w:bCs/>
        </w:rPr>
        <w:t>Include categories</w:t>
      </w:r>
      <w:r w:rsidRPr="00291850">
        <w:rPr>
          <w:rFonts w:eastAsia="Times New Roman"/>
        </w:rPr>
        <w:t xml:space="preserve"> and </w:t>
      </w:r>
      <w:r w:rsidRPr="00291850">
        <w:rPr>
          <w:rFonts w:eastAsia="Times New Roman"/>
          <w:b/>
          <w:bCs/>
        </w:rPr>
        <w:t>Include query keywords report</w:t>
      </w:r>
      <w:r w:rsidRPr="00291850">
        <w:rPr>
          <w:rFonts w:eastAsia="Times New Roman"/>
        </w:rPr>
        <w:t>.</w:t>
      </w:r>
    </w:p>
    <w:p w14:paraId="251BA8FB" w14:textId="77777777" w:rsidR="000B5338" w:rsidRPr="00291850" w:rsidRDefault="000B5338" w:rsidP="000B5338">
      <w:pPr>
        <w:pStyle w:val="ListParagraph"/>
        <w:keepNext w:val="0"/>
        <w:numPr>
          <w:ilvl w:val="0"/>
          <w:numId w:val="11"/>
        </w:numPr>
        <w:ind w:left="714" w:hanging="357"/>
        <w:rPr>
          <w:rFonts w:eastAsia="Times New Roman"/>
          <w:i/>
          <w:iCs/>
        </w:rPr>
      </w:pPr>
      <w:r w:rsidRPr="00291850">
        <w:rPr>
          <w:rFonts w:eastAsia="Times New Roman"/>
        </w:rPr>
        <w:t xml:space="preserve">Click on </w:t>
      </w:r>
      <w:r w:rsidRPr="00291850">
        <w:rPr>
          <w:rFonts w:eastAsia="Times New Roman"/>
          <w:b/>
          <w:bCs/>
        </w:rPr>
        <w:t>Run Query</w:t>
      </w:r>
      <w:r w:rsidRPr="00291850">
        <w:rPr>
          <w:rFonts w:eastAsia="Times New Roman"/>
        </w:rPr>
        <w:t xml:space="preserve">. </w:t>
      </w:r>
      <w:r w:rsidRPr="00291850">
        <w:rPr>
          <w:rFonts w:eastAsia="Times New Roman"/>
          <w:i/>
          <w:iCs/>
        </w:rPr>
        <w:t xml:space="preserve"> </w:t>
      </w:r>
    </w:p>
    <w:p w14:paraId="312E69BF" w14:textId="77777777" w:rsidR="00140DE3" w:rsidRPr="00291850" w:rsidRDefault="00140DE3" w:rsidP="004843B8">
      <w:pPr>
        <w:pStyle w:val="BeforeAndAfterNote"/>
      </w:pPr>
    </w:p>
    <w:p w14:paraId="5C9B7F94" w14:textId="128EB955" w:rsidR="00CC2225" w:rsidRPr="00291850" w:rsidRDefault="004843B8" w:rsidP="00CC2225">
      <w:pPr>
        <w:keepNext/>
        <w:keepLines/>
        <w:pBdr>
          <w:left w:val="single" w:sz="12" w:space="4" w:color="auto"/>
        </w:pBdr>
        <w:ind w:left="850"/>
        <w:rPr>
          <w:i/>
        </w:rPr>
      </w:pPr>
      <w:r w:rsidRPr="00291850">
        <w:rPr>
          <w:noProof/>
        </w:rPr>
        <mc:AlternateContent>
          <mc:Choice Requires="wpg">
            <w:drawing>
              <wp:inline distT="0" distB="0" distL="0" distR="0" wp14:anchorId="33668DEC" wp14:editId="005F5E4C">
                <wp:extent cx="190500" cy="190500"/>
                <wp:effectExtent l="0" t="0" r="0" b="0"/>
                <wp:docPr id="1751753036" name="Group 175175303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51753037"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38"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3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2D3572B" id="Group 175175303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00CC2225" w:rsidRPr="00291850">
        <w:rPr>
          <w:rStyle w:val="HeadStrongChar"/>
        </w:rPr>
        <w:br/>
      </w:r>
      <w:r w:rsidR="007E0BE2" w:rsidRPr="00291850">
        <w:rPr>
          <w:rFonts w:eastAsia="Times New Roman"/>
          <w:i/>
          <w:iCs/>
        </w:rPr>
        <w:t xml:space="preserve">The </w:t>
      </w:r>
      <w:r w:rsidR="00F65BA3">
        <w:rPr>
          <w:rFonts w:eastAsia="Times New Roman"/>
          <w:i/>
          <w:iCs/>
        </w:rPr>
        <w:t>eDiscovery Search</w:t>
      </w:r>
      <w:r w:rsidR="007E0BE2" w:rsidRPr="00291850">
        <w:rPr>
          <w:rFonts w:eastAsia="Times New Roman"/>
          <w:i/>
          <w:iCs/>
        </w:rPr>
        <w:t xml:space="preserve"> will run after creation. </w:t>
      </w:r>
      <w:r w:rsidR="007E0BE2" w:rsidRPr="00291850">
        <w:rPr>
          <w:i/>
          <w:iCs/>
          <w:noProof/>
        </w:rPr>
        <w:t xml:space="preserve">The time it takes to complete the search depends on the amount of data, the complexity of the search query, and the location where the data is stored. Refer to </w:t>
      </w:r>
      <w:hyperlink r:id="rId33" w:history="1">
        <w:r w:rsidR="007E0BE2" w:rsidRPr="00291850">
          <w:rPr>
            <w:rStyle w:val="Hyperlink"/>
            <w:i/>
            <w:iCs/>
            <w:noProof/>
          </w:rPr>
          <w:t>Limits in eDiscovery</w:t>
        </w:r>
      </w:hyperlink>
      <w:r w:rsidR="007E0BE2" w:rsidRPr="00291850">
        <w:rPr>
          <w:i/>
          <w:iCs/>
          <w:noProof/>
        </w:rPr>
        <w:t xml:space="preserve"> </w:t>
      </w:r>
      <w:r w:rsidR="007E0BE2" w:rsidRPr="00291850">
        <w:rPr>
          <w:i/>
          <w:iCs/>
        </w:rPr>
        <w:t>for details.</w:t>
      </w:r>
    </w:p>
    <w:p w14:paraId="547A3DA3" w14:textId="77777777" w:rsidR="00CC2225" w:rsidRPr="00291850" w:rsidRDefault="00CC2225" w:rsidP="004843B8">
      <w:pPr>
        <w:pStyle w:val="BeforeAndAfterNote"/>
      </w:pPr>
    </w:p>
    <w:p w14:paraId="709B6D21" w14:textId="74C537C2" w:rsidR="00AB5296" w:rsidRPr="00291850" w:rsidRDefault="00F65BA3" w:rsidP="00AB5296">
      <w:pPr>
        <w:pStyle w:val="Heading3"/>
        <w:numPr>
          <w:ilvl w:val="2"/>
          <w:numId w:val="1"/>
        </w:numPr>
      </w:pPr>
      <w:bookmarkStart w:id="75" w:name="_Toc215823289"/>
      <w:r>
        <w:lastRenderedPageBreak/>
        <w:t>eDiscovery Search</w:t>
      </w:r>
      <w:r w:rsidR="006D48A8" w:rsidRPr="00291850">
        <w:t xml:space="preserve"> </w:t>
      </w:r>
      <w:bookmarkStart w:id="76" w:name="_Toc71620508"/>
      <w:r w:rsidR="00AB5296" w:rsidRPr="00291850">
        <w:t xml:space="preserve">– </w:t>
      </w:r>
      <w:bookmarkEnd w:id="76"/>
      <w:r>
        <w:t>Out-of-box Sensitive Info Types</w:t>
      </w:r>
      <w:bookmarkEnd w:id="75"/>
    </w:p>
    <w:p w14:paraId="15B67FCE" w14:textId="77777777" w:rsidR="00CE234B" w:rsidRPr="00291850" w:rsidRDefault="00CE234B" w:rsidP="00CE234B">
      <w:pPr>
        <w:pStyle w:val="Heading5"/>
      </w:pPr>
      <w:r w:rsidRPr="00291850">
        <w:t>Guidance</w:t>
      </w:r>
    </w:p>
    <w:p w14:paraId="1551BC35" w14:textId="0EE90702" w:rsidR="00CE234B" w:rsidRPr="00291850" w:rsidRDefault="00CE234B" w:rsidP="00CE234B">
      <w:r w:rsidRPr="00291850">
        <w:t xml:space="preserve">The </w:t>
      </w:r>
      <w:r w:rsidR="00F65BA3" w:rsidRPr="00F65BA3">
        <w:rPr>
          <w:i/>
        </w:rPr>
        <w:t>Automated Discovery</w:t>
      </w:r>
      <w:r w:rsidRPr="00291850">
        <w:t xml:space="preserve"> </w:t>
      </w:r>
      <w:r w:rsidR="00394F5A" w:rsidRPr="00291850">
        <w:t xml:space="preserve">process </w:t>
      </w:r>
      <w:r w:rsidRPr="00291850">
        <w:t xml:space="preserve">leverages </w:t>
      </w:r>
      <w:r w:rsidR="00F65BA3">
        <w:t>Microsoft Purview eDiscovery</w:t>
      </w:r>
      <w:r w:rsidRPr="00291850">
        <w:t xml:space="preserve"> for the discovery of </w:t>
      </w:r>
      <w:r w:rsidR="00F65BA3">
        <w:t>Out-of-box Sensitive Info Types</w:t>
      </w:r>
      <w:r w:rsidRPr="00291850">
        <w:t xml:space="preserve"> such as credit card numbers and passport numbers. A new search will be configured and targeted to specific data locations and types in the customer’s tenant. In this section we will provide a sample configuration that discovers credit card numbers and social security numbers in data that is stored in SharePoint Online and OneDrive for Business.</w:t>
      </w:r>
      <w:r w:rsidRPr="00291850">
        <w:rPr>
          <w:rStyle w:val="Strong"/>
        </w:rPr>
        <w:t xml:space="preserve"> The sample search configuration should be updated to match customer requirements by adding or replacing </w:t>
      </w:r>
      <w:r w:rsidR="00F65BA3">
        <w:rPr>
          <w:rStyle w:val="Strong"/>
        </w:rPr>
        <w:t>Sensitive Info Types</w:t>
      </w:r>
      <w:r w:rsidRPr="00291850">
        <w:t xml:space="preserve">. An overview of all available </w:t>
      </w:r>
      <w:r w:rsidR="00F65BA3">
        <w:t>Sensitive Info Types</w:t>
      </w:r>
      <w:r w:rsidRPr="00291850">
        <w:t xml:space="preserve"> can be found at </w:t>
      </w:r>
      <w:hyperlink r:id="rId34" w:history="1">
        <w:r w:rsidRPr="00291850">
          <w:rPr>
            <w:rStyle w:val="Hyperlink"/>
          </w:rPr>
          <w:t>Sensitive information type entity definitions</w:t>
        </w:r>
      </w:hyperlink>
      <w:r w:rsidRPr="00291850">
        <w:rPr>
          <w:rStyle w:val="Hyperlink"/>
        </w:rPr>
        <w:t>.</w:t>
      </w:r>
      <w:r w:rsidRPr="00291850">
        <w:t xml:space="preserve"> </w:t>
      </w:r>
    </w:p>
    <w:p w14:paraId="7BAE03D5" w14:textId="77777777" w:rsidR="00CE234B" w:rsidRPr="00291850" w:rsidRDefault="00CE234B" w:rsidP="00CE234B">
      <w:pPr>
        <w:pStyle w:val="Heading5"/>
      </w:pPr>
      <w:r w:rsidRPr="00291850">
        <w:t>Objective(s)</w:t>
      </w:r>
    </w:p>
    <w:p w14:paraId="5DD606A0" w14:textId="43024912" w:rsidR="00CE234B" w:rsidRPr="00291850" w:rsidRDefault="00CE234B">
      <w:pPr>
        <w:pStyle w:val="ListParagraph"/>
        <w:numPr>
          <w:ilvl w:val="0"/>
          <w:numId w:val="12"/>
        </w:numPr>
      </w:pPr>
      <w:r w:rsidRPr="00291850">
        <w:t>Create a</w:t>
      </w:r>
      <w:r w:rsidR="008570C1" w:rsidRPr="00291850">
        <w:t>n</w:t>
      </w:r>
      <w:r w:rsidRPr="00291850">
        <w:t xml:space="preserve"> </w:t>
      </w:r>
      <w:r w:rsidR="00F65BA3">
        <w:t>eDiscovery Search</w:t>
      </w:r>
      <w:r w:rsidRPr="00291850">
        <w:t xml:space="preserve"> to be used by the </w:t>
      </w:r>
      <w:r w:rsidR="00F65BA3" w:rsidRPr="00F65BA3">
        <w:rPr>
          <w:bCs/>
          <w:color w:val="000000" w:themeColor="text1"/>
          <w:szCs w:val="18"/>
        </w:rPr>
        <w:t>Automated Discovery</w:t>
      </w:r>
      <w:r w:rsidRPr="00291850">
        <w:t xml:space="preserve"> to identify credit card </w:t>
      </w:r>
      <w:proofErr w:type="gramStart"/>
      <w:r w:rsidRPr="00291850">
        <w:t>numbers</w:t>
      </w:r>
      <w:proofErr w:type="gramEnd"/>
      <w:r w:rsidRPr="00291850">
        <w:t xml:space="preserve"> data stored in SharePoint Online (SharePoint Online sites, OneDrive for Business accounts, Teams files, and Microsoft 365 Group sites).</w:t>
      </w:r>
    </w:p>
    <w:p w14:paraId="76C918E4" w14:textId="048F6D04" w:rsidR="00CE234B" w:rsidRPr="00291850" w:rsidRDefault="00F65BA3" w:rsidP="00A51969">
      <w:pPr>
        <w:pStyle w:val="Heading5"/>
      </w:pPr>
      <w:bookmarkStart w:id="77" w:name="_Ref21428139"/>
      <w:r>
        <w:t>Automated Discovery</w:t>
      </w:r>
      <w:r w:rsidR="00CE234B" w:rsidRPr="00291850">
        <w:t xml:space="preserve"> target locations</w:t>
      </w:r>
    </w:p>
    <w:p w14:paraId="1BCCCAD5" w14:textId="0765A459" w:rsidR="00CE234B" w:rsidRPr="00291850" w:rsidRDefault="00F65BA3">
      <w:pPr>
        <w:pStyle w:val="ListParagraph"/>
        <w:numPr>
          <w:ilvl w:val="0"/>
          <w:numId w:val="15"/>
        </w:numPr>
      </w:pPr>
      <w:r>
        <w:t>SharePoint Online</w:t>
      </w:r>
      <w:r w:rsidR="00CE234B" w:rsidRPr="00291850">
        <w:t xml:space="preserve"> - existing data prior to start of the </w:t>
      </w:r>
      <w:r>
        <w:t>Data Security Check</w:t>
      </w:r>
    </w:p>
    <w:p w14:paraId="1A8E055A" w14:textId="2BCB8BED" w:rsidR="00CE234B" w:rsidRPr="00291850" w:rsidRDefault="00F65BA3">
      <w:pPr>
        <w:pStyle w:val="ListParagraph"/>
        <w:numPr>
          <w:ilvl w:val="0"/>
          <w:numId w:val="15"/>
        </w:numPr>
      </w:pPr>
      <w:r>
        <w:t>SharePoint Online</w:t>
      </w:r>
      <w:r w:rsidR="00CE234B" w:rsidRPr="00291850">
        <w:t xml:space="preserve"> - new data since the start of the </w:t>
      </w:r>
      <w:r>
        <w:t>Data Security Check</w:t>
      </w:r>
    </w:p>
    <w:p w14:paraId="55701B78" w14:textId="1C8D8902" w:rsidR="00CE234B" w:rsidRPr="00291850" w:rsidRDefault="00F65BA3">
      <w:pPr>
        <w:pStyle w:val="ListParagraph"/>
        <w:numPr>
          <w:ilvl w:val="0"/>
          <w:numId w:val="15"/>
        </w:numPr>
      </w:pPr>
      <w:r>
        <w:t>OneDrive for Business</w:t>
      </w:r>
      <w:r w:rsidR="00CE234B" w:rsidRPr="00291850">
        <w:t xml:space="preserve"> - existing data prior to start of the </w:t>
      </w:r>
      <w:r>
        <w:t>Data Security Check</w:t>
      </w:r>
    </w:p>
    <w:p w14:paraId="48DAB943" w14:textId="0087D47B" w:rsidR="00CE234B" w:rsidRPr="00291850" w:rsidRDefault="00F65BA3">
      <w:pPr>
        <w:pStyle w:val="ListParagraph"/>
        <w:numPr>
          <w:ilvl w:val="0"/>
          <w:numId w:val="15"/>
        </w:numPr>
      </w:pPr>
      <w:r>
        <w:t>OneDrive for Business</w:t>
      </w:r>
      <w:r w:rsidR="00CE234B" w:rsidRPr="00291850">
        <w:t xml:space="preserve"> - new data since the start of the </w:t>
      </w:r>
      <w:r>
        <w:t>Data Security Check</w:t>
      </w:r>
    </w:p>
    <w:p w14:paraId="0A02240C" w14:textId="674AB837" w:rsidR="00CE234B" w:rsidRPr="00291850" w:rsidRDefault="00F65BA3">
      <w:pPr>
        <w:pStyle w:val="ListParagraph"/>
        <w:numPr>
          <w:ilvl w:val="0"/>
          <w:numId w:val="15"/>
        </w:numPr>
      </w:pPr>
      <w:proofErr w:type="gramStart"/>
      <w:r>
        <w:t>Teams</w:t>
      </w:r>
      <w:proofErr w:type="gramEnd"/>
      <w:r w:rsidR="00CE234B" w:rsidRPr="00291850">
        <w:t xml:space="preserve"> sites - existing data prior to start of the </w:t>
      </w:r>
      <w:r>
        <w:t>Data Security Check</w:t>
      </w:r>
    </w:p>
    <w:p w14:paraId="0F2D98A2" w14:textId="78910556" w:rsidR="00CE234B" w:rsidRPr="00291850" w:rsidRDefault="00F65BA3">
      <w:pPr>
        <w:pStyle w:val="ListParagraph"/>
        <w:numPr>
          <w:ilvl w:val="0"/>
          <w:numId w:val="15"/>
        </w:numPr>
      </w:pPr>
      <w:proofErr w:type="gramStart"/>
      <w:r>
        <w:t>Teams</w:t>
      </w:r>
      <w:proofErr w:type="gramEnd"/>
      <w:r w:rsidR="00CE234B" w:rsidRPr="00291850">
        <w:t xml:space="preserve"> sites - new data </w:t>
      </w:r>
      <w:proofErr w:type="gramStart"/>
      <w:r w:rsidR="00CE234B" w:rsidRPr="00291850">
        <w:t>since</w:t>
      </w:r>
      <w:proofErr w:type="gramEnd"/>
      <w:r w:rsidR="00CE234B" w:rsidRPr="00291850">
        <w:t xml:space="preserve"> the start of the </w:t>
      </w:r>
      <w:r>
        <w:t>Data Security Check</w:t>
      </w:r>
    </w:p>
    <w:p w14:paraId="63454223" w14:textId="77777777" w:rsidR="00CE234B" w:rsidRPr="00291850" w:rsidRDefault="00CE234B" w:rsidP="00CE234B">
      <w:pPr>
        <w:pStyle w:val="Heading5"/>
      </w:pPr>
      <w:r w:rsidRPr="00291850">
        <w:t>Background reading</w:t>
      </w:r>
      <w:bookmarkEnd w:id="77"/>
    </w:p>
    <w:p w14:paraId="730716E6" w14:textId="77777777" w:rsidR="00CE234B" w:rsidRPr="00291850" w:rsidRDefault="00CE234B" w:rsidP="00CE234B">
      <w:r w:rsidRPr="00291850">
        <w:t>For more information refer to:</w:t>
      </w:r>
    </w:p>
    <w:p w14:paraId="72065BC1" w14:textId="77777777" w:rsidR="00CE234B" w:rsidRPr="00291850" w:rsidRDefault="00CE234B">
      <w:pPr>
        <w:pStyle w:val="ListParagraph"/>
        <w:numPr>
          <w:ilvl w:val="0"/>
          <w:numId w:val="16"/>
        </w:numPr>
      </w:pPr>
      <w:hyperlink r:id="rId35" w:history="1">
        <w:r w:rsidRPr="00291850">
          <w:rPr>
            <w:rStyle w:val="Hyperlink"/>
          </w:rPr>
          <w:t>Sensitive information type entity definitions</w:t>
        </w:r>
      </w:hyperlink>
      <w:r w:rsidRPr="00291850">
        <w:t xml:space="preserve"> </w:t>
      </w:r>
    </w:p>
    <w:p w14:paraId="78FAF205" w14:textId="77777777" w:rsidR="00CE234B" w:rsidRPr="00291850" w:rsidRDefault="00EB65FC">
      <w:pPr>
        <w:pStyle w:val="ListParagraph"/>
        <w:numPr>
          <w:ilvl w:val="0"/>
          <w:numId w:val="14"/>
        </w:numPr>
      </w:pPr>
      <w:hyperlink r:id="rId36" w:history="1">
        <w:r w:rsidRPr="00291850">
          <w:rPr>
            <w:rStyle w:val="Hyperlink"/>
          </w:rPr>
          <w:t>Keyword queries and search conditions for eDiscovery</w:t>
        </w:r>
      </w:hyperlink>
      <w:r w:rsidR="00CE234B" w:rsidRPr="00291850">
        <w:t xml:space="preserve"> </w:t>
      </w:r>
    </w:p>
    <w:p w14:paraId="4E23B435" w14:textId="77777777" w:rsidR="00ED5BEA" w:rsidRPr="00291850" w:rsidRDefault="00CE234B" w:rsidP="00ED5BEA">
      <w:pPr>
        <w:pStyle w:val="ListParagraph"/>
        <w:keepLines/>
        <w:numPr>
          <w:ilvl w:val="0"/>
          <w:numId w:val="14"/>
        </w:numPr>
      </w:pPr>
      <w:hyperlink r:id="rId37" w:history="1">
        <w:r w:rsidRPr="00291850">
          <w:rPr>
            <w:rStyle w:val="Hyperlink"/>
          </w:rPr>
          <w:t>Keyword Query Language (KQL) syntax reference</w:t>
        </w:r>
      </w:hyperlink>
    </w:p>
    <w:p w14:paraId="4AC541F9" w14:textId="77777777" w:rsidR="003324F7" w:rsidRPr="00291850" w:rsidRDefault="003324F7" w:rsidP="003324F7">
      <w:pPr>
        <w:pStyle w:val="ListParagraph"/>
        <w:keepLines/>
        <w:numPr>
          <w:ilvl w:val="0"/>
          <w:numId w:val="14"/>
        </w:numPr>
        <w:rPr>
          <w:rStyle w:val="Hyperlink"/>
          <w:color w:val="auto"/>
          <w:u w:val="none"/>
        </w:rPr>
      </w:pPr>
      <w:hyperlink r:id="rId38" w:history="1">
        <w:r w:rsidRPr="00291850">
          <w:rPr>
            <w:rStyle w:val="Hyperlink"/>
          </w:rPr>
          <w:t>Get started with eDiscovery</w:t>
        </w:r>
      </w:hyperlink>
      <w:r w:rsidRPr="00291850">
        <w:t>.</w:t>
      </w:r>
    </w:p>
    <w:p w14:paraId="0C80DCCE" w14:textId="77777777" w:rsidR="003324F7" w:rsidRPr="00291850" w:rsidRDefault="003324F7" w:rsidP="003324F7">
      <w:pPr>
        <w:pStyle w:val="ListParagraph"/>
        <w:keepNext w:val="0"/>
        <w:keepLines/>
        <w:numPr>
          <w:ilvl w:val="0"/>
          <w:numId w:val="14"/>
        </w:numPr>
      </w:pPr>
      <w:hyperlink r:id="rId39" w:history="1">
        <w:r w:rsidRPr="00291850">
          <w:rPr>
            <w:rStyle w:val="Hyperlink"/>
          </w:rPr>
          <w:t>Upcoming changes to Microsoft Purview eDiscovery</w:t>
        </w:r>
      </w:hyperlink>
      <w:r w:rsidRPr="00291850">
        <w:t xml:space="preserve"> </w:t>
      </w:r>
    </w:p>
    <w:p w14:paraId="46A37B2A" w14:textId="3E7805BF" w:rsidR="00CE234B" w:rsidRPr="00291850" w:rsidRDefault="00CE234B" w:rsidP="00CE234B">
      <w:pPr>
        <w:pStyle w:val="Heading5"/>
      </w:pPr>
      <w:r w:rsidRPr="00291850">
        <w:t xml:space="preserve">Instructions </w:t>
      </w:r>
      <w:r w:rsidR="00E4714C" w:rsidRPr="00291850">
        <w:t>–</w:t>
      </w:r>
      <w:r w:rsidRPr="00291850">
        <w:t xml:space="preserve"> Create a new </w:t>
      </w:r>
      <w:r w:rsidR="00F65BA3">
        <w:t>eDiscovery Search</w:t>
      </w:r>
      <w:r w:rsidRPr="00291850">
        <w:t>.</w:t>
      </w:r>
    </w:p>
    <w:p w14:paraId="08B8DA2B" w14:textId="4ABB25AA" w:rsidR="00A821FF" w:rsidRPr="00291850" w:rsidRDefault="00A821FF" w:rsidP="00A821FF">
      <w:pPr>
        <w:pStyle w:val="ListParagraph"/>
        <w:numPr>
          <w:ilvl w:val="0"/>
          <w:numId w:val="11"/>
        </w:numPr>
        <w:ind w:left="714" w:hanging="357"/>
        <w:rPr>
          <w:rFonts w:eastAsia="Times New Roman"/>
        </w:rPr>
      </w:pPr>
      <w:r w:rsidRPr="00291850">
        <w:rPr>
          <w:rFonts w:eastAsia="Times New Roman"/>
        </w:rPr>
        <w:t xml:space="preserve">Browse to the </w:t>
      </w:r>
      <w:r w:rsidR="00F65BA3" w:rsidRPr="00F65BA3">
        <w:rPr>
          <w:rFonts w:eastAsia="Times New Roman"/>
          <w:b/>
        </w:rPr>
        <w:t>Microsoft Purview portal</w:t>
      </w:r>
      <w:r w:rsidRPr="00291850">
        <w:rPr>
          <w:rFonts w:eastAsia="Times New Roman"/>
        </w:rPr>
        <w:t xml:space="preserve"> at </w:t>
      </w:r>
      <w:hyperlink r:id="rId40" w:history="1">
        <w:r w:rsidRPr="00291850">
          <w:rPr>
            <w:rStyle w:val="Hyperlink"/>
            <w:rFonts w:eastAsia="Times New Roman"/>
          </w:rPr>
          <w:t>https://purview.microsoft.com/</w:t>
        </w:r>
      </w:hyperlink>
      <w:r w:rsidRPr="00291850">
        <w:rPr>
          <w:rFonts w:eastAsia="Times New Roman"/>
        </w:rPr>
        <w:t xml:space="preserve"> and log in with Tenant Admin credentials or a user account that is a member of your </w:t>
      </w:r>
      <w:r w:rsidR="00F65BA3">
        <w:rPr>
          <w:rFonts w:eastAsia="Times New Roman"/>
        </w:rPr>
        <w:t>Data Security Check</w:t>
      </w:r>
      <w:r w:rsidRPr="00291850">
        <w:rPr>
          <w:rFonts w:eastAsia="Times New Roman"/>
        </w:rPr>
        <w:t xml:space="preserve"> team and has been assigned the appropriate permissions.</w:t>
      </w:r>
    </w:p>
    <w:p w14:paraId="36966A48" w14:textId="77777777" w:rsidR="0022712E" w:rsidRPr="00291850" w:rsidRDefault="00A821FF" w:rsidP="0022712E">
      <w:pPr>
        <w:pStyle w:val="ListParagraph"/>
        <w:numPr>
          <w:ilvl w:val="0"/>
          <w:numId w:val="11"/>
        </w:numPr>
        <w:ind w:left="714" w:hanging="357"/>
      </w:pPr>
      <w:r w:rsidRPr="00291850">
        <w:t xml:space="preserve">In the </w:t>
      </w:r>
      <w:r w:rsidRPr="00291850">
        <w:rPr>
          <w:i/>
          <w:iCs/>
        </w:rPr>
        <w:t>navigation bar</w:t>
      </w:r>
      <w:r w:rsidRPr="00291850">
        <w:t xml:space="preserve"> on the left side, click on </w:t>
      </w:r>
      <w:proofErr w:type="gramStart"/>
      <w:r w:rsidRPr="00291850">
        <w:rPr>
          <w:b/>
          <w:bCs/>
        </w:rPr>
        <w:t>Solutions</w:t>
      </w:r>
      <w:r w:rsidRPr="00291850" w:rsidDel="006D44C6">
        <w:t xml:space="preserve"> </w:t>
      </w:r>
      <w:r w:rsidRPr="00291850">
        <w:t>.</w:t>
      </w:r>
      <w:proofErr w:type="gramEnd"/>
      <w:r w:rsidRPr="00291850">
        <w:t xml:space="preserve"> </w:t>
      </w:r>
    </w:p>
    <w:p w14:paraId="43780AA6" w14:textId="77777777" w:rsidR="0022712E" w:rsidRPr="00291850" w:rsidRDefault="0022712E" w:rsidP="0022712E">
      <w:pPr>
        <w:pStyle w:val="ListParagraph"/>
        <w:numPr>
          <w:ilvl w:val="0"/>
          <w:numId w:val="11"/>
        </w:numPr>
        <w:ind w:left="714" w:hanging="357"/>
      </w:pPr>
      <w:r w:rsidRPr="00291850">
        <w:t xml:space="preserve">In the </w:t>
      </w:r>
      <w:r w:rsidRPr="00291850">
        <w:rPr>
          <w:i/>
          <w:iCs/>
        </w:rPr>
        <w:t>Solutions navigator</w:t>
      </w:r>
      <w:r w:rsidRPr="00291850">
        <w:t xml:space="preserve">, click on </w:t>
      </w:r>
      <w:r w:rsidRPr="00291850">
        <w:rPr>
          <w:b/>
          <w:bCs/>
        </w:rPr>
        <w:t>eDiscovery</w:t>
      </w:r>
      <w:r w:rsidRPr="00291850">
        <w:t>.</w:t>
      </w:r>
    </w:p>
    <w:p w14:paraId="6F3D4883" w14:textId="77777777" w:rsidR="0022712E" w:rsidRPr="00291850" w:rsidRDefault="0022712E" w:rsidP="0022712E">
      <w:pPr>
        <w:pStyle w:val="ListParagraph"/>
        <w:numPr>
          <w:ilvl w:val="0"/>
          <w:numId w:val="11"/>
        </w:numPr>
        <w:ind w:left="714" w:hanging="357"/>
      </w:pPr>
      <w:r w:rsidRPr="00291850">
        <w:t xml:space="preserve">On the </w:t>
      </w:r>
      <w:r w:rsidRPr="00291850">
        <w:rPr>
          <w:i/>
          <w:iCs/>
        </w:rPr>
        <w:t>eDiscovery</w:t>
      </w:r>
      <w:r w:rsidRPr="00291850">
        <w:t xml:space="preserve"> solution card, click on </w:t>
      </w:r>
      <w:r w:rsidRPr="00291850">
        <w:rPr>
          <w:b/>
          <w:bCs/>
        </w:rPr>
        <w:t>Cases</w:t>
      </w:r>
      <w:r w:rsidRPr="00291850">
        <w:t>.</w:t>
      </w:r>
    </w:p>
    <w:p w14:paraId="1D13AB00" w14:textId="1AAE72BD" w:rsidR="00C03A9D" w:rsidRPr="00291850" w:rsidRDefault="00C03A9D" w:rsidP="00C03A9D">
      <w:pPr>
        <w:pStyle w:val="ListParagraph"/>
        <w:numPr>
          <w:ilvl w:val="0"/>
          <w:numId w:val="11"/>
        </w:numPr>
        <w:ind w:left="714" w:hanging="357"/>
      </w:pPr>
      <w:r w:rsidRPr="00291850">
        <w:t xml:space="preserve">On the </w:t>
      </w:r>
      <w:r w:rsidRPr="00291850">
        <w:rPr>
          <w:i/>
          <w:iCs/>
        </w:rPr>
        <w:t>Cases</w:t>
      </w:r>
      <w:r w:rsidRPr="00291850">
        <w:t xml:space="preserve"> page, click on the previously created case </w:t>
      </w:r>
      <w:proofErr w:type="spellStart"/>
      <w:r w:rsidR="00F65BA3">
        <w:rPr>
          <w:b/>
          <w:bCs/>
        </w:rPr>
        <w:t>DataSecurityCheck</w:t>
      </w:r>
      <w:proofErr w:type="spellEnd"/>
      <w:r w:rsidR="00F65BA3">
        <w:rPr>
          <w:b/>
          <w:bCs/>
        </w:rPr>
        <w:t>-</w:t>
      </w:r>
      <w:r w:rsidRPr="00291850">
        <w:rPr>
          <w:b/>
          <w:bCs/>
        </w:rPr>
        <w:t>Case</w:t>
      </w:r>
      <w:r w:rsidRPr="00291850">
        <w:t>.</w:t>
      </w:r>
    </w:p>
    <w:p w14:paraId="1693D793" w14:textId="5E34DB66" w:rsidR="00C03A9D" w:rsidRPr="00291850" w:rsidRDefault="00C03A9D" w:rsidP="00C03A9D">
      <w:pPr>
        <w:pStyle w:val="ListParagraph"/>
        <w:numPr>
          <w:ilvl w:val="0"/>
          <w:numId w:val="11"/>
        </w:numPr>
        <w:ind w:left="714" w:hanging="357"/>
      </w:pPr>
      <w:r w:rsidRPr="00291850">
        <w:t xml:space="preserve">On the </w:t>
      </w:r>
      <w:proofErr w:type="spellStart"/>
      <w:r w:rsidR="00F65BA3">
        <w:rPr>
          <w:i/>
          <w:iCs/>
        </w:rPr>
        <w:t>DataSecurityCheck</w:t>
      </w:r>
      <w:proofErr w:type="spellEnd"/>
      <w:r w:rsidR="00F65BA3">
        <w:rPr>
          <w:i/>
          <w:iCs/>
        </w:rPr>
        <w:t>-</w:t>
      </w:r>
      <w:r w:rsidRPr="00291850">
        <w:rPr>
          <w:i/>
          <w:iCs/>
        </w:rPr>
        <w:t>Case</w:t>
      </w:r>
      <w:r w:rsidRPr="00291850">
        <w:rPr>
          <w:b/>
          <w:bCs/>
        </w:rPr>
        <w:t xml:space="preserve">, </w:t>
      </w:r>
      <w:r w:rsidRPr="00291850">
        <w:t xml:space="preserve">on the </w:t>
      </w:r>
      <w:r w:rsidRPr="00291850">
        <w:rPr>
          <w:i/>
          <w:iCs/>
        </w:rPr>
        <w:t>Searches</w:t>
      </w:r>
      <w:r w:rsidRPr="00291850">
        <w:t xml:space="preserve"> tab, click </w:t>
      </w:r>
      <w:r w:rsidRPr="00291850">
        <w:rPr>
          <w:b/>
          <w:bCs/>
        </w:rPr>
        <w:t>Create a search</w:t>
      </w:r>
      <w:r w:rsidRPr="00291850">
        <w:t>.</w:t>
      </w:r>
    </w:p>
    <w:p w14:paraId="40C1DB33" w14:textId="258A38A7" w:rsidR="00C03A9D" w:rsidRPr="00291850" w:rsidRDefault="003A5FB4" w:rsidP="00CD3200">
      <w:pPr>
        <w:pStyle w:val="ListParagraph"/>
        <w:numPr>
          <w:ilvl w:val="0"/>
          <w:numId w:val="11"/>
        </w:numPr>
        <w:ind w:left="714" w:hanging="357"/>
      </w:pPr>
      <w:r w:rsidRPr="00291850">
        <w:rPr>
          <w:rFonts w:eastAsia="Times New Roman"/>
          <w:b/>
          <w:bCs/>
        </w:rPr>
        <w:t>Name</w:t>
      </w:r>
      <w:r w:rsidRPr="00291850">
        <w:rPr>
          <w:rFonts w:eastAsia="Times New Roman"/>
        </w:rPr>
        <w:t xml:space="preserve"> your new </w:t>
      </w:r>
      <w:r w:rsidR="00F65BA3">
        <w:t>eDiscovery Search</w:t>
      </w:r>
      <w:r w:rsidRPr="00291850">
        <w:rPr>
          <w:rFonts w:eastAsia="Times New Roman"/>
        </w:rPr>
        <w:t xml:space="preserve"> </w:t>
      </w:r>
      <w:proofErr w:type="spellStart"/>
      <w:r w:rsidR="00F65BA3">
        <w:rPr>
          <w:rFonts w:eastAsia="Times New Roman"/>
          <w:b/>
          <w:bCs/>
        </w:rPr>
        <w:t>DataSecurityCheck</w:t>
      </w:r>
      <w:proofErr w:type="spellEnd"/>
      <w:r w:rsidR="00F65BA3">
        <w:rPr>
          <w:rFonts w:eastAsia="Times New Roman"/>
          <w:b/>
          <w:bCs/>
        </w:rPr>
        <w:t>-</w:t>
      </w:r>
      <w:r w:rsidRPr="00291850">
        <w:rPr>
          <w:rFonts w:eastAsia="Times New Roman"/>
          <w:b/>
          <w:bCs/>
        </w:rPr>
        <w:t>CS-</w:t>
      </w:r>
      <w:proofErr w:type="spellStart"/>
      <w:r w:rsidR="00EE55B0" w:rsidRPr="00291850">
        <w:rPr>
          <w:rFonts w:eastAsia="Times New Roman"/>
          <w:b/>
          <w:bCs/>
        </w:rPr>
        <w:t>OutOfBox</w:t>
      </w:r>
      <w:proofErr w:type="spellEnd"/>
      <w:r w:rsidR="00EE55B0" w:rsidRPr="00291850">
        <w:rPr>
          <w:rFonts w:eastAsia="Times New Roman"/>
          <w:b/>
          <w:bCs/>
        </w:rPr>
        <w:t>-SharePoint</w:t>
      </w:r>
      <w:r w:rsidRPr="00291850">
        <w:rPr>
          <w:rFonts w:eastAsia="Times New Roman"/>
        </w:rPr>
        <w:t xml:space="preserve"> and provide a meaningful </w:t>
      </w:r>
      <w:r w:rsidRPr="00291850">
        <w:rPr>
          <w:rFonts w:eastAsia="Times New Roman"/>
          <w:b/>
          <w:bCs/>
        </w:rPr>
        <w:t>Description</w:t>
      </w:r>
      <w:r w:rsidRPr="00291850">
        <w:rPr>
          <w:rFonts w:eastAsia="Times New Roman"/>
        </w:rPr>
        <w:t>.</w:t>
      </w:r>
    </w:p>
    <w:p w14:paraId="6803013A" w14:textId="77777777" w:rsidR="00B67B08" w:rsidRPr="00291850" w:rsidRDefault="00B67B08" w:rsidP="00B67B08">
      <w:pPr>
        <w:pStyle w:val="ListParagraph"/>
        <w:keepNext w:val="0"/>
        <w:numPr>
          <w:ilvl w:val="0"/>
          <w:numId w:val="11"/>
        </w:numPr>
        <w:ind w:left="714" w:hanging="357"/>
        <w:rPr>
          <w:rFonts w:eastAsia="Times New Roman"/>
        </w:rPr>
      </w:pPr>
      <w:r w:rsidRPr="00291850">
        <w:rPr>
          <w:rFonts w:eastAsia="Times New Roman"/>
        </w:rPr>
        <w:t xml:space="preserve">Click </w:t>
      </w:r>
      <w:r w:rsidRPr="00291850">
        <w:rPr>
          <w:rFonts w:eastAsia="Times New Roman"/>
          <w:b/>
          <w:bCs/>
        </w:rPr>
        <w:t>Create</w:t>
      </w:r>
      <w:r w:rsidRPr="00291850">
        <w:rPr>
          <w:rFonts w:eastAsia="Times New Roman"/>
        </w:rPr>
        <w:t>.</w:t>
      </w:r>
    </w:p>
    <w:p w14:paraId="5652F5C5" w14:textId="5F1B5D48" w:rsidR="00FF5382" w:rsidRPr="00291850" w:rsidRDefault="00FF5382" w:rsidP="00FF5382">
      <w:pPr>
        <w:pStyle w:val="ListParagraph"/>
        <w:keepNext w:val="0"/>
        <w:numPr>
          <w:ilvl w:val="0"/>
          <w:numId w:val="11"/>
        </w:numPr>
        <w:ind w:left="714" w:hanging="357"/>
        <w:rPr>
          <w:rFonts w:eastAsia="Times New Roman"/>
          <w:i/>
          <w:iCs/>
        </w:rPr>
      </w:pPr>
      <w:r w:rsidRPr="00291850">
        <w:rPr>
          <w:rFonts w:eastAsia="Times New Roman"/>
        </w:rPr>
        <w:lastRenderedPageBreak/>
        <w:t xml:space="preserve">On the </w:t>
      </w:r>
      <w:proofErr w:type="spellStart"/>
      <w:r w:rsidR="00F65BA3">
        <w:rPr>
          <w:rFonts w:eastAsia="Times New Roman"/>
          <w:i/>
          <w:iCs/>
        </w:rPr>
        <w:t>DataSecurityCheck</w:t>
      </w:r>
      <w:proofErr w:type="spellEnd"/>
      <w:r w:rsidR="00F65BA3">
        <w:rPr>
          <w:rFonts w:eastAsia="Times New Roman"/>
          <w:i/>
          <w:iCs/>
        </w:rPr>
        <w:t>-</w:t>
      </w:r>
      <w:r w:rsidR="007211CE" w:rsidRPr="00291850">
        <w:rPr>
          <w:rFonts w:eastAsia="Times New Roman"/>
          <w:i/>
          <w:iCs/>
        </w:rPr>
        <w:t>CS-</w:t>
      </w:r>
      <w:proofErr w:type="spellStart"/>
      <w:r w:rsidR="007211CE" w:rsidRPr="00291850">
        <w:rPr>
          <w:rFonts w:eastAsia="Times New Roman"/>
          <w:i/>
          <w:iCs/>
        </w:rPr>
        <w:t>OutOfBox</w:t>
      </w:r>
      <w:proofErr w:type="spellEnd"/>
      <w:r w:rsidR="007211CE" w:rsidRPr="00291850">
        <w:rPr>
          <w:rFonts w:eastAsia="Times New Roman"/>
          <w:i/>
          <w:iCs/>
        </w:rPr>
        <w:t>-SharePoint</w:t>
      </w:r>
      <w:r w:rsidRPr="00291850">
        <w:t xml:space="preserve"> page, on the </w:t>
      </w:r>
      <w:r w:rsidRPr="00291850">
        <w:rPr>
          <w:i/>
          <w:iCs/>
        </w:rPr>
        <w:t>Query</w:t>
      </w:r>
      <w:r w:rsidRPr="00291850">
        <w:t xml:space="preserve"> tab, </w:t>
      </w:r>
      <w:r w:rsidR="006D6639" w:rsidRPr="00291850">
        <w:t xml:space="preserve">on the </w:t>
      </w:r>
      <w:r w:rsidR="006D6639" w:rsidRPr="00291850">
        <w:rPr>
          <w:i/>
          <w:iCs/>
        </w:rPr>
        <w:t>Data</w:t>
      </w:r>
      <w:r w:rsidRPr="00291850">
        <w:rPr>
          <w:i/>
          <w:iCs/>
        </w:rPr>
        <w:t xml:space="preserve"> </w:t>
      </w:r>
      <w:proofErr w:type="spellStart"/>
      <w:proofErr w:type="gramStart"/>
      <w:r w:rsidRPr="00291850">
        <w:rPr>
          <w:i/>
          <w:iCs/>
        </w:rPr>
        <w:t>sources</w:t>
      </w:r>
      <w:r w:rsidRPr="00291850">
        <w:t>,</w:t>
      </w:r>
      <w:r w:rsidR="00CB0AF7" w:rsidRPr="00291850">
        <w:t>card</w:t>
      </w:r>
      <w:proofErr w:type="spellEnd"/>
      <w:proofErr w:type="gramEnd"/>
      <w:r w:rsidR="001873DB" w:rsidRPr="00291850">
        <w:t>,</w:t>
      </w:r>
      <w:r w:rsidRPr="00291850">
        <w:t xml:space="preserve"> click on </w:t>
      </w:r>
      <w:r w:rsidRPr="00291850">
        <w:rPr>
          <w:b/>
          <w:bCs/>
        </w:rPr>
        <w:t>Add tenant-wide sources</w:t>
      </w:r>
      <w:r w:rsidRPr="00291850">
        <w:t>.</w:t>
      </w:r>
    </w:p>
    <w:p w14:paraId="47AB6F64" w14:textId="77777777" w:rsidR="00FF5382" w:rsidRPr="00291850" w:rsidRDefault="00FF5382" w:rsidP="00FF5382">
      <w:pPr>
        <w:pStyle w:val="ListParagraph"/>
        <w:keepNext w:val="0"/>
        <w:numPr>
          <w:ilvl w:val="0"/>
          <w:numId w:val="11"/>
        </w:numPr>
        <w:ind w:left="714" w:hanging="357"/>
        <w:rPr>
          <w:rFonts w:eastAsia="Times New Roman"/>
        </w:rPr>
      </w:pPr>
      <w:r w:rsidRPr="00291850">
        <w:rPr>
          <w:rFonts w:eastAsia="Times New Roman"/>
        </w:rPr>
        <w:t xml:space="preserve">On the </w:t>
      </w:r>
      <w:r w:rsidRPr="00291850">
        <w:rPr>
          <w:rFonts w:eastAsia="Times New Roman"/>
          <w:i/>
          <w:iCs/>
        </w:rPr>
        <w:t>Manage sources</w:t>
      </w:r>
      <w:r w:rsidRPr="00291850">
        <w:rPr>
          <w:rFonts w:eastAsia="Times New Roman"/>
        </w:rPr>
        <w:t xml:space="preserve"> page, </w:t>
      </w:r>
      <w:r w:rsidRPr="00291850">
        <w:rPr>
          <w:rFonts w:eastAsia="Times New Roman"/>
          <w:b/>
          <w:bCs/>
        </w:rPr>
        <w:t>select</w:t>
      </w:r>
      <w:r w:rsidRPr="00291850">
        <w:rPr>
          <w:rFonts w:eastAsia="Times New Roman"/>
        </w:rPr>
        <w:t xml:space="preserve"> </w:t>
      </w:r>
      <w:r w:rsidRPr="00291850">
        <w:rPr>
          <w:rFonts w:eastAsia="Times New Roman"/>
          <w:b/>
          <w:bCs/>
        </w:rPr>
        <w:t>Sites</w:t>
      </w:r>
      <w:r w:rsidRPr="00291850">
        <w:rPr>
          <w:rFonts w:eastAsia="Times New Roman"/>
        </w:rPr>
        <w:t xml:space="preserve"> and</w:t>
      </w:r>
      <w:r w:rsidRPr="00291850">
        <w:rPr>
          <w:rFonts w:eastAsia="Times New Roman"/>
          <w:b/>
          <w:bCs/>
        </w:rPr>
        <w:t xml:space="preserve"> deselect</w:t>
      </w:r>
      <w:r w:rsidRPr="00291850">
        <w:rPr>
          <w:rFonts w:eastAsia="Times New Roman"/>
        </w:rPr>
        <w:t xml:space="preserve"> </w:t>
      </w:r>
      <w:r w:rsidRPr="00291850">
        <w:rPr>
          <w:rFonts w:eastAsia="Times New Roman"/>
          <w:b/>
          <w:bCs/>
        </w:rPr>
        <w:t>Mailboxes</w:t>
      </w:r>
      <w:r w:rsidRPr="00291850">
        <w:rPr>
          <w:rFonts w:eastAsia="Times New Roman"/>
        </w:rPr>
        <w:t>.</w:t>
      </w:r>
      <w:r w:rsidRPr="00291850">
        <w:rPr>
          <w:rFonts w:eastAsia="Times New Roman"/>
          <w:b/>
          <w:bCs/>
        </w:rPr>
        <w:br/>
      </w:r>
      <w:r w:rsidRPr="00291850">
        <w:rPr>
          <w:rFonts w:eastAsia="Times New Roman"/>
          <w:b/>
          <w:bCs/>
          <w:noProof/>
        </w:rPr>
        <w:drawing>
          <wp:inline distT="0" distB="0" distL="0" distR="0" wp14:anchorId="65B128A1" wp14:editId="587089F8">
            <wp:extent cx="2582215" cy="1209157"/>
            <wp:effectExtent l="38100" t="38100" r="104140" b="86360"/>
            <wp:docPr id="205518266" name="Picture 205518266" descr="Screenshot showing Locations, Sites are enabled, Mailboxes ar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90542" name="Picture 1482890542" descr="Screenshot showing Locations, Sites are enabled, Mailboxes are disabled."/>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582215" cy="1209157"/>
                    </a:xfrm>
                    <a:prstGeom prst="rect">
                      <a:avLst/>
                    </a:prstGeom>
                    <a:ln>
                      <a:noFill/>
                    </a:ln>
                    <a:effectLst>
                      <a:outerShdw blurRad="50800" dist="38100" dir="2700000" algn="tl" rotWithShape="0">
                        <a:prstClr val="black">
                          <a:alpha val="40000"/>
                        </a:prstClr>
                      </a:outerShdw>
                    </a:effectLst>
                  </pic:spPr>
                </pic:pic>
              </a:graphicData>
            </a:graphic>
          </wp:inline>
        </w:drawing>
      </w:r>
    </w:p>
    <w:p w14:paraId="16DD2D97" w14:textId="77777777" w:rsidR="00FF5382" w:rsidRPr="00291850" w:rsidRDefault="00FF5382" w:rsidP="00FF5382">
      <w:pPr>
        <w:pStyle w:val="ListParagraph"/>
        <w:keepNext w:val="0"/>
        <w:numPr>
          <w:ilvl w:val="0"/>
          <w:numId w:val="11"/>
        </w:numPr>
        <w:ind w:left="714" w:hanging="357"/>
        <w:rPr>
          <w:rFonts w:eastAsia="Times New Roman"/>
        </w:rPr>
      </w:pPr>
      <w:r w:rsidRPr="00291850">
        <w:rPr>
          <w:rFonts w:eastAsia="Times New Roman"/>
        </w:rPr>
        <w:t xml:space="preserve">Click </w:t>
      </w:r>
      <w:r w:rsidRPr="00291850">
        <w:rPr>
          <w:rFonts w:eastAsia="Times New Roman"/>
          <w:b/>
          <w:bCs/>
        </w:rPr>
        <w:t>Save</w:t>
      </w:r>
      <w:r w:rsidRPr="00291850">
        <w:rPr>
          <w:rFonts w:eastAsia="Times New Roman"/>
        </w:rPr>
        <w:t>.</w:t>
      </w:r>
    </w:p>
    <w:p w14:paraId="3E2AC0AA" w14:textId="77777777" w:rsidR="00B67B08" w:rsidRPr="00291850" w:rsidRDefault="00B67B08" w:rsidP="00F258D2">
      <w:pPr>
        <w:pStyle w:val="BeforeAndAfterNote"/>
      </w:pPr>
    </w:p>
    <w:p w14:paraId="092E0630" w14:textId="3CDD4DBC" w:rsidR="00600D74" w:rsidRPr="00291850" w:rsidRDefault="00600D74" w:rsidP="008E3A73">
      <w:pPr>
        <w:keepLines/>
        <w:pBdr>
          <w:left w:val="single" w:sz="12" w:space="4" w:color="auto"/>
        </w:pBdr>
        <w:ind w:left="850"/>
        <w:rPr>
          <w:bCs/>
          <w:i/>
          <w:iCs/>
        </w:rPr>
      </w:pPr>
      <w:r w:rsidRPr="00291850">
        <w:rPr>
          <w:noProof/>
        </w:rPr>
        <mc:AlternateContent>
          <mc:Choice Requires="wpg">
            <w:drawing>
              <wp:inline distT="0" distB="0" distL="0" distR="0" wp14:anchorId="7069E361" wp14:editId="2944FCD9">
                <wp:extent cx="190500" cy="190500"/>
                <wp:effectExtent l="0" t="0" r="0" b="0"/>
                <wp:docPr id="1751753065" name="Group 175175306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5175306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6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6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6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0262117" id="Group 175175306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&#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Pr="00291850">
        <w:rPr>
          <w:rFonts w:eastAsia="Times New Roman"/>
          <w:bCs/>
          <w:i/>
          <w:iCs/>
        </w:rPr>
        <w:t xml:space="preserve">By enabling SharePoint sites, </w:t>
      </w:r>
      <w:r w:rsidR="00F65BA3">
        <w:rPr>
          <w:rFonts w:eastAsia="Times New Roman"/>
          <w:bCs/>
          <w:i/>
          <w:iCs/>
        </w:rPr>
        <w:t>eDiscovery Search</w:t>
      </w:r>
      <w:r w:rsidRPr="00291850">
        <w:rPr>
          <w:rFonts w:eastAsia="Times New Roman"/>
          <w:bCs/>
          <w:i/>
          <w:iCs/>
        </w:rPr>
        <w:t xml:space="preserve"> will also search for sensitive data related to OneDrive for Business accounts, </w:t>
      </w:r>
      <w:r w:rsidR="00C3769B" w:rsidRPr="00291850">
        <w:rPr>
          <w:rFonts w:eastAsia="Times New Roman"/>
          <w:bCs/>
          <w:i/>
          <w:iCs/>
        </w:rPr>
        <w:t xml:space="preserve">Microsoft 365 </w:t>
      </w:r>
      <w:r w:rsidR="00445FEF" w:rsidRPr="00291850">
        <w:rPr>
          <w:rFonts w:eastAsia="Times New Roman"/>
          <w:bCs/>
          <w:i/>
          <w:iCs/>
        </w:rPr>
        <w:t>G</w:t>
      </w:r>
      <w:r w:rsidRPr="00291850">
        <w:rPr>
          <w:rFonts w:eastAsia="Times New Roman"/>
          <w:bCs/>
          <w:i/>
          <w:iCs/>
        </w:rPr>
        <w:t xml:space="preserve">roup sites, Teams sites, and </w:t>
      </w:r>
      <w:r w:rsidR="00D57E76" w:rsidRPr="00291850">
        <w:rPr>
          <w:rFonts w:eastAsia="Times New Roman"/>
          <w:bCs/>
          <w:i/>
          <w:iCs/>
        </w:rPr>
        <w:t>Viva Engage (</w:t>
      </w:r>
      <w:r w:rsidRPr="00291850">
        <w:rPr>
          <w:rFonts w:eastAsia="Times New Roman"/>
          <w:bCs/>
          <w:i/>
          <w:iCs/>
        </w:rPr>
        <w:t>Yammer</w:t>
      </w:r>
      <w:r w:rsidR="00D57E76" w:rsidRPr="00291850">
        <w:rPr>
          <w:rFonts w:eastAsia="Times New Roman"/>
          <w:bCs/>
          <w:i/>
          <w:iCs/>
        </w:rPr>
        <w:t>)</w:t>
      </w:r>
      <w:r w:rsidRPr="00291850">
        <w:rPr>
          <w:rFonts w:eastAsia="Times New Roman"/>
          <w:bCs/>
          <w:i/>
          <w:iCs/>
        </w:rPr>
        <w:t xml:space="preserve"> Networks</w:t>
      </w:r>
      <w:r w:rsidRPr="00291850">
        <w:rPr>
          <w:i/>
          <w:iCs/>
        </w:rPr>
        <w:t>.</w:t>
      </w:r>
    </w:p>
    <w:p w14:paraId="45B01D67" w14:textId="77777777" w:rsidR="00384999" w:rsidRPr="00291850" w:rsidRDefault="00384999" w:rsidP="00F258D2">
      <w:pPr>
        <w:pStyle w:val="BeforeAndAfterNote"/>
      </w:pPr>
    </w:p>
    <w:p w14:paraId="1064DA94" w14:textId="2C7DCA26" w:rsidR="00384999" w:rsidRPr="00291850" w:rsidRDefault="00384999" w:rsidP="00384999">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00F65BA3">
        <w:rPr>
          <w:rFonts w:eastAsia="Times New Roman"/>
          <w:i/>
          <w:iCs/>
        </w:rPr>
        <w:t>DataSecurityCheck</w:t>
      </w:r>
      <w:proofErr w:type="spellEnd"/>
      <w:r w:rsidR="00F65BA3">
        <w:rPr>
          <w:rFonts w:eastAsia="Times New Roman"/>
          <w:i/>
          <w:iCs/>
        </w:rPr>
        <w:t>-</w:t>
      </w:r>
      <w:r w:rsidR="00775D0F" w:rsidRPr="00291850">
        <w:rPr>
          <w:rFonts w:eastAsia="Times New Roman"/>
          <w:i/>
          <w:iCs/>
        </w:rPr>
        <w:t>CS-</w:t>
      </w:r>
      <w:proofErr w:type="spellStart"/>
      <w:r w:rsidR="00775D0F" w:rsidRPr="00291850">
        <w:rPr>
          <w:rFonts w:eastAsia="Times New Roman"/>
          <w:i/>
          <w:iCs/>
        </w:rPr>
        <w:t>OutOfBox</w:t>
      </w:r>
      <w:proofErr w:type="spellEnd"/>
      <w:r w:rsidR="00775D0F" w:rsidRPr="00291850">
        <w:rPr>
          <w:rFonts w:eastAsia="Times New Roman"/>
          <w:i/>
          <w:iCs/>
        </w:rPr>
        <w:t>-SharePoint</w:t>
      </w:r>
      <w:r w:rsidRPr="00291850">
        <w:t xml:space="preserve"> page, on the </w:t>
      </w:r>
      <w:r w:rsidRPr="00291850">
        <w:rPr>
          <w:i/>
          <w:iCs/>
        </w:rPr>
        <w:t>Condition builder</w:t>
      </w:r>
      <w:r w:rsidRPr="00291850">
        <w:t xml:space="preserve"> tab, click on </w:t>
      </w:r>
      <w:r w:rsidRPr="00291850">
        <w:rPr>
          <w:b/>
          <w:bCs/>
        </w:rPr>
        <w:t>+Add conditions</w:t>
      </w:r>
      <w:r w:rsidR="00DF229E" w:rsidRPr="00291850">
        <w:rPr>
          <w:b/>
          <w:bCs/>
        </w:rPr>
        <w:t>.</w:t>
      </w:r>
    </w:p>
    <w:p w14:paraId="0822114C" w14:textId="77777777" w:rsidR="00DF229E" w:rsidRPr="00291850" w:rsidRDefault="00DF229E" w:rsidP="00DF229E">
      <w:pPr>
        <w:pStyle w:val="ListParagraph"/>
        <w:keepNext w:val="0"/>
        <w:numPr>
          <w:ilvl w:val="0"/>
          <w:numId w:val="11"/>
        </w:numPr>
        <w:ind w:left="714" w:hanging="357"/>
        <w:rPr>
          <w:rFonts w:eastAsia="Times New Roman"/>
          <w:i/>
          <w:iCs/>
        </w:rPr>
      </w:pPr>
      <w:r w:rsidRPr="00291850">
        <w:t xml:space="preserve">Click </w:t>
      </w:r>
      <w:r w:rsidRPr="00291850">
        <w:rPr>
          <w:b/>
          <w:bCs/>
        </w:rPr>
        <w:t>Show more</w:t>
      </w:r>
      <w:r w:rsidR="00504FB6" w:rsidRPr="00291850">
        <w:rPr>
          <w:b/>
          <w:bCs/>
        </w:rPr>
        <w:t>.</w:t>
      </w:r>
      <w:r w:rsidRPr="00291850">
        <w:rPr>
          <w:b/>
          <w:bCs/>
        </w:rPr>
        <w:br/>
      </w:r>
      <w:r w:rsidRPr="00291850">
        <w:rPr>
          <w:noProof/>
          <w14:ligatures w14:val="none"/>
        </w:rPr>
        <w:drawing>
          <wp:inline distT="0" distB="0" distL="0" distR="0" wp14:anchorId="56A4C701" wp14:editId="0A7357B8">
            <wp:extent cx="780288" cy="1219200"/>
            <wp:effectExtent l="38100" t="38100" r="96520" b="95250"/>
            <wp:docPr id="1716540821" name="Picture 1" descr="Screenshot showing dropdown menu with Show Mo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0821" name="Picture 1" descr="Screenshot showing dropdown menu with Show More highlighted"/>
                    <pic:cNvPicPr/>
                  </pic:nvPicPr>
                  <pic:blipFill>
                    <a:blip r:embed="rId27"/>
                    <a:stretch>
                      <a:fillRect/>
                    </a:stretch>
                  </pic:blipFill>
                  <pic:spPr>
                    <a:xfrm>
                      <a:off x="0" y="0"/>
                      <a:ext cx="783081" cy="1223564"/>
                    </a:xfrm>
                    <a:prstGeom prst="rect">
                      <a:avLst/>
                    </a:prstGeom>
                    <a:effectLst>
                      <a:outerShdw blurRad="50800" dist="38100" dir="2700000" algn="tl" rotWithShape="0">
                        <a:prstClr val="black">
                          <a:alpha val="40000"/>
                        </a:prstClr>
                      </a:outerShdw>
                    </a:effectLst>
                  </pic:spPr>
                </pic:pic>
              </a:graphicData>
            </a:graphic>
          </wp:inline>
        </w:drawing>
      </w:r>
    </w:p>
    <w:p w14:paraId="1DFE468F" w14:textId="77777777" w:rsidR="00384999" w:rsidRPr="00291850" w:rsidRDefault="00384999" w:rsidP="00384999">
      <w:pPr>
        <w:pStyle w:val="ListParagraph"/>
        <w:numPr>
          <w:ilvl w:val="0"/>
          <w:numId w:val="11"/>
        </w:numPr>
        <w:ind w:left="714" w:hanging="357"/>
      </w:pPr>
      <w:r w:rsidRPr="00291850">
        <w:rPr>
          <w:rFonts w:eastAsia="Times New Roman"/>
        </w:rPr>
        <w:t xml:space="preserve">On the </w:t>
      </w:r>
      <w:r w:rsidRPr="00291850">
        <w:rPr>
          <w:rFonts w:eastAsia="Times New Roman"/>
          <w:i/>
          <w:iCs/>
        </w:rPr>
        <w:t>Choose which conditions to add</w:t>
      </w:r>
      <w:r w:rsidRPr="00291850">
        <w:rPr>
          <w:rFonts w:eastAsia="Times New Roman"/>
        </w:rPr>
        <w:t xml:space="preserve"> fly-out, below </w:t>
      </w:r>
      <w:r w:rsidR="00BE1C9D" w:rsidRPr="00291850">
        <w:rPr>
          <w:rFonts w:eastAsia="Times New Roman"/>
          <w:i/>
          <w:iCs/>
        </w:rPr>
        <w:t>Conditions for SharePoint and OneDrive sites</w:t>
      </w:r>
      <w:r w:rsidRPr="00291850">
        <w:rPr>
          <w:rFonts w:eastAsia="Times New Roman"/>
          <w:i/>
          <w:iCs/>
        </w:rPr>
        <w:t xml:space="preserve">, </w:t>
      </w:r>
      <w:r w:rsidRPr="00291850">
        <w:rPr>
          <w:rFonts w:eastAsia="Times New Roman"/>
        </w:rPr>
        <w:t xml:space="preserve">select </w:t>
      </w:r>
      <w:r w:rsidR="00ED1636" w:rsidRPr="00291850">
        <w:rPr>
          <w:rFonts w:eastAsia="Times New Roman"/>
          <w:b/>
          <w:bCs/>
        </w:rPr>
        <w:t>Sensitive Type</w:t>
      </w:r>
      <w:r w:rsidRPr="00291850">
        <w:rPr>
          <w:rFonts w:eastAsia="Times New Roman"/>
          <w:b/>
          <w:bCs/>
        </w:rPr>
        <w:t>.</w:t>
      </w:r>
    </w:p>
    <w:p w14:paraId="3EE5AD66" w14:textId="77777777" w:rsidR="009B1911" w:rsidRPr="00291850" w:rsidRDefault="004F62DB" w:rsidP="009B1911">
      <w:pPr>
        <w:pStyle w:val="ListParagraph"/>
        <w:keepNext w:val="0"/>
        <w:numPr>
          <w:ilvl w:val="0"/>
          <w:numId w:val="11"/>
        </w:numPr>
        <w:ind w:left="714" w:hanging="357"/>
        <w:rPr>
          <w:rFonts w:eastAsia="Times New Roman"/>
          <w:i/>
          <w:iCs/>
        </w:rPr>
      </w:pPr>
      <w:r w:rsidRPr="00291850">
        <w:t xml:space="preserve">Click on </w:t>
      </w:r>
      <w:r w:rsidRPr="00291850">
        <w:rPr>
          <w:b/>
          <w:bCs/>
        </w:rPr>
        <w:t>Apply</w:t>
      </w:r>
      <w:r w:rsidRPr="00291850">
        <w:t>.</w:t>
      </w:r>
      <w:r w:rsidR="009B1911" w:rsidRPr="00291850">
        <w:rPr>
          <w:rFonts w:eastAsia="Times New Roman"/>
        </w:rPr>
        <w:t xml:space="preserve"> </w:t>
      </w:r>
    </w:p>
    <w:p w14:paraId="0C39E68B" w14:textId="77777777" w:rsidR="009B1911" w:rsidRPr="00291850" w:rsidRDefault="009B1911" w:rsidP="009B1911">
      <w:pPr>
        <w:pStyle w:val="ListParagraph"/>
        <w:keepNext w:val="0"/>
        <w:numPr>
          <w:ilvl w:val="0"/>
          <w:numId w:val="11"/>
        </w:numPr>
        <w:ind w:left="714" w:hanging="357"/>
        <w:rPr>
          <w:rFonts w:eastAsia="Times New Roman"/>
          <w:i/>
          <w:iCs/>
        </w:rPr>
      </w:pPr>
      <w:r w:rsidRPr="00291850">
        <w:rPr>
          <w:rFonts w:eastAsia="Times New Roman"/>
        </w:rPr>
        <w:t xml:space="preserve">On the </w:t>
      </w:r>
      <w:r w:rsidRPr="00291850">
        <w:rPr>
          <w:rFonts w:eastAsia="Times New Roman"/>
          <w:i/>
          <w:iCs/>
        </w:rPr>
        <w:t>Condition builder</w:t>
      </w:r>
      <w:r w:rsidRPr="00291850">
        <w:rPr>
          <w:rFonts w:eastAsia="Times New Roman"/>
        </w:rPr>
        <w:t xml:space="preserve"> tab, next to </w:t>
      </w:r>
      <w:r w:rsidRPr="00291850">
        <w:rPr>
          <w:rFonts w:eastAsia="Times New Roman"/>
          <w:i/>
          <w:iCs/>
        </w:rPr>
        <w:t>Enter a keyword or …</w:t>
      </w:r>
      <w:r w:rsidRPr="00291850">
        <w:rPr>
          <w:rFonts w:eastAsia="Times New Roman"/>
        </w:rPr>
        <w:t xml:space="preserve">, click on the </w:t>
      </w:r>
      <w:r w:rsidR="00C8241A" w:rsidRPr="00291850">
        <w:rPr>
          <w:rFonts w:eastAsia="Times New Roman"/>
          <w:b/>
          <w:bCs/>
        </w:rPr>
        <w:t>Trashcan icon (</w:t>
      </w:r>
      <w:r w:rsidR="00C8241A" w:rsidRPr="00291850">
        <w:rPr>
          <w:rFonts w:eastAsia="Times New Roman"/>
          <w:b/>
          <w:bCs/>
          <w:noProof/>
          <w:position w:val="-4"/>
        </w:rPr>
        <w:drawing>
          <wp:inline distT="0" distB="0" distL="0" distR="0" wp14:anchorId="05F8E5F8" wp14:editId="389B1072">
            <wp:extent cx="126000" cy="146323"/>
            <wp:effectExtent l="0" t="0" r="7620" b="6350"/>
            <wp:docPr id="7103116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1623" name="Picture 1">
                      <a:extLst>
                        <a:ext uri="{C183D7F6-B498-43B3-948B-1728B52AA6E4}">
                          <adec:decorative xmlns:adec="http://schemas.microsoft.com/office/drawing/2017/decorative" val="1"/>
                        </a:ext>
                      </a:extLst>
                    </pic:cNvPr>
                    <pic:cNvPicPr/>
                  </pic:nvPicPr>
                  <pic:blipFill>
                    <a:blip r:embed="rId28"/>
                    <a:stretch>
                      <a:fillRect/>
                    </a:stretch>
                  </pic:blipFill>
                  <pic:spPr>
                    <a:xfrm>
                      <a:off x="0" y="0"/>
                      <a:ext cx="126000" cy="146323"/>
                    </a:xfrm>
                    <a:prstGeom prst="rect">
                      <a:avLst/>
                    </a:prstGeom>
                  </pic:spPr>
                </pic:pic>
              </a:graphicData>
            </a:graphic>
          </wp:inline>
        </w:drawing>
      </w:r>
      <w:r w:rsidR="00C8241A" w:rsidRPr="00291850">
        <w:rPr>
          <w:rFonts w:eastAsia="Times New Roman"/>
          <w:b/>
          <w:bCs/>
        </w:rPr>
        <w:t>)</w:t>
      </w:r>
      <w:r w:rsidR="00C8241A" w:rsidRPr="00291850">
        <w:rPr>
          <w:rFonts w:eastAsia="Times New Roman"/>
        </w:rPr>
        <w:t xml:space="preserve"> </w:t>
      </w:r>
      <w:r w:rsidRPr="00291850">
        <w:rPr>
          <w:rFonts w:eastAsia="Times New Roman"/>
        </w:rPr>
        <w:t xml:space="preserve"> to delete the </w:t>
      </w:r>
      <w:r w:rsidRPr="00291850">
        <w:rPr>
          <w:rFonts w:eastAsia="Times New Roman"/>
          <w:i/>
          <w:iCs/>
        </w:rPr>
        <w:t>Keywords</w:t>
      </w:r>
      <w:r w:rsidRPr="00291850">
        <w:rPr>
          <w:rFonts w:eastAsia="Times New Roman"/>
        </w:rPr>
        <w:t xml:space="preserve"> condition.</w:t>
      </w:r>
      <w:r w:rsidRPr="00291850">
        <w:rPr>
          <w:rFonts w:eastAsia="Times New Roman"/>
        </w:rPr>
        <w:br/>
      </w:r>
      <w:r w:rsidRPr="00291850">
        <w:rPr>
          <w:rFonts w:eastAsia="Times New Roman"/>
          <w:noProof/>
        </w:rPr>
        <w:drawing>
          <wp:inline distT="0" distB="0" distL="0" distR="0" wp14:anchorId="2FD2A57B" wp14:editId="3F231EC6">
            <wp:extent cx="3600000" cy="144605"/>
            <wp:effectExtent l="38100" t="38100" r="38735" b="103505"/>
            <wp:docPr id="1854983482" name="Picture 139" descr="Screenshot of the condition builder with Trashcan Ic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3482" name="Picture 139" descr="Screenshot of the condition builder with Trashcan Icon highligh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144605"/>
                    </a:xfrm>
                    <a:prstGeom prst="rect">
                      <a:avLst/>
                    </a:prstGeom>
                    <a:ln>
                      <a:noFill/>
                    </a:ln>
                    <a:effectLst>
                      <a:outerShdw blurRad="50800" dist="38100" dir="2700000" algn="tl" rotWithShape="0">
                        <a:prstClr val="black">
                          <a:alpha val="40000"/>
                        </a:prstClr>
                      </a:outerShdw>
                    </a:effectLst>
                  </pic:spPr>
                </pic:pic>
              </a:graphicData>
            </a:graphic>
          </wp:inline>
        </w:drawing>
      </w:r>
    </w:p>
    <w:p w14:paraId="244E16B9" w14:textId="77777777" w:rsidR="001613EB" w:rsidRPr="00291850" w:rsidRDefault="001613EB" w:rsidP="001613EB">
      <w:pPr>
        <w:pStyle w:val="ListParagraph"/>
        <w:keepNext w:val="0"/>
        <w:numPr>
          <w:ilvl w:val="0"/>
          <w:numId w:val="11"/>
        </w:numPr>
        <w:ind w:left="714" w:hanging="357"/>
        <w:rPr>
          <w:rFonts w:eastAsia="Times New Roman"/>
          <w:i/>
          <w:iCs/>
        </w:rPr>
      </w:pPr>
      <w:r w:rsidRPr="00291850">
        <w:rPr>
          <w:rFonts w:eastAsia="Times New Roman"/>
        </w:rPr>
        <w:t xml:space="preserve">Next to </w:t>
      </w:r>
      <w:r w:rsidR="00FE4481" w:rsidRPr="00291850">
        <w:rPr>
          <w:rFonts w:eastAsia="Times New Roman"/>
          <w:i/>
          <w:iCs/>
        </w:rPr>
        <w:t>Sensitive</w:t>
      </w:r>
      <w:r w:rsidRPr="00291850">
        <w:rPr>
          <w:rFonts w:eastAsia="Times New Roman"/>
        </w:rPr>
        <w:t xml:space="preserve">, verify </w:t>
      </w:r>
      <w:r w:rsidR="00FE4481" w:rsidRPr="00291850">
        <w:rPr>
          <w:rFonts w:eastAsia="Times New Roman"/>
          <w:b/>
          <w:bCs/>
        </w:rPr>
        <w:t>Equal</w:t>
      </w:r>
      <w:r w:rsidRPr="00291850">
        <w:rPr>
          <w:rFonts w:eastAsia="Times New Roman"/>
        </w:rPr>
        <w:t xml:space="preserve"> is selected and enter</w:t>
      </w:r>
      <w:r w:rsidRPr="00291850">
        <w:rPr>
          <w:rFonts w:eastAsia="Times New Roman"/>
          <w:b/>
          <w:bCs/>
        </w:rPr>
        <w:t xml:space="preserve"> </w:t>
      </w:r>
      <w:r w:rsidR="002A5D89" w:rsidRPr="00291850">
        <w:rPr>
          <w:rFonts w:eastAsia="Times New Roman"/>
          <w:b/>
          <w:bCs/>
        </w:rPr>
        <w:t>Credit Card Number</w:t>
      </w:r>
      <w:r w:rsidR="00051273" w:rsidRPr="00291850">
        <w:rPr>
          <w:rFonts w:eastAsia="Times New Roman"/>
        </w:rPr>
        <w:t xml:space="preserve">, leave the </w:t>
      </w:r>
      <w:r w:rsidR="00051273" w:rsidRPr="00291850">
        <w:rPr>
          <w:rFonts w:eastAsia="Times New Roman"/>
          <w:i/>
          <w:iCs/>
        </w:rPr>
        <w:t>Min</w:t>
      </w:r>
      <w:r w:rsidR="00051273" w:rsidRPr="00291850">
        <w:rPr>
          <w:rFonts w:eastAsia="Times New Roman"/>
        </w:rPr>
        <w:t xml:space="preserve">, </w:t>
      </w:r>
      <w:r w:rsidR="00051273" w:rsidRPr="00291850">
        <w:rPr>
          <w:rFonts w:eastAsia="Times New Roman"/>
          <w:i/>
          <w:iCs/>
        </w:rPr>
        <w:t>Max</w:t>
      </w:r>
      <w:r w:rsidR="00051273" w:rsidRPr="00291850">
        <w:rPr>
          <w:rFonts w:eastAsia="Times New Roman"/>
        </w:rPr>
        <w:t xml:space="preserve">, and </w:t>
      </w:r>
      <w:r w:rsidR="00051273" w:rsidRPr="00291850">
        <w:rPr>
          <w:rFonts w:eastAsia="Times New Roman"/>
          <w:i/>
          <w:iCs/>
        </w:rPr>
        <w:t>Confidence</w:t>
      </w:r>
      <w:r w:rsidR="00051273" w:rsidRPr="00291850">
        <w:rPr>
          <w:rFonts w:eastAsia="Times New Roman"/>
        </w:rPr>
        <w:t xml:space="preserve"> input boxes blank.</w:t>
      </w:r>
      <w:r w:rsidRPr="00291850">
        <w:rPr>
          <w:rFonts w:eastAsia="Times New Roman"/>
        </w:rPr>
        <w:t xml:space="preserve"> </w:t>
      </w:r>
      <w:r w:rsidRPr="00291850">
        <w:rPr>
          <w:rFonts w:eastAsia="Times New Roman"/>
        </w:rPr>
        <w:br/>
      </w:r>
      <w:r w:rsidRPr="00291850">
        <w:rPr>
          <w:rFonts w:eastAsia="Times New Roman"/>
          <w:noProof/>
        </w:rPr>
        <w:drawing>
          <wp:inline distT="0" distB="0" distL="0" distR="0" wp14:anchorId="41606985" wp14:editId="2ABCFA1F">
            <wp:extent cx="2880000" cy="330322"/>
            <wp:effectExtent l="38100" t="38100" r="92075" b="88900"/>
            <wp:docPr id="1783225092" name="Picture 140" descr="Screenshot of the condition builder showing Sensitive Type Equal Credit Card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5092" name="Picture 140" descr="Screenshot of the condition builder showing Sensitive Type Equal Credit Card Number"/>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880000" cy="330322"/>
                    </a:xfrm>
                    <a:prstGeom prst="rect">
                      <a:avLst/>
                    </a:prstGeom>
                    <a:ln>
                      <a:noFill/>
                    </a:ln>
                    <a:effectLst>
                      <a:outerShdw blurRad="50800" dist="38100" dir="2700000" algn="tl" rotWithShape="0">
                        <a:prstClr val="black">
                          <a:alpha val="40000"/>
                        </a:prstClr>
                      </a:outerShdw>
                    </a:effectLst>
                  </pic:spPr>
                </pic:pic>
              </a:graphicData>
            </a:graphic>
          </wp:inline>
        </w:drawing>
      </w:r>
    </w:p>
    <w:p w14:paraId="62CA81D5" w14:textId="33CE6B99" w:rsidR="007A2C04" w:rsidRPr="00291850" w:rsidRDefault="002613A7" w:rsidP="00F258D2">
      <w:pPr>
        <w:rPr>
          <w:b/>
          <w:bCs/>
          <w:u w:val="single"/>
        </w:rPr>
      </w:pPr>
      <w:r w:rsidRPr="00291850">
        <w:rPr>
          <w:b/>
          <w:bCs/>
          <w:u w:val="single"/>
        </w:rPr>
        <w:t xml:space="preserve">Add additional </w:t>
      </w:r>
      <w:r w:rsidR="00F65BA3">
        <w:rPr>
          <w:b/>
          <w:bCs/>
          <w:u w:val="single"/>
        </w:rPr>
        <w:t>Sensitive Info Types</w:t>
      </w:r>
    </w:p>
    <w:p w14:paraId="0DE3C54A" w14:textId="0D4B1D19" w:rsidR="006A6F4C" w:rsidRPr="00291850" w:rsidRDefault="006D2931" w:rsidP="006D2931">
      <w:r w:rsidRPr="00291850">
        <w:t xml:space="preserve">The </w:t>
      </w:r>
      <w:r w:rsidR="00F65BA3">
        <w:t>eDiscovery Search</w:t>
      </w:r>
      <w:r w:rsidR="0054632B" w:rsidRPr="00291850">
        <w:t xml:space="preserve"> can be extended to search for additional </w:t>
      </w:r>
      <w:r w:rsidR="00F65BA3">
        <w:t>Sensitive Info Types</w:t>
      </w:r>
      <w:r w:rsidR="00FF0724" w:rsidRPr="00291850">
        <w:t xml:space="preserve"> as defined by the customer. Repeat the steps b</w:t>
      </w:r>
      <w:r w:rsidR="00821DE2" w:rsidRPr="00291850">
        <w:t xml:space="preserve">elow for </w:t>
      </w:r>
      <w:proofErr w:type="gramStart"/>
      <w:r w:rsidR="00821DE2" w:rsidRPr="00291850">
        <w:t xml:space="preserve">each  </w:t>
      </w:r>
      <w:r w:rsidR="00F65BA3">
        <w:t>Sensitive</w:t>
      </w:r>
      <w:proofErr w:type="gramEnd"/>
      <w:r w:rsidR="00F65BA3">
        <w:t xml:space="preserve"> Info Type</w:t>
      </w:r>
      <w:r w:rsidR="00386EFB" w:rsidRPr="00291850">
        <w:t xml:space="preserve"> that needs to be added.</w:t>
      </w:r>
    </w:p>
    <w:p w14:paraId="7614537D" w14:textId="67EBF44F" w:rsidR="00386EFB" w:rsidRPr="00291850" w:rsidRDefault="00386EFB" w:rsidP="00386EFB">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00F65BA3">
        <w:rPr>
          <w:rFonts w:eastAsia="Times New Roman"/>
          <w:i/>
          <w:iCs/>
        </w:rPr>
        <w:t>DataSecurityCheck</w:t>
      </w:r>
      <w:proofErr w:type="spellEnd"/>
      <w:r w:rsidR="00F65BA3">
        <w:rPr>
          <w:rFonts w:eastAsia="Times New Roman"/>
          <w:i/>
          <w:iCs/>
        </w:rPr>
        <w:t>-</w:t>
      </w:r>
      <w:r w:rsidR="00775D0F" w:rsidRPr="00291850">
        <w:rPr>
          <w:rFonts w:eastAsia="Times New Roman"/>
          <w:i/>
          <w:iCs/>
        </w:rPr>
        <w:t>CS-</w:t>
      </w:r>
      <w:proofErr w:type="spellStart"/>
      <w:r w:rsidR="00775D0F" w:rsidRPr="00291850">
        <w:rPr>
          <w:rFonts w:eastAsia="Times New Roman"/>
          <w:i/>
          <w:iCs/>
        </w:rPr>
        <w:t>OutOfBox</w:t>
      </w:r>
      <w:proofErr w:type="spellEnd"/>
      <w:r w:rsidR="00775D0F" w:rsidRPr="00291850">
        <w:rPr>
          <w:rFonts w:eastAsia="Times New Roman"/>
          <w:i/>
          <w:iCs/>
        </w:rPr>
        <w:t>-SharePoint</w:t>
      </w:r>
      <w:r w:rsidRPr="00291850">
        <w:t xml:space="preserve"> page, on the </w:t>
      </w:r>
      <w:r w:rsidRPr="00291850">
        <w:rPr>
          <w:i/>
          <w:iCs/>
        </w:rPr>
        <w:t>Condition builder</w:t>
      </w:r>
      <w:r w:rsidRPr="00291850">
        <w:t xml:space="preserve"> tab, click on </w:t>
      </w:r>
      <w:r w:rsidRPr="00291850">
        <w:rPr>
          <w:b/>
          <w:bCs/>
        </w:rPr>
        <w:t>+Add conditions</w:t>
      </w:r>
      <w:r w:rsidRPr="00291850">
        <w:t xml:space="preserve">, and on the </w:t>
      </w:r>
      <w:proofErr w:type="gramStart"/>
      <w:r w:rsidRPr="00291850">
        <w:t>dropdown</w:t>
      </w:r>
      <w:proofErr w:type="gramEnd"/>
      <w:r w:rsidRPr="00291850">
        <w:t xml:space="preserve"> menu select </w:t>
      </w:r>
      <w:r w:rsidRPr="00291850">
        <w:rPr>
          <w:b/>
          <w:bCs/>
        </w:rPr>
        <w:t>Show more.</w:t>
      </w:r>
    </w:p>
    <w:p w14:paraId="04D3D7AD" w14:textId="77777777" w:rsidR="00B876BA" w:rsidRPr="00291850" w:rsidRDefault="00B876BA" w:rsidP="00B876BA">
      <w:pPr>
        <w:pStyle w:val="ListParagraph"/>
        <w:numPr>
          <w:ilvl w:val="0"/>
          <w:numId w:val="11"/>
        </w:numPr>
        <w:ind w:left="714" w:hanging="357"/>
      </w:pPr>
      <w:r w:rsidRPr="00291850">
        <w:rPr>
          <w:rFonts w:eastAsia="Times New Roman"/>
        </w:rPr>
        <w:lastRenderedPageBreak/>
        <w:t xml:space="preserve">On the </w:t>
      </w:r>
      <w:r w:rsidRPr="00291850">
        <w:rPr>
          <w:rFonts w:eastAsia="Times New Roman"/>
          <w:i/>
          <w:iCs/>
        </w:rPr>
        <w:t>Choose which conditions to add</w:t>
      </w:r>
      <w:r w:rsidRPr="00291850">
        <w:rPr>
          <w:rFonts w:eastAsia="Times New Roman"/>
        </w:rPr>
        <w:t xml:space="preserve"> fly-out, below </w:t>
      </w:r>
      <w:r w:rsidRPr="00291850">
        <w:rPr>
          <w:rFonts w:eastAsia="Times New Roman"/>
          <w:i/>
          <w:iCs/>
        </w:rPr>
        <w:t xml:space="preserve">Conditions for SharePoint and OneDrive sites, </w:t>
      </w:r>
      <w:r w:rsidRPr="00291850">
        <w:rPr>
          <w:rFonts w:eastAsia="Times New Roman"/>
        </w:rPr>
        <w:t xml:space="preserve">select </w:t>
      </w:r>
      <w:r w:rsidRPr="00291850">
        <w:rPr>
          <w:rFonts w:eastAsia="Times New Roman"/>
          <w:b/>
          <w:bCs/>
        </w:rPr>
        <w:t>Sensitive Type.</w:t>
      </w:r>
    </w:p>
    <w:p w14:paraId="4E05C5AA" w14:textId="77777777" w:rsidR="00B876BA" w:rsidRPr="00291850" w:rsidRDefault="00B876BA" w:rsidP="00B876BA">
      <w:pPr>
        <w:pStyle w:val="ListParagraph"/>
        <w:keepNext w:val="0"/>
        <w:numPr>
          <w:ilvl w:val="0"/>
          <w:numId w:val="11"/>
        </w:numPr>
        <w:ind w:left="714" w:hanging="357"/>
        <w:rPr>
          <w:rFonts w:eastAsia="Times New Roman"/>
          <w:i/>
          <w:iCs/>
        </w:rPr>
      </w:pPr>
      <w:r w:rsidRPr="00291850">
        <w:t xml:space="preserve">Click on </w:t>
      </w:r>
      <w:r w:rsidRPr="00291850">
        <w:rPr>
          <w:b/>
          <w:bCs/>
        </w:rPr>
        <w:t>Apply</w:t>
      </w:r>
      <w:r w:rsidRPr="00291850">
        <w:t>.</w:t>
      </w:r>
      <w:r w:rsidRPr="00291850">
        <w:rPr>
          <w:rFonts w:eastAsia="Times New Roman"/>
        </w:rPr>
        <w:t xml:space="preserve"> </w:t>
      </w:r>
    </w:p>
    <w:p w14:paraId="4E7CDEFA" w14:textId="77777777" w:rsidR="00B049F0" w:rsidRPr="00291850" w:rsidRDefault="002D1EEA" w:rsidP="00B876BA">
      <w:pPr>
        <w:pStyle w:val="ListParagraph"/>
        <w:keepNext w:val="0"/>
        <w:numPr>
          <w:ilvl w:val="0"/>
          <w:numId w:val="11"/>
        </w:numPr>
        <w:ind w:left="714" w:hanging="357"/>
        <w:rPr>
          <w:rFonts w:eastAsia="Times New Roman"/>
          <w:i/>
          <w:iCs/>
        </w:rPr>
      </w:pPr>
      <w:r w:rsidRPr="00291850">
        <w:rPr>
          <w:rFonts w:eastAsia="Times New Roman"/>
        </w:rPr>
        <w:t xml:space="preserve">On the </w:t>
      </w:r>
      <w:r w:rsidRPr="00291850">
        <w:rPr>
          <w:rFonts w:eastAsia="Times New Roman"/>
          <w:i/>
          <w:iCs/>
        </w:rPr>
        <w:t>Connection builder</w:t>
      </w:r>
      <w:r w:rsidRPr="00291850">
        <w:rPr>
          <w:rFonts w:eastAsia="Times New Roman"/>
        </w:rPr>
        <w:t xml:space="preserve"> tab, In front of </w:t>
      </w:r>
      <w:r w:rsidR="007E2924" w:rsidRPr="00291850">
        <w:rPr>
          <w:rFonts w:eastAsia="Times New Roman"/>
          <w:i/>
          <w:iCs/>
        </w:rPr>
        <w:t>Sensitive Type</w:t>
      </w:r>
      <w:r w:rsidR="007E2924" w:rsidRPr="00291850">
        <w:rPr>
          <w:rFonts w:eastAsia="Times New Roman"/>
        </w:rPr>
        <w:t xml:space="preserve">, set the logical operator to </w:t>
      </w:r>
      <w:r w:rsidR="007E2924" w:rsidRPr="00291850">
        <w:rPr>
          <w:rFonts w:eastAsia="Times New Roman"/>
          <w:b/>
          <w:bCs/>
        </w:rPr>
        <w:t>OR</w:t>
      </w:r>
      <w:r w:rsidR="00FE7CCD" w:rsidRPr="00291850">
        <w:rPr>
          <w:rFonts w:eastAsia="Times New Roman"/>
        </w:rPr>
        <w:t xml:space="preserve"> and</w:t>
      </w:r>
      <w:r w:rsidR="000C6CEF" w:rsidRPr="00291850">
        <w:rPr>
          <w:rFonts w:eastAsia="Times New Roman"/>
        </w:rPr>
        <w:t xml:space="preserve"> select the</w:t>
      </w:r>
      <w:r w:rsidR="005C6743" w:rsidRPr="00291850">
        <w:rPr>
          <w:rFonts w:eastAsia="Times New Roman"/>
          <w:b/>
          <w:bCs/>
        </w:rPr>
        <w:t xml:space="preserve"> </w:t>
      </w:r>
      <w:r w:rsidR="003E19D3" w:rsidRPr="00291850">
        <w:rPr>
          <w:rFonts w:eastAsia="Times New Roman"/>
          <w:b/>
          <w:bCs/>
        </w:rPr>
        <w:t xml:space="preserve">Out of Box </w:t>
      </w:r>
      <w:r w:rsidR="000C6CEF" w:rsidRPr="00291850">
        <w:rPr>
          <w:rFonts w:eastAsia="Times New Roman"/>
          <w:b/>
          <w:bCs/>
        </w:rPr>
        <w:t>Sensitive</w:t>
      </w:r>
      <w:r w:rsidR="005C6743" w:rsidRPr="00291850">
        <w:rPr>
          <w:rFonts w:eastAsia="Times New Roman"/>
          <w:b/>
          <w:bCs/>
        </w:rPr>
        <w:t xml:space="preserve"> Information Type</w:t>
      </w:r>
      <w:r w:rsidR="005C6743" w:rsidRPr="00291850">
        <w:rPr>
          <w:rFonts w:eastAsia="Times New Roman"/>
        </w:rPr>
        <w:t xml:space="preserve"> that </w:t>
      </w:r>
      <w:r w:rsidR="000F5B43" w:rsidRPr="00291850">
        <w:rPr>
          <w:rFonts w:eastAsia="Times New Roman"/>
        </w:rPr>
        <w:t>needs to be included in the search</w:t>
      </w:r>
      <w:r w:rsidR="00DB5A86" w:rsidRPr="00291850">
        <w:rPr>
          <w:rFonts w:eastAsia="Times New Roman"/>
        </w:rPr>
        <w:br/>
      </w:r>
      <w:r w:rsidR="00334119" w:rsidRPr="00291850">
        <w:rPr>
          <w:rFonts w:eastAsia="Times New Roman"/>
          <w:noProof/>
        </w:rPr>
        <w:t>Screenshot of the condition builder showing Sensitive Type Equal Credit Card Number</w:t>
      </w:r>
      <w:r w:rsidR="00D8428C" w:rsidRPr="00291850">
        <w:rPr>
          <w:rFonts w:eastAsia="Times New Roman"/>
          <w:noProof/>
        </w:rPr>
        <w:drawing>
          <wp:inline distT="0" distB="0" distL="0" distR="0" wp14:anchorId="2ED432D5" wp14:editId="1DAED85E">
            <wp:extent cx="3600000" cy="199440"/>
            <wp:effectExtent l="0" t="0" r="635" b="0"/>
            <wp:docPr id="250008385" name="Picture 127" descr="Screenshot of the condition builder show O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8385" name="Picture 127" descr="Screenshot of the condition builder show OR highligh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0000" cy="199440"/>
                    </a:xfrm>
                    <a:prstGeom prst="rect">
                      <a:avLst/>
                    </a:prstGeom>
                    <a:noFill/>
                  </pic:spPr>
                </pic:pic>
              </a:graphicData>
            </a:graphic>
          </wp:inline>
        </w:drawing>
      </w:r>
    </w:p>
    <w:p w14:paraId="2782FCF5" w14:textId="77777777" w:rsidR="00C45D44" w:rsidRPr="00291850" w:rsidRDefault="00E43C41" w:rsidP="00C45D44">
      <w:pPr>
        <w:pStyle w:val="ListParagraph"/>
        <w:keepNext w:val="0"/>
        <w:numPr>
          <w:ilvl w:val="0"/>
          <w:numId w:val="13"/>
        </w:numPr>
        <w:ind w:left="714" w:hanging="357"/>
      </w:pPr>
      <w:r w:rsidRPr="00291850">
        <w:rPr>
          <w:rFonts w:eastAsia="Times New Roman"/>
          <w:b/>
          <w:bCs/>
        </w:rPr>
        <w:t>Repeat</w:t>
      </w:r>
      <w:r w:rsidRPr="00291850">
        <w:rPr>
          <w:rFonts w:eastAsia="Times New Roman"/>
        </w:rPr>
        <w:t xml:space="preserve"> the steps above for every </w:t>
      </w:r>
      <w:r w:rsidR="00824CAA" w:rsidRPr="00291850">
        <w:rPr>
          <w:rFonts w:eastAsia="Times New Roman"/>
          <w:i/>
          <w:iCs/>
        </w:rPr>
        <w:t xml:space="preserve">Out of Box </w:t>
      </w:r>
      <w:r w:rsidRPr="00291850">
        <w:rPr>
          <w:rFonts w:eastAsia="Times New Roman"/>
          <w:i/>
          <w:iCs/>
        </w:rPr>
        <w:t>Sensitive Info Type</w:t>
      </w:r>
      <w:r w:rsidRPr="00291850">
        <w:rPr>
          <w:rFonts w:eastAsia="Times New Roman"/>
        </w:rPr>
        <w:t xml:space="preserve"> that needs to be additionally added.</w:t>
      </w:r>
      <w:r w:rsidR="00C45D44" w:rsidRPr="00291850">
        <w:rPr>
          <w:rFonts w:eastAsia="Times New Roman"/>
        </w:rPr>
        <w:t xml:space="preserve"> </w:t>
      </w:r>
    </w:p>
    <w:p w14:paraId="672EF833" w14:textId="77777777" w:rsidR="00FE3554" w:rsidRPr="00291850" w:rsidRDefault="00FE3554" w:rsidP="00F258D2">
      <w:pPr>
        <w:rPr>
          <w:b/>
          <w:bCs/>
          <w:u w:val="single"/>
        </w:rPr>
      </w:pPr>
      <w:r w:rsidRPr="00291850">
        <w:rPr>
          <w:b/>
          <w:bCs/>
          <w:u w:val="single"/>
        </w:rPr>
        <w:t>Run the Query</w:t>
      </w:r>
    </w:p>
    <w:p w14:paraId="0FF4BB62" w14:textId="78BC1478" w:rsidR="00C45D44" w:rsidRPr="00291850" w:rsidRDefault="00C45D44" w:rsidP="00C45D44">
      <w:pPr>
        <w:pStyle w:val="ListParagraph"/>
        <w:keepNext w:val="0"/>
        <w:numPr>
          <w:ilvl w:val="0"/>
          <w:numId w:val="13"/>
        </w:numPr>
        <w:ind w:left="714" w:hanging="357"/>
      </w:pPr>
      <w:r w:rsidRPr="00291850">
        <w:rPr>
          <w:rFonts w:eastAsia="Times New Roman"/>
        </w:rPr>
        <w:t xml:space="preserve">On the </w:t>
      </w:r>
      <w:proofErr w:type="spellStart"/>
      <w:r w:rsidR="00F65BA3">
        <w:rPr>
          <w:rFonts w:eastAsia="Times New Roman"/>
          <w:i/>
          <w:iCs/>
        </w:rPr>
        <w:t>DataSecurityCheck</w:t>
      </w:r>
      <w:proofErr w:type="spellEnd"/>
      <w:r w:rsidR="00F65BA3">
        <w:rPr>
          <w:rFonts w:eastAsia="Times New Roman"/>
          <w:i/>
          <w:iCs/>
        </w:rPr>
        <w:t>-</w:t>
      </w:r>
      <w:r w:rsidRPr="00291850">
        <w:rPr>
          <w:rFonts w:eastAsia="Times New Roman"/>
          <w:i/>
          <w:iCs/>
        </w:rPr>
        <w:t>CS-</w:t>
      </w:r>
      <w:proofErr w:type="spellStart"/>
      <w:r w:rsidRPr="00291850">
        <w:rPr>
          <w:rFonts w:eastAsia="Times New Roman"/>
          <w:i/>
          <w:iCs/>
        </w:rPr>
        <w:t>OutOfBox</w:t>
      </w:r>
      <w:proofErr w:type="spellEnd"/>
      <w:r w:rsidRPr="00291850">
        <w:rPr>
          <w:rFonts w:eastAsia="Times New Roman"/>
          <w:i/>
          <w:iCs/>
        </w:rPr>
        <w:t>-SharePoint</w:t>
      </w:r>
      <w:r w:rsidRPr="00291850">
        <w:t xml:space="preserve"> page, click on </w:t>
      </w:r>
      <w:r w:rsidRPr="00291850">
        <w:rPr>
          <w:b/>
          <w:bCs/>
        </w:rPr>
        <w:t>Run query</w:t>
      </w:r>
      <w:r w:rsidRPr="00291850">
        <w:t>.</w:t>
      </w:r>
    </w:p>
    <w:p w14:paraId="3AC565EF" w14:textId="77777777" w:rsidR="00C45D44" w:rsidRPr="00291850" w:rsidRDefault="00C45D44" w:rsidP="00C45D44">
      <w:pPr>
        <w:pStyle w:val="ListParagraph"/>
        <w:keepNext w:val="0"/>
        <w:numPr>
          <w:ilvl w:val="0"/>
          <w:numId w:val="13"/>
        </w:numPr>
        <w:ind w:left="714" w:hanging="357"/>
        <w:rPr>
          <w:rFonts w:eastAsia="Times New Roman"/>
        </w:rPr>
      </w:pPr>
      <w:r w:rsidRPr="00291850">
        <w:rPr>
          <w:rFonts w:eastAsia="Times New Roman"/>
        </w:rPr>
        <w:t xml:space="preserve">On the Choose search results flyout, below Statistics, select </w:t>
      </w:r>
      <w:r w:rsidRPr="00291850">
        <w:rPr>
          <w:rFonts w:eastAsia="Times New Roman"/>
          <w:b/>
          <w:bCs/>
        </w:rPr>
        <w:t>Include categories</w:t>
      </w:r>
      <w:r w:rsidRPr="00291850">
        <w:rPr>
          <w:rFonts w:eastAsia="Times New Roman"/>
        </w:rPr>
        <w:t xml:space="preserve"> and </w:t>
      </w:r>
      <w:r w:rsidRPr="00291850">
        <w:rPr>
          <w:rFonts w:eastAsia="Times New Roman"/>
          <w:b/>
          <w:bCs/>
        </w:rPr>
        <w:t>Include query keywords report</w:t>
      </w:r>
      <w:r w:rsidRPr="00291850">
        <w:rPr>
          <w:rFonts w:eastAsia="Times New Roman"/>
        </w:rPr>
        <w:t>.</w:t>
      </w:r>
    </w:p>
    <w:p w14:paraId="41E458AB" w14:textId="77777777" w:rsidR="00C45D44" w:rsidRPr="00291850" w:rsidRDefault="00C45D44" w:rsidP="00C45D44">
      <w:pPr>
        <w:pStyle w:val="ListParagraph"/>
        <w:keepNext w:val="0"/>
        <w:numPr>
          <w:ilvl w:val="0"/>
          <w:numId w:val="13"/>
        </w:numPr>
        <w:ind w:left="714" w:hanging="357"/>
        <w:rPr>
          <w:rFonts w:eastAsia="Times New Roman"/>
        </w:rPr>
      </w:pPr>
      <w:r w:rsidRPr="00291850">
        <w:rPr>
          <w:rFonts w:eastAsia="Times New Roman"/>
        </w:rPr>
        <w:t xml:space="preserve">Click on </w:t>
      </w:r>
      <w:r w:rsidRPr="00291850">
        <w:rPr>
          <w:rFonts w:eastAsia="Times New Roman"/>
          <w:b/>
          <w:bCs/>
        </w:rPr>
        <w:t>Run Query</w:t>
      </w:r>
      <w:r w:rsidRPr="00291850">
        <w:rPr>
          <w:rFonts w:eastAsia="Times New Roman"/>
        </w:rPr>
        <w:t xml:space="preserve">.  </w:t>
      </w:r>
    </w:p>
    <w:p w14:paraId="702A5F9A" w14:textId="77777777" w:rsidR="00623624" w:rsidRPr="00291850" w:rsidRDefault="00623624" w:rsidP="00FC049D">
      <w:pPr>
        <w:pStyle w:val="BeforeAndAfterNote"/>
      </w:pPr>
    </w:p>
    <w:p w14:paraId="24A27BBA" w14:textId="77777777" w:rsidR="00623624" w:rsidRPr="00291850" w:rsidRDefault="00623624" w:rsidP="00FC049D">
      <w:pPr>
        <w:keepNext/>
        <w:keepLines/>
        <w:pBdr>
          <w:left w:val="single" w:sz="12" w:space="4" w:color="auto"/>
        </w:pBdr>
        <w:ind w:left="850"/>
        <w:rPr>
          <w:i/>
          <w:iCs/>
        </w:rPr>
      </w:pPr>
      <w:r w:rsidRPr="00291850">
        <w:rPr>
          <w:noProof/>
        </w:rPr>
        <mc:AlternateContent>
          <mc:Choice Requires="wpg">
            <w:drawing>
              <wp:inline distT="0" distB="0" distL="0" distR="0" wp14:anchorId="57AF5075" wp14:editId="7BAE8F30">
                <wp:extent cx="190500" cy="190500"/>
                <wp:effectExtent l="0" t="0" r="0" b="0"/>
                <wp:docPr id="343117194" name="Group 12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1698957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0794199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3198181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0568299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2398628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370159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9BCDC17" id="Group 12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C2u9+aEQcAAC0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94526D" w:rsidRPr="00291850">
        <w:rPr>
          <w:rFonts w:eastAsia="Times New Roman"/>
          <w:i/>
          <w:iCs/>
        </w:rPr>
        <w:t xml:space="preserve">The search will run after creation. </w:t>
      </w:r>
      <w:r w:rsidR="0094526D" w:rsidRPr="00291850">
        <w:rPr>
          <w:i/>
          <w:iCs/>
          <w:noProof/>
        </w:rPr>
        <w:t xml:space="preserve">The time it takes to complete the search depends on the amount of data, the complexity of the search query, and the location where the data is stored. Refer to </w:t>
      </w:r>
      <w:hyperlink r:id="rId43" w:history="1">
        <w:r w:rsidR="0094526D" w:rsidRPr="00291850">
          <w:rPr>
            <w:rStyle w:val="Hyperlink"/>
            <w:i/>
            <w:iCs/>
            <w:noProof/>
          </w:rPr>
          <w:t>Limits in eDiscovery</w:t>
        </w:r>
      </w:hyperlink>
      <w:r w:rsidR="0094526D" w:rsidRPr="00291850">
        <w:rPr>
          <w:i/>
          <w:iCs/>
          <w:noProof/>
        </w:rPr>
        <w:t xml:space="preserve"> </w:t>
      </w:r>
      <w:r w:rsidR="0094526D" w:rsidRPr="00291850">
        <w:rPr>
          <w:i/>
          <w:iCs/>
        </w:rPr>
        <w:t>for details.</w:t>
      </w:r>
    </w:p>
    <w:p w14:paraId="08714DE3" w14:textId="77777777" w:rsidR="00886CEB" w:rsidRPr="00291850" w:rsidRDefault="00886CEB" w:rsidP="0006118A">
      <w:pPr>
        <w:pStyle w:val="BeforeAndAfterNote"/>
      </w:pPr>
    </w:p>
    <w:p w14:paraId="7DC5C398" w14:textId="2D6DA269" w:rsidR="008E1D80" w:rsidRPr="00291850" w:rsidRDefault="00F65BA3" w:rsidP="0011159C">
      <w:pPr>
        <w:pStyle w:val="Heading3"/>
        <w:numPr>
          <w:ilvl w:val="2"/>
          <w:numId w:val="1"/>
        </w:numPr>
      </w:pPr>
      <w:bookmarkStart w:id="78" w:name="_Toc215823290"/>
      <w:r>
        <w:t>eDiscovery Search</w:t>
      </w:r>
      <w:r w:rsidR="008E1D80" w:rsidRPr="00291850">
        <w:t xml:space="preserve"> - </w:t>
      </w:r>
      <w:r>
        <w:t>Custom Sensitive Info Types</w:t>
      </w:r>
      <w:bookmarkEnd w:id="78"/>
    </w:p>
    <w:p w14:paraId="26ED9F06" w14:textId="77777777" w:rsidR="00520D0B" w:rsidRPr="00291850" w:rsidRDefault="00520D0B" w:rsidP="002108A9">
      <w:pPr>
        <w:pStyle w:val="Heading5"/>
      </w:pPr>
      <w:r w:rsidRPr="00291850">
        <w:t>Guidance</w:t>
      </w:r>
    </w:p>
    <w:p w14:paraId="04FA65F3" w14:textId="64C35137" w:rsidR="00520D0B" w:rsidRPr="00291850" w:rsidRDefault="00F65BA3" w:rsidP="00520D0B">
      <w:pPr>
        <w:keepLines/>
      </w:pPr>
      <w:r>
        <w:t>Microsoft Purview eDiscovery Search</w:t>
      </w:r>
      <w:r w:rsidR="00520D0B" w:rsidRPr="00291850">
        <w:t xml:space="preserve"> can also </w:t>
      </w:r>
      <w:r w:rsidR="00EA5B83" w:rsidRPr="00291850">
        <w:t xml:space="preserve">search for </w:t>
      </w:r>
      <w:r>
        <w:t>Custom Sensitive Info Types</w:t>
      </w:r>
      <w:r w:rsidR="00520D0B" w:rsidRPr="00291850">
        <w:t xml:space="preserve"> that are configured to match specific customer requirements. In this section we will describe the </w:t>
      </w:r>
      <w:r w:rsidR="002108A9" w:rsidRPr="00291850">
        <w:t>s</w:t>
      </w:r>
      <w:r w:rsidR="00520D0B" w:rsidRPr="00291850">
        <w:t xml:space="preserve">teps to configure a new search targeted at specific data locations and data types in the customer’s tenant. The search will look for the </w:t>
      </w:r>
      <w:r>
        <w:t>Custom Sensitive Info Types</w:t>
      </w:r>
      <w:r w:rsidR="00520D0B" w:rsidRPr="00291850">
        <w:t xml:space="preserve"> previously configured. </w:t>
      </w:r>
    </w:p>
    <w:p w14:paraId="1525DAAB" w14:textId="52F2A7A6" w:rsidR="00520D0B" w:rsidRPr="00291850" w:rsidRDefault="00520D0B" w:rsidP="00520D0B">
      <w:pPr>
        <w:keepLines/>
      </w:pPr>
      <w:r w:rsidRPr="00291850">
        <w:t xml:space="preserve">The sample search configuration should be updated to match the customer’s requirements by updating the regular expression used in the </w:t>
      </w:r>
      <w:r w:rsidR="00F65BA3">
        <w:t>Custom Sensitive Info Types</w:t>
      </w:r>
      <w:r w:rsidRPr="00291850">
        <w:t xml:space="preserve"> or adding new</w:t>
      </w:r>
      <w:r w:rsidR="006E2736" w:rsidRPr="00291850">
        <w:t xml:space="preserve"> ones</w:t>
      </w:r>
      <w:r w:rsidRPr="00291850">
        <w:t xml:space="preserve">. Refer to the </w:t>
      </w:r>
      <w:hyperlink r:id="rId44" w:history="1">
        <w:r w:rsidRPr="00291850">
          <w:rPr>
            <w:rStyle w:val="Hyperlink"/>
          </w:rPr>
          <w:t>Regular Expression Language - Quick Reference</w:t>
        </w:r>
      </w:hyperlink>
      <w:r w:rsidRPr="00291850">
        <w:t xml:space="preserve"> for more information on how to use regular expressions. </w:t>
      </w:r>
    </w:p>
    <w:p w14:paraId="68429F38" w14:textId="77777777" w:rsidR="00520D0B" w:rsidRPr="00291850" w:rsidRDefault="00520D0B" w:rsidP="00520D0B">
      <w:pPr>
        <w:pStyle w:val="Heading5"/>
      </w:pPr>
      <w:r w:rsidRPr="00291850">
        <w:t>Objective(s)</w:t>
      </w:r>
    </w:p>
    <w:p w14:paraId="5EE32406" w14:textId="420F64C6" w:rsidR="00520D0B" w:rsidRPr="00291850" w:rsidRDefault="00520D0B">
      <w:pPr>
        <w:pStyle w:val="ListParagraph"/>
        <w:numPr>
          <w:ilvl w:val="0"/>
          <w:numId w:val="12"/>
        </w:numPr>
      </w:pPr>
      <w:r w:rsidRPr="00291850">
        <w:t xml:space="preserve">Create </w:t>
      </w:r>
      <w:proofErr w:type="gramStart"/>
      <w:r w:rsidRPr="00291850">
        <w:t>a</w:t>
      </w:r>
      <w:proofErr w:type="gramEnd"/>
      <w:r w:rsidRPr="00291850">
        <w:t xml:space="preserve"> </w:t>
      </w:r>
      <w:r w:rsidR="00F65BA3">
        <w:t>eDiscovery Search</w:t>
      </w:r>
      <w:r w:rsidRPr="00291850">
        <w:t xml:space="preserve"> to be used by the </w:t>
      </w:r>
      <w:r w:rsidR="00F65BA3" w:rsidRPr="00F65BA3">
        <w:rPr>
          <w:bCs/>
          <w:color w:val="000000" w:themeColor="text1"/>
          <w:szCs w:val="18"/>
        </w:rPr>
        <w:t>Automated Discovery</w:t>
      </w:r>
      <w:r w:rsidRPr="00291850">
        <w:t xml:space="preserve"> process to identify specific keywords contained in data stored in the Microsoft 365 tenant.</w:t>
      </w:r>
    </w:p>
    <w:p w14:paraId="4AE9DD9C" w14:textId="6AAB80BD" w:rsidR="00520D0B" w:rsidRPr="00291850" w:rsidRDefault="00520D0B" w:rsidP="002C3769">
      <w:pPr>
        <w:pStyle w:val="ListParagraph"/>
        <w:keepNext w:val="0"/>
        <w:numPr>
          <w:ilvl w:val="0"/>
          <w:numId w:val="12"/>
        </w:numPr>
      </w:pPr>
      <w:r w:rsidRPr="00291850">
        <w:t xml:space="preserve">Create </w:t>
      </w:r>
      <w:proofErr w:type="gramStart"/>
      <w:r w:rsidRPr="00291850">
        <w:t>a</w:t>
      </w:r>
      <w:proofErr w:type="gramEnd"/>
      <w:r w:rsidRPr="00291850">
        <w:t xml:space="preserve"> </w:t>
      </w:r>
      <w:r w:rsidR="00F65BA3">
        <w:t>eDiscovery Search</w:t>
      </w:r>
      <w:r w:rsidRPr="00291850">
        <w:t xml:space="preserve"> to be used by the </w:t>
      </w:r>
      <w:r w:rsidR="00F65BA3" w:rsidRPr="00F65BA3">
        <w:rPr>
          <w:bCs/>
          <w:color w:val="000000" w:themeColor="text1"/>
          <w:szCs w:val="18"/>
        </w:rPr>
        <w:t>Automated Discovery</w:t>
      </w:r>
      <w:r w:rsidRPr="00291850">
        <w:t xml:space="preserve"> process to identify Employee ID numbers contained in data stored in the Microsoft 365 tenant.</w:t>
      </w:r>
    </w:p>
    <w:p w14:paraId="08E784F0" w14:textId="79C0973D" w:rsidR="00520D0B" w:rsidRPr="00291850" w:rsidRDefault="00F65BA3" w:rsidP="00520D0B">
      <w:pPr>
        <w:pStyle w:val="Heading5"/>
      </w:pPr>
      <w:r>
        <w:t>Automated Discovery</w:t>
      </w:r>
      <w:r w:rsidR="00520D0B" w:rsidRPr="00291850">
        <w:t xml:space="preserve"> target locations</w:t>
      </w:r>
    </w:p>
    <w:p w14:paraId="34E3A7CE" w14:textId="5A60A84A" w:rsidR="00520D0B" w:rsidRPr="00291850" w:rsidRDefault="00F65BA3">
      <w:pPr>
        <w:pStyle w:val="ListParagraph"/>
        <w:numPr>
          <w:ilvl w:val="0"/>
          <w:numId w:val="15"/>
        </w:numPr>
      </w:pPr>
      <w:r>
        <w:t>SharePoint Online</w:t>
      </w:r>
      <w:r w:rsidR="00520D0B" w:rsidRPr="00291850">
        <w:t xml:space="preserve"> - new data since the start of the </w:t>
      </w:r>
      <w:r>
        <w:t>Data Security Check</w:t>
      </w:r>
    </w:p>
    <w:p w14:paraId="1CA961A8" w14:textId="1F2D0BCA" w:rsidR="00520D0B" w:rsidRPr="00291850" w:rsidRDefault="00F65BA3">
      <w:pPr>
        <w:pStyle w:val="ListParagraph"/>
        <w:numPr>
          <w:ilvl w:val="0"/>
          <w:numId w:val="15"/>
        </w:numPr>
      </w:pPr>
      <w:r>
        <w:t>OneDrive for Business</w:t>
      </w:r>
      <w:r w:rsidR="00520D0B" w:rsidRPr="00291850">
        <w:t xml:space="preserve"> - new data since the start of the </w:t>
      </w:r>
      <w:r>
        <w:t>Data Security Check</w:t>
      </w:r>
    </w:p>
    <w:p w14:paraId="29141903" w14:textId="749E2D37" w:rsidR="00520D0B" w:rsidRPr="00291850" w:rsidRDefault="00F65BA3" w:rsidP="002C3769">
      <w:pPr>
        <w:pStyle w:val="ListParagraph"/>
        <w:keepNext w:val="0"/>
        <w:numPr>
          <w:ilvl w:val="0"/>
          <w:numId w:val="15"/>
        </w:numPr>
      </w:pPr>
      <w:proofErr w:type="gramStart"/>
      <w:r>
        <w:t>Teams</w:t>
      </w:r>
      <w:proofErr w:type="gramEnd"/>
      <w:r w:rsidR="00520D0B" w:rsidRPr="00291850">
        <w:t xml:space="preserve"> sites - new data </w:t>
      </w:r>
      <w:proofErr w:type="gramStart"/>
      <w:r w:rsidR="00520D0B" w:rsidRPr="00291850">
        <w:t>since</w:t>
      </w:r>
      <w:proofErr w:type="gramEnd"/>
      <w:r w:rsidR="00520D0B" w:rsidRPr="00291850">
        <w:t xml:space="preserve"> the start of the </w:t>
      </w:r>
      <w:r>
        <w:t>Data Security Check</w:t>
      </w:r>
    </w:p>
    <w:p w14:paraId="03105DA9" w14:textId="77777777" w:rsidR="00520D0B" w:rsidRPr="00291850" w:rsidRDefault="00520D0B" w:rsidP="00520D0B">
      <w:pPr>
        <w:pStyle w:val="Heading5"/>
      </w:pPr>
      <w:r w:rsidRPr="00291850">
        <w:lastRenderedPageBreak/>
        <w:t>Background reading</w:t>
      </w:r>
    </w:p>
    <w:p w14:paraId="25E5E082" w14:textId="77777777" w:rsidR="00520D0B" w:rsidRPr="00291850" w:rsidRDefault="00520D0B" w:rsidP="00520D0B">
      <w:pPr>
        <w:keepNext/>
        <w:keepLines/>
      </w:pPr>
      <w:r w:rsidRPr="00291850">
        <w:t>For more information refer to:</w:t>
      </w:r>
    </w:p>
    <w:p w14:paraId="7EE292F9" w14:textId="77777777" w:rsidR="00520D0B" w:rsidRPr="00291850" w:rsidRDefault="00520D0B">
      <w:pPr>
        <w:pStyle w:val="ListParagraph"/>
        <w:keepLines/>
        <w:numPr>
          <w:ilvl w:val="0"/>
          <w:numId w:val="16"/>
        </w:numPr>
        <w:rPr>
          <w:rStyle w:val="Hyperlink"/>
        </w:rPr>
      </w:pPr>
      <w:hyperlink r:id="rId45" w:history="1">
        <w:r w:rsidRPr="00291850">
          <w:rPr>
            <w:rStyle w:val="Hyperlink"/>
          </w:rPr>
          <w:t>Regular Expression Language - Quick Reference</w:t>
        </w:r>
      </w:hyperlink>
      <w:r w:rsidRPr="00291850">
        <w:rPr>
          <w:rStyle w:val="Hyperlink"/>
        </w:rPr>
        <w:t xml:space="preserve"> </w:t>
      </w:r>
    </w:p>
    <w:p w14:paraId="552D50B1" w14:textId="77777777" w:rsidR="00520D0B" w:rsidRPr="00291850" w:rsidRDefault="004334ED">
      <w:pPr>
        <w:pStyle w:val="ListParagraph"/>
        <w:keepLines/>
        <w:numPr>
          <w:ilvl w:val="0"/>
          <w:numId w:val="16"/>
        </w:numPr>
        <w:rPr>
          <w:rStyle w:val="Hyperlink"/>
        </w:rPr>
      </w:pPr>
      <w:hyperlink r:id="rId46" w:history="1">
        <w:r w:rsidRPr="00291850">
          <w:rPr>
            <w:rStyle w:val="Hyperlink"/>
          </w:rPr>
          <w:t>Keyword queries and search conditions for eDiscovery</w:t>
        </w:r>
      </w:hyperlink>
      <w:r w:rsidR="00520D0B" w:rsidRPr="00291850">
        <w:rPr>
          <w:rStyle w:val="Hyperlink"/>
        </w:rPr>
        <w:t xml:space="preserve"> </w:t>
      </w:r>
    </w:p>
    <w:p w14:paraId="467D886B" w14:textId="77777777" w:rsidR="00520D0B" w:rsidRPr="00291850" w:rsidRDefault="00520D0B">
      <w:pPr>
        <w:pStyle w:val="ListParagraph"/>
        <w:keepLines/>
        <w:numPr>
          <w:ilvl w:val="0"/>
          <w:numId w:val="16"/>
        </w:numPr>
        <w:rPr>
          <w:rStyle w:val="Hyperlink"/>
        </w:rPr>
      </w:pPr>
      <w:hyperlink r:id="rId47" w:history="1">
        <w:r w:rsidRPr="00291850">
          <w:rPr>
            <w:rStyle w:val="Hyperlink"/>
          </w:rPr>
          <w:t>Keyword Query Language (KQL) syntax reference</w:t>
        </w:r>
      </w:hyperlink>
    </w:p>
    <w:p w14:paraId="58E73CD9" w14:textId="77777777" w:rsidR="00FD2A92" w:rsidRPr="00291850" w:rsidRDefault="00FD2A92" w:rsidP="00FD2A92">
      <w:pPr>
        <w:pStyle w:val="ListParagraph"/>
        <w:keepLines/>
        <w:numPr>
          <w:ilvl w:val="0"/>
          <w:numId w:val="16"/>
        </w:numPr>
        <w:spacing w:line="256" w:lineRule="auto"/>
        <w:rPr>
          <w:rStyle w:val="Hyperlink"/>
        </w:rPr>
      </w:pPr>
      <w:hyperlink r:id="rId48" w:history="1">
        <w:r w:rsidRPr="00291850">
          <w:rPr>
            <w:rStyle w:val="Hyperlink"/>
          </w:rPr>
          <w:t>Get started with eDiscovery</w:t>
        </w:r>
      </w:hyperlink>
      <w:r w:rsidRPr="00291850">
        <w:t>.</w:t>
      </w:r>
    </w:p>
    <w:p w14:paraId="3A1631B7" w14:textId="77777777" w:rsidR="00746A5A" w:rsidRPr="00291850" w:rsidRDefault="00FD2A92" w:rsidP="00F258D2">
      <w:pPr>
        <w:pStyle w:val="ListParagraph"/>
        <w:keepLines/>
        <w:numPr>
          <w:ilvl w:val="0"/>
          <w:numId w:val="16"/>
        </w:numPr>
      </w:pPr>
      <w:hyperlink r:id="rId49" w:history="1">
        <w:r w:rsidRPr="00291850">
          <w:rPr>
            <w:rStyle w:val="Hyperlink"/>
          </w:rPr>
          <w:t>Upcoming changes to Microsoft Purview eDiscovery</w:t>
        </w:r>
      </w:hyperlink>
      <w:r w:rsidRPr="00291850">
        <w:t xml:space="preserve"> </w:t>
      </w:r>
      <w:r w:rsidR="00746A5A" w:rsidRPr="00291850">
        <w:t xml:space="preserve"> </w:t>
      </w:r>
    </w:p>
    <w:p w14:paraId="007E0E01" w14:textId="0494AA60" w:rsidR="00520D0B" w:rsidRPr="00291850" w:rsidRDefault="00520D0B" w:rsidP="00520D0B">
      <w:pPr>
        <w:pStyle w:val="Heading5"/>
      </w:pPr>
      <w:r w:rsidRPr="00291850">
        <w:t xml:space="preserve">Instructions </w:t>
      </w:r>
      <w:r w:rsidR="00550239" w:rsidRPr="00291850">
        <w:t>–</w:t>
      </w:r>
      <w:r w:rsidRPr="00291850">
        <w:t xml:space="preserve"> Create a new </w:t>
      </w:r>
      <w:r w:rsidR="00F65BA3">
        <w:t>eDiscovery Search</w:t>
      </w:r>
      <w:r w:rsidRPr="00291850">
        <w:t>.</w:t>
      </w:r>
    </w:p>
    <w:p w14:paraId="7EEBEBA4" w14:textId="791DC55B" w:rsidR="00FA2A49" w:rsidRPr="00291850" w:rsidRDefault="00FA2A49" w:rsidP="00FA2A49">
      <w:pPr>
        <w:pStyle w:val="ListParagraph"/>
        <w:numPr>
          <w:ilvl w:val="0"/>
          <w:numId w:val="11"/>
        </w:numPr>
        <w:ind w:left="714" w:hanging="357"/>
        <w:rPr>
          <w:rFonts w:eastAsia="Times New Roman"/>
        </w:rPr>
      </w:pPr>
      <w:r w:rsidRPr="00291850">
        <w:rPr>
          <w:rFonts w:eastAsia="Times New Roman"/>
        </w:rPr>
        <w:t xml:space="preserve">Browse to the </w:t>
      </w:r>
      <w:r w:rsidR="00F65BA3" w:rsidRPr="00F65BA3">
        <w:rPr>
          <w:rFonts w:eastAsia="Times New Roman"/>
          <w:b/>
        </w:rPr>
        <w:t>Microsoft Purview portal</w:t>
      </w:r>
      <w:r w:rsidRPr="00291850">
        <w:rPr>
          <w:rFonts w:eastAsia="Times New Roman"/>
        </w:rPr>
        <w:t xml:space="preserve"> at </w:t>
      </w:r>
      <w:hyperlink r:id="rId50" w:history="1">
        <w:r w:rsidRPr="00291850">
          <w:rPr>
            <w:rStyle w:val="Hyperlink"/>
            <w:rFonts w:eastAsia="Times New Roman"/>
          </w:rPr>
          <w:t>https://purview.microsoft.com/</w:t>
        </w:r>
      </w:hyperlink>
      <w:r w:rsidRPr="00291850">
        <w:rPr>
          <w:rFonts w:eastAsia="Times New Roman"/>
        </w:rPr>
        <w:t xml:space="preserve"> and log in with Tenant Admin credentials or a user account that is a member of your </w:t>
      </w:r>
      <w:r w:rsidR="00F65BA3">
        <w:rPr>
          <w:rFonts w:eastAsia="Times New Roman"/>
        </w:rPr>
        <w:t>Data Security Check</w:t>
      </w:r>
      <w:r w:rsidRPr="00291850">
        <w:rPr>
          <w:rFonts w:eastAsia="Times New Roman"/>
        </w:rPr>
        <w:t xml:space="preserve"> team and has been assigned the appropriate permissions.</w:t>
      </w:r>
    </w:p>
    <w:p w14:paraId="3BBBE405" w14:textId="77777777" w:rsidR="00FA2A49" w:rsidRPr="00291850" w:rsidRDefault="00FA2A49" w:rsidP="00FA2A49">
      <w:pPr>
        <w:pStyle w:val="ListParagraph"/>
        <w:numPr>
          <w:ilvl w:val="0"/>
          <w:numId w:val="11"/>
        </w:numPr>
        <w:ind w:left="714" w:hanging="357"/>
      </w:pPr>
      <w:r w:rsidRPr="00291850">
        <w:t xml:space="preserve">In the </w:t>
      </w:r>
      <w:r w:rsidRPr="00291850">
        <w:rPr>
          <w:i/>
          <w:iCs/>
        </w:rPr>
        <w:t>navigation bar</w:t>
      </w:r>
      <w:r w:rsidRPr="00291850">
        <w:t xml:space="preserve"> on the left side, click on </w:t>
      </w:r>
      <w:proofErr w:type="gramStart"/>
      <w:r w:rsidRPr="00291850">
        <w:rPr>
          <w:b/>
          <w:bCs/>
        </w:rPr>
        <w:t>Solutions</w:t>
      </w:r>
      <w:r w:rsidRPr="00291850" w:rsidDel="006D44C6">
        <w:t xml:space="preserve"> </w:t>
      </w:r>
      <w:r w:rsidRPr="00291850">
        <w:t>.</w:t>
      </w:r>
      <w:proofErr w:type="gramEnd"/>
      <w:r w:rsidRPr="00291850">
        <w:t xml:space="preserve"> </w:t>
      </w:r>
    </w:p>
    <w:p w14:paraId="32277958" w14:textId="77777777" w:rsidR="00FA2A49" w:rsidRPr="00291850" w:rsidRDefault="00FA2A49" w:rsidP="00FA2A49">
      <w:pPr>
        <w:pStyle w:val="ListParagraph"/>
        <w:numPr>
          <w:ilvl w:val="0"/>
          <w:numId w:val="11"/>
        </w:numPr>
        <w:ind w:left="714" w:hanging="357"/>
      </w:pPr>
      <w:r w:rsidRPr="00291850">
        <w:t xml:space="preserve">In the </w:t>
      </w:r>
      <w:r w:rsidRPr="00291850">
        <w:rPr>
          <w:i/>
          <w:iCs/>
        </w:rPr>
        <w:t>Solutions navigator</w:t>
      </w:r>
      <w:r w:rsidRPr="00291850">
        <w:t xml:space="preserve">, click on </w:t>
      </w:r>
      <w:r w:rsidRPr="00291850">
        <w:rPr>
          <w:b/>
          <w:bCs/>
        </w:rPr>
        <w:t>eDiscovery</w:t>
      </w:r>
      <w:r w:rsidRPr="00291850">
        <w:t>.</w:t>
      </w:r>
    </w:p>
    <w:p w14:paraId="2F670388" w14:textId="77777777" w:rsidR="00FA2A49" w:rsidRPr="00291850" w:rsidRDefault="00FA2A49" w:rsidP="00FA2A49">
      <w:pPr>
        <w:pStyle w:val="ListParagraph"/>
        <w:numPr>
          <w:ilvl w:val="0"/>
          <w:numId w:val="11"/>
        </w:numPr>
        <w:ind w:left="714" w:hanging="357"/>
      </w:pPr>
      <w:r w:rsidRPr="00291850">
        <w:t xml:space="preserve">On the </w:t>
      </w:r>
      <w:r w:rsidRPr="00291850">
        <w:rPr>
          <w:i/>
          <w:iCs/>
        </w:rPr>
        <w:t>eDiscovery</w:t>
      </w:r>
      <w:r w:rsidRPr="00291850">
        <w:t xml:space="preserve"> solution card, </w:t>
      </w:r>
      <w:r w:rsidR="002C7C56" w:rsidRPr="00291850">
        <w:t xml:space="preserve">click on </w:t>
      </w:r>
      <w:r w:rsidR="002C7C56" w:rsidRPr="00291850">
        <w:rPr>
          <w:b/>
          <w:bCs/>
        </w:rPr>
        <w:t>Cases</w:t>
      </w:r>
      <w:r w:rsidRPr="00291850">
        <w:t>.</w:t>
      </w:r>
    </w:p>
    <w:p w14:paraId="1DFF34BA" w14:textId="73AA5866" w:rsidR="000D38F1" w:rsidRPr="00291850" w:rsidRDefault="000D38F1" w:rsidP="000D38F1">
      <w:pPr>
        <w:pStyle w:val="ListParagraph"/>
        <w:numPr>
          <w:ilvl w:val="0"/>
          <w:numId w:val="11"/>
        </w:numPr>
        <w:ind w:left="714" w:hanging="357"/>
      </w:pPr>
      <w:r w:rsidRPr="00291850">
        <w:t xml:space="preserve">On the </w:t>
      </w:r>
      <w:r w:rsidRPr="00291850">
        <w:rPr>
          <w:i/>
          <w:iCs/>
        </w:rPr>
        <w:t>Cases</w:t>
      </w:r>
      <w:r w:rsidRPr="00291850">
        <w:t xml:space="preserve"> page, click on the previously created case </w:t>
      </w:r>
      <w:proofErr w:type="spellStart"/>
      <w:r w:rsidR="00F65BA3">
        <w:rPr>
          <w:b/>
          <w:bCs/>
        </w:rPr>
        <w:t>DataSecurityCheck</w:t>
      </w:r>
      <w:proofErr w:type="spellEnd"/>
      <w:r w:rsidR="00F65BA3">
        <w:rPr>
          <w:b/>
          <w:bCs/>
        </w:rPr>
        <w:t>-</w:t>
      </w:r>
      <w:r w:rsidRPr="00291850">
        <w:rPr>
          <w:b/>
          <w:bCs/>
        </w:rPr>
        <w:t>Case</w:t>
      </w:r>
      <w:r w:rsidRPr="00291850">
        <w:t>.</w:t>
      </w:r>
    </w:p>
    <w:p w14:paraId="62967F83" w14:textId="5F441CD4" w:rsidR="000D38F1" w:rsidRPr="00291850" w:rsidRDefault="000D38F1" w:rsidP="000D38F1">
      <w:pPr>
        <w:pStyle w:val="ListParagraph"/>
        <w:numPr>
          <w:ilvl w:val="0"/>
          <w:numId w:val="11"/>
        </w:numPr>
        <w:ind w:left="714" w:hanging="357"/>
      </w:pPr>
      <w:r w:rsidRPr="00291850">
        <w:t xml:space="preserve">On the </w:t>
      </w:r>
      <w:proofErr w:type="spellStart"/>
      <w:r w:rsidR="00F65BA3">
        <w:rPr>
          <w:i/>
          <w:iCs/>
        </w:rPr>
        <w:t>DataSecurityCheck</w:t>
      </w:r>
      <w:proofErr w:type="spellEnd"/>
      <w:r w:rsidR="00F65BA3">
        <w:rPr>
          <w:i/>
          <w:iCs/>
        </w:rPr>
        <w:t>-</w:t>
      </w:r>
      <w:r w:rsidRPr="00291850">
        <w:rPr>
          <w:i/>
          <w:iCs/>
        </w:rPr>
        <w:t>Case</w:t>
      </w:r>
      <w:r w:rsidRPr="00291850">
        <w:rPr>
          <w:b/>
          <w:bCs/>
        </w:rPr>
        <w:t xml:space="preserve">, </w:t>
      </w:r>
      <w:r w:rsidRPr="00291850">
        <w:t xml:space="preserve">on the </w:t>
      </w:r>
      <w:r w:rsidRPr="00291850">
        <w:rPr>
          <w:i/>
          <w:iCs/>
        </w:rPr>
        <w:t>Searches</w:t>
      </w:r>
      <w:r w:rsidRPr="00291850">
        <w:t xml:space="preserve"> tab, click </w:t>
      </w:r>
      <w:r w:rsidRPr="00291850">
        <w:rPr>
          <w:b/>
          <w:bCs/>
        </w:rPr>
        <w:t>Create a search</w:t>
      </w:r>
      <w:r w:rsidRPr="00291850">
        <w:t>.</w:t>
      </w:r>
    </w:p>
    <w:p w14:paraId="42A6AA6B" w14:textId="57C59540" w:rsidR="00761F7E" w:rsidRPr="00291850" w:rsidRDefault="00350D83" w:rsidP="00761F7E">
      <w:pPr>
        <w:pStyle w:val="ListParagraph"/>
        <w:keepNext w:val="0"/>
        <w:keepLines/>
        <w:numPr>
          <w:ilvl w:val="0"/>
          <w:numId w:val="11"/>
        </w:numPr>
        <w:ind w:left="714" w:hanging="357"/>
        <w:rPr>
          <w:rFonts w:eastAsia="Times New Roman"/>
        </w:rPr>
      </w:pPr>
      <w:r w:rsidRPr="00291850">
        <w:rPr>
          <w:rFonts w:eastAsia="Times New Roman"/>
          <w:b/>
          <w:bCs/>
        </w:rPr>
        <w:t>Name</w:t>
      </w:r>
      <w:r w:rsidRPr="00291850">
        <w:rPr>
          <w:rFonts w:eastAsia="Times New Roman"/>
        </w:rPr>
        <w:t xml:space="preserve"> your new </w:t>
      </w:r>
      <w:r w:rsidR="00F65BA3">
        <w:rPr>
          <w:rFonts w:eastAsia="Times New Roman"/>
        </w:rPr>
        <w:t>eDiscovery Search</w:t>
      </w:r>
      <w:r w:rsidRPr="00291850">
        <w:rPr>
          <w:rFonts w:eastAsia="Times New Roman"/>
        </w:rPr>
        <w:t xml:space="preserve"> </w:t>
      </w:r>
      <w:proofErr w:type="spellStart"/>
      <w:r w:rsidR="00F65BA3">
        <w:rPr>
          <w:rFonts w:eastAsia="Times New Roman"/>
          <w:b/>
          <w:bCs/>
        </w:rPr>
        <w:t>DataSecurityCheck</w:t>
      </w:r>
      <w:proofErr w:type="spellEnd"/>
      <w:r w:rsidR="00F65BA3">
        <w:rPr>
          <w:rFonts w:eastAsia="Times New Roman"/>
          <w:b/>
          <w:bCs/>
        </w:rPr>
        <w:t>-</w:t>
      </w:r>
      <w:r w:rsidR="0002038B" w:rsidRPr="00291850">
        <w:rPr>
          <w:rFonts w:eastAsia="Times New Roman"/>
          <w:b/>
          <w:bCs/>
        </w:rPr>
        <w:t>CS-</w:t>
      </w:r>
      <w:r w:rsidR="0002038B" w:rsidRPr="00291850">
        <w:rPr>
          <w:b/>
        </w:rPr>
        <w:t>Custom</w:t>
      </w:r>
      <w:r w:rsidR="0002038B" w:rsidRPr="00291850">
        <w:rPr>
          <w:rFonts w:eastAsia="Times New Roman"/>
          <w:b/>
          <w:bCs/>
        </w:rPr>
        <w:t>-SharePoint</w:t>
      </w:r>
      <w:r w:rsidRPr="00291850">
        <w:rPr>
          <w:rFonts w:eastAsia="Times New Roman"/>
        </w:rPr>
        <w:t xml:space="preserve"> and provide a meaningful </w:t>
      </w:r>
      <w:r w:rsidRPr="00291850">
        <w:rPr>
          <w:rFonts w:eastAsia="Times New Roman"/>
          <w:b/>
          <w:bCs/>
        </w:rPr>
        <w:t>Description</w:t>
      </w:r>
      <w:r w:rsidRPr="00291850">
        <w:rPr>
          <w:rFonts w:eastAsia="Times New Roman"/>
        </w:rPr>
        <w:t>.</w:t>
      </w:r>
    </w:p>
    <w:p w14:paraId="0EE49EF2" w14:textId="77777777" w:rsidR="00BC11AD" w:rsidRPr="00291850" w:rsidRDefault="00BC11AD" w:rsidP="00BC11AD">
      <w:pPr>
        <w:pStyle w:val="ListParagraph"/>
        <w:keepNext w:val="0"/>
        <w:numPr>
          <w:ilvl w:val="0"/>
          <w:numId w:val="11"/>
        </w:numPr>
        <w:ind w:left="714" w:hanging="357"/>
        <w:rPr>
          <w:rFonts w:eastAsia="Times New Roman"/>
        </w:rPr>
      </w:pPr>
      <w:r w:rsidRPr="00291850">
        <w:rPr>
          <w:rFonts w:eastAsia="Times New Roman"/>
        </w:rPr>
        <w:t xml:space="preserve">Click </w:t>
      </w:r>
      <w:r w:rsidRPr="00291850">
        <w:rPr>
          <w:rFonts w:eastAsia="Times New Roman"/>
          <w:b/>
          <w:bCs/>
        </w:rPr>
        <w:t>Create</w:t>
      </w:r>
      <w:r w:rsidRPr="00291850">
        <w:rPr>
          <w:rFonts w:eastAsia="Times New Roman"/>
        </w:rPr>
        <w:t>.</w:t>
      </w:r>
    </w:p>
    <w:p w14:paraId="73B255BF" w14:textId="77777777" w:rsidR="00FE0266" w:rsidRPr="00291850" w:rsidRDefault="00FE0266" w:rsidP="00FE0266">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Pr="00291850">
        <w:rPr>
          <w:rFonts w:eastAsia="Times New Roman"/>
          <w:i/>
          <w:iCs/>
        </w:rPr>
        <w:t>DataSecurityCheck</w:t>
      </w:r>
      <w:proofErr w:type="spellEnd"/>
      <w:r w:rsidRPr="00291850">
        <w:rPr>
          <w:rFonts w:eastAsia="Times New Roman"/>
          <w:i/>
          <w:iCs/>
        </w:rPr>
        <w:t>-CS-Custom-SharePoint</w:t>
      </w:r>
      <w:r w:rsidRPr="00291850">
        <w:t xml:space="preserve"> page, on the </w:t>
      </w:r>
      <w:r w:rsidRPr="00291850">
        <w:rPr>
          <w:i/>
          <w:iCs/>
        </w:rPr>
        <w:t>Query</w:t>
      </w:r>
      <w:r w:rsidRPr="00291850">
        <w:t xml:space="preserve"> tab, on the </w:t>
      </w:r>
      <w:r w:rsidRPr="00291850">
        <w:rPr>
          <w:i/>
          <w:iCs/>
        </w:rPr>
        <w:t xml:space="preserve">Data </w:t>
      </w:r>
      <w:proofErr w:type="spellStart"/>
      <w:proofErr w:type="gramStart"/>
      <w:r w:rsidRPr="00291850">
        <w:rPr>
          <w:i/>
          <w:iCs/>
        </w:rPr>
        <w:t>sources</w:t>
      </w:r>
      <w:r w:rsidRPr="00291850">
        <w:t>,card</w:t>
      </w:r>
      <w:proofErr w:type="spellEnd"/>
      <w:proofErr w:type="gramEnd"/>
      <w:r w:rsidRPr="00291850">
        <w:t xml:space="preserve">, click on </w:t>
      </w:r>
      <w:r w:rsidRPr="00291850">
        <w:rPr>
          <w:b/>
          <w:bCs/>
        </w:rPr>
        <w:t>Add tenant-wide sources</w:t>
      </w:r>
      <w:r w:rsidRPr="00291850">
        <w:t>.</w:t>
      </w:r>
    </w:p>
    <w:p w14:paraId="1B906432" w14:textId="77777777" w:rsidR="00C3280E" w:rsidRPr="00291850" w:rsidRDefault="00C3280E" w:rsidP="00C3280E">
      <w:pPr>
        <w:pStyle w:val="ListParagraph"/>
        <w:keepNext w:val="0"/>
        <w:numPr>
          <w:ilvl w:val="0"/>
          <w:numId w:val="11"/>
        </w:numPr>
        <w:ind w:left="714" w:hanging="357"/>
        <w:rPr>
          <w:rFonts w:eastAsia="Times New Roman"/>
        </w:rPr>
      </w:pPr>
      <w:r w:rsidRPr="00291850">
        <w:rPr>
          <w:rFonts w:eastAsia="Times New Roman"/>
        </w:rPr>
        <w:t xml:space="preserve">On the </w:t>
      </w:r>
      <w:r w:rsidRPr="00291850">
        <w:rPr>
          <w:rFonts w:eastAsia="Times New Roman"/>
          <w:i/>
          <w:iCs/>
        </w:rPr>
        <w:t>Manage sources</w:t>
      </w:r>
      <w:r w:rsidRPr="00291850">
        <w:rPr>
          <w:rFonts w:eastAsia="Times New Roman"/>
        </w:rPr>
        <w:t xml:space="preserve"> page, </w:t>
      </w:r>
      <w:r w:rsidRPr="00291850">
        <w:rPr>
          <w:rFonts w:eastAsia="Times New Roman"/>
          <w:b/>
          <w:bCs/>
        </w:rPr>
        <w:t>select</w:t>
      </w:r>
      <w:r w:rsidRPr="00291850">
        <w:rPr>
          <w:rFonts w:eastAsia="Times New Roman"/>
        </w:rPr>
        <w:t xml:space="preserve"> </w:t>
      </w:r>
      <w:r w:rsidRPr="00291850">
        <w:rPr>
          <w:rFonts w:eastAsia="Times New Roman"/>
          <w:b/>
          <w:bCs/>
        </w:rPr>
        <w:t>Sites</w:t>
      </w:r>
      <w:r w:rsidRPr="00291850">
        <w:rPr>
          <w:rFonts w:eastAsia="Times New Roman"/>
        </w:rPr>
        <w:t xml:space="preserve"> and</w:t>
      </w:r>
      <w:r w:rsidRPr="00291850">
        <w:rPr>
          <w:rFonts w:eastAsia="Times New Roman"/>
          <w:b/>
          <w:bCs/>
        </w:rPr>
        <w:t xml:space="preserve"> deselect</w:t>
      </w:r>
      <w:r w:rsidRPr="00291850">
        <w:rPr>
          <w:rFonts w:eastAsia="Times New Roman"/>
        </w:rPr>
        <w:t xml:space="preserve"> </w:t>
      </w:r>
      <w:r w:rsidRPr="00291850">
        <w:rPr>
          <w:rFonts w:eastAsia="Times New Roman"/>
          <w:b/>
          <w:bCs/>
        </w:rPr>
        <w:t>Mailboxes</w:t>
      </w:r>
      <w:r w:rsidRPr="00291850">
        <w:rPr>
          <w:rFonts w:eastAsia="Times New Roman"/>
        </w:rPr>
        <w:t>.</w:t>
      </w:r>
      <w:r w:rsidRPr="00291850">
        <w:rPr>
          <w:rFonts w:eastAsia="Times New Roman"/>
          <w:b/>
          <w:bCs/>
        </w:rPr>
        <w:br/>
      </w:r>
      <w:r w:rsidRPr="00291850">
        <w:rPr>
          <w:rFonts w:eastAsia="Times New Roman"/>
          <w:b/>
          <w:bCs/>
          <w:noProof/>
        </w:rPr>
        <w:drawing>
          <wp:inline distT="0" distB="0" distL="0" distR="0" wp14:anchorId="72B819D9" wp14:editId="1BC48BF3">
            <wp:extent cx="2582215" cy="1209157"/>
            <wp:effectExtent l="38100" t="38100" r="104140" b="86360"/>
            <wp:docPr id="2048629104" name="Picture 2048629104" descr="Screenshot showing Locations, Sites are enabled, Mailboxes ar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90542" name="Picture 1482890542" descr="Screenshot showing Locations, Sites are enabled, Mailboxes are disabled."/>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582215" cy="1209157"/>
                    </a:xfrm>
                    <a:prstGeom prst="rect">
                      <a:avLst/>
                    </a:prstGeom>
                    <a:ln>
                      <a:noFill/>
                    </a:ln>
                    <a:effectLst>
                      <a:outerShdw blurRad="50800" dist="38100" dir="2700000" algn="tl" rotWithShape="0">
                        <a:prstClr val="black">
                          <a:alpha val="40000"/>
                        </a:prstClr>
                      </a:outerShdw>
                    </a:effectLst>
                  </pic:spPr>
                </pic:pic>
              </a:graphicData>
            </a:graphic>
          </wp:inline>
        </w:drawing>
      </w:r>
    </w:p>
    <w:p w14:paraId="0D60838C" w14:textId="77777777" w:rsidR="00C3280E" w:rsidRPr="00291850" w:rsidRDefault="00C3280E" w:rsidP="00C3280E">
      <w:pPr>
        <w:pStyle w:val="ListParagraph"/>
        <w:keepNext w:val="0"/>
        <w:numPr>
          <w:ilvl w:val="0"/>
          <w:numId w:val="11"/>
        </w:numPr>
        <w:ind w:left="714" w:hanging="357"/>
        <w:rPr>
          <w:rFonts w:eastAsia="Times New Roman"/>
        </w:rPr>
      </w:pPr>
      <w:r w:rsidRPr="00291850">
        <w:rPr>
          <w:rFonts w:eastAsia="Times New Roman"/>
        </w:rPr>
        <w:t xml:space="preserve">Click </w:t>
      </w:r>
      <w:r w:rsidRPr="00291850">
        <w:rPr>
          <w:rFonts w:eastAsia="Times New Roman"/>
          <w:b/>
          <w:bCs/>
        </w:rPr>
        <w:t>Save</w:t>
      </w:r>
      <w:r w:rsidRPr="00291850">
        <w:rPr>
          <w:rFonts w:eastAsia="Times New Roman"/>
        </w:rPr>
        <w:t>.</w:t>
      </w:r>
    </w:p>
    <w:p w14:paraId="4AA339DF" w14:textId="77777777" w:rsidR="00713E2C" w:rsidRPr="00291850" w:rsidRDefault="00713E2C" w:rsidP="00F258D2">
      <w:pPr>
        <w:pStyle w:val="BeforeAndAfterNote"/>
      </w:pPr>
    </w:p>
    <w:p w14:paraId="72EFF9B3" w14:textId="3C81DE1F" w:rsidR="00BD6EC6" w:rsidRPr="00291850" w:rsidRDefault="00BD6EC6" w:rsidP="00B25D95">
      <w:pPr>
        <w:keepNext/>
        <w:keepLines/>
        <w:pBdr>
          <w:left w:val="single" w:sz="12" w:space="4" w:color="auto"/>
        </w:pBdr>
        <w:ind w:left="850"/>
        <w:rPr>
          <w:bCs/>
          <w:i/>
          <w:iCs/>
        </w:rPr>
      </w:pPr>
      <w:r w:rsidRPr="00291850">
        <w:rPr>
          <w:noProof/>
        </w:rPr>
        <mc:AlternateContent>
          <mc:Choice Requires="wpg">
            <w:drawing>
              <wp:inline distT="0" distB="0" distL="0" distR="0" wp14:anchorId="5E39B554" wp14:editId="66EE3F5D">
                <wp:extent cx="190500" cy="190500"/>
                <wp:effectExtent l="0" t="0" r="0" b="0"/>
                <wp:docPr id="23759" name="Group 2375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376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6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6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6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6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6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66F79E8" id="Group 2375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D96013" w:rsidRPr="00291850">
        <w:rPr>
          <w:rFonts w:eastAsia="Times New Roman"/>
          <w:bCs/>
          <w:i/>
          <w:iCs/>
        </w:rPr>
        <w:t xml:space="preserve">By enabling SharePoint sites, </w:t>
      </w:r>
      <w:r w:rsidR="00F65BA3">
        <w:rPr>
          <w:rFonts w:eastAsia="Times New Roman"/>
          <w:bCs/>
          <w:i/>
          <w:iCs/>
        </w:rPr>
        <w:t>eDiscovery Search</w:t>
      </w:r>
      <w:r w:rsidR="00D96013" w:rsidRPr="00291850">
        <w:rPr>
          <w:rFonts w:eastAsia="Times New Roman"/>
          <w:bCs/>
          <w:i/>
          <w:iCs/>
        </w:rPr>
        <w:t xml:space="preserve"> will also search for sensitive data related to OneDrive for Business accounts, Microsoft 365 Group sites, Teams sites, and Viva Engage (Yammer) Networks</w:t>
      </w:r>
      <w:r w:rsidRPr="00291850">
        <w:rPr>
          <w:i/>
          <w:iCs/>
        </w:rPr>
        <w:t>.</w:t>
      </w:r>
    </w:p>
    <w:p w14:paraId="7B4B321F" w14:textId="77777777" w:rsidR="00BD6EC6" w:rsidRPr="00291850" w:rsidRDefault="00BD6EC6" w:rsidP="00356CBE">
      <w:pPr>
        <w:pStyle w:val="BeforeAndAfterNote"/>
      </w:pPr>
    </w:p>
    <w:p w14:paraId="0ECED743" w14:textId="77777777" w:rsidR="007025D6" w:rsidRPr="00291850" w:rsidRDefault="00AB4CE3" w:rsidP="007025D6">
      <w:pPr>
        <w:pStyle w:val="ListParagraph"/>
        <w:keepNext w:val="0"/>
        <w:numPr>
          <w:ilvl w:val="0"/>
          <w:numId w:val="11"/>
        </w:numPr>
        <w:ind w:left="714" w:hanging="357"/>
        <w:rPr>
          <w:rFonts w:eastAsia="Times New Roman"/>
          <w:i/>
          <w:iCs/>
        </w:rPr>
      </w:pPr>
      <w:r w:rsidRPr="00291850">
        <w:rPr>
          <w:rFonts w:eastAsia="Times New Roman"/>
        </w:rPr>
        <w:t xml:space="preserve">On </w:t>
      </w:r>
      <w:proofErr w:type="spellStart"/>
      <w:r w:rsidRPr="00291850">
        <w:rPr>
          <w:rFonts w:eastAsia="Times New Roman"/>
        </w:rPr>
        <w:t>theDataSecurityCheck</w:t>
      </w:r>
      <w:proofErr w:type="spellEnd"/>
      <w:r w:rsidRPr="00291850">
        <w:rPr>
          <w:rFonts w:eastAsia="Times New Roman"/>
        </w:rPr>
        <w:t>-CS-Custom-SharePoint</w:t>
      </w:r>
      <w:r w:rsidRPr="00291850">
        <w:t xml:space="preserve"> page, on the </w:t>
      </w:r>
      <w:r w:rsidRPr="00291850">
        <w:rPr>
          <w:i/>
          <w:iCs/>
        </w:rPr>
        <w:t>Condition builder</w:t>
      </w:r>
      <w:r w:rsidRPr="00291850">
        <w:t xml:space="preserve"> tab, click on </w:t>
      </w:r>
      <w:r w:rsidRPr="00291850">
        <w:rPr>
          <w:b/>
          <w:bCs/>
        </w:rPr>
        <w:t>+Add conditions</w:t>
      </w:r>
      <w:r w:rsidR="00633531" w:rsidRPr="00291850">
        <w:t>.</w:t>
      </w:r>
    </w:p>
    <w:p w14:paraId="3024CC87" w14:textId="77777777" w:rsidR="007025D6" w:rsidRPr="00291850" w:rsidRDefault="007025D6" w:rsidP="007025D6">
      <w:pPr>
        <w:pStyle w:val="ListParagraph"/>
        <w:keepNext w:val="0"/>
        <w:numPr>
          <w:ilvl w:val="0"/>
          <w:numId w:val="11"/>
        </w:numPr>
        <w:ind w:left="714" w:hanging="357"/>
        <w:rPr>
          <w:rFonts w:eastAsia="Times New Roman"/>
          <w:i/>
          <w:iCs/>
        </w:rPr>
      </w:pPr>
      <w:r w:rsidRPr="00291850">
        <w:lastRenderedPageBreak/>
        <w:t xml:space="preserve"> Click </w:t>
      </w:r>
      <w:r w:rsidRPr="00291850">
        <w:rPr>
          <w:b/>
          <w:bCs/>
        </w:rPr>
        <w:t>Show more</w:t>
      </w:r>
      <w:r w:rsidRPr="00291850">
        <w:rPr>
          <w:b/>
          <w:bCs/>
        </w:rPr>
        <w:br/>
      </w:r>
      <w:r w:rsidRPr="00291850">
        <w:rPr>
          <w:noProof/>
          <w14:ligatures w14:val="none"/>
        </w:rPr>
        <w:drawing>
          <wp:inline distT="0" distB="0" distL="0" distR="0" wp14:anchorId="5D01C98C" wp14:editId="289DD5E1">
            <wp:extent cx="780288" cy="1219200"/>
            <wp:effectExtent l="38100" t="38100" r="96520" b="95250"/>
            <wp:docPr id="314611457" name="Picture 1" descr="Screenshot of the condition builder with Trashcan Ic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11457" name="Picture 1" descr="Screenshot of the condition builder with Trashcan Icon highlighted."/>
                    <pic:cNvPicPr/>
                  </pic:nvPicPr>
                  <pic:blipFill>
                    <a:blip r:embed="rId27"/>
                    <a:stretch>
                      <a:fillRect/>
                    </a:stretch>
                  </pic:blipFill>
                  <pic:spPr>
                    <a:xfrm>
                      <a:off x="0" y="0"/>
                      <a:ext cx="783081" cy="1223564"/>
                    </a:xfrm>
                    <a:prstGeom prst="rect">
                      <a:avLst/>
                    </a:prstGeom>
                    <a:effectLst>
                      <a:outerShdw blurRad="50800" dist="38100" dir="2700000" algn="tl" rotWithShape="0">
                        <a:prstClr val="black">
                          <a:alpha val="40000"/>
                        </a:prstClr>
                      </a:outerShdw>
                    </a:effectLst>
                  </pic:spPr>
                </pic:pic>
              </a:graphicData>
            </a:graphic>
          </wp:inline>
        </w:drawing>
      </w:r>
    </w:p>
    <w:p w14:paraId="0EC730CF" w14:textId="77777777" w:rsidR="00AB4CE3" w:rsidRPr="00291850" w:rsidRDefault="00AB4CE3" w:rsidP="00AB4CE3">
      <w:pPr>
        <w:pStyle w:val="ListParagraph"/>
        <w:numPr>
          <w:ilvl w:val="0"/>
          <w:numId w:val="11"/>
        </w:numPr>
        <w:ind w:left="714" w:hanging="357"/>
      </w:pPr>
      <w:r w:rsidRPr="00291850">
        <w:rPr>
          <w:rFonts w:eastAsia="Times New Roman"/>
        </w:rPr>
        <w:t xml:space="preserve">On the </w:t>
      </w:r>
      <w:r w:rsidRPr="00291850">
        <w:rPr>
          <w:rFonts w:eastAsia="Times New Roman"/>
          <w:i/>
          <w:iCs/>
        </w:rPr>
        <w:t>Choose which conditions to add</w:t>
      </w:r>
      <w:r w:rsidRPr="00291850">
        <w:rPr>
          <w:rFonts w:eastAsia="Times New Roman"/>
        </w:rPr>
        <w:t xml:space="preserve"> fly-out, below </w:t>
      </w:r>
      <w:r w:rsidRPr="00291850">
        <w:rPr>
          <w:rFonts w:eastAsia="Times New Roman"/>
          <w:i/>
          <w:iCs/>
        </w:rPr>
        <w:t xml:space="preserve">Conditions for SharePoint and OneDrive sites, </w:t>
      </w:r>
      <w:r w:rsidRPr="00291850">
        <w:rPr>
          <w:rFonts w:eastAsia="Times New Roman"/>
        </w:rPr>
        <w:t xml:space="preserve">select </w:t>
      </w:r>
      <w:r w:rsidRPr="00291850">
        <w:rPr>
          <w:rFonts w:eastAsia="Times New Roman"/>
          <w:b/>
          <w:bCs/>
        </w:rPr>
        <w:t>Sensitive Type.</w:t>
      </w:r>
    </w:p>
    <w:p w14:paraId="0AA83FE8" w14:textId="77777777" w:rsidR="00AB4CE3" w:rsidRPr="00291850" w:rsidRDefault="00AB4CE3" w:rsidP="00AB4CE3">
      <w:pPr>
        <w:pStyle w:val="ListParagraph"/>
        <w:keepNext w:val="0"/>
        <w:numPr>
          <w:ilvl w:val="0"/>
          <w:numId w:val="11"/>
        </w:numPr>
        <w:ind w:left="714" w:hanging="357"/>
        <w:rPr>
          <w:rFonts w:eastAsia="Times New Roman"/>
          <w:i/>
          <w:iCs/>
        </w:rPr>
      </w:pPr>
      <w:r w:rsidRPr="00291850">
        <w:t xml:space="preserve">Click on </w:t>
      </w:r>
      <w:r w:rsidRPr="00291850">
        <w:rPr>
          <w:b/>
          <w:bCs/>
        </w:rPr>
        <w:t>Apply</w:t>
      </w:r>
      <w:r w:rsidRPr="00291850">
        <w:t>.</w:t>
      </w:r>
      <w:r w:rsidRPr="00291850">
        <w:rPr>
          <w:rFonts w:eastAsia="Times New Roman"/>
        </w:rPr>
        <w:t xml:space="preserve"> </w:t>
      </w:r>
    </w:p>
    <w:p w14:paraId="73A85E6D" w14:textId="77777777" w:rsidR="00F058DF" w:rsidRPr="00291850" w:rsidRDefault="00F058DF" w:rsidP="00F058DF">
      <w:pPr>
        <w:pStyle w:val="ListParagraph"/>
        <w:keepNext w:val="0"/>
        <w:numPr>
          <w:ilvl w:val="0"/>
          <w:numId w:val="11"/>
        </w:numPr>
        <w:ind w:left="714" w:hanging="357"/>
        <w:rPr>
          <w:rFonts w:eastAsia="Times New Roman"/>
          <w:i/>
          <w:iCs/>
        </w:rPr>
      </w:pPr>
      <w:r w:rsidRPr="00291850">
        <w:rPr>
          <w:rFonts w:eastAsia="Times New Roman"/>
        </w:rPr>
        <w:t xml:space="preserve">On the </w:t>
      </w:r>
      <w:r w:rsidRPr="00291850">
        <w:rPr>
          <w:rFonts w:eastAsia="Times New Roman"/>
          <w:i/>
          <w:iCs/>
        </w:rPr>
        <w:t>Condition builder</w:t>
      </w:r>
      <w:r w:rsidRPr="00291850">
        <w:rPr>
          <w:rFonts w:eastAsia="Times New Roman"/>
        </w:rPr>
        <w:t xml:space="preserve"> tab, next to </w:t>
      </w:r>
      <w:r w:rsidRPr="00291850">
        <w:rPr>
          <w:rFonts w:eastAsia="Times New Roman"/>
          <w:i/>
          <w:iCs/>
        </w:rPr>
        <w:t>Enter a keyword or …</w:t>
      </w:r>
      <w:r w:rsidRPr="00291850">
        <w:rPr>
          <w:rFonts w:eastAsia="Times New Roman"/>
        </w:rPr>
        <w:t xml:space="preserve">, click on the </w:t>
      </w:r>
      <w:r w:rsidR="003D294E" w:rsidRPr="00291850">
        <w:rPr>
          <w:rFonts w:eastAsia="Times New Roman"/>
          <w:b/>
          <w:bCs/>
        </w:rPr>
        <w:t>Trashcan icon (</w:t>
      </w:r>
      <w:r w:rsidR="003D294E" w:rsidRPr="00291850">
        <w:rPr>
          <w:rFonts w:eastAsia="Times New Roman"/>
          <w:b/>
          <w:bCs/>
          <w:noProof/>
          <w:position w:val="-4"/>
        </w:rPr>
        <w:drawing>
          <wp:inline distT="0" distB="0" distL="0" distR="0" wp14:anchorId="4A22E04B" wp14:editId="370388FE">
            <wp:extent cx="126000" cy="146323"/>
            <wp:effectExtent l="0" t="0" r="7620" b="6350"/>
            <wp:docPr id="153096742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7420" name="Picture 1">
                      <a:extLst>
                        <a:ext uri="{C183D7F6-B498-43B3-948B-1728B52AA6E4}">
                          <adec:decorative xmlns:adec="http://schemas.microsoft.com/office/drawing/2017/decorative" val="1"/>
                        </a:ext>
                      </a:extLst>
                    </pic:cNvPr>
                    <pic:cNvPicPr/>
                  </pic:nvPicPr>
                  <pic:blipFill>
                    <a:blip r:embed="rId28"/>
                    <a:stretch>
                      <a:fillRect/>
                    </a:stretch>
                  </pic:blipFill>
                  <pic:spPr>
                    <a:xfrm>
                      <a:off x="0" y="0"/>
                      <a:ext cx="126000" cy="146323"/>
                    </a:xfrm>
                    <a:prstGeom prst="rect">
                      <a:avLst/>
                    </a:prstGeom>
                  </pic:spPr>
                </pic:pic>
              </a:graphicData>
            </a:graphic>
          </wp:inline>
        </w:drawing>
      </w:r>
      <w:r w:rsidR="003D294E" w:rsidRPr="00291850">
        <w:rPr>
          <w:rFonts w:eastAsia="Times New Roman"/>
          <w:b/>
          <w:bCs/>
        </w:rPr>
        <w:t>)</w:t>
      </w:r>
      <w:r w:rsidR="003D294E" w:rsidRPr="00291850">
        <w:rPr>
          <w:rFonts w:eastAsia="Times New Roman"/>
        </w:rPr>
        <w:t xml:space="preserve"> </w:t>
      </w:r>
      <w:r w:rsidRPr="00291850">
        <w:rPr>
          <w:rFonts w:eastAsia="Times New Roman"/>
        </w:rPr>
        <w:t xml:space="preserve"> to delete the </w:t>
      </w:r>
      <w:r w:rsidRPr="00291850">
        <w:rPr>
          <w:rFonts w:eastAsia="Times New Roman"/>
          <w:i/>
          <w:iCs/>
        </w:rPr>
        <w:t>Keywords</w:t>
      </w:r>
      <w:r w:rsidRPr="00291850">
        <w:rPr>
          <w:rFonts w:eastAsia="Times New Roman"/>
        </w:rPr>
        <w:t xml:space="preserve"> condition.</w:t>
      </w:r>
      <w:r w:rsidRPr="00291850">
        <w:rPr>
          <w:rFonts w:eastAsia="Times New Roman"/>
        </w:rPr>
        <w:br/>
      </w:r>
      <w:r w:rsidRPr="00291850">
        <w:rPr>
          <w:rFonts w:eastAsia="Times New Roman"/>
          <w:noProof/>
        </w:rPr>
        <w:drawing>
          <wp:inline distT="0" distB="0" distL="0" distR="0" wp14:anchorId="1DAB59C2" wp14:editId="519F2704">
            <wp:extent cx="3600000" cy="144605"/>
            <wp:effectExtent l="38100" t="38100" r="38735" b="103505"/>
            <wp:docPr id="413803758" name="Picture 139" descr="Screenshot of the condition builder with Trashcan Ic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03758" name="Picture 139" descr="Screenshot of the condition builder with Trashcan Icon highligh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144605"/>
                    </a:xfrm>
                    <a:prstGeom prst="rect">
                      <a:avLst/>
                    </a:prstGeom>
                    <a:ln>
                      <a:noFill/>
                    </a:ln>
                    <a:effectLst>
                      <a:outerShdw blurRad="50800" dist="38100" dir="2700000" algn="tl" rotWithShape="0">
                        <a:prstClr val="black">
                          <a:alpha val="40000"/>
                        </a:prstClr>
                      </a:outerShdw>
                    </a:effectLst>
                  </pic:spPr>
                </pic:pic>
              </a:graphicData>
            </a:graphic>
          </wp:inline>
        </w:drawing>
      </w:r>
    </w:p>
    <w:p w14:paraId="1D3B6FD0" w14:textId="77777777" w:rsidR="00C64DB6" w:rsidRPr="00291850" w:rsidRDefault="00C17C73" w:rsidP="00F258D2">
      <w:pPr>
        <w:pStyle w:val="ListParagraph"/>
        <w:keepNext w:val="0"/>
        <w:numPr>
          <w:ilvl w:val="0"/>
          <w:numId w:val="11"/>
        </w:numPr>
        <w:ind w:left="714" w:hanging="357"/>
      </w:pPr>
      <w:r w:rsidRPr="00291850">
        <w:rPr>
          <w:rFonts w:eastAsia="Times New Roman"/>
        </w:rPr>
        <w:t xml:space="preserve">Next to </w:t>
      </w:r>
      <w:r w:rsidRPr="00291850">
        <w:rPr>
          <w:rFonts w:eastAsia="Times New Roman"/>
          <w:i/>
          <w:iCs/>
        </w:rPr>
        <w:t>Sensitive</w:t>
      </w:r>
      <w:r w:rsidRPr="00291850">
        <w:rPr>
          <w:rFonts w:eastAsia="Times New Roman"/>
        </w:rPr>
        <w:t xml:space="preserve">, verify </w:t>
      </w:r>
      <w:r w:rsidRPr="00291850">
        <w:rPr>
          <w:rFonts w:eastAsia="Times New Roman"/>
          <w:b/>
          <w:bCs/>
        </w:rPr>
        <w:t>Equal</w:t>
      </w:r>
      <w:r w:rsidRPr="00291850">
        <w:rPr>
          <w:rFonts w:eastAsia="Times New Roman"/>
        </w:rPr>
        <w:t xml:space="preserve"> is selected and </w:t>
      </w:r>
      <w:r w:rsidR="00462788" w:rsidRPr="00291850">
        <w:rPr>
          <w:rFonts w:eastAsia="Times New Roman"/>
        </w:rPr>
        <w:t xml:space="preserve">select the </w:t>
      </w:r>
      <w:r w:rsidR="00462788" w:rsidRPr="00291850">
        <w:rPr>
          <w:rFonts w:eastAsia="Times New Roman"/>
          <w:b/>
          <w:bCs/>
        </w:rPr>
        <w:t xml:space="preserve">Custom Sensitive Information type </w:t>
      </w:r>
      <w:r w:rsidR="00462788" w:rsidRPr="00291850">
        <w:rPr>
          <w:rFonts w:eastAsia="Times New Roman"/>
        </w:rPr>
        <w:t>previously configured</w:t>
      </w:r>
      <w:r w:rsidR="00C64DB6" w:rsidRPr="00291850">
        <w:rPr>
          <w:rFonts w:eastAsia="Times New Roman"/>
        </w:rPr>
        <w:t>,</w:t>
      </w:r>
      <w:r w:rsidRPr="00291850">
        <w:rPr>
          <w:rFonts w:eastAsia="Times New Roman"/>
        </w:rPr>
        <w:t xml:space="preserve"> leave the </w:t>
      </w:r>
      <w:r w:rsidRPr="00291850">
        <w:rPr>
          <w:rFonts w:eastAsia="Times New Roman"/>
          <w:i/>
          <w:iCs/>
        </w:rPr>
        <w:t>Min</w:t>
      </w:r>
      <w:r w:rsidRPr="00291850">
        <w:rPr>
          <w:rFonts w:eastAsia="Times New Roman"/>
        </w:rPr>
        <w:t xml:space="preserve">, </w:t>
      </w:r>
      <w:r w:rsidRPr="00291850">
        <w:rPr>
          <w:rFonts w:eastAsia="Times New Roman"/>
          <w:i/>
          <w:iCs/>
        </w:rPr>
        <w:t>Max</w:t>
      </w:r>
      <w:r w:rsidRPr="00291850">
        <w:rPr>
          <w:rFonts w:eastAsia="Times New Roman"/>
        </w:rPr>
        <w:t xml:space="preserve">, and </w:t>
      </w:r>
      <w:r w:rsidRPr="00291850">
        <w:rPr>
          <w:rFonts w:eastAsia="Times New Roman"/>
          <w:i/>
          <w:iCs/>
        </w:rPr>
        <w:t>Confidence</w:t>
      </w:r>
      <w:r w:rsidRPr="00291850">
        <w:rPr>
          <w:rFonts w:eastAsia="Times New Roman"/>
        </w:rPr>
        <w:t xml:space="preserve"> input boxes blank. </w:t>
      </w:r>
      <w:r w:rsidRPr="00291850">
        <w:rPr>
          <w:rFonts w:eastAsia="Times New Roman"/>
        </w:rPr>
        <w:br/>
      </w:r>
      <w:r w:rsidRPr="00291850">
        <w:rPr>
          <w:rFonts w:eastAsia="Times New Roman"/>
          <w:noProof/>
        </w:rPr>
        <w:drawing>
          <wp:inline distT="0" distB="0" distL="0" distR="0" wp14:anchorId="61A89F7D" wp14:editId="1CFB72DA">
            <wp:extent cx="3600000" cy="320400"/>
            <wp:effectExtent l="38100" t="38100" r="95885" b="99060"/>
            <wp:docPr id="706173076" name="Picture 140" descr="Screenshot of the Condition builder showing Sensitive Type 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3076" name="Picture 140" descr="Screenshot of the Condition builder showing Sensitive Type Equal"/>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600000" cy="320400"/>
                    </a:xfrm>
                    <a:prstGeom prst="rect">
                      <a:avLst/>
                    </a:prstGeom>
                    <a:ln>
                      <a:noFill/>
                    </a:ln>
                    <a:effectLst>
                      <a:outerShdw blurRad="50800" dist="38100" dir="2700000" algn="tl" rotWithShape="0">
                        <a:prstClr val="black">
                          <a:alpha val="40000"/>
                        </a:prstClr>
                      </a:outerShdw>
                    </a:effectLst>
                  </pic:spPr>
                </pic:pic>
              </a:graphicData>
            </a:graphic>
          </wp:inline>
        </w:drawing>
      </w:r>
    </w:p>
    <w:p w14:paraId="0C3D4DEA" w14:textId="6E4F3DCA" w:rsidR="00C64DB6" w:rsidRPr="00291850" w:rsidRDefault="00C64DB6" w:rsidP="00FC049D">
      <w:pPr>
        <w:keepNext/>
        <w:keepLines/>
        <w:pBdr>
          <w:left w:val="single" w:sz="12" w:space="4" w:color="auto"/>
        </w:pBdr>
        <w:ind w:left="850"/>
        <w:rPr>
          <w:i/>
          <w:iCs/>
        </w:rPr>
      </w:pPr>
      <w:r w:rsidRPr="00291850">
        <w:rPr>
          <w:noProof/>
        </w:rPr>
        <mc:AlternateContent>
          <mc:Choice Requires="wpg">
            <w:drawing>
              <wp:inline distT="0" distB="0" distL="0" distR="0" wp14:anchorId="7571D302" wp14:editId="2AB8EE50">
                <wp:extent cx="190500" cy="190500"/>
                <wp:effectExtent l="0" t="0" r="0" b="0"/>
                <wp:docPr id="1912527518" name="Group 12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14062856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3396037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9414864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6218271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4213673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5124890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EC03692" id="Group 12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1C3025" w:rsidRPr="00291850">
        <w:rPr>
          <w:i/>
          <w:iCs/>
        </w:rPr>
        <w:t xml:space="preserve">The </w:t>
      </w:r>
      <w:r w:rsidR="00F65BA3">
        <w:rPr>
          <w:i/>
          <w:iCs/>
        </w:rPr>
        <w:t>Custom Sensitive Info Types</w:t>
      </w:r>
      <w:r w:rsidR="001C3025" w:rsidRPr="00291850">
        <w:rPr>
          <w:i/>
          <w:iCs/>
        </w:rPr>
        <w:t xml:space="preserve"> can be easily found by typing the prefix </w:t>
      </w:r>
      <w:proofErr w:type="spellStart"/>
      <w:r w:rsidR="00F65BA3">
        <w:rPr>
          <w:i/>
          <w:iCs/>
        </w:rPr>
        <w:t>DataSecurityCheck</w:t>
      </w:r>
      <w:proofErr w:type="spellEnd"/>
      <w:r w:rsidR="00F65BA3">
        <w:rPr>
          <w:i/>
          <w:iCs/>
        </w:rPr>
        <w:t>-</w:t>
      </w:r>
      <w:r w:rsidR="00021713" w:rsidRPr="00291850">
        <w:rPr>
          <w:i/>
          <w:iCs/>
        </w:rPr>
        <w:t xml:space="preserve"> in the search field</w:t>
      </w:r>
      <w:r w:rsidRPr="00291850">
        <w:rPr>
          <w:i/>
          <w:iCs/>
        </w:rPr>
        <w:t>.</w:t>
      </w:r>
      <w:r w:rsidR="00BF636C" w:rsidRPr="00291850">
        <w:rPr>
          <w:i/>
          <w:iCs/>
        </w:rPr>
        <w:br/>
      </w:r>
      <w:r w:rsidR="00BF636C" w:rsidRPr="00291850">
        <w:rPr>
          <w:bCs/>
          <w:i/>
          <w:iCs/>
          <w:noProof/>
        </w:rPr>
        <w:drawing>
          <wp:inline distT="0" distB="0" distL="0" distR="0" wp14:anchorId="139B2CD6" wp14:editId="4313C2F1">
            <wp:extent cx="1800000" cy="502010"/>
            <wp:effectExtent l="38100" t="38100" r="86360" b="88900"/>
            <wp:docPr id="1459848321" name="Picture 130" descr="Screenshot of the popup menu showing a selection starting with DataSecurity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48321" name="Picture 130" descr="Screenshot of the popup menu showing a selection starting with DataSecurityCheck"/>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800000" cy="502010"/>
                    </a:xfrm>
                    <a:prstGeom prst="rect">
                      <a:avLst/>
                    </a:prstGeom>
                    <a:ln>
                      <a:noFill/>
                    </a:ln>
                    <a:effectLst>
                      <a:outerShdw blurRad="50800" dist="38100" dir="2700000" algn="tl" rotWithShape="0">
                        <a:prstClr val="black">
                          <a:alpha val="40000"/>
                        </a:prstClr>
                      </a:outerShdw>
                    </a:effectLst>
                  </pic:spPr>
                </pic:pic>
              </a:graphicData>
            </a:graphic>
          </wp:inline>
        </w:drawing>
      </w:r>
    </w:p>
    <w:p w14:paraId="26E2CB33" w14:textId="77777777" w:rsidR="009C0C8A" w:rsidRPr="00291850" w:rsidRDefault="009C0C8A" w:rsidP="00F258D2">
      <w:pPr>
        <w:pStyle w:val="BeforeAndAfterNote"/>
      </w:pPr>
    </w:p>
    <w:p w14:paraId="659A180D" w14:textId="00B337C9" w:rsidR="008C086D" w:rsidRPr="00291850" w:rsidRDefault="008C086D" w:rsidP="00F258D2">
      <w:pPr>
        <w:keepNext/>
        <w:rPr>
          <w:b/>
          <w:bCs/>
          <w:u w:val="single"/>
        </w:rPr>
      </w:pPr>
      <w:r w:rsidRPr="00291850">
        <w:rPr>
          <w:b/>
          <w:bCs/>
          <w:u w:val="single"/>
        </w:rPr>
        <w:t xml:space="preserve">Add additional </w:t>
      </w:r>
      <w:r w:rsidR="00F65BA3">
        <w:rPr>
          <w:b/>
          <w:bCs/>
          <w:u w:val="single"/>
        </w:rPr>
        <w:t>Sensitive Info Types</w:t>
      </w:r>
    </w:p>
    <w:p w14:paraId="63999139" w14:textId="0C4D25E9" w:rsidR="008C086D" w:rsidRPr="00291850" w:rsidRDefault="008C086D" w:rsidP="008C086D">
      <w:r w:rsidRPr="00291850">
        <w:t xml:space="preserve">The </w:t>
      </w:r>
      <w:r w:rsidR="00F65BA3">
        <w:t>eDiscovery Search</w:t>
      </w:r>
      <w:r w:rsidRPr="00291850">
        <w:t xml:space="preserve"> can be extended to search for additional </w:t>
      </w:r>
      <w:r w:rsidR="00F65BA3">
        <w:t>Sensitive Info Types</w:t>
      </w:r>
      <w:r w:rsidRPr="00291850">
        <w:t xml:space="preserve"> as defined by the customer. Repeat the steps below for </w:t>
      </w:r>
      <w:proofErr w:type="gramStart"/>
      <w:r w:rsidRPr="00291850">
        <w:t xml:space="preserve">each  </w:t>
      </w:r>
      <w:r w:rsidR="00F65BA3">
        <w:t>Sensitive</w:t>
      </w:r>
      <w:proofErr w:type="gramEnd"/>
      <w:r w:rsidR="00F65BA3">
        <w:t xml:space="preserve"> Info Type</w:t>
      </w:r>
      <w:r w:rsidRPr="00291850">
        <w:t xml:space="preserve"> that needs to be added.</w:t>
      </w:r>
    </w:p>
    <w:p w14:paraId="15652422" w14:textId="77777777" w:rsidR="00AB7FFA" w:rsidRPr="00291850" w:rsidRDefault="00AB7FFA" w:rsidP="00AB7FFA">
      <w:pPr>
        <w:pStyle w:val="ListParagraph"/>
        <w:keepNext w:val="0"/>
        <w:numPr>
          <w:ilvl w:val="0"/>
          <w:numId w:val="11"/>
        </w:numPr>
        <w:ind w:left="714" w:hanging="357"/>
        <w:rPr>
          <w:rFonts w:eastAsia="Times New Roman"/>
          <w:i/>
          <w:iCs/>
        </w:rPr>
      </w:pPr>
      <w:r w:rsidRPr="00291850">
        <w:rPr>
          <w:rFonts w:eastAsia="Times New Roman"/>
        </w:rPr>
        <w:t xml:space="preserve">On the </w:t>
      </w:r>
      <w:proofErr w:type="spellStart"/>
      <w:r w:rsidRPr="00291850">
        <w:rPr>
          <w:rFonts w:eastAsia="Times New Roman"/>
          <w:i/>
          <w:iCs/>
        </w:rPr>
        <w:t>DataSecurityCheck</w:t>
      </w:r>
      <w:proofErr w:type="spellEnd"/>
      <w:r w:rsidRPr="00291850">
        <w:rPr>
          <w:rFonts w:eastAsia="Times New Roman"/>
          <w:i/>
          <w:iCs/>
        </w:rPr>
        <w:t>-CS-Custom-SharePoint</w:t>
      </w:r>
      <w:r w:rsidRPr="00291850">
        <w:t xml:space="preserve"> page, on the </w:t>
      </w:r>
      <w:r w:rsidRPr="00291850">
        <w:rPr>
          <w:i/>
          <w:iCs/>
        </w:rPr>
        <w:t>Condition builder</w:t>
      </w:r>
      <w:r w:rsidRPr="00291850">
        <w:t xml:space="preserve"> tab, click on </w:t>
      </w:r>
      <w:r w:rsidRPr="00291850">
        <w:rPr>
          <w:b/>
          <w:bCs/>
        </w:rPr>
        <w:t>+Add conditions</w:t>
      </w:r>
      <w:r w:rsidRPr="00291850">
        <w:t xml:space="preserve">, and on the </w:t>
      </w:r>
      <w:proofErr w:type="gramStart"/>
      <w:r w:rsidRPr="00291850">
        <w:t>dropdown</w:t>
      </w:r>
      <w:proofErr w:type="gramEnd"/>
      <w:r w:rsidRPr="00291850">
        <w:t xml:space="preserve"> menu select </w:t>
      </w:r>
      <w:r w:rsidRPr="00291850">
        <w:rPr>
          <w:b/>
          <w:bCs/>
        </w:rPr>
        <w:t>Show more.</w:t>
      </w:r>
    </w:p>
    <w:p w14:paraId="6427D975" w14:textId="77777777" w:rsidR="00AB7FFA" w:rsidRPr="00291850" w:rsidRDefault="00AB7FFA" w:rsidP="00AB7FFA">
      <w:pPr>
        <w:pStyle w:val="ListParagraph"/>
        <w:numPr>
          <w:ilvl w:val="0"/>
          <w:numId w:val="11"/>
        </w:numPr>
        <w:ind w:left="714" w:hanging="357"/>
      </w:pPr>
      <w:r w:rsidRPr="00291850">
        <w:rPr>
          <w:rFonts w:eastAsia="Times New Roman"/>
        </w:rPr>
        <w:t xml:space="preserve">On the </w:t>
      </w:r>
      <w:r w:rsidRPr="00291850">
        <w:rPr>
          <w:rFonts w:eastAsia="Times New Roman"/>
          <w:i/>
          <w:iCs/>
        </w:rPr>
        <w:t>Choose which conditions to add</w:t>
      </w:r>
      <w:r w:rsidRPr="00291850">
        <w:rPr>
          <w:rFonts w:eastAsia="Times New Roman"/>
        </w:rPr>
        <w:t xml:space="preserve"> fly-out, below </w:t>
      </w:r>
      <w:r w:rsidRPr="00291850">
        <w:rPr>
          <w:rFonts w:eastAsia="Times New Roman"/>
          <w:i/>
          <w:iCs/>
        </w:rPr>
        <w:t xml:space="preserve">Conditions for SharePoint and OneDrive sites, </w:t>
      </w:r>
      <w:r w:rsidRPr="00291850">
        <w:rPr>
          <w:rFonts w:eastAsia="Times New Roman"/>
        </w:rPr>
        <w:t xml:space="preserve">select </w:t>
      </w:r>
      <w:r w:rsidRPr="00291850">
        <w:rPr>
          <w:rFonts w:eastAsia="Times New Roman"/>
          <w:b/>
          <w:bCs/>
        </w:rPr>
        <w:t>Sensitive Type.</w:t>
      </w:r>
    </w:p>
    <w:p w14:paraId="67CE44AE" w14:textId="77777777" w:rsidR="00AB7FFA" w:rsidRPr="00291850" w:rsidRDefault="00AB7FFA" w:rsidP="00AB7FFA">
      <w:pPr>
        <w:pStyle w:val="ListParagraph"/>
        <w:keepNext w:val="0"/>
        <w:numPr>
          <w:ilvl w:val="0"/>
          <w:numId w:val="11"/>
        </w:numPr>
        <w:ind w:left="714" w:hanging="357"/>
        <w:rPr>
          <w:rFonts w:eastAsia="Times New Roman"/>
          <w:i/>
          <w:iCs/>
        </w:rPr>
      </w:pPr>
      <w:r w:rsidRPr="00291850">
        <w:t xml:space="preserve">Click on </w:t>
      </w:r>
      <w:r w:rsidRPr="00291850">
        <w:rPr>
          <w:b/>
          <w:bCs/>
        </w:rPr>
        <w:t>Apply</w:t>
      </w:r>
      <w:r w:rsidRPr="00291850">
        <w:t>.</w:t>
      </w:r>
      <w:r w:rsidRPr="00291850">
        <w:rPr>
          <w:rFonts w:eastAsia="Times New Roman"/>
        </w:rPr>
        <w:t xml:space="preserve"> </w:t>
      </w:r>
    </w:p>
    <w:p w14:paraId="6F2DA59E" w14:textId="77777777" w:rsidR="0064518B" w:rsidRPr="00291850" w:rsidRDefault="0064518B" w:rsidP="0064518B">
      <w:pPr>
        <w:pStyle w:val="ListParagraph"/>
        <w:keepNext w:val="0"/>
        <w:numPr>
          <w:ilvl w:val="0"/>
          <w:numId w:val="11"/>
        </w:numPr>
        <w:ind w:left="714" w:hanging="357"/>
        <w:rPr>
          <w:rFonts w:eastAsia="Times New Roman"/>
          <w:i/>
          <w:iCs/>
        </w:rPr>
      </w:pPr>
      <w:r w:rsidRPr="00291850">
        <w:rPr>
          <w:rFonts w:eastAsia="Times New Roman"/>
        </w:rPr>
        <w:t xml:space="preserve">On the </w:t>
      </w:r>
      <w:r w:rsidRPr="00291850">
        <w:rPr>
          <w:rFonts w:eastAsia="Times New Roman"/>
          <w:i/>
          <w:iCs/>
        </w:rPr>
        <w:t>Connection builder</w:t>
      </w:r>
      <w:r w:rsidRPr="00291850">
        <w:rPr>
          <w:rFonts w:eastAsia="Times New Roman"/>
        </w:rPr>
        <w:t xml:space="preserve"> tab, In front of </w:t>
      </w:r>
      <w:r w:rsidRPr="00291850">
        <w:rPr>
          <w:rFonts w:eastAsia="Times New Roman"/>
          <w:i/>
          <w:iCs/>
        </w:rPr>
        <w:t>Sensitive Type</w:t>
      </w:r>
      <w:r w:rsidRPr="00291850">
        <w:rPr>
          <w:rFonts w:eastAsia="Times New Roman"/>
        </w:rPr>
        <w:t xml:space="preserve">, set the logical operator to </w:t>
      </w:r>
      <w:r w:rsidRPr="00291850">
        <w:rPr>
          <w:rFonts w:eastAsia="Times New Roman"/>
          <w:b/>
          <w:bCs/>
        </w:rPr>
        <w:t>OR</w:t>
      </w:r>
      <w:r w:rsidRPr="00291850">
        <w:rPr>
          <w:rFonts w:eastAsia="Times New Roman"/>
        </w:rPr>
        <w:t xml:space="preserve"> and select the</w:t>
      </w:r>
      <w:r w:rsidRPr="00291850">
        <w:rPr>
          <w:rFonts w:eastAsia="Times New Roman"/>
          <w:b/>
          <w:bCs/>
        </w:rPr>
        <w:t xml:space="preserve"> </w:t>
      </w:r>
      <w:r w:rsidR="00620274" w:rsidRPr="00291850">
        <w:rPr>
          <w:rFonts w:eastAsia="Times New Roman"/>
          <w:b/>
          <w:bCs/>
        </w:rPr>
        <w:t>Custom</w:t>
      </w:r>
      <w:r w:rsidRPr="00291850">
        <w:rPr>
          <w:rFonts w:eastAsia="Times New Roman"/>
          <w:b/>
          <w:bCs/>
        </w:rPr>
        <w:t xml:space="preserve"> Sensitive Information Type</w:t>
      </w:r>
      <w:r w:rsidRPr="00291850">
        <w:rPr>
          <w:rFonts w:eastAsia="Times New Roman"/>
        </w:rPr>
        <w:t xml:space="preserve"> that needs to be included in the search</w:t>
      </w:r>
      <w:r w:rsidR="002707B9" w:rsidRPr="00291850">
        <w:rPr>
          <w:rFonts w:eastAsia="Times New Roman"/>
        </w:rPr>
        <w:t xml:space="preserve">, leave the </w:t>
      </w:r>
      <w:r w:rsidR="002707B9" w:rsidRPr="00291850">
        <w:rPr>
          <w:rFonts w:eastAsia="Times New Roman"/>
          <w:i/>
          <w:iCs/>
        </w:rPr>
        <w:t>Min</w:t>
      </w:r>
      <w:r w:rsidR="002707B9" w:rsidRPr="00291850">
        <w:rPr>
          <w:rFonts w:eastAsia="Times New Roman"/>
        </w:rPr>
        <w:t xml:space="preserve">, </w:t>
      </w:r>
      <w:r w:rsidR="002707B9" w:rsidRPr="00291850">
        <w:rPr>
          <w:rFonts w:eastAsia="Times New Roman"/>
          <w:i/>
          <w:iCs/>
        </w:rPr>
        <w:t>Max</w:t>
      </w:r>
      <w:r w:rsidR="002707B9" w:rsidRPr="00291850">
        <w:rPr>
          <w:rFonts w:eastAsia="Times New Roman"/>
        </w:rPr>
        <w:t xml:space="preserve">, and </w:t>
      </w:r>
      <w:r w:rsidR="002707B9" w:rsidRPr="00291850">
        <w:rPr>
          <w:rFonts w:eastAsia="Times New Roman"/>
          <w:i/>
          <w:iCs/>
        </w:rPr>
        <w:t>Confidence</w:t>
      </w:r>
      <w:r w:rsidR="002707B9" w:rsidRPr="00291850">
        <w:rPr>
          <w:rFonts w:eastAsia="Times New Roman"/>
        </w:rPr>
        <w:t xml:space="preserve"> input boxes blank. </w:t>
      </w:r>
      <w:r w:rsidRPr="00291850">
        <w:rPr>
          <w:rFonts w:eastAsia="Times New Roman"/>
        </w:rPr>
        <w:br/>
      </w:r>
      <w:r w:rsidR="002707B9" w:rsidRPr="00291850">
        <w:rPr>
          <w:rFonts w:eastAsia="Times New Roman"/>
          <w:noProof/>
        </w:rPr>
        <w:drawing>
          <wp:inline distT="0" distB="0" distL="0" distR="0" wp14:anchorId="682A700A" wp14:editId="3F191D54">
            <wp:extent cx="3600000" cy="308534"/>
            <wp:effectExtent l="0" t="0" r="635" b="0"/>
            <wp:docPr id="1462967352" name="Picture 169" descr="Screenshot of the condition builder highlighting  the OR logical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7352" name="Picture 169" descr="Screenshot of the condition builder highlighting  the OR logical operato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00000" cy="308534"/>
                    </a:xfrm>
                    <a:prstGeom prst="rect">
                      <a:avLst/>
                    </a:prstGeom>
                    <a:noFill/>
                  </pic:spPr>
                </pic:pic>
              </a:graphicData>
            </a:graphic>
          </wp:inline>
        </w:drawing>
      </w:r>
    </w:p>
    <w:p w14:paraId="45379981" w14:textId="77777777" w:rsidR="0064518B" w:rsidRPr="00291850" w:rsidRDefault="0064518B" w:rsidP="0064518B">
      <w:pPr>
        <w:pStyle w:val="ListParagraph"/>
        <w:keepNext w:val="0"/>
        <w:numPr>
          <w:ilvl w:val="0"/>
          <w:numId w:val="13"/>
        </w:numPr>
        <w:ind w:left="714" w:hanging="357"/>
      </w:pPr>
      <w:r w:rsidRPr="00291850">
        <w:rPr>
          <w:rFonts w:eastAsia="Times New Roman"/>
          <w:b/>
          <w:bCs/>
        </w:rPr>
        <w:t>Repeat</w:t>
      </w:r>
      <w:r w:rsidRPr="00291850">
        <w:rPr>
          <w:rFonts w:eastAsia="Times New Roman"/>
        </w:rPr>
        <w:t xml:space="preserve"> the steps above for every </w:t>
      </w:r>
      <w:r w:rsidR="007025D6" w:rsidRPr="00291850">
        <w:rPr>
          <w:rFonts w:eastAsia="Times New Roman"/>
          <w:i/>
          <w:iCs/>
        </w:rPr>
        <w:t>Custom</w:t>
      </w:r>
      <w:r w:rsidRPr="00291850">
        <w:rPr>
          <w:rFonts w:eastAsia="Times New Roman"/>
          <w:i/>
          <w:iCs/>
        </w:rPr>
        <w:t xml:space="preserve"> Sensitive Info Type</w:t>
      </w:r>
      <w:r w:rsidRPr="00291850">
        <w:rPr>
          <w:rFonts w:eastAsia="Times New Roman"/>
        </w:rPr>
        <w:t xml:space="preserve"> that needs to be additionally added. </w:t>
      </w:r>
    </w:p>
    <w:p w14:paraId="0108D47E" w14:textId="77777777" w:rsidR="00553309" w:rsidRPr="00291850" w:rsidRDefault="00553309" w:rsidP="00553309">
      <w:pPr>
        <w:rPr>
          <w:b/>
          <w:bCs/>
          <w:u w:val="single"/>
        </w:rPr>
      </w:pPr>
      <w:r w:rsidRPr="00291850">
        <w:rPr>
          <w:b/>
          <w:bCs/>
          <w:u w:val="single"/>
        </w:rPr>
        <w:t>Run the Query</w:t>
      </w:r>
    </w:p>
    <w:p w14:paraId="4ACC8518" w14:textId="77777777" w:rsidR="00527250" w:rsidRPr="00291850" w:rsidRDefault="00527250" w:rsidP="00527250">
      <w:pPr>
        <w:pStyle w:val="ListParagraph"/>
        <w:keepNext w:val="0"/>
        <w:numPr>
          <w:ilvl w:val="0"/>
          <w:numId w:val="13"/>
        </w:numPr>
        <w:ind w:left="714" w:hanging="357"/>
      </w:pPr>
      <w:r w:rsidRPr="00291850">
        <w:rPr>
          <w:rFonts w:eastAsia="Times New Roman"/>
        </w:rPr>
        <w:t xml:space="preserve">On the </w:t>
      </w:r>
      <w:proofErr w:type="spellStart"/>
      <w:r w:rsidRPr="00291850">
        <w:rPr>
          <w:rFonts w:eastAsia="Times New Roman"/>
          <w:i/>
          <w:iCs/>
        </w:rPr>
        <w:t>DataSecurityCheck</w:t>
      </w:r>
      <w:proofErr w:type="spellEnd"/>
      <w:r w:rsidRPr="00291850">
        <w:rPr>
          <w:rFonts w:eastAsia="Times New Roman"/>
          <w:i/>
          <w:iCs/>
        </w:rPr>
        <w:t>-CS-Custom-SharePoint</w:t>
      </w:r>
      <w:r w:rsidRPr="00291850">
        <w:t xml:space="preserve"> page, click on </w:t>
      </w:r>
      <w:r w:rsidRPr="00291850">
        <w:rPr>
          <w:b/>
          <w:bCs/>
        </w:rPr>
        <w:t>Run query</w:t>
      </w:r>
      <w:r w:rsidRPr="00291850">
        <w:t>.</w:t>
      </w:r>
    </w:p>
    <w:p w14:paraId="231AC0B7" w14:textId="77777777" w:rsidR="00527250" w:rsidRPr="00291850" w:rsidRDefault="00527250" w:rsidP="00527250">
      <w:pPr>
        <w:pStyle w:val="ListParagraph"/>
        <w:keepNext w:val="0"/>
        <w:numPr>
          <w:ilvl w:val="0"/>
          <w:numId w:val="13"/>
        </w:numPr>
        <w:ind w:left="714" w:hanging="357"/>
        <w:rPr>
          <w:rFonts w:eastAsia="Times New Roman"/>
        </w:rPr>
      </w:pPr>
      <w:r w:rsidRPr="00291850">
        <w:rPr>
          <w:rFonts w:eastAsia="Times New Roman"/>
        </w:rPr>
        <w:lastRenderedPageBreak/>
        <w:t xml:space="preserve">On the Choose search results flyout, below Statistics, select </w:t>
      </w:r>
      <w:r w:rsidRPr="00291850">
        <w:rPr>
          <w:rFonts w:eastAsia="Times New Roman"/>
          <w:b/>
          <w:bCs/>
        </w:rPr>
        <w:t>Include categories</w:t>
      </w:r>
      <w:r w:rsidRPr="00291850">
        <w:rPr>
          <w:rFonts w:eastAsia="Times New Roman"/>
        </w:rPr>
        <w:t xml:space="preserve"> and </w:t>
      </w:r>
      <w:r w:rsidRPr="00291850">
        <w:rPr>
          <w:rFonts w:eastAsia="Times New Roman"/>
          <w:b/>
          <w:bCs/>
        </w:rPr>
        <w:t>Include query keywords report</w:t>
      </w:r>
      <w:r w:rsidRPr="00291850">
        <w:rPr>
          <w:rFonts w:eastAsia="Times New Roman"/>
        </w:rPr>
        <w:t>.</w:t>
      </w:r>
    </w:p>
    <w:p w14:paraId="545FE700" w14:textId="77777777" w:rsidR="0094624A" w:rsidRPr="00291850" w:rsidRDefault="00527250" w:rsidP="0094624A">
      <w:pPr>
        <w:pStyle w:val="ListParagraph"/>
        <w:keepNext w:val="0"/>
        <w:numPr>
          <w:ilvl w:val="0"/>
          <w:numId w:val="13"/>
        </w:numPr>
        <w:ind w:left="714" w:hanging="357"/>
      </w:pPr>
      <w:r w:rsidRPr="00291850">
        <w:rPr>
          <w:rFonts w:eastAsia="Times New Roman"/>
        </w:rPr>
        <w:t xml:space="preserve">Click on </w:t>
      </w:r>
      <w:r w:rsidRPr="00291850">
        <w:rPr>
          <w:rFonts w:eastAsia="Times New Roman"/>
          <w:b/>
          <w:bCs/>
        </w:rPr>
        <w:t>Run Query</w:t>
      </w:r>
      <w:r w:rsidRPr="00291850">
        <w:rPr>
          <w:rFonts w:eastAsia="Times New Roman"/>
        </w:rPr>
        <w:t>.</w:t>
      </w:r>
    </w:p>
    <w:p w14:paraId="7E2DBF84" w14:textId="77777777" w:rsidR="0094624A" w:rsidRPr="00291850" w:rsidRDefault="0094624A" w:rsidP="00FC049D">
      <w:pPr>
        <w:pStyle w:val="BeforeAndAfterNote"/>
      </w:pPr>
    </w:p>
    <w:p w14:paraId="3C1926F6" w14:textId="77777777" w:rsidR="0094624A" w:rsidRPr="00291850" w:rsidRDefault="0094624A" w:rsidP="00FC049D">
      <w:pPr>
        <w:keepNext/>
        <w:keepLines/>
        <w:pBdr>
          <w:left w:val="single" w:sz="12" w:space="4" w:color="auto"/>
        </w:pBdr>
        <w:ind w:left="850"/>
        <w:rPr>
          <w:bCs/>
          <w:i/>
          <w:iCs/>
        </w:rPr>
      </w:pPr>
      <w:r w:rsidRPr="00291850">
        <w:rPr>
          <w:noProof/>
        </w:rPr>
        <mc:AlternateContent>
          <mc:Choice Requires="wpg">
            <w:drawing>
              <wp:inline distT="0" distB="0" distL="0" distR="0" wp14:anchorId="4186F65C" wp14:editId="71A5EEE7">
                <wp:extent cx="190500" cy="190500"/>
                <wp:effectExtent l="0" t="0" r="0" b="0"/>
                <wp:docPr id="1071760238" name="Group 13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0019528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316817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6360232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2565983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52633599"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6364669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5CB6356" id="Group 13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Pr="00291850">
        <w:rPr>
          <w:rFonts w:eastAsia="Times New Roman"/>
          <w:i/>
          <w:iCs/>
        </w:rPr>
        <w:t xml:space="preserve">The search will run after creation. </w:t>
      </w:r>
      <w:r w:rsidRPr="00291850">
        <w:rPr>
          <w:i/>
          <w:iCs/>
          <w:noProof/>
        </w:rPr>
        <w:t xml:space="preserve">The time it takes to complete the search depends on the amount of data, the complexity of the search query, and the location where the data is stored. Refer to </w:t>
      </w:r>
      <w:hyperlink r:id="rId54" w:history="1">
        <w:r w:rsidRPr="00291850">
          <w:rPr>
            <w:rStyle w:val="Hyperlink"/>
            <w:i/>
            <w:iCs/>
            <w:noProof/>
          </w:rPr>
          <w:t>Limits in eDiscovery</w:t>
        </w:r>
      </w:hyperlink>
      <w:r w:rsidRPr="00291850">
        <w:rPr>
          <w:i/>
          <w:iCs/>
          <w:noProof/>
        </w:rPr>
        <w:t xml:space="preserve"> </w:t>
      </w:r>
      <w:r w:rsidRPr="00291850">
        <w:rPr>
          <w:i/>
          <w:iCs/>
        </w:rPr>
        <w:t xml:space="preserve">for </w:t>
      </w:r>
      <w:proofErr w:type="gramStart"/>
      <w:r w:rsidRPr="00291850">
        <w:rPr>
          <w:i/>
          <w:iCs/>
        </w:rPr>
        <w:t>details..</w:t>
      </w:r>
      <w:proofErr w:type="gramEnd"/>
    </w:p>
    <w:p w14:paraId="2BF87686" w14:textId="77777777" w:rsidR="00350D83" w:rsidRPr="00291850" w:rsidRDefault="00350D83" w:rsidP="00DE29B6">
      <w:pPr>
        <w:pStyle w:val="BeforeAndAfterNote"/>
      </w:pPr>
    </w:p>
    <w:p w14:paraId="75E7AD45" w14:textId="77777777" w:rsidR="00F55335" w:rsidRPr="00291850" w:rsidRDefault="00F55335" w:rsidP="00B371F1">
      <w:pPr>
        <w:pStyle w:val="Heading5"/>
      </w:pPr>
      <w:r w:rsidRPr="00291850">
        <w:t>Next step</w:t>
      </w:r>
    </w:p>
    <w:p w14:paraId="53EF31EB" w14:textId="4F3992B0" w:rsidR="00F55335" w:rsidRPr="00291850" w:rsidRDefault="00F55335" w:rsidP="00CD4D76">
      <w:pPr>
        <w:pStyle w:val="ListParagraph"/>
        <w:numPr>
          <w:ilvl w:val="0"/>
          <w:numId w:val="37"/>
        </w:numPr>
      </w:pPr>
      <w:r w:rsidRPr="00291850">
        <w:t xml:space="preserve">Return to the </w:t>
      </w:r>
      <w:r w:rsidRPr="00291850">
        <w:rPr>
          <w:i/>
          <w:iCs/>
        </w:rPr>
        <w:t>&lt;</w:t>
      </w:r>
      <w:r w:rsidR="00F65BA3">
        <w:rPr>
          <w:i/>
          <w:iCs/>
        </w:rPr>
        <w:t>00-Master Delivery Guide</w:t>
      </w:r>
      <w:r w:rsidRPr="00291850">
        <w:rPr>
          <w:i/>
          <w:iCs/>
        </w:rPr>
        <w:t>&gt;</w:t>
      </w:r>
      <w:r w:rsidRPr="00291850">
        <w:t xml:space="preserve"> and continue the guidance provided in </w:t>
      </w:r>
      <w:r w:rsidR="00F65BA3">
        <w:rPr>
          <w:b/>
          <w:bCs/>
        </w:rPr>
        <w:t>Step 3 - Setup and configuration</w:t>
      </w:r>
      <w:r w:rsidR="00E81655" w:rsidRPr="00291850">
        <w:t>.</w:t>
      </w:r>
    </w:p>
    <w:p w14:paraId="1A5AD5F8" w14:textId="71227554" w:rsidR="00CC571A" w:rsidRPr="00291850" w:rsidRDefault="00F65BA3" w:rsidP="004A5E09">
      <w:pPr>
        <w:pStyle w:val="Heading2"/>
        <w:numPr>
          <w:ilvl w:val="1"/>
          <w:numId w:val="1"/>
        </w:numPr>
      </w:pPr>
      <w:bookmarkStart w:id="79" w:name="_Toc215823291"/>
      <w:bookmarkStart w:id="80" w:name="_Ref71729613"/>
      <w:bookmarkStart w:id="81" w:name="_Ref71729616"/>
      <w:r>
        <w:t>Step 4 - Analyze the findings</w:t>
      </w:r>
      <w:bookmarkEnd w:id="79"/>
      <w:bookmarkEnd w:id="80"/>
      <w:bookmarkEnd w:id="81"/>
    </w:p>
    <w:p w14:paraId="29CF5D84" w14:textId="3BB9D0A1" w:rsidR="009732CE" w:rsidRPr="00291850" w:rsidRDefault="009732CE" w:rsidP="002B5702">
      <w:pPr>
        <w:rPr>
          <w:i/>
          <w:iCs/>
        </w:rPr>
      </w:pPr>
      <w:r w:rsidRPr="00291850">
        <w:t xml:space="preserve">In this step the partner will, together with the customer’s tenant / compliance administrator, analyze all logs, information, and reports generated by the different </w:t>
      </w:r>
      <w:r w:rsidR="00F65BA3" w:rsidRPr="00F65BA3">
        <w:rPr>
          <w:i/>
        </w:rPr>
        <w:t>Data Security Check</w:t>
      </w:r>
      <w:r w:rsidRPr="00291850">
        <w:t xml:space="preserve"> tools and services. This section describe</w:t>
      </w:r>
      <w:r w:rsidR="00913728" w:rsidRPr="00291850">
        <w:t>s</w:t>
      </w:r>
      <w:r w:rsidRPr="00291850">
        <w:t xml:space="preserve"> the additional steps required to prepare and analyze the results from the </w:t>
      </w:r>
      <w:r w:rsidR="00F65BA3">
        <w:rPr>
          <w:i/>
          <w:iCs/>
        </w:rPr>
        <w:t>Automated Discovery</w:t>
      </w:r>
      <w:r w:rsidRPr="00291850">
        <w:rPr>
          <w:i/>
          <w:iCs/>
        </w:rPr>
        <w:t xml:space="preserve"> for </w:t>
      </w:r>
      <w:r w:rsidR="00F65BA3">
        <w:rPr>
          <w:i/>
          <w:iCs/>
        </w:rPr>
        <w:t>SharePoint Online</w:t>
      </w:r>
      <w:r w:rsidR="003A2857" w:rsidRPr="00291850">
        <w:rPr>
          <w:i/>
          <w:iCs/>
        </w:rPr>
        <w:t>.</w:t>
      </w:r>
      <w:r w:rsidR="00701A46" w:rsidRPr="00291850">
        <w:rPr>
          <w:i/>
          <w:iCs/>
        </w:rPr>
        <w:t xml:space="preserve"> </w:t>
      </w:r>
    </w:p>
    <w:p w14:paraId="1343634D" w14:textId="77777777" w:rsidR="009732CE" w:rsidRPr="00291850" w:rsidRDefault="009732CE" w:rsidP="002B5702">
      <w:r w:rsidRPr="00291850">
        <w:t xml:space="preserve"> It is recommended to do a two-step analysis of the logfiles, reports, and findings:</w:t>
      </w:r>
    </w:p>
    <w:p w14:paraId="1B454C5A" w14:textId="37917EA7" w:rsidR="009732CE" w:rsidRPr="00291850" w:rsidRDefault="009732CE" w:rsidP="002B5702">
      <w:pPr>
        <w:pStyle w:val="ListParagraph"/>
        <w:keepNext w:val="0"/>
        <w:numPr>
          <w:ilvl w:val="0"/>
          <w:numId w:val="18"/>
        </w:numPr>
      </w:pPr>
      <w:r w:rsidRPr="00291850">
        <w:rPr>
          <w:b/>
          <w:bCs/>
        </w:rPr>
        <w:t xml:space="preserve">Quick scan. </w:t>
      </w:r>
      <w:r w:rsidRPr="00291850">
        <w:t xml:space="preserve">By using the various dashboards and preview views you will be able to identify common patterns and/or trends that need further investigation and can serve as an example of </w:t>
      </w:r>
      <w:r w:rsidR="00F65BA3">
        <w:t>data security risks</w:t>
      </w:r>
      <w:r w:rsidRPr="00291850">
        <w:t>. Look for “most impactful” events related to important people within the organization, high volumes of documents related to a specific business process, Personally Identifiable Information (PII), etc.</w:t>
      </w:r>
    </w:p>
    <w:p w14:paraId="4C8EE832" w14:textId="23E340B8" w:rsidR="00E12AED" w:rsidRPr="00291850" w:rsidRDefault="009732CE" w:rsidP="002B5702">
      <w:pPr>
        <w:pStyle w:val="ListParagraph"/>
        <w:keepNext w:val="0"/>
        <w:numPr>
          <w:ilvl w:val="0"/>
          <w:numId w:val="18"/>
        </w:numPr>
      </w:pPr>
      <w:r w:rsidRPr="00291850">
        <w:rPr>
          <w:b/>
          <w:bCs/>
        </w:rPr>
        <w:t>Detailed analysis</w:t>
      </w:r>
      <w:r w:rsidR="00A751E9" w:rsidRPr="00291850">
        <w:rPr>
          <w:b/>
          <w:bCs/>
        </w:rPr>
        <w:t>.</w:t>
      </w:r>
      <w:r w:rsidRPr="00291850">
        <w:t xml:space="preserve"> </w:t>
      </w:r>
      <w:r w:rsidR="00A751E9" w:rsidRPr="00291850">
        <w:t>U</w:t>
      </w:r>
      <w:r w:rsidRPr="00291850">
        <w:t xml:space="preserve">sing exported log and report files for the various services will allow for further investigation of previously identified </w:t>
      </w:r>
      <w:r w:rsidR="00F65BA3">
        <w:t>data security risks</w:t>
      </w:r>
      <w:r w:rsidRPr="00291850">
        <w:t xml:space="preserve"> and events flagged during the quick scan. Aim at determining the impact and risk and </w:t>
      </w:r>
      <w:proofErr w:type="gramStart"/>
      <w:r w:rsidRPr="00291850">
        <w:t>consider</w:t>
      </w:r>
      <w:proofErr w:type="gramEnd"/>
      <w:r w:rsidRPr="00291850">
        <w:t xml:space="preserve"> possible solutions for mitigation. During this detailed analysis you are advised to leverage the insights of the customer team because they </w:t>
      </w:r>
      <w:r w:rsidRPr="00291850">
        <w:rPr>
          <w:i/>
          <w:iCs/>
        </w:rPr>
        <w:t>will know what and who to look for</w:t>
      </w:r>
      <w:r w:rsidRPr="00291850">
        <w:t>. To rule out “false positives” you are advised to do further investigation of all the events that will be included in the final closeout presentation at the end of the engagement.</w:t>
      </w:r>
    </w:p>
    <w:p w14:paraId="216E954A" w14:textId="28628E88" w:rsidR="00E12AED" w:rsidRPr="00291850" w:rsidRDefault="00E12AED" w:rsidP="002B5702">
      <w:pPr>
        <w:pBdr>
          <w:left w:val="single" w:sz="12" w:space="4" w:color="auto"/>
        </w:pBdr>
        <w:ind w:left="850"/>
        <w:rPr>
          <w:bCs/>
          <w:i/>
          <w:iCs/>
        </w:rPr>
      </w:pPr>
      <w:r w:rsidRPr="00291850">
        <w:rPr>
          <w:noProof/>
        </w:rPr>
        <mc:AlternateContent>
          <mc:Choice Requires="wps">
            <w:drawing>
              <wp:inline distT="0" distB="0" distL="0" distR="0" wp14:anchorId="05CAF8B3" wp14:editId="56B3AA57">
                <wp:extent cx="171450" cy="151130"/>
                <wp:effectExtent l="9525" t="9525" r="9525" b="1270"/>
                <wp:docPr id="23782" name="Freeform: Shape 23782"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EFCA290" id="Freeform: Shape 23782"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291850">
        <w:rPr>
          <w:b/>
          <w:bCs/>
          <w:position w:val="8"/>
        </w:rPr>
        <w:t xml:space="preserve"> Important</w:t>
      </w:r>
      <w:r w:rsidRPr="00291850">
        <w:rPr>
          <w:b/>
        </w:rPr>
        <w:br/>
      </w:r>
      <w:r w:rsidRPr="00291850">
        <w:rPr>
          <w:rStyle w:val="HeadStrongChar"/>
          <w:b w:val="0"/>
          <w:bCs/>
          <w:i/>
        </w:rPr>
        <w:t xml:space="preserve">It is important to stay within the scope of this activity while analyzing the findings and </w:t>
      </w:r>
      <w:proofErr w:type="gramStart"/>
      <w:r w:rsidRPr="00291850">
        <w:rPr>
          <w:rStyle w:val="HeadStrongChar"/>
          <w:b w:val="0"/>
          <w:bCs/>
          <w:i/>
        </w:rPr>
        <w:t>identified</w:t>
      </w:r>
      <w:proofErr w:type="gramEnd"/>
      <w:r w:rsidRPr="00291850">
        <w:rPr>
          <w:rStyle w:val="HeadStrongChar"/>
          <w:b w:val="0"/>
          <w:bCs/>
          <w:i/>
        </w:rPr>
        <w:t xml:space="preserve"> </w:t>
      </w:r>
      <w:r w:rsidR="00F65BA3">
        <w:rPr>
          <w:i/>
        </w:rPr>
        <w:t>data security risks</w:t>
      </w:r>
      <w:r w:rsidRPr="00291850">
        <w:rPr>
          <w:rStyle w:val="HeadStrongChar"/>
          <w:b w:val="0"/>
          <w:bCs/>
          <w:i/>
        </w:rPr>
        <w:t xml:space="preserve">. Unless exceptional risks are identified that require immediate action, the activities for this step should be limited to analysis and not extend to mitigation or corrective action. If corrective action or mitigation is required, this should be discussed with and approved by the customer prior to engaging </w:t>
      </w:r>
      <w:r w:rsidR="00935940" w:rsidRPr="00291850">
        <w:rPr>
          <w:rStyle w:val="HeadStrongChar"/>
          <w:b w:val="0"/>
          <w:bCs/>
          <w:i/>
        </w:rPr>
        <w:t>in</w:t>
      </w:r>
      <w:r w:rsidRPr="00291850">
        <w:rPr>
          <w:rStyle w:val="HeadStrongChar"/>
          <w:b w:val="0"/>
          <w:bCs/>
          <w:i/>
        </w:rPr>
        <w:t xml:space="preserve"> these out-of-scope activities. The objective of the </w:t>
      </w:r>
      <w:r w:rsidR="00F65BA3">
        <w:rPr>
          <w:i/>
        </w:rPr>
        <w:t>Data Security Check</w:t>
      </w:r>
      <w:r w:rsidRPr="00291850">
        <w:rPr>
          <w:rStyle w:val="HeadStrongChar"/>
          <w:i/>
        </w:rPr>
        <w:t xml:space="preserve"> </w:t>
      </w:r>
      <w:r w:rsidRPr="00291850">
        <w:rPr>
          <w:rStyle w:val="HeadStrongChar"/>
          <w:b w:val="0"/>
          <w:bCs/>
          <w:i/>
        </w:rPr>
        <w:t xml:space="preserve">is to highlight </w:t>
      </w:r>
      <w:r w:rsidR="00F65BA3">
        <w:rPr>
          <w:i/>
        </w:rPr>
        <w:t>data security risks</w:t>
      </w:r>
      <w:r w:rsidRPr="00291850">
        <w:rPr>
          <w:rStyle w:val="HeadStrongChar"/>
          <w:b w:val="0"/>
          <w:bCs/>
          <w:i/>
        </w:rPr>
        <w:t xml:space="preserve"> to the customer’s organization and to understand, learn, and advise on what can be done to mitigate these risks</w:t>
      </w:r>
      <w:r w:rsidRPr="00291850">
        <w:rPr>
          <w:i/>
          <w:iCs/>
        </w:rPr>
        <w:t>.</w:t>
      </w:r>
    </w:p>
    <w:p w14:paraId="2A620A88" w14:textId="77777777" w:rsidR="00E12AED" w:rsidRPr="00291850" w:rsidRDefault="00E12AED" w:rsidP="00B25D95">
      <w:pPr>
        <w:pStyle w:val="BeforeAndAfterNote"/>
      </w:pPr>
    </w:p>
    <w:p w14:paraId="0E3AC44C" w14:textId="77777777" w:rsidR="00E12AED" w:rsidRPr="00291850" w:rsidRDefault="00E12AED" w:rsidP="005D5827">
      <w:pPr>
        <w:pStyle w:val="BeforeAndAfterNote"/>
        <w:rPr>
          <w:rStyle w:val="HeadStrongChar"/>
          <w:b w:val="0"/>
          <w:bCs/>
          <w:i/>
        </w:rPr>
      </w:pPr>
    </w:p>
    <w:p w14:paraId="7F89569F" w14:textId="77777777" w:rsidR="00813B59" w:rsidRPr="00291850" w:rsidRDefault="00813B59" w:rsidP="00813B59">
      <w:pPr>
        <w:pStyle w:val="Heading5"/>
      </w:pPr>
      <w:r w:rsidRPr="00291850">
        <w:lastRenderedPageBreak/>
        <w:t>Pre-requisites</w:t>
      </w:r>
    </w:p>
    <w:p w14:paraId="52CD08BF" w14:textId="45FBDEDD" w:rsidR="00813B59" w:rsidRPr="00291850" w:rsidRDefault="00813B59" w:rsidP="005D5827">
      <w:pPr>
        <w:keepNext/>
      </w:pPr>
      <w:r w:rsidRPr="00291850">
        <w:t xml:space="preserve">Prior to starting the activities in this step, the following mandatory </w:t>
      </w:r>
      <w:r w:rsidR="00F65BA3" w:rsidRPr="00F65BA3">
        <w:rPr>
          <w:i/>
        </w:rPr>
        <w:t>Data Security Check</w:t>
      </w:r>
      <w:r w:rsidRPr="00291850">
        <w:t xml:space="preserve"> activities as described in </w:t>
      </w:r>
      <w:r w:rsidRPr="00291850">
        <w:rPr>
          <w:i/>
          <w:iCs/>
        </w:rPr>
        <w:t>&lt;</w:t>
      </w:r>
      <w:r w:rsidR="00F65BA3">
        <w:rPr>
          <w:i/>
          <w:iCs/>
        </w:rPr>
        <w:t>00-Master Delivery Guide</w:t>
      </w:r>
      <w:r w:rsidRPr="00291850">
        <w:rPr>
          <w:i/>
          <w:iCs/>
        </w:rPr>
        <w:t>&gt;</w:t>
      </w:r>
      <w:r w:rsidRPr="00291850">
        <w:t xml:space="preserve"> should be completed:</w:t>
      </w:r>
    </w:p>
    <w:p w14:paraId="1ED57250" w14:textId="54532DC5" w:rsidR="00813B59" w:rsidRPr="00291850" w:rsidRDefault="00F65BA3">
      <w:pPr>
        <w:pStyle w:val="ListParagraph"/>
        <w:numPr>
          <w:ilvl w:val="0"/>
          <w:numId w:val="4"/>
        </w:numPr>
      </w:pPr>
      <w:r>
        <w:t>Step 1 - Kick-off meeting</w:t>
      </w:r>
    </w:p>
    <w:p w14:paraId="7D8F2241" w14:textId="7818F1CC" w:rsidR="00813B59" w:rsidRPr="00291850" w:rsidRDefault="00F65BA3">
      <w:pPr>
        <w:pStyle w:val="ListParagraph"/>
        <w:numPr>
          <w:ilvl w:val="0"/>
          <w:numId w:val="4"/>
        </w:numPr>
      </w:pPr>
      <w:r>
        <w:t>Step 2 - Acquire and assign licenses</w:t>
      </w:r>
    </w:p>
    <w:p w14:paraId="7722047B" w14:textId="767FAD5B" w:rsidR="00813B59" w:rsidRPr="00291850" w:rsidRDefault="00F65BA3">
      <w:pPr>
        <w:pStyle w:val="ListParagraph"/>
        <w:numPr>
          <w:ilvl w:val="0"/>
          <w:numId w:val="4"/>
        </w:numPr>
      </w:pPr>
      <w:r>
        <w:t>Step 3 - Setup and configuration</w:t>
      </w:r>
    </w:p>
    <w:p w14:paraId="6F12E009" w14:textId="459802FD" w:rsidR="00E25628" w:rsidRPr="00291850" w:rsidRDefault="00E25628" w:rsidP="00E25628">
      <w:pPr>
        <w:pStyle w:val="Heading3"/>
        <w:numPr>
          <w:ilvl w:val="2"/>
          <w:numId w:val="1"/>
        </w:numPr>
      </w:pPr>
      <w:bookmarkStart w:id="82" w:name="_Toc215823292"/>
      <w:bookmarkStart w:id="83" w:name="_Toc71620512"/>
      <w:bookmarkStart w:id="84" w:name="_Ref71619120"/>
      <w:r w:rsidRPr="00291850">
        <w:t xml:space="preserve">Prepare for analysis – </w:t>
      </w:r>
      <w:r w:rsidR="00F65BA3">
        <w:t>eDiscovery Search</w:t>
      </w:r>
      <w:bookmarkEnd w:id="82"/>
      <w:bookmarkEnd w:id="83"/>
      <w:bookmarkEnd w:id="84"/>
      <w:r w:rsidR="00EE1AEA" w:rsidRPr="00291850">
        <w:t xml:space="preserve"> </w:t>
      </w:r>
    </w:p>
    <w:p w14:paraId="4229B520" w14:textId="77777777" w:rsidR="004832FF" w:rsidRPr="00291850" w:rsidRDefault="004832FF" w:rsidP="00872EB5">
      <w:pPr>
        <w:pStyle w:val="Heading5"/>
        <w:tabs>
          <w:tab w:val="left" w:pos="2725"/>
        </w:tabs>
      </w:pPr>
      <w:r w:rsidRPr="00291850">
        <w:t>Guidance</w:t>
      </w:r>
      <w:r w:rsidR="00872EB5" w:rsidRPr="00291850">
        <w:tab/>
      </w:r>
    </w:p>
    <w:p w14:paraId="55167034" w14:textId="5E94409F" w:rsidR="004832FF" w:rsidRPr="00291850" w:rsidRDefault="004832FF" w:rsidP="004832FF">
      <w:r w:rsidRPr="00291850">
        <w:t xml:space="preserve">Follow the </w:t>
      </w:r>
      <w:r w:rsidR="00872EB5" w:rsidRPr="00291850">
        <w:t>s</w:t>
      </w:r>
      <w:r w:rsidRPr="00291850">
        <w:t xml:space="preserve">teps outlined in this section to generate and export reports related to </w:t>
      </w:r>
      <w:r w:rsidR="00F65BA3">
        <w:t>eDiscovery Search</w:t>
      </w:r>
      <w:r w:rsidRPr="00291850">
        <w:t>.</w:t>
      </w:r>
    </w:p>
    <w:p w14:paraId="58DB6417" w14:textId="77777777" w:rsidR="004832FF" w:rsidRPr="00291850" w:rsidRDefault="004832FF" w:rsidP="005124A6">
      <w:pPr>
        <w:pStyle w:val="Heading5"/>
      </w:pPr>
      <w:r w:rsidRPr="00291850">
        <w:t>Objective(s)</w:t>
      </w:r>
    </w:p>
    <w:p w14:paraId="739BA117" w14:textId="63098DBB" w:rsidR="004832FF" w:rsidRPr="00291850" w:rsidRDefault="004832FF" w:rsidP="00CD4D76">
      <w:pPr>
        <w:pStyle w:val="ListParagraph"/>
        <w:numPr>
          <w:ilvl w:val="0"/>
          <w:numId w:val="19"/>
        </w:numPr>
      </w:pPr>
      <w:r w:rsidRPr="00291850">
        <w:t xml:space="preserve">Update the search results to include data that was created over the time the </w:t>
      </w:r>
      <w:r w:rsidR="00F65BA3" w:rsidRPr="00F65BA3">
        <w:rPr>
          <w:bCs/>
          <w:color w:val="000000" w:themeColor="text1"/>
          <w:szCs w:val="18"/>
        </w:rPr>
        <w:t>Automated Discovery</w:t>
      </w:r>
      <w:r w:rsidRPr="00291850">
        <w:t xml:space="preserve"> was active.</w:t>
      </w:r>
    </w:p>
    <w:p w14:paraId="347FEE49" w14:textId="77777777" w:rsidR="004832FF" w:rsidRPr="00291850" w:rsidRDefault="004832FF" w:rsidP="00CD4D76">
      <w:pPr>
        <w:pStyle w:val="ListParagraph"/>
        <w:keepNext w:val="0"/>
        <w:numPr>
          <w:ilvl w:val="0"/>
          <w:numId w:val="19"/>
        </w:numPr>
      </w:pPr>
      <w:r w:rsidRPr="00291850">
        <w:t>Generate and export the search reports.</w:t>
      </w:r>
    </w:p>
    <w:p w14:paraId="2AE534F9" w14:textId="77777777" w:rsidR="004832FF" w:rsidRPr="00291850" w:rsidRDefault="004832FF" w:rsidP="005D5827">
      <w:pPr>
        <w:pStyle w:val="Heading5"/>
        <w:keepNext w:val="0"/>
      </w:pPr>
      <w:r w:rsidRPr="00291850">
        <w:t>Background reading</w:t>
      </w:r>
    </w:p>
    <w:p w14:paraId="362DEEC1" w14:textId="77777777" w:rsidR="004832FF" w:rsidRPr="00291850" w:rsidRDefault="004832FF" w:rsidP="005D5827">
      <w:r w:rsidRPr="00291850">
        <w:t>For more information refer to:</w:t>
      </w:r>
    </w:p>
    <w:p w14:paraId="1B2D21BB" w14:textId="77777777" w:rsidR="001F3AB4" w:rsidRPr="00291850" w:rsidRDefault="00620274" w:rsidP="001F3AB4">
      <w:pPr>
        <w:pStyle w:val="ListParagraph"/>
        <w:keepNext w:val="0"/>
        <w:numPr>
          <w:ilvl w:val="0"/>
          <w:numId w:val="20"/>
        </w:numPr>
      </w:pPr>
      <w:hyperlink r:id="rId55" w:history="1">
        <w:r w:rsidRPr="00291850">
          <w:rPr>
            <w:rStyle w:val="Hyperlink"/>
          </w:rPr>
          <w:t>Evaluate and refine search results in eDiscovery</w:t>
        </w:r>
      </w:hyperlink>
      <w:r w:rsidR="001F3AB4" w:rsidRPr="00291850">
        <w:t xml:space="preserve">      </w:t>
      </w:r>
    </w:p>
    <w:p w14:paraId="2D73BE94" w14:textId="77777777" w:rsidR="004832FF" w:rsidRPr="00291850" w:rsidRDefault="004832FF" w:rsidP="00025103">
      <w:pPr>
        <w:pStyle w:val="Heading5"/>
      </w:pPr>
      <w:r w:rsidRPr="00291850">
        <w:t>Instructions</w:t>
      </w:r>
    </w:p>
    <w:p w14:paraId="4C62FDB8" w14:textId="0EE99C42" w:rsidR="006A1D6C" w:rsidRPr="00291850" w:rsidRDefault="006A1D6C" w:rsidP="006A1D6C">
      <w:pPr>
        <w:pStyle w:val="ListParagraph"/>
        <w:keepNext w:val="0"/>
        <w:numPr>
          <w:ilvl w:val="0"/>
          <w:numId w:val="11"/>
        </w:numPr>
        <w:ind w:left="714" w:hanging="357"/>
      </w:pPr>
      <w:r w:rsidRPr="00291850">
        <w:t xml:space="preserve">On the local workstation, if not already done, extend the previously created directory structure by creating the </w:t>
      </w:r>
      <w:r w:rsidR="00F65BA3">
        <w:rPr>
          <w:b/>
          <w:bCs/>
        </w:rPr>
        <w:t>\</w:t>
      </w:r>
      <w:proofErr w:type="spellStart"/>
      <w:r w:rsidR="00F65BA3">
        <w:rPr>
          <w:b/>
          <w:bCs/>
        </w:rPr>
        <w:t>DataSecurityCheck</w:t>
      </w:r>
      <w:proofErr w:type="spellEnd"/>
      <w:r w:rsidR="00F65BA3">
        <w:rPr>
          <w:b/>
          <w:bCs/>
        </w:rPr>
        <w:t>\</w:t>
      </w:r>
      <w:proofErr w:type="spellStart"/>
      <w:r w:rsidR="00F65BA3">
        <w:rPr>
          <w:b/>
          <w:bCs/>
        </w:rPr>
        <w:t>SharePointOnline</w:t>
      </w:r>
      <w:proofErr w:type="spellEnd"/>
      <w:r w:rsidRPr="00291850">
        <w:t xml:space="preserve"> folder.</w:t>
      </w:r>
    </w:p>
    <w:p w14:paraId="0CAC6067" w14:textId="221F043A" w:rsidR="00572A7D" w:rsidRPr="00291850" w:rsidRDefault="00DF5642">
      <w:pPr>
        <w:pStyle w:val="ListParagraph"/>
        <w:keepNext w:val="0"/>
        <w:numPr>
          <w:ilvl w:val="0"/>
          <w:numId w:val="11"/>
        </w:numPr>
        <w:ind w:left="714" w:hanging="357"/>
      </w:pPr>
      <w:r w:rsidRPr="00291850">
        <w:rPr>
          <w:rFonts w:eastAsia="Times New Roman"/>
        </w:rPr>
        <w:t xml:space="preserve">Browse to the </w:t>
      </w:r>
      <w:r w:rsidR="00F65BA3" w:rsidRPr="00F65BA3">
        <w:rPr>
          <w:rFonts w:eastAsia="Times New Roman"/>
          <w:b/>
        </w:rPr>
        <w:t>Microsoft Purview portal</w:t>
      </w:r>
      <w:r w:rsidR="00572A7D" w:rsidRPr="00291850">
        <w:t xml:space="preserve"> at </w:t>
      </w:r>
      <w:hyperlink r:id="rId56" w:history="1">
        <w:r w:rsidR="00DA6F9B" w:rsidRPr="00291850">
          <w:rPr>
            <w:rStyle w:val="Hyperlink"/>
          </w:rPr>
          <w:t>https://purview.microsoft.com/</w:t>
        </w:r>
      </w:hyperlink>
      <w:r w:rsidR="00572A7D" w:rsidRPr="00291850">
        <w:t xml:space="preserve"> </w:t>
      </w:r>
      <w:r w:rsidR="00572A7D" w:rsidRPr="00291850">
        <w:rPr>
          <w:rFonts w:eastAsia="Times New Roman"/>
        </w:rPr>
        <w:t>and log in with</w:t>
      </w:r>
      <w:r w:rsidR="00572A7D" w:rsidRPr="00291850">
        <w:t xml:space="preserve"> </w:t>
      </w:r>
      <w:r w:rsidR="00572A7D" w:rsidRPr="00291850">
        <w:rPr>
          <w:rFonts w:eastAsia="Times New Roman"/>
        </w:rPr>
        <w:t xml:space="preserve">Tenant Admin credentials or a user account that is a </w:t>
      </w:r>
      <w:r w:rsidR="00572A7D" w:rsidRPr="00291850">
        <w:t xml:space="preserve">member of your </w:t>
      </w:r>
      <w:r w:rsidR="00F65BA3">
        <w:t>Data Security Check</w:t>
      </w:r>
      <w:r w:rsidR="00572A7D" w:rsidRPr="00291850">
        <w:t xml:space="preserve"> team</w:t>
      </w:r>
      <w:r w:rsidR="00572A7D" w:rsidRPr="00291850">
        <w:rPr>
          <w:rFonts w:eastAsia="Times New Roman"/>
        </w:rPr>
        <w:t xml:space="preserve"> and has been assigned the appropriate permissions.</w:t>
      </w:r>
    </w:p>
    <w:p w14:paraId="4BFAF9C1" w14:textId="77777777" w:rsidR="00085854" w:rsidRPr="00291850" w:rsidRDefault="00085854" w:rsidP="00085854">
      <w:pPr>
        <w:pStyle w:val="ListParagraph"/>
        <w:numPr>
          <w:ilvl w:val="0"/>
          <w:numId w:val="11"/>
        </w:numPr>
        <w:ind w:left="714" w:hanging="357"/>
      </w:pPr>
      <w:r w:rsidRPr="00291850">
        <w:t xml:space="preserve">In the </w:t>
      </w:r>
      <w:r w:rsidRPr="00291850">
        <w:rPr>
          <w:i/>
          <w:iCs/>
        </w:rPr>
        <w:t>navigation bar</w:t>
      </w:r>
      <w:r w:rsidRPr="00291850">
        <w:t xml:space="preserve"> on the left side, click on </w:t>
      </w:r>
      <w:proofErr w:type="gramStart"/>
      <w:r w:rsidRPr="00291850">
        <w:rPr>
          <w:b/>
          <w:bCs/>
        </w:rPr>
        <w:t>Solutions</w:t>
      </w:r>
      <w:r w:rsidRPr="00291850" w:rsidDel="006D44C6">
        <w:t xml:space="preserve"> </w:t>
      </w:r>
      <w:r w:rsidRPr="00291850">
        <w:t>.</w:t>
      </w:r>
      <w:proofErr w:type="gramEnd"/>
      <w:r w:rsidRPr="00291850">
        <w:t xml:space="preserve"> </w:t>
      </w:r>
    </w:p>
    <w:p w14:paraId="764C2CA3" w14:textId="77777777" w:rsidR="00085854" w:rsidRPr="00291850" w:rsidRDefault="00085854" w:rsidP="00085854">
      <w:pPr>
        <w:pStyle w:val="ListParagraph"/>
        <w:numPr>
          <w:ilvl w:val="0"/>
          <w:numId w:val="11"/>
        </w:numPr>
        <w:ind w:left="714" w:hanging="357"/>
      </w:pPr>
      <w:r w:rsidRPr="00291850">
        <w:t xml:space="preserve">In the </w:t>
      </w:r>
      <w:r w:rsidRPr="00291850">
        <w:rPr>
          <w:i/>
          <w:iCs/>
        </w:rPr>
        <w:t>Solutions navigator</w:t>
      </w:r>
      <w:r w:rsidRPr="00291850">
        <w:t xml:space="preserve">, click on </w:t>
      </w:r>
      <w:r w:rsidRPr="00291850">
        <w:rPr>
          <w:b/>
          <w:bCs/>
        </w:rPr>
        <w:t>eDiscovery</w:t>
      </w:r>
      <w:r w:rsidRPr="00291850">
        <w:t>.</w:t>
      </w:r>
    </w:p>
    <w:p w14:paraId="63596D03" w14:textId="77777777" w:rsidR="00515455" w:rsidRPr="00291850" w:rsidRDefault="00515455" w:rsidP="00515455">
      <w:pPr>
        <w:pStyle w:val="ListParagraph"/>
        <w:numPr>
          <w:ilvl w:val="0"/>
          <w:numId w:val="11"/>
        </w:numPr>
        <w:ind w:left="714" w:hanging="357"/>
      </w:pPr>
      <w:r w:rsidRPr="00291850">
        <w:t xml:space="preserve">On the </w:t>
      </w:r>
      <w:r w:rsidRPr="00291850">
        <w:rPr>
          <w:i/>
          <w:iCs/>
        </w:rPr>
        <w:t>eDiscovery</w:t>
      </w:r>
      <w:r w:rsidRPr="00291850">
        <w:t xml:space="preserve"> solution card, click on </w:t>
      </w:r>
      <w:r w:rsidRPr="00291850">
        <w:rPr>
          <w:b/>
          <w:bCs/>
        </w:rPr>
        <w:t>Cases</w:t>
      </w:r>
      <w:r w:rsidRPr="00291850">
        <w:t>.</w:t>
      </w:r>
    </w:p>
    <w:p w14:paraId="78B7F968" w14:textId="4FE70CA9" w:rsidR="00515455" w:rsidRPr="00291850" w:rsidRDefault="00515455" w:rsidP="00515455">
      <w:pPr>
        <w:pStyle w:val="ListParagraph"/>
        <w:numPr>
          <w:ilvl w:val="0"/>
          <w:numId w:val="11"/>
        </w:numPr>
        <w:ind w:left="714" w:hanging="357"/>
      </w:pPr>
      <w:r w:rsidRPr="00291850">
        <w:t xml:space="preserve">On the </w:t>
      </w:r>
      <w:r w:rsidRPr="00291850">
        <w:rPr>
          <w:i/>
          <w:iCs/>
        </w:rPr>
        <w:t>Cases</w:t>
      </w:r>
      <w:r w:rsidRPr="00291850">
        <w:t xml:space="preserve"> page, click on the previously created case </w:t>
      </w:r>
      <w:proofErr w:type="spellStart"/>
      <w:r w:rsidR="00F65BA3">
        <w:rPr>
          <w:b/>
          <w:bCs/>
        </w:rPr>
        <w:t>DataSecurityCheck</w:t>
      </w:r>
      <w:proofErr w:type="spellEnd"/>
      <w:r w:rsidR="00F65BA3">
        <w:rPr>
          <w:b/>
          <w:bCs/>
        </w:rPr>
        <w:t>-</w:t>
      </w:r>
      <w:r w:rsidRPr="00291850">
        <w:rPr>
          <w:b/>
          <w:bCs/>
        </w:rPr>
        <w:t>Case</w:t>
      </w:r>
      <w:r w:rsidRPr="00291850">
        <w:t>.</w:t>
      </w:r>
    </w:p>
    <w:p w14:paraId="44E80B82" w14:textId="77777777" w:rsidR="00EC5B57" w:rsidRPr="00291850" w:rsidRDefault="00EC5B57" w:rsidP="00EC5B57">
      <w:pPr>
        <w:keepNext/>
        <w:rPr>
          <w:b/>
          <w:bCs/>
          <w:u w:val="single"/>
        </w:rPr>
      </w:pPr>
      <w:r w:rsidRPr="00291850">
        <w:rPr>
          <w:b/>
          <w:bCs/>
          <w:u w:val="single"/>
        </w:rPr>
        <w:t>Update search results</w:t>
      </w:r>
    </w:p>
    <w:p w14:paraId="150E5677" w14:textId="6A3F2DED" w:rsidR="00EC5B57" w:rsidRPr="00291850" w:rsidRDefault="00EC5B57" w:rsidP="00EC5B57">
      <w:pPr>
        <w:pStyle w:val="ListParagraph"/>
        <w:keepNext w:val="0"/>
        <w:numPr>
          <w:ilvl w:val="0"/>
          <w:numId w:val="11"/>
        </w:numPr>
        <w:ind w:left="714" w:hanging="357"/>
        <w:rPr>
          <w:rFonts w:eastAsia="Times New Roman"/>
        </w:rPr>
      </w:pPr>
      <w:r w:rsidRPr="00291850">
        <w:rPr>
          <w:rFonts w:eastAsia="Times New Roman"/>
        </w:rPr>
        <w:t xml:space="preserve">On the </w:t>
      </w:r>
      <w:proofErr w:type="spellStart"/>
      <w:r w:rsidR="00F65BA3">
        <w:rPr>
          <w:i/>
          <w:iCs/>
        </w:rPr>
        <w:t>DataSecurityCheck</w:t>
      </w:r>
      <w:proofErr w:type="spellEnd"/>
      <w:r w:rsidR="00F65BA3">
        <w:rPr>
          <w:i/>
          <w:iCs/>
        </w:rPr>
        <w:t>-</w:t>
      </w:r>
      <w:r w:rsidRPr="00291850">
        <w:rPr>
          <w:i/>
          <w:iCs/>
        </w:rPr>
        <w:t>Case</w:t>
      </w:r>
      <w:r w:rsidRPr="00291850">
        <w:rPr>
          <w:rFonts w:eastAsia="Times New Roman"/>
        </w:rPr>
        <w:t xml:space="preserve"> page</w:t>
      </w:r>
      <w:r w:rsidRPr="00291850">
        <w:t xml:space="preserve"> </w:t>
      </w:r>
      <w:r w:rsidRPr="00291850">
        <w:rPr>
          <w:rFonts w:eastAsiaTheme="minorEastAsia"/>
          <w:b/>
        </w:rPr>
        <w:t>click on</w:t>
      </w:r>
      <w:r w:rsidRPr="00291850">
        <w:rPr>
          <w:b/>
        </w:rPr>
        <w:t xml:space="preserve"> the first search related to </w:t>
      </w:r>
      <w:r w:rsidR="00BF2DCE" w:rsidRPr="00291850">
        <w:rPr>
          <w:b/>
        </w:rPr>
        <w:t>SharePoint</w:t>
      </w:r>
      <w:r w:rsidRPr="00291850">
        <w:rPr>
          <w:rFonts w:eastAsia="Times New Roman"/>
        </w:rPr>
        <w:t xml:space="preserve"> in the list.</w:t>
      </w:r>
      <w:r w:rsidRPr="00291850">
        <w:rPr>
          <w:noProof/>
        </w:rPr>
        <w:t xml:space="preserve"> </w:t>
      </w:r>
    </w:p>
    <w:p w14:paraId="6217DDB5" w14:textId="77777777" w:rsidR="00EC5B57" w:rsidRPr="00291850" w:rsidRDefault="00EC5B57" w:rsidP="00EC5B57">
      <w:pPr>
        <w:pStyle w:val="ListParagraph"/>
        <w:keepNext w:val="0"/>
        <w:numPr>
          <w:ilvl w:val="0"/>
          <w:numId w:val="11"/>
        </w:numPr>
        <w:ind w:left="714" w:hanging="357"/>
        <w:rPr>
          <w:rFonts w:eastAsia="Times New Roman"/>
        </w:rPr>
      </w:pPr>
      <w:r w:rsidRPr="00291850">
        <w:rPr>
          <w:rFonts w:eastAsia="Times New Roman"/>
        </w:rPr>
        <w:t xml:space="preserve">On the </w:t>
      </w:r>
      <w:r w:rsidRPr="00291850">
        <w:rPr>
          <w:rFonts w:eastAsia="Times New Roman"/>
          <w:i/>
        </w:rPr>
        <w:t>&lt;</w:t>
      </w:r>
      <w:proofErr w:type="spellStart"/>
      <w:r w:rsidRPr="00291850">
        <w:rPr>
          <w:rFonts w:eastAsia="Times New Roman"/>
          <w:i/>
        </w:rPr>
        <w:t>SearchName</w:t>
      </w:r>
      <w:proofErr w:type="spellEnd"/>
      <w:r w:rsidRPr="00291850">
        <w:rPr>
          <w:rFonts w:eastAsia="Times New Roman"/>
          <w:i/>
        </w:rPr>
        <w:t>&gt;</w:t>
      </w:r>
      <w:r w:rsidRPr="00291850">
        <w:rPr>
          <w:rFonts w:eastAsia="Times New Roman"/>
        </w:rPr>
        <w:t xml:space="preserve"> page, on the </w:t>
      </w:r>
      <w:r w:rsidRPr="00291850">
        <w:rPr>
          <w:rFonts w:eastAsia="Times New Roman"/>
          <w:i/>
          <w:iCs/>
        </w:rPr>
        <w:t>Statistics</w:t>
      </w:r>
      <w:r w:rsidRPr="00291850">
        <w:rPr>
          <w:rFonts w:eastAsia="Times New Roman"/>
        </w:rPr>
        <w:t xml:space="preserve"> tab, inspect the </w:t>
      </w:r>
      <w:r w:rsidRPr="00291850">
        <w:rPr>
          <w:rFonts w:eastAsia="Times New Roman"/>
          <w:b/>
        </w:rPr>
        <w:t>Last run on</w:t>
      </w:r>
      <w:r w:rsidRPr="00291850">
        <w:rPr>
          <w:rFonts w:eastAsia="Times New Roman"/>
        </w:rPr>
        <w:t xml:space="preserve"> date.</w:t>
      </w:r>
      <w:r w:rsidRPr="00291850">
        <w:rPr>
          <w:rFonts w:eastAsia="Times New Roman"/>
        </w:rPr>
        <w:br/>
      </w:r>
      <w:r w:rsidRPr="00291850">
        <w:rPr>
          <w:rFonts w:eastAsia="Times New Roman"/>
          <w:noProof/>
        </w:rPr>
        <w:drawing>
          <wp:inline distT="0" distB="0" distL="0" distR="0" wp14:anchorId="459AB81A" wp14:editId="5B9597E2">
            <wp:extent cx="2160000" cy="239556"/>
            <wp:effectExtent l="38100" t="38100" r="50165" b="103505"/>
            <wp:docPr id="343444390" name="Picture 343444390" descr="Screenshot showing the last complete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48" name="Picture 662747648" descr="Screenshot showing the last completed date"/>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2160000" cy="239556"/>
                    </a:xfrm>
                    <a:prstGeom prst="rect">
                      <a:avLst/>
                    </a:prstGeom>
                    <a:ln>
                      <a:noFill/>
                    </a:ln>
                    <a:effectLst>
                      <a:outerShdw blurRad="50800" dist="38100" dir="2700000" algn="tl" rotWithShape="0">
                        <a:prstClr val="black">
                          <a:alpha val="40000"/>
                        </a:prstClr>
                      </a:outerShdw>
                    </a:effectLst>
                  </pic:spPr>
                </pic:pic>
              </a:graphicData>
            </a:graphic>
          </wp:inline>
        </w:drawing>
      </w:r>
    </w:p>
    <w:p w14:paraId="48A157B9" w14:textId="77777777" w:rsidR="00EC5B57" w:rsidRPr="00291850" w:rsidRDefault="00EC5B57" w:rsidP="00EC5B57">
      <w:pPr>
        <w:pStyle w:val="ListParagraph"/>
        <w:keepNext w:val="0"/>
        <w:numPr>
          <w:ilvl w:val="0"/>
          <w:numId w:val="11"/>
        </w:numPr>
        <w:ind w:left="714" w:hanging="357"/>
        <w:rPr>
          <w:rFonts w:eastAsia="Times New Roman"/>
        </w:rPr>
      </w:pPr>
      <w:r w:rsidRPr="00291850">
        <w:rPr>
          <w:rFonts w:eastAsia="Times New Roman"/>
        </w:rPr>
        <w:t xml:space="preserve">If the </w:t>
      </w:r>
      <w:r w:rsidRPr="00291850">
        <w:rPr>
          <w:rFonts w:eastAsia="Times New Roman"/>
          <w:i/>
        </w:rPr>
        <w:t>Last completed date</w:t>
      </w:r>
      <w:r w:rsidRPr="00291850">
        <w:rPr>
          <w:rFonts w:eastAsia="Times New Roman"/>
        </w:rPr>
        <w:t xml:space="preserve"> is more than two to three days ago, the search results should be updated by clicking </w:t>
      </w:r>
      <w:r w:rsidRPr="00291850">
        <w:rPr>
          <w:rFonts w:eastAsia="Times New Roman"/>
          <w:b/>
        </w:rPr>
        <w:t>Regenerate view</w:t>
      </w:r>
      <w:r w:rsidRPr="00291850">
        <w:rPr>
          <w:rFonts w:eastAsia="Times New Roman"/>
        </w:rPr>
        <w:t>.</w:t>
      </w:r>
    </w:p>
    <w:p w14:paraId="70AF2E6B" w14:textId="77777777" w:rsidR="00EC5B57" w:rsidRPr="00291850" w:rsidRDefault="00EC5B57" w:rsidP="00EC5B57">
      <w:pPr>
        <w:pStyle w:val="ListParagraph"/>
        <w:keepNext w:val="0"/>
        <w:numPr>
          <w:ilvl w:val="0"/>
          <w:numId w:val="11"/>
        </w:numPr>
        <w:ind w:left="714" w:hanging="357"/>
        <w:rPr>
          <w:rFonts w:eastAsia="Times New Roman"/>
        </w:rPr>
      </w:pPr>
      <w:r w:rsidRPr="00291850">
        <w:rPr>
          <w:rFonts w:eastAsia="Times New Roman"/>
        </w:rPr>
        <w:t xml:space="preserve">On the </w:t>
      </w:r>
      <w:r w:rsidRPr="00291850">
        <w:rPr>
          <w:rFonts w:eastAsia="Times New Roman"/>
          <w:i/>
          <w:iCs/>
        </w:rPr>
        <w:t>Regenerate statistics view</w:t>
      </w:r>
      <w:r w:rsidRPr="00291850">
        <w:rPr>
          <w:rFonts w:eastAsia="Times New Roman"/>
        </w:rPr>
        <w:t xml:space="preserve"> flyout, select </w:t>
      </w:r>
      <w:r w:rsidRPr="00291850">
        <w:rPr>
          <w:rFonts w:eastAsia="Times New Roman"/>
          <w:b/>
          <w:bCs/>
        </w:rPr>
        <w:t>Include categories</w:t>
      </w:r>
      <w:r w:rsidRPr="00291850">
        <w:rPr>
          <w:rFonts w:eastAsia="Times New Roman"/>
        </w:rPr>
        <w:t xml:space="preserve"> and </w:t>
      </w:r>
      <w:r w:rsidRPr="00291850">
        <w:rPr>
          <w:rFonts w:eastAsia="Times New Roman"/>
          <w:b/>
          <w:bCs/>
        </w:rPr>
        <w:t>Include query keywords report</w:t>
      </w:r>
      <w:r w:rsidRPr="00291850">
        <w:rPr>
          <w:rFonts w:eastAsia="Times New Roman"/>
        </w:rPr>
        <w:t xml:space="preserve"> and click </w:t>
      </w:r>
      <w:r w:rsidRPr="00291850">
        <w:rPr>
          <w:rFonts w:eastAsia="Times New Roman"/>
          <w:b/>
          <w:bCs/>
        </w:rPr>
        <w:t>Run query</w:t>
      </w:r>
      <w:r w:rsidRPr="00291850">
        <w:rPr>
          <w:rFonts w:eastAsia="Times New Roman"/>
        </w:rPr>
        <w:t>.</w:t>
      </w:r>
    </w:p>
    <w:p w14:paraId="0B94B363" w14:textId="52012632" w:rsidR="00DC2C70" w:rsidRPr="00291850" w:rsidRDefault="00DC2C70" w:rsidP="00DC2C70">
      <w:pPr>
        <w:pStyle w:val="ListParagraph"/>
        <w:keepNext w:val="0"/>
        <w:numPr>
          <w:ilvl w:val="0"/>
          <w:numId w:val="11"/>
        </w:numPr>
        <w:ind w:left="714" w:hanging="357"/>
        <w:rPr>
          <w:rFonts w:eastAsia="Times New Roman"/>
        </w:rPr>
      </w:pPr>
      <w:r w:rsidRPr="00291850">
        <w:rPr>
          <w:rFonts w:eastAsia="Times New Roman"/>
        </w:rPr>
        <w:t xml:space="preserve">In the </w:t>
      </w:r>
      <w:r w:rsidRPr="00291850">
        <w:rPr>
          <w:rFonts w:eastAsia="Times New Roman"/>
          <w:i/>
          <w:iCs/>
        </w:rPr>
        <w:t>search trail</w:t>
      </w:r>
      <w:r w:rsidRPr="00291850">
        <w:rPr>
          <w:rFonts w:eastAsia="Times New Roman"/>
        </w:rPr>
        <w:t xml:space="preserve">, click on </w:t>
      </w:r>
      <w:r w:rsidRPr="00291850">
        <w:rPr>
          <w:rFonts w:eastAsia="Times New Roman"/>
          <w:b/>
          <w:bCs/>
        </w:rPr>
        <w:t>Searches</w:t>
      </w:r>
      <w:r w:rsidRPr="00291850">
        <w:rPr>
          <w:rFonts w:eastAsia="Times New Roman"/>
        </w:rPr>
        <w:t xml:space="preserve"> to return to the </w:t>
      </w:r>
      <w:proofErr w:type="spellStart"/>
      <w:r w:rsidR="00F65BA3">
        <w:rPr>
          <w:i/>
          <w:iCs/>
        </w:rPr>
        <w:t>DataSecurityCheck</w:t>
      </w:r>
      <w:proofErr w:type="spellEnd"/>
      <w:r w:rsidR="00F65BA3">
        <w:rPr>
          <w:i/>
          <w:iCs/>
        </w:rPr>
        <w:t>-</w:t>
      </w:r>
      <w:r w:rsidRPr="00291850">
        <w:rPr>
          <w:i/>
          <w:iCs/>
        </w:rPr>
        <w:t>Case</w:t>
      </w:r>
      <w:r w:rsidRPr="00291850">
        <w:rPr>
          <w:rFonts w:eastAsia="Times New Roman"/>
        </w:rPr>
        <w:t xml:space="preserve"> page.</w:t>
      </w:r>
    </w:p>
    <w:p w14:paraId="62B2A1D2" w14:textId="77777777" w:rsidR="00DC2C70" w:rsidRPr="00291850" w:rsidRDefault="00DC2C70" w:rsidP="00DC2C70">
      <w:pPr>
        <w:pStyle w:val="ListParagraph"/>
        <w:keepNext w:val="0"/>
        <w:numPr>
          <w:ilvl w:val="0"/>
          <w:numId w:val="11"/>
        </w:numPr>
        <w:ind w:left="714" w:hanging="357"/>
      </w:pPr>
      <w:r w:rsidRPr="00291850">
        <w:rPr>
          <w:rFonts w:eastAsia="Times New Roman"/>
          <w:b/>
        </w:rPr>
        <w:t>Repeat</w:t>
      </w:r>
      <w:r w:rsidRPr="00291850">
        <w:rPr>
          <w:rFonts w:eastAsia="Times New Roman"/>
        </w:rPr>
        <w:t xml:space="preserve"> the </w:t>
      </w:r>
      <w:r w:rsidRPr="00291850">
        <w:rPr>
          <w:rFonts w:eastAsia="Times New Roman"/>
          <w:b/>
          <w:bCs/>
        </w:rPr>
        <w:t>Update search results</w:t>
      </w:r>
      <w:r w:rsidRPr="00291850">
        <w:rPr>
          <w:rFonts w:eastAsia="Times New Roman"/>
        </w:rPr>
        <w:t xml:space="preserve"> steps for </w:t>
      </w:r>
      <w:r w:rsidRPr="00291850">
        <w:rPr>
          <w:rFonts w:eastAsia="Times New Roman"/>
          <w:b/>
          <w:bCs/>
        </w:rPr>
        <w:t xml:space="preserve">all other </w:t>
      </w:r>
      <w:r w:rsidR="00BF2DCE" w:rsidRPr="00291850">
        <w:rPr>
          <w:rFonts w:eastAsia="Times New Roman"/>
          <w:b/>
          <w:bCs/>
        </w:rPr>
        <w:t xml:space="preserve">SharePoint </w:t>
      </w:r>
      <w:r w:rsidRPr="00291850">
        <w:rPr>
          <w:rFonts w:eastAsia="Times New Roman"/>
          <w:b/>
          <w:bCs/>
        </w:rPr>
        <w:t>related searches</w:t>
      </w:r>
      <w:r w:rsidRPr="00291850">
        <w:rPr>
          <w:rFonts w:eastAsia="Times New Roman"/>
        </w:rPr>
        <w:t xml:space="preserve"> that are out of date. </w:t>
      </w:r>
    </w:p>
    <w:p w14:paraId="79F6F2B7" w14:textId="77777777" w:rsidR="004B1F2E" w:rsidRPr="00291850" w:rsidRDefault="004B1F2E" w:rsidP="00FC049D">
      <w:pPr>
        <w:pStyle w:val="BeforeAndAfterNote"/>
      </w:pPr>
    </w:p>
    <w:p w14:paraId="11CA593C" w14:textId="77777777" w:rsidR="004B1F2E" w:rsidRPr="00291850" w:rsidRDefault="004B1F2E" w:rsidP="00FC049D">
      <w:pPr>
        <w:keepNext/>
        <w:keepLines/>
        <w:pBdr>
          <w:left w:val="single" w:sz="12" w:space="4" w:color="auto"/>
        </w:pBdr>
        <w:ind w:left="850"/>
        <w:rPr>
          <w:bCs/>
          <w:i/>
          <w:iCs/>
        </w:rPr>
      </w:pPr>
      <w:r w:rsidRPr="00291850">
        <w:rPr>
          <w:noProof/>
        </w:rPr>
        <mc:AlternateContent>
          <mc:Choice Requires="wpg">
            <w:drawing>
              <wp:inline distT="0" distB="0" distL="0" distR="0" wp14:anchorId="14F09C29" wp14:editId="6DA38950">
                <wp:extent cx="190500" cy="190500"/>
                <wp:effectExtent l="0" t="0" r="0" b="0"/>
                <wp:docPr id="1490879484" name="Group 13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4918778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7765086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7069907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6494506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2885871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7082888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95894FA" id="Group 13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O0Xij4WBwAALTMAAA4AAAAAAAAAAAAAAAAALgIAAGRycy9l&#10;Mm9Eb2MueG1sUEsBAi0AFAAGAAgAAAAhAGOfthjYAAAAAwEAAA8AAAAAAAAAAAAAAAAAcAkAAGRy&#10;cy9kb3ducmV2LnhtbFBLBQYAAAAABAAEAPMAAAB1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314B0B" w:rsidRPr="00291850">
        <w:rPr>
          <w:rFonts w:eastAsia="Times New Roman"/>
          <w:i/>
        </w:rPr>
        <w:t>Updating the search results depends on the amount of data in the customer’s tenant and can take significant time to run. If possible, try to schedule re-running the search in advance</w:t>
      </w:r>
      <w:r w:rsidRPr="00291850">
        <w:rPr>
          <w:i/>
          <w:iCs/>
        </w:rPr>
        <w:t>.</w:t>
      </w:r>
    </w:p>
    <w:p w14:paraId="1ACE04ED" w14:textId="77777777" w:rsidR="00085854" w:rsidRPr="00291850" w:rsidRDefault="00085854" w:rsidP="00873B47">
      <w:pPr>
        <w:pStyle w:val="BeforeAndAfterNote"/>
      </w:pPr>
    </w:p>
    <w:p w14:paraId="6C9FBF6D" w14:textId="77777777" w:rsidR="00DD3961" w:rsidRPr="00291850" w:rsidRDefault="00DD3961" w:rsidP="00F258D2">
      <w:pPr>
        <w:rPr>
          <w:b/>
          <w:bCs/>
          <w:u w:val="single"/>
        </w:rPr>
      </w:pPr>
      <w:r w:rsidRPr="00291850">
        <w:rPr>
          <w:b/>
          <w:bCs/>
          <w:u w:val="single"/>
        </w:rPr>
        <w:t>Search statistics</w:t>
      </w:r>
    </w:p>
    <w:p w14:paraId="477FB5CD" w14:textId="54B53E69" w:rsidR="00443F80" w:rsidRPr="00291850" w:rsidRDefault="00443F80" w:rsidP="00443F80">
      <w:pPr>
        <w:pStyle w:val="ListParagraph"/>
        <w:keepNext w:val="0"/>
        <w:numPr>
          <w:ilvl w:val="0"/>
          <w:numId w:val="11"/>
        </w:numPr>
        <w:ind w:left="714" w:hanging="357"/>
        <w:rPr>
          <w:rFonts w:eastAsia="Times New Roman"/>
        </w:rPr>
      </w:pPr>
      <w:r w:rsidRPr="00291850">
        <w:rPr>
          <w:rFonts w:eastAsia="Times New Roman"/>
        </w:rPr>
        <w:t xml:space="preserve">On the </w:t>
      </w:r>
      <w:proofErr w:type="spellStart"/>
      <w:r w:rsidR="00F65BA3">
        <w:rPr>
          <w:i/>
          <w:iCs/>
        </w:rPr>
        <w:t>DataSecurityCheck</w:t>
      </w:r>
      <w:proofErr w:type="spellEnd"/>
      <w:r w:rsidR="00F65BA3">
        <w:rPr>
          <w:i/>
          <w:iCs/>
        </w:rPr>
        <w:t>-</w:t>
      </w:r>
      <w:r w:rsidRPr="00291850">
        <w:rPr>
          <w:i/>
          <w:iCs/>
        </w:rPr>
        <w:t>Case</w:t>
      </w:r>
      <w:r w:rsidRPr="00291850">
        <w:rPr>
          <w:rFonts w:eastAsia="Times New Roman"/>
        </w:rPr>
        <w:t xml:space="preserve"> page</w:t>
      </w:r>
      <w:r w:rsidRPr="00291850" w:rsidDel="008E1A00">
        <w:rPr>
          <w:rFonts w:eastAsia="Times New Roman"/>
          <w:i/>
        </w:rPr>
        <w:t xml:space="preserve"> </w:t>
      </w:r>
      <w:proofErr w:type="spellStart"/>
      <w:r w:rsidRPr="00291850">
        <w:rPr>
          <w:rFonts w:eastAsia="Times New Roman"/>
        </w:rPr>
        <w:t>page</w:t>
      </w:r>
      <w:proofErr w:type="spellEnd"/>
      <w:r w:rsidRPr="00291850">
        <w:rPr>
          <w:rFonts w:eastAsia="Times New Roman"/>
        </w:rPr>
        <w:t xml:space="preserve">, search for </w:t>
      </w:r>
      <w:proofErr w:type="spellStart"/>
      <w:r w:rsidR="00F65BA3">
        <w:rPr>
          <w:rFonts w:eastAsia="Times New Roman"/>
          <w:b/>
        </w:rPr>
        <w:t>DataSecurityCheck</w:t>
      </w:r>
      <w:proofErr w:type="spellEnd"/>
      <w:r w:rsidR="00F65BA3">
        <w:rPr>
          <w:rFonts w:eastAsia="Times New Roman"/>
          <w:b/>
        </w:rPr>
        <w:t>-</w:t>
      </w:r>
      <w:r w:rsidRPr="00291850">
        <w:t xml:space="preserve"> and </w:t>
      </w:r>
      <w:r w:rsidRPr="00291850">
        <w:rPr>
          <w:rFonts w:eastAsiaTheme="minorEastAsia"/>
          <w:b/>
        </w:rPr>
        <w:t>click</w:t>
      </w:r>
      <w:r w:rsidRPr="00291850">
        <w:rPr>
          <w:b/>
        </w:rPr>
        <w:t xml:space="preserve"> the first search related to SharePoint </w:t>
      </w:r>
      <w:r w:rsidRPr="00291850">
        <w:rPr>
          <w:rFonts w:eastAsia="Times New Roman"/>
        </w:rPr>
        <w:t>in the list.</w:t>
      </w:r>
    </w:p>
    <w:p w14:paraId="096E6765" w14:textId="77777777" w:rsidR="00CF3B5A" w:rsidRPr="00291850" w:rsidRDefault="00CF3B5A" w:rsidP="00CF3B5A">
      <w:pPr>
        <w:pStyle w:val="ListParagraph"/>
        <w:keepNext w:val="0"/>
        <w:numPr>
          <w:ilvl w:val="0"/>
          <w:numId w:val="11"/>
        </w:numPr>
        <w:ind w:left="714" w:hanging="357"/>
        <w:rPr>
          <w:b/>
        </w:rPr>
      </w:pPr>
      <w:r w:rsidRPr="00291850">
        <w:rPr>
          <w:rFonts w:eastAsia="Times New Roman"/>
        </w:rPr>
        <w:t xml:space="preserve">On the </w:t>
      </w:r>
      <w:r w:rsidRPr="00291850">
        <w:rPr>
          <w:rFonts w:eastAsia="Times New Roman"/>
          <w:i/>
        </w:rPr>
        <w:t>&lt;</w:t>
      </w:r>
      <w:proofErr w:type="spellStart"/>
      <w:r w:rsidRPr="00291850">
        <w:rPr>
          <w:rFonts w:eastAsia="Times New Roman"/>
          <w:i/>
        </w:rPr>
        <w:t>SearchName</w:t>
      </w:r>
      <w:proofErr w:type="spellEnd"/>
      <w:proofErr w:type="gramStart"/>
      <w:r w:rsidRPr="00291850">
        <w:rPr>
          <w:rFonts w:eastAsia="Times New Roman"/>
          <w:i/>
        </w:rPr>
        <w:t>&gt;</w:t>
      </w:r>
      <w:r w:rsidRPr="00291850">
        <w:rPr>
          <w:rFonts w:eastAsia="Times New Roman"/>
        </w:rPr>
        <w:t xml:space="preserve">  page</w:t>
      </w:r>
      <w:proofErr w:type="gramEnd"/>
      <w:r w:rsidRPr="00291850">
        <w:rPr>
          <w:rFonts w:eastAsia="Times New Roman"/>
        </w:rPr>
        <w:t xml:space="preserve">, click on </w:t>
      </w:r>
      <w:r w:rsidRPr="00291850">
        <w:rPr>
          <w:rFonts w:eastAsia="Times New Roman"/>
          <w:b/>
        </w:rPr>
        <w:t>Statistics</w:t>
      </w:r>
      <w:r w:rsidRPr="00291850">
        <w:rPr>
          <w:rFonts w:eastAsia="Times New Roman"/>
        </w:rPr>
        <w:t>.</w:t>
      </w:r>
    </w:p>
    <w:p w14:paraId="6B815313" w14:textId="77777777" w:rsidR="00CF3B5A" w:rsidRPr="00291850" w:rsidRDefault="00CF3B5A" w:rsidP="00CF3B5A">
      <w:pPr>
        <w:pStyle w:val="ListParagraph"/>
        <w:keepNext w:val="0"/>
        <w:numPr>
          <w:ilvl w:val="0"/>
          <w:numId w:val="11"/>
        </w:numPr>
        <w:ind w:left="714" w:hanging="357"/>
        <w:rPr>
          <w:b/>
        </w:rPr>
      </w:pPr>
      <w:r w:rsidRPr="00291850">
        <w:rPr>
          <w:rFonts w:eastAsia="Times New Roman"/>
        </w:rPr>
        <w:t xml:space="preserve">On the </w:t>
      </w:r>
      <w:r w:rsidRPr="00291850">
        <w:rPr>
          <w:rFonts w:eastAsia="Times New Roman"/>
          <w:i/>
        </w:rPr>
        <w:t>&lt;</w:t>
      </w:r>
      <w:proofErr w:type="spellStart"/>
      <w:r w:rsidRPr="00291850">
        <w:rPr>
          <w:rFonts w:eastAsia="Times New Roman"/>
          <w:i/>
        </w:rPr>
        <w:t>SearchName</w:t>
      </w:r>
      <w:proofErr w:type="spellEnd"/>
      <w:r w:rsidRPr="00291850">
        <w:rPr>
          <w:rFonts w:eastAsia="Times New Roman"/>
          <w:i/>
        </w:rPr>
        <w:t>&gt;</w:t>
      </w:r>
      <w:r w:rsidRPr="00291850">
        <w:rPr>
          <w:rFonts w:eastAsia="Times New Roman"/>
          <w:iCs/>
        </w:rPr>
        <w:t xml:space="preserve"> page</w:t>
      </w:r>
      <w:r w:rsidRPr="00291850">
        <w:rPr>
          <w:rFonts w:eastAsia="Times New Roman"/>
          <w:i/>
        </w:rPr>
        <w:t>,</w:t>
      </w:r>
      <w:r w:rsidRPr="00291850">
        <w:rPr>
          <w:rFonts w:eastAsia="Times New Roman"/>
          <w:iCs/>
        </w:rPr>
        <w:t xml:space="preserve"> on the</w:t>
      </w:r>
      <w:r w:rsidRPr="00291850">
        <w:rPr>
          <w:rFonts w:eastAsia="Times New Roman"/>
        </w:rPr>
        <w:t xml:space="preserve"> </w:t>
      </w:r>
      <w:r w:rsidRPr="00291850">
        <w:rPr>
          <w:rFonts w:eastAsia="Times New Roman"/>
          <w:i/>
          <w:iCs/>
        </w:rPr>
        <w:t>Search statistics</w:t>
      </w:r>
      <w:r w:rsidRPr="00291850">
        <w:rPr>
          <w:rFonts w:eastAsia="Times New Roman"/>
        </w:rPr>
        <w:t xml:space="preserve"> tab, c</w:t>
      </w:r>
      <w:r w:rsidRPr="00291850">
        <w:rPr>
          <w:color w:val="000000"/>
        </w:rPr>
        <w:t xml:space="preserve">reate a </w:t>
      </w:r>
      <w:r w:rsidRPr="00291850">
        <w:rPr>
          <w:b/>
          <w:bCs/>
          <w:color w:val="000000"/>
        </w:rPr>
        <w:t>screenshot</w:t>
      </w:r>
      <w:r w:rsidRPr="00291850">
        <w:rPr>
          <w:color w:val="000000"/>
        </w:rPr>
        <w:t xml:space="preserve"> of the </w:t>
      </w:r>
      <w:r w:rsidRPr="00291850">
        <w:rPr>
          <w:b/>
          <w:bCs/>
          <w:color w:val="000000"/>
        </w:rPr>
        <w:t>Search Summary</w:t>
      </w:r>
      <w:r w:rsidRPr="00291850">
        <w:rPr>
          <w:color w:val="000000"/>
        </w:rPr>
        <w:t>.</w:t>
      </w:r>
      <w:r w:rsidRPr="00291850">
        <w:rPr>
          <w:color w:val="000000"/>
        </w:rPr>
        <w:br/>
      </w:r>
      <w:r w:rsidRPr="00291850">
        <w:rPr>
          <w:b/>
          <w:noProof/>
        </w:rPr>
        <w:drawing>
          <wp:inline distT="0" distB="0" distL="0" distR="0" wp14:anchorId="35D7B9A6" wp14:editId="2FF9EB40">
            <wp:extent cx="2860667" cy="590664"/>
            <wp:effectExtent l="38100" t="38100" r="92710" b="95250"/>
            <wp:docPr id="662747652" name="Picture 662747652" descr="Screenshot that shows the Search Summ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52" name="Picture 662747652" descr="Screenshot that shows the Search Summary "/>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60667" cy="590664"/>
                    </a:xfrm>
                    <a:prstGeom prst="rect">
                      <a:avLst/>
                    </a:prstGeom>
                    <a:ln>
                      <a:noFill/>
                    </a:ln>
                    <a:effectLst>
                      <a:outerShdw blurRad="50800" dist="38100" dir="2700000" algn="tl" rotWithShape="0">
                        <a:prstClr val="black">
                          <a:alpha val="40000"/>
                        </a:prstClr>
                      </a:outerShdw>
                    </a:effectLst>
                  </pic:spPr>
                </pic:pic>
              </a:graphicData>
            </a:graphic>
          </wp:inline>
        </w:drawing>
      </w:r>
    </w:p>
    <w:p w14:paraId="5B5CE162" w14:textId="77777777" w:rsidR="0078081F" w:rsidRPr="00291850" w:rsidRDefault="0078081F" w:rsidP="00FC049D">
      <w:pPr>
        <w:pStyle w:val="BeforeAndAfterNote"/>
      </w:pPr>
    </w:p>
    <w:p w14:paraId="153F5295" w14:textId="77777777" w:rsidR="0078081F" w:rsidRPr="00291850" w:rsidRDefault="0078081F" w:rsidP="00FC049D">
      <w:pPr>
        <w:keepNext/>
        <w:keepLines/>
        <w:pBdr>
          <w:left w:val="single" w:sz="12" w:space="4" w:color="auto"/>
        </w:pBdr>
        <w:ind w:left="850"/>
        <w:rPr>
          <w:bCs/>
          <w:i/>
          <w:iCs/>
        </w:rPr>
      </w:pPr>
      <w:r w:rsidRPr="00291850">
        <w:rPr>
          <w:noProof/>
        </w:rPr>
        <mc:AlternateContent>
          <mc:Choice Requires="wpg">
            <w:drawing>
              <wp:inline distT="0" distB="0" distL="0" distR="0" wp14:anchorId="21C2B6D7" wp14:editId="45ED1F9C">
                <wp:extent cx="190500" cy="190500"/>
                <wp:effectExtent l="0" t="0" r="0" b="0"/>
                <wp:docPr id="1018349245" name="Group 13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2671046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8022810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847452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8610905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2875701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175953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4EF25D9" id="Group 13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F00AA2" w:rsidRPr="00291850">
        <w:rPr>
          <w:i/>
          <w:iCs/>
          <w:color w:val="000000"/>
        </w:rPr>
        <w:t xml:space="preserve">Refer to </w:t>
      </w:r>
      <w:hyperlink r:id="rId59" w:history="1">
        <w:r w:rsidR="00F00AA2" w:rsidRPr="00291850">
          <w:rPr>
            <w:rStyle w:val="Hyperlink"/>
            <w:i/>
            <w:iCs/>
          </w:rPr>
          <w:t>Use Snipping Tool to capture screenshots</w:t>
        </w:r>
      </w:hyperlink>
      <w:r w:rsidR="00F00AA2" w:rsidRPr="00291850">
        <w:rPr>
          <w:i/>
          <w:iCs/>
          <w:color w:val="000000"/>
        </w:rPr>
        <w:t xml:space="preserve"> </w:t>
      </w:r>
      <w:r w:rsidR="00F00AA2" w:rsidRPr="00291850">
        <w:rPr>
          <w:i/>
          <w:iCs/>
        </w:rPr>
        <w:t>for guidance on taking screenshots</w:t>
      </w:r>
      <w:r w:rsidRPr="00291850">
        <w:rPr>
          <w:i/>
          <w:iCs/>
        </w:rPr>
        <w:t>.</w:t>
      </w:r>
    </w:p>
    <w:p w14:paraId="394FD9C6" w14:textId="77777777" w:rsidR="00F00AA2" w:rsidRPr="00291850" w:rsidRDefault="00F00AA2" w:rsidP="00FC049D">
      <w:pPr>
        <w:pStyle w:val="BeforeAndAfterNote"/>
      </w:pPr>
    </w:p>
    <w:p w14:paraId="47624AE2" w14:textId="4935FCA5" w:rsidR="00F00AA2" w:rsidRPr="00291850" w:rsidRDefault="00F00AA2" w:rsidP="00FC049D">
      <w:pPr>
        <w:keepNext/>
        <w:keepLines/>
        <w:pBdr>
          <w:left w:val="single" w:sz="12" w:space="4" w:color="auto"/>
        </w:pBdr>
        <w:ind w:left="850"/>
        <w:rPr>
          <w:bCs/>
          <w:i/>
          <w:iCs/>
        </w:rPr>
      </w:pPr>
      <w:r w:rsidRPr="00291850">
        <w:rPr>
          <w:noProof/>
        </w:rPr>
        <mc:AlternateContent>
          <mc:Choice Requires="wpg">
            <w:drawing>
              <wp:inline distT="0" distB="0" distL="0" distR="0" wp14:anchorId="34E284C8" wp14:editId="710CAFB7">
                <wp:extent cx="190500" cy="190500"/>
                <wp:effectExtent l="0" t="0" r="0" b="0"/>
                <wp:docPr id="232594095" name="Group 13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7890267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8082497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3101981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8941151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3213408"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50209083"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1D817F8" id="Group 13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00DE55C4" w:rsidRPr="00291850">
        <w:rPr>
          <w:i/>
          <w:iCs/>
        </w:rPr>
        <w:t>Before saving the screen shot, it is advised to edit the image and add a descriptive header, this will make it easier to recognize the screenshots when inserting them in the &lt;</w:t>
      </w:r>
      <w:r w:rsidR="00F65BA3">
        <w:rPr>
          <w:i/>
          <w:iCs/>
        </w:rPr>
        <w:t>41-Close-out deck</w:t>
      </w:r>
      <w:r w:rsidR="00DE55C4" w:rsidRPr="00291850">
        <w:rPr>
          <w:i/>
          <w:iCs/>
        </w:rPr>
        <w:t>&gt;. For example:</w:t>
      </w:r>
      <w:r w:rsidR="00DE55C4" w:rsidRPr="00291850">
        <w:rPr>
          <w:i/>
          <w:iCs/>
        </w:rPr>
        <w:br/>
        <w:t xml:space="preserve"> </w:t>
      </w:r>
      <w:r w:rsidR="00DE55C4" w:rsidRPr="00291850">
        <w:rPr>
          <w:i/>
          <w:iCs/>
          <w:noProof/>
        </w:rPr>
        <w:drawing>
          <wp:inline distT="0" distB="0" distL="0" distR="0" wp14:anchorId="0EBDEF21" wp14:editId="278B6AFB">
            <wp:extent cx="1954675" cy="462158"/>
            <wp:effectExtent l="38100" t="38100" r="83820" b="90805"/>
            <wp:docPr id="1821596422" name="Picture 145" descr="Screenshot example with descriptiv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6422" name="Picture 145" descr="Screenshot example with descriptive header"/>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1954675" cy="462158"/>
                    </a:xfrm>
                    <a:prstGeom prst="rect">
                      <a:avLst/>
                    </a:prstGeom>
                    <a:ln>
                      <a:noFill/>
                    </a:ln>
                    <a:effectLst>
                      <a:outerShdw blurRad="50800" dist="38100" dir="2700000" algn="tl" rotWithShape="0">
                        <a:prstClr val="black">
                          <a:alpha val="40000"/>
                        </a:prstClr>
                      </a:outerShdw>
                    </a:effectLst>
                  </pic:spPr>
                </pic:pic>
              </a:graphicData>
            </a:graphic>
          </wp:inline>
        </w:drawing>
      </w:r>
      <w:r w:rsidRPr="00291850">
        <w:rPr>
          <w:i/>
          <w:iCs/>
        </w:rPr>
        <w:t>.</w:t>
      </w:r>
    </w:p>
    <w:p w14:paraId="20DFA4A8" w14:textId="77777777" w:rsidR="001B4491" w:rsidRPr="00291850" w:rsidRDefault="001B4491" w:rsidP="00F44587">
      <w:pPr>
        <w:pStyle w:val="BeforeAndAfterNote"/>
      </w:pPr>
    </w:p>
    <w:p w14:paraId="3EBC91BB" w14:textId="66BE8591" w:rsidR="00294DD2" w:rsidRPr="00291850" w:rsidRDefault="002042CB" w:rsidP="000951C2">
      <w:pPr>
        <w:pStyle w:val="ListParagraph"/>
        <w:keepNext w:val="0"/>
        <w:numPr>
          <w:ilvl w:val="0"/>
          <w:numId w:val="11"/>
        </w:numPr>
        <w:ind w:hanging="357"/>
        <w:rPr>
          <w:b/>
          <w:bCs/>
          <w:u w:val="single"/>
        </w:rPr>
      </w:pPr>
      <w:r w:rsidRPr="00291850">
        <w:rPr>
          <w:b/>
        </w:rPr>
        <w:t xml:space="preserve">Save </w:t>
      </w:r>
      <w:r w:rsidRPr="00291850">
        <w:t xml:space="preserve">the screenshot as </w:t>
      </w:r>
      <w:r w:rsidRPr="00291850">
        <w:rPr>
          <w:i/>
        </w:rPr>
        <w:t xml:space="preserve">Summary-&lt;Search Name&gt;.jpg </w:t>
      </w:r>
      <w:r w:rsidRPr="00291850">
        <w:t>to the</w:t>
      </w:r>
      <w:r w:rsidRPr="00291850">
        <w:rPr>
          <w:i/>
        </w:rPr>
        <w:t xml:space="preserve"> </w:t>
      </w:r>
      <w:r w:rsidR="00F65BA3">
        <w:rPr>
          <w:i/>
        </w:rPr>
        <w:t>\</w:t>
      </w:r>
      <w:proofErr w:type="spellStart"/>
      <w:r w:rsidR="00F65BA3">
        <w:rPr>
          <w:i/>
        </w:rPr>
        <w:t>DataSecurityCheck</w:t>
      </w:r>
      <w:proofErr w:type="spellEnd"/>
      <w:r w:rsidR="00F65BA3">
        <w:rPr>
          <w:i/>
        </w:rPr>
        <w:t>\</w:t>
      </w:r>
      <w:proofErr w:type="spellStart"/>
      <w:r w:rsidR="00F65BA3">
        <w:rPr>
          <w:i/>
        </w:rPr>
        <w:t>SharePointOnline</w:t>
      </w:r>
      <w:proofErr w:type="spellEnd"/>
      <w:r w:rsidR="004832FF" w:rsidRPr="00291850">
        <w:t xml:space="preserve"> folder on your local workstation.</w:t>
      </w:r>
    </w:p>
    <w:p w14:paraId="632F7E76" w14:textId="77777777" w:rsidR="00294DD2" w:rsidRPr="00291850" w:rsidRDefault="00294DD2" w:rsidP="000951C2">
      <w:pPr>
        <w:keepNext/>
        <w:spacing w:line="240" w:lineRule="auto"/>
        <w:rPr>
          <w:b/>
          <w:u w:val="single"/>
        </w:rPr>
      </w:pPr>
      <w:r w:rsidRPr="00291850">
        <w:rPr>
          <w:b/>
          <w:u w:val="single"/>
        </w:rPr>
        <w:t xml:space="preserve">Top </w:t>
      </w:r>
      <w:r w:rsidR="001E0127" w:rsidRPr="00291850">
        <w:rPr>
          <w:b/>
          <w:u w:val="single"/>
        </w:rPr>
        <w:t xml:space="preserve">100 </w:t>
      </w:r>
      <w:r w:rsidRPr="00291850">
        <w:rPr>
          <w:b/>
          <w:u w:val="single"/>
        </w:rPr>
        <w:t>locations</w:t>
      </w:r>
    </w:p>
    <w:p w14:paraId="3013524E" w14:textId="77777777" w:rsidR="00163CA9" w:rsidRPr="00291850" w:rsidRDefault="00163CA9" w:rsidP="00163CA9">
      <w:pPr>
        <w:pStyle w:val="ListParagraph"/>
        <w:keepNext w:val="0"/>
        <w:numPr>
          <w:ilvl w:val="0"/>
          <w:numId w:val="11"/>
        </w:numPr>
        <w:ind w:left="714" w:hanging="357"/>
        <w:rPr>
          <w:b/>
        </w:rPr>
      </w:pPr>
      <w:r w:rsidRPr="00291850">
        <w:rPr>
          <w:rFonts w:eastAsia="Times New Roman"/>
        </w:rPr>
        <w:t xml:space="preserve">On the </w:t>
      </w:r>
      <w:r w:rsidRPr="00291850">
        <w:rPr>
          <w:rFonts w:eastAsia="Times New Roman"/>
          <w:i/>
        </w:rPr>
        <w:t>&lt;</w:t>
      </w:r>
      <w:proofErr w:type="spellStart"/>
      <w:r w:rsidRPr="00291850">
        <w:rPr>
          <w:rFonts w:eastAsia="Times New Roman"/>
          <w:i/>
        </w:rPr>
        <w:t>SearchName</w:t>
      </w:r>
      <w:proofErr w:type="spellEnd"/>
      <w:r w:rsidRPr="00291850">
        <w:rPr>
          <w:rFonts w:eastAsia="Times New Roman"/>
          <w:i/>
        </w:rPr>
        <w:t>&gt;</w:t>
      </w:r>
      <w:r w:rsidRPr="00291850">
        <w:rPr>
          <w:rFonts w:eastAsia="Times New Roman"/>
          <w:iCs/>
        </w:rPr>
        <w:t xml:space="preserve"> page</w:t>
      </w:r>
      <w:r w:rsidRPr="00291850">
        <w:rPr>
          <w:rFonts w:eastAsia="Times New Roman"/>
          <w:i/>
        </w:rPr>
        <w:t>,</w:t>
      </w:r>
      <w:r w:rsidRPr="00291850">
        <w:rPr>
          <w:rFonts w:eastAsia="Times New Roman"/>
          <w:iCs/>
        </w:rPr>
        <w:t xml:space="preserve"> on the</w:t>
      </w:r>
      <w:r w:rsidRPr="00291850">
        <w:rPr>
          <w:rFonts w:eastAsia="Times New Roman"/>
        </w:rPr>
        <w:t xml:space="preserve"> </w:t>
      </w:r>
      <w:r w:rsidRPr="00291850">
        <w:rPr>
          <w:rFonts w:eastAsia="Times New Roman"/>
          <w:i/>
          <w:iCs/>
        </w:rPr>
        <w:t>Statistics</w:t>
      </w:r>
      <w:r w:rsidRPr="00291850">
        <w:rPr>
          <w:rFonts w:eastAsia="Times New Roman"/>
        </w:rPr>
        <w:t xml:space="preserve"> tab, on the </w:t>
      </w:r>
      <w:r w:rsidRPr="00291850">
        <w:rPr>
          <w:rFonts w:eastAsia="Times New Roman"/>
          <w:i/>
          <w:iCs/>
        </w:rPr>
        <w:t>Top data sources</w:t>
      </w:r>
      <w:r w:rsidRPr="00291850">
        <w:rPr>
          <w:rFonts w:eastAsia="Times New Roman"/>
        </w:rPr>
        <w:t xml:space="preserve"> card, click </w:t>
      </w:r>
      <w:r w:rsidRPr="00291850">
        <w:rPr>
          <w:rFonts w:eastAsia="Times New Roman"/>
          <w:b/>
          <w:bCs/>
        </w:rPr>
        <w:t>View top 100</w:t>
      </w:r>
      <w:r w:rsidRPr="00291850">
        <w:rPr>
          <w:color w:val="000000"/>
        </w:rPr>
        <w:t>.</w:t>
      </w:r>
    </w:p>
    <w:p w14:paraId="70494137" w14:textId="77777777" w:rsidR="00DE31D4" w:rsidRPr="00291850" w:rsidRDefault="00DE31D4" w:rsidP="00DE31D4">
      <w:pPr>
        <w:pStyle w:val="ListParagraph"/>
        <w:keepNext w:val="0"/>
        <w:numPr>
          <w:ilvl w:val="0"/>
          <w:numId w:val="11"/>
        </w:numPr>
        <w:spacing w:line="240" w:lineRule="auto"/>
        <w:ind w:left="714" w:hanging="357"/>
        <w:rPr>
          <w:b/>
        </w:rPr>
      </w:pPr>
      <w:r w:rsidRPr="00291850">
        <w:rPr>
          <w:rFonts w:eastAsia="Times New Roman"/>
        </w:rPr>
        <w:t xml:space="preserve">On the </w:t>
      </w:r>
      <w:r w:rsidRPr="00291850">
        <w:rPr>
          <w:rFonts w:eastAsia="Times New Roman"/>
          <w:i/>
        </w:rPr>
        <w:t>Data source</w:t>
      </w:r>
      <w:r w:rsidRPr="00291850">
        <w:rPr>
          <w:rFonts w:eastAsia="Times New Roman"/>
          <w:iCs/>
        </w:rPr>
        <w:t xml:space="preserve"> page</w:t>
      </w:r>
      <w:r w:rsidRPr="00291850">
        <w:rPr>
          <w:rFonts w:eastAsia="Times New Roman"/>
          <w:i/>
        </w:rPr>
        <w:t>,</w:t>
      </w:r>
      <w:r w:rsidRPr="00291850">
        <w:rPr>
          <w:rFonts w:eastAsia="Times New Roman"/>
        </w:rPr>
        <w:t xml:space="preserve"> c</w:t>
      </w:r>
      <w:r w:rsidRPr="00291850">
        <w:rPr>
          <w:color w:val="000000"/>
        </w:rPr>
        <w:t xml:space="preserve">reate a </w:t>
      </w:r>
      <w:r w:rsidRPr="00291850">
        <w:rPr>
          <w:b/>
          <w:bCs/>
          <w:color w:val="000000"/>
        </w:rPr>
        <w:t>screenshot</w:t>
      </w:r>
      <w:r w:rsidRPr="00291850">
        <w:rPr>
          <w:color w:val="000000"/>
        </w:rPr>
        <w:t xml:space="preserve"> of the </w:t>
      </w:r>
      <w:r w:rsidRPr="00291850">
        <w:rPr>
          <w:b/>
          <w:bCs/>
          <w:color w:val="000000"/>
        </w:rPr>
        <w:t>First 10 rows</w:t>
      </w:r>
      <w:r w:rsidRPr="00291850">
        <w:rPr>
          <w:color w:val="000000"/>
        </w:rPr>
        <w:t>.</w:t>
      </w:r>
    </w:p>
    <w:p w14:paraId="4557D4BD" w14:textId="2A8EE6AD" w:rsidR="00DE31D4" w:rsidRPr="00291850" w:rsidRDefault="00DE31D4" w:rsidP="00DE31D4">
      <w:pPr>
        <w:pStyle w:val="ListParagraph"/>
        <w:keepNext w:val="0"/>
        <w:numPr>
          <w:ilvl w:val="0"/>
          <w:numId w:val="11"/>
        </w:numPr>
        <w:spacing w:line="240" w:lineRule="auto"/>
        <w:ind w:left="714" w:hanging="357"/>
        <w:rPr>
          <w:b/>
        </w:rPr>
      </w:pPr>
      <w:r w:rsidRPr="00291850">
        <w:rPr>
          <w:b/>
        </w:rPr>
        <w:t xml:space="preserve">Save </w:t>
      </w:r>
      <w:r w:rsidRPr="00291850">
        <w:t xml:space="preserve">the screenshot as </w:t>
      </w:r>
      <w:r w:rsidRPr="00291850">
        <w:rPr>
          <w:i/>
        </w:rPr>
        <w:t xml:space="preserve">Top10-&lt;Search Name&gt;.jpg </w:t>
      </w:r>
      <w:r w:rsidRPr="00291850">
        <w:t>to the</w:t>
      </w:r>
      <w:r w:rsidRPr="00291850">
        <w:rPr>
          <w:i/>
        </w:rPr>
        <w:t xml:space="preserve"> </w:t>
      </w:r>
      <w:r w:rsidR="00F65BA3">
        <w:rPr>
          <w:i/>
        </w:rPr>
        <w:t>\</w:t>
      </w:r>
      <w:proofErr w:type="spellStart"/>
      <w:r w:rsidR="00F65BA3">
        <w:rPr>
          <w:i/>
        </w:rPr>
        <w:t>DataSecurityCheck</w:t>
      </w:r>
      <w:proofErr w:type="spellEnd"/>
      <w:r w:rsidR="00F65BA3">
        <w:rPr>
          <w:i/>
        </w:rPr>
        <w:t>\</w:t>
      </w:r>
      <w:proofErr w:type="spellStart"/>
      <w:r w:rsidR="00F65BA3">
        <w:rPr>
          <w:i/>
        </w:rPr>
        <w:t>SharePointOnline</w:t>
      </w:r>
      <w:proofErr w:type="spellEnd"/>
      <w:r w:rsidRPr="00291850">
        <w:t xml:space="preserve"> folder on your local workstation.</w:t>
      </w:r>
      <w:r w:rsidRPr="00291850">
        <w:br/>
      </w:r>
      <w:r w:rsidRPr="00291850">
        <w:rPr>
          <w:noProof/>
        </w:rPr>
        <w:drawing>
          <wp:inline distT="0" distB="0" distL="0" distR="0" wp14:anchorId="2A93D62F" wp14:editId="048C88FE">
            <wp:extent cx="2400418" cy="1305674"/>
            <wp:effectExtent l="38100" t="38100" r="95250" b="104140"/>
            <wp:docPr id="220478989" name="Picture 150" descr="Screen shot of Top 10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78989" name="Picture 150" descr="Screen shot of Top 10 Data Sources"/>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2400418" cy="1305674"/>
                    </a:xfrm>
                    <a:prstGeom prst="rect">
                      <a:avLst/>
                    </a:prstGeom>
                    <a:ln>
                      <a:noFill/>
                    </a:ln>
                    <a:effectLst>
                      <a:outerShdw blurRad="50800" dist="38100" dir="2700000" algn="tl" rotWithShape="0">
                        <a:prstClr val="black">
                          <a:alpha val="40000"/>
                        </a:prstClr>
                      </a:outerShdw>
                    </a:effectLst>
                  </pic:spPr>
                </pic:pic>
              </a:graphicData>
            </a:graphic>
          </wp:inline>
        </w:drawing>
      </w:r>
    </w:p>
    <w:p w14:paraId="558936F1" w14:textId="77777777" w:rsidR="00DE31D4" w:rsidRPr="00291850" w:rsidRDefault="00DE31D4" w:rsidP="00DE31D4">
      <w:pPr>
        <w:pStyle w:val="ListParagraph"/>
        <w:keepNext w:val="0"/>
        <w:numPr>
          <w:ilvl w:val="0"/>
          <w:numId w:val="11"/>
        </w:numPr>
        <w:spacing w:line="240" w:lineRule="auto"/>
        <w:ind w:left="714" w:hanging="357"/>
        <w:rPr>
          <w:b/>
        </w:rPr>
      </w:pPr>
      <w:proofErr w:type="gramStart"/>
      <w:r w:rsidRPr="00291850">
        <w:rPr>
          <w:color w:val="000000"/>
        </w:rPr>
        <w:t>On</w:t>
      </w:r>
      <w:proofErr w:type="gramEnd"/>
      <w:r w:rsidRPr="00291850">
        <w:rPr>
          <w:color w:val="000000"/>
        </w:rPr>
        <w:t xml:space="preserve"> the bottom of the </w:t>
      </w:r>
      <w:r w:rsidRPr="00291850">
        <w:rPr>
          <w:i/>
          <w:iCs/>
          <w:color w:val="000000"/>
        </w:rPr>
        <w:t>Data source</w:t>
      </w:r>
      <w:r w:rsidRPr="00291850">
        <w:rPr>
          <w:color w:val="000000"/>
        </w:rPr>
        <w:t xml:space="preserve"> page</w:t>
      </w:r>
      <w:r w:rsidRPr="00291850">
        <w:rPr>
          <w:i/>
          <w:iCs/>
          <w:color w:val="000000"/>
        </w:rPr>
        <w:t xml:space="preserve">, </w:t>
      </w:r>
      <w:r w:rsidRPr="00291850">
        <w:rPr>
          <w:color w:val="000000"/>
        </w:rPr>
        <w:t xml:space="preserve">click on </w:t>
      </w:r>
      <w:r w:rsidRPr="00291850">
        <w:rPr>
          <w:b/>
          <w:bCs/>
          <w:color w:val="000000"/>
        </w:rPr>
        <w:t>Download report</w:t>
      </w:r>
      <w:r w:rsidRPr="00291850">
        <w:rPr>
          <w:color w:val="000000"/>
        </w:rPr>
        <w:t>.</w:t>
      </w:r>
    </w:p>
    <w:p w14:paraId="0C0DA50E" w14:textId="3899EF8C" w:rsidR="003519D5" w:rsidRPr="00291850" w:rsidRDefault="003519D5">
      <w:pPr>
        <w:pStyle w:val="ListParagraph"/>
        <w:numPr>
          <w:ilvl w:val="0"/>
          <w:numId w:val="11"/>
        </w:numPr>
        <w:ind w:left="714" w:hanging="357"/>
      </w:pPr>
      <w:r w:rsidRPr="00291850">
        <w:rPr>
          <w:b/>
        </w:rPr>
        <w:lastRenderedPageBreak/>
        <w:t xml:space="preserve">Save </w:t>
      </w:r>
      <w:r w:rsidRPr="00291850">
        <w:t xml:space="preserve">the report as </w:t>
      </w:r>
      <w:r w:rsidR="00A736C4" w:rsidRPr="00291850">
        <w:rPr>
          <w:i/>
        </w:rPr>
        <w:t>Top100</w:t>
      </w:r>
      <w:r w:rsidRPr="00291850">
        <w:rPr>
          <w:i/>
        </w:rPr>
        <w:t>-&lt;Search Name&gt;.</w:t>
      </w:r>
      <w:r w:rsidR="00ED39A0" w:rsidRPr="00291850">
        <w:rPr>
          <w:i/>
        </w:rPr>
        <w:t>csv</w:t>
      </w:r>
      <w:r w:rsidRPr="00291850">
        <w:rPr>
          <w:i/>
        </w:rPr>
        <w:t xml:space="preserve"> </w:t>
      </w:r>
      <w:r w:rsidRPr="00291850">
        <w:t>to the</w:t>
      </w:r>
      <w:r w:rsidRPr="00291850">
        <w:rPr>
          <w:i/>
        </w:rPr>
        <w:t xml:space="preserve"> </w:t>
      </w:r>
      <w:r w:rsidR="00F65BA3">
        <w:rPr>
          <w:i/>
        </w:rPr>
        <w:t>\</w:t>
      </w:r>
      <w:proofErr w:type="spellStart"/>
      <w:r w:rsidR="00F65BA3">
        <w:rPr>
          <w:i/>
        </w:rPr>
        <w:t>DataSecurityCheck</w:t>
      </w:r>
      <w:proofErr w:type="spellEnd"/>
      <w:r w:rsidR="00F65BA3">
        <w:rPr>
          <w:i/>
        </w:rPr>
        <w:t>\</w:t>
      </w:r>
      <w:proofErr w:type="spellStart"/>
      <w:r w:rsidR="00F65BA3">
        <w:rPr>
          <w:i/>
        </w:rPr>
        <w:t>SharePointOnline</w:t>
      </w:r>
      <w:proofErr w:type="spellEnd"/>
      <w:r w:rsidR="001D2089" w:rsidRPr="00291850">
        <w:t xml:space="preserve"> folder on your local workstation.</w:t>
      </w:r>
    </w:p>
    <w:p w14:paraId="0281B3FA" w14:textId="77777777" w:rsidR="00AC556D" w:rsidRPr="00291850" w:rsidRDefault="00AC556D" w:rsidP="00B25D95">
      <w:pPr>
        <w:pStyle w:val="BeforeAndAfterNote"/>
      </w:pPr>
    </w:p>
    <w:p w14:paraId="44E21F8A" w14:textId="77777777" w:rsidR="00AC556D" w:rsidRPr="00291850" w:rsidRDefault="00AC556D" w:rsidP="00B25D95">
      <w:pPr>
        <w:keepNext/>
        <w:keepLines/>
        <w:pBdr>
          <w:left w:val="single" w:sz="12" w:space="4" w:color="auto"/>
        </w:pBdr>
        <w:ind w:left="850"/>
        <w:rPr>
          <w:bCs/>
          <w:i/>
          <w:iCs/>
        </w:rPr>
      </w:pPr>
      <w:r w:rsidRPr="00291850">
        <w:rPr>
          <w:noProof/>
        </w:rPr>
        <mc:AlternateContent>
          <mc:Choice Requires="wpg">
            <w:drawing>
              <wp:inline distT="0" distB="0" distL="0" distR="0" wp14:anchorId="1E70296E" wp14:editId="4FF21A6E">
                <wp:extent cx="190500" cy="190500"/>
                <wp:effectExtent l="0" t="0" r="0" b="0"/>
                <wp:docPr id="44" name="Group 4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3777"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9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9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9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9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9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E563DA9" id="Group 4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291850">
        <w:rPr>
          <w:b/>
          <w:bCs/>
          <w:position w:val="8"/>
        </w:rPr>
        <w:t>Note</w:t>
      </w:r>
      <w:r w:rsidRPr="00291850">
        <w:rPr>
          <w:b/>
        </w:rPr>
        <w:br/>
      </w:r>
      <w:r w:rsidRPr="00291850">
        <w:rPr>
          <w:rFonts w:eastAsia="Times New Roman"/>
          <w:i/>
        </w:rPr>
        <w:t xml:space="preserve">By default, all export files are named </w:t>
      </w:r>
      <w:r w:rsidR="00AD2B44" w:rsidRPr="00291850">
        <w:rPr>
          <w:rFonts w:eastAsia="Times New Roman"/>
          <w:i/>
        </w:rPr>
        <w:t>&lt;data_sources_report.csv&gt;</w:t>
      </w:r>
      <w:r w:rsidRPr="00291850">
        <w:rPr>
          <w:rFonts w:eastAsia="Times New Roman"/>
          <w:i/>
        </w:rPr>
        <w:t>. Because you will be exporting a file for every search you have created, change the filename to include the name of the search</w:t>
      </w:r>
      <w:r w:rsidRPr="00291850">
        <w:rPr>
          <w:i/>
          <w:iCs/>
        </w:rPr>
        <w:t>.</w:t>
      </w:r>
    </w:p>
    <w:p w14:paraId="31E0C0EF" w14:textId="77777777" w:rsidR="00930767" w:rsidRPr="00291850" w:rsidRDefault="00930767" w:rsidP="00F258D2">
      <w:pPr>
        <w:pStyle w:val="BeforeAndAfterNote"/>
      </w:pPr>
    </w:p>
    <w:p w14:paraId="16566C77" w14:textId="77777777" w:rsidR="00930767" w:rsidRPr="00291850" w:rsidRDefault="00930767" w:rsidP="00930767">
      <w:pPr>
        <w:pStyle w:val="ListParagraph"/>
        <w:keepNext w:val="0"/>
        <w:numPr>
          <w:ilvl w:val="0"/>
          <w:numId w:val="11"/>
        </w:numPr>
        <w:ind w:left="714" w:hanging="357"/>
      </w:pPr>
      <w:r w:rsidRPr="00291850">
        <w:rPr>
          <w:rFonts w:eastAsia="Times New Roman"/>
          <w:b/>
        </w:rPr>
        <w:t>Repeat</w:t>
      </w:r>
      <w:r w:rsidRPr="00291850">
        <w:rPr>
          <w:rFonts w:eastAsia="Times New Roman"/>
        </w:rPr>
        <w:t xml:space="preserve"> the </w:t>
      </w:r>
      <w:r w:rsidRPr="00291850">
        <w:rPr>
          <w:rFonts w:eastAsia="Times New Roman"/>
          <w:b/>
          <w:bCs/>
        </w:rPr>
        <w:t xml:space="preserve">Search statistics </w:t>
      </w:r>
      <w:r w:rsidRPr="00291850">
        <w:rPr>
          <w:rFonts w:eastAsia="Times New Roman"/>
        </w:rPr>
        <w:t>and</w:t>
      </w:r>
      <w:r w:rsidRPr="00291850">
        <w:rPr>
          <w:rFonts w:eastAsia="Times New Roman"/>
          <w:b/>
          <w:bCs/>
        </w:rPr>
        <w:t xml:space="preserve"> Top 100 locations</w:t>
      </w:r>
      <w:r w:rsidRPr="00291850">
        <w:rPr>
          <w:rFonts w:eastAsia="Times New Roman"/>
        </w:rPr>
        <w:t xml:space="preserve"> steps for </w:t>
      </w:r>
      <w:r w:rsidRPr="00291850">
        <w:rPr>
          <w:rFonts w:eastAsia="Times New Roman"/>
          <w:b/>
          <w:bCs/>
        </w:rPr>
        <w:t>all other SharePoint-related searches</w:t>
      </w:r>
      <w:r w:rsidRPr="00291850">
        <w:rPr>
          <w:rFonts w:eastAsia="Times New Roman"/>
        </w:rPr>
        <w:t xml:space="preserve">. </w:t>
      </w:r>
    </w:p>
    <w:p w14:paraId="0C8BCA54" w14:textId="77777777" w:rsidR="00AC556D" w:rsidRPr="00291850" w:rsidRDefault="00AC556D" w:rsidP="00AC556D">
      <w:pPr>
        <w:pStyle w:val="BeforeAndAfterNote"/>
      </w:pPr>
    </w:p>
    <w:p w14:paraId="69DDBBB9" w14:textId="63E00832" w:rsidR="003051C0" w:rsidRPr="00291850" w:rsidRDefault="003051C0" w:rsidP="003051C0">
      <w:pPr>
        <w:pStyle w:val="Heading3"/>
        <w:numPr>
          <w:ilvl w:val="2"/>
          <w:numId w:val="1"/>
        </w:numPr>
      </w:pPr>
      <w:bookmarkStart w:id="85" w:name="_Toc198208608"/>
      <w:bookmarkStart w:id="86" w:name="_Toc198208654"/>
      <w:bookmarkStart w:id="87" w:name="_Toc198208609"/>
      <w:bookmarkStart w:id="88" w:name="_Toc198208655"/>
      <w:bookmarkStart w:id="89" w:name="_Toc198208610"/>
      <w:bookmarkStart w:id="90" w:name="_Toc198208656"/>
      <w:bookmarkStart w:id="91" w:name="_Toc198208611"/>
      <w:bookmarkStart w:id="92" w:name="_Toc198208657"/>
      <w:bookmarkStart w:id="93" w:name="_Toc198208612"/>
      <w:bookmarkStart w:id="94" w:name="_Toc198208658"/>
      <w:bookmarkStart w:id="95" w:name="_Toc198208613"/>
      <w:bookmarkStart w:id="96" w:name="_Toc198208659"/>
      <w:bookmarkStart w:id="97" w:name="_Toc198208614"/>
      <w:bookmarkStart w:id="98" w:name="_Toc198208660"/>
      <w:bookmarkStart w:id="99" w:name="_Toc198208615"/>
      <w:bookmarkStart w:id="100" w:name="_Toc198208661"/>
      <w:bookmarkStart w:id="101" w:name="_Toc198208616"/>
      <w:bookmarkStart w:id="102" w:name="_Toc198208662"/>
      <w:bookmarkStart w:id="103" w:name="_Toc198208617"/>
      <w:bookmarkStart w:id="104" w:name="_Toc198208663"/>
      <w:bookmarkStart w:id="105" w:name="_Toc198208618"/>
      <w:bookmarkStart w:id="106" w:name="_Toc198208664"/>
      <w:bookmarkStart w:id="107" w:name="_Toc198208619"/>
      <w:bookmarkStart w:id="108" w:name="_Toc198208665"/>
      <w:bookmarkStart w:id="109" w:name="_Toc198208620"/>
      <w:bookmarkStart w:id="110" w:name="_Toc198208666"/>
      <w:bookmarkStart w:id="111" w:name="_Toc198208621"/>
      <w:bookmarkStart w:id="112" w:name="_Toc198208667"/>
      <w:bookmarkStart w:id="113" w:name="_Toc198208622"/>
      <w:bookmarkStart w:id="114" w:name="_Toc198208668"/>
      <w:bookmarkStart w:id="115" w:name="_Toc198208623"/>
      <w:bookmarkStart w:id="116" w:name="_Toc198208669"/>
      <w:bookmarkStart w:id="117" w:name="_Toc198208624"/>
      <w:bookmarkStart w:id="118" w:name="_Toc198208670"/>
      <w:bookmarkStart w:id="119" w:name="_Toc198208625"/>
      <w:bookmarkStart w:id="120" w:name="_Toc198208671"/>
      <w:bookmarkStart w:id="121" w:name="_Toc198208626"/>
      <w:bookmarkStart w:id="122" w:name="_Toc198208672"/>
      <w:bookmarkStart w:id="123" w:name="_Toc198208627"/>
      <w:bookmarkStart w:id="124" w:name="_Toc198208673"/>
      <w:bookmarkStart w:id="125" w:name="_Toc198208628"/>
      <w:bookmarkStart w:id="126" w:name="_Toc198208674"/>
      <w:bookmarkStart w:id="127" w:name="_Toc198208629"/>
      <w:bookmarkStart w:id="128" w:name="_Toc198208675"/>
      <w:bookmarkStart w:id="129" w:name="_Toc198208630"/>
      <w:bookmarkStart w:id="130" w:name="_Toc198208676"/>
      <w:bookmarkStart w:id="131" w:name="_Toc215823293"/>
      <w:bookmarkStart w:id="132" w:name="_Toc7162051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rsidRPr="00291850">
        <w:t xml:space="preserve">Analyze results - </w:t>
      </w:r>
      <w:r w:rsidR="00F65BA3">
        <w:rPr>
          <w:lang w:val="nl-NL"/>
        </w:rPr>
        <w:t>eDiscovery Search</w:t>
      </w:r>
      <w:bookmarkEnd w:id="131"/>
      <w:bookmarkEnd w:id="132"/>
    </w:p>
    <w:p w14:paraId="7A77A5C9" w14:textId="77777777" w:rsidR="00180938" w:rsidRPr="00291850" w:rsidRDefault="00180938" w:rsidP="00C856A4">
      <w:pPr>
        <w:pStyle w:val="Heading5"/>
      </w:pPr>
      <w:r w:rsidRPr="00291850">
        <w:t>Guidance</w:t>
      </w:r>
    </w:p>
    <w:p w14:paraId="5B1FFA57" w14:textId="43AA85DB" w:rsidR="00180938" w:rsidRPr="00291850" w:rsidRDefault="00180938" w:rsidP="00615E02">
      <w:pPr>
        <w:rPr>
          <w:i/>
        </w:rPr>
      </w:pPr>
      <w:r w:rsidRPr="00291850">
        <w:t xml:space="preserve">The results for each </w:t>
      </w:r>
      <w:r w:rsidR="00E25A2C" w:rsidRPr="00291850">
        <w:t>s</w:t>
      </w:r>
      <w:r w:rsidRPr="00291850">
        <w:t>earch are exported to three individual files (see paragraph</w:t>
      </w:r>
      <w:r w:rsidR="008639E7" w:rsidRPr="00291850">
        <w:t xml:space="preserve"> </w:t>
      </w:r>
      <w:r w:rsidR="008639E7" w:rsidRPr="00291850">
        <w:fldChar w:fldCharType="begin"/>
      </w:r>
      <w:r w:rsidR="008639E7" w:rsidRPr="00291850">
        <w:instrText xml:space="preserve"> REF _Ref71619120 \r \h </w:instrText>
      </w:r>
      <w:r w:rsidR="004734A3" w:rsidRPr="00291850">
        <w:instrText xml:space="preserve"> \* MERGEFORMAT </w:instrText>
      </w:r>
      <w:r w:rsidR="008639E7" w:rsidRPr="00291850">
        <w:fldChar w:fldCharType="separate"/>
      </w:r>
      <w:r w:rsidR="00F65BA3">
        <w:t>2.4.1</w:t>
      </w:r>
      <w:r w:rsidR="008639E7" w:rsidRPr="00291850">
        <w:fldChar w:fldCharType="end"/>
      </w:r>
      <w:r w:rsidR="008639E7" w:rsidRPr="00291850">
        <w:t xml:space="preserve"> </w:t>
      </w:r>
      <w:r w:rsidR="008639E7" w:rsidRPr="00291850">
        <w:fldChar w:fldCharType="begin"/>
      </w:r>
      <w:r w:rsidR="008639E7" w:rsidRPr="00291850">
        <w:instrText xml:space="preserve"> REF _Ref71619120 \h </w:instrText>
      </w:r>
      <w:r w:rsidR="004734A3" w:rsidRPr="00291850">
        <w:instrText xml:space="preserve"> \* MERGEFORMAT </w:instrText>
      </w:r>
      <w:r w:rsidR="008639E7" w:rsidRPr="00291850">
        <w:fldChar w:fldCharType="separate"/>
      </w:r>
      <w:r w:rsidR="00F65BA3" w:rsidRPr="00291850">
        <w:t xml:space="preserve">Prepare for analysis – </w:t>
      </w:r>
      <w:r w:rsidR="00F65BA3">
        <w:t>eDiscovery Search</w:t>
      </w:r>
      <w:r w:rsidR="008639E7" w:rsidRPr="00291850">
        <w:fldChar w:fldCharType="end"/>
      </w:r>
      <w:r w:rsidRPr="00291850">
        <w:t xml:space="preserve">). The contents of these files should be analyzed, and where applicable, copied to the placeholder slides in the </w:t>
      </w:r>
      <w:proofErr w:type="gramStart"/>
      <w:r w:rsidRPr="00291850">
        <w:t>closeout-presentation</w:t>
      </w:r>
      <w:proofErr w:type="gramEnd"/>
      <w:r w:rsidRPr="00291850">
        <w:t xml:space="preserve"> </w:t>
      </w:r>
      <w:r w:rsidRPr="00291850">
        <w:rPr>
          <w:i/>
        </w:rPr>
        <w:t>&lt;</w:t>
      </w:r>
      <w:r w:rsidR="00F65BA3">
        <w:rPr>
          <w:i/>
        </w:rPr>
        <w:t>41-Close-out deck</w:t>
      </w:r>
      <w:r w:rsidRPr="00291850">
        <w:rPr>
          <w:i/>
        </w:rPr>
        <w:t>&gt;.</w:t>
      </w:r>
    </w:p>
    <w:p w14:paraId="74D3D237" w14:textId="77777777" w:rsidR="00180938" w:rsidRPr="00291850" w:rsidRDefault="00180938" w:rsidP="00180938">
      <w:pPr>
        <w:pStyle w:val="Heading5"/>
      </w:pPr>
      <w:r w:rsidRPr="00291850">
        <w:t>Filename: Summary-&lt;Search Name&gt;.</w:t>
      </w:r>
      <w:r w:rsidR="00B73525" w:rsidRPr="00291850">
        <w:t>jpg</w:t>
      </w:r>
    </w:p>
    <w:tbl>
      <w:tblPr>
        <w:tblStyle w:val="TableGrid"/>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700"/>
        <w:gridCol w:w="6372"/>
      </w:tblGrid>
      <w:tr w:rsidR="00180938" w:rsidRPr="00291850" w14:paraId="5B84E481" w14:textId="77777777" w:rsidTr="001E3264">
        <w:tc>
          <w:tcPr>
            <w:tcW w:w="2700" w:type="dxa"/>
            <w:tcMar>
              <w:top w:w="58" w:type="dxa"/>
              <w:left w:w="115" w:type="dxa"/>
              <w:bottom w:w="58" w:type="dxa"/>
              <w:right w:w="115" w:type="dxa"/>
            </w:tcMar>
          </w:tcPr>
          <w:p w14:paraId="7D34766C" w14:textId="77777777" w:rsidR="00180938" w:rsidRPr="00291850" w:rsidRDefault="00180938" w:rsidP="00C856A4">
            <w:pPr>
              <w:keepNext/>
              <w:rPr>
                <w:lang w:val="en-US"/>
              </w:rPr>
            </w:pPr>
            <w:r w:rsidRPr="00291850">
              <w:rPr>
                <w:rStyle w:val="HeadStrongChar"/>
              </w:rPr>
              <w:t>Location</w:t>
            </w:r>
          </w:p>
        </w:tc>
        <w:tc>
          <w:tcPr>
            <w:tcW w:w="6372" w:type="dxa"/>
            <w:tcMar>
              <w:top w:w="58" w:type="dxa"/>
              <w:left w:w="115" w:type="dxa"/>
              <w:bottom w:w="58" w:type="dxa"/>
              <w:right w:w="115" w:type="dxa"/>
            </w:tcMar>
          </w:tcPr>
          <w:p w14:paraId="60B0038B" w14:textId="03EED24C" w:rsidR="00180938" w:rsidRPr="00291850" w:rsidRDefault="00F65BA3" w:rsidP="00C856A4">
            <w:pPr>
              <w:keepNext/>
              <w:rPr>
                <w:lang w:val="en-US"/>
              </w:rPr>
            </w:pPr>
            <w:r>
              <w:t>\DataSecurityCheck\SharePointOnline</w:t>
            </w:r>
          </w:p>
        </w:tc>
      </w:tr>
      <w:tr w:rsidR="00180938" w:rsidRPr="00291850" w14:paraId="0B866E0D" w14:textId="77777777" w:rsidTr="001E3264">
        <w:tc>
          <w:tcPr>
            <w:tcW w:w="2700" w:type="dxa"/>
            <w:tcMar>
              <w:top w:w="58" w:type="dxa"/>
              <w:left w:w="115" w:type="dxa"/>
              <w:bottom w:w="58" w:type="dxa"/>
              <w:right w:w="115" w:type="dxa"/>
            </w:tcMar>
          </w:tcPr>
          <w:p w14:paraId="143F101E" w14:textId="77777777" w:rsidR="00180938" w:rsidRPr="00291850" w:rsidRDefault="00180938" w:rsidP="00C856A4">
            <w:pPr>
              <w:keepNext/>
              <w:rPr>
                <w:lang w:val="en-US"/>
              </w:rPr>
            </w:pPr>
            <w:r w:rsidRPr="00291850">
              <w:rPr>
                <w:rStyle w:val="HeadStrongChar"/>
              </w:rPr>
              <w:t>Contains</w:t>
            </w:r>
          </w:p>
        </w:tc>
        <w:tc>
          <w:tcPr>
            <w:tcW w:w="6372" w:type="dxa"/>
            <w:tcMar>
              <w:top w:w="58" w:type="dxa"/>
              <w:left w:w="115" w:type="dxa"/>
              <w:bottom w:w="58" w:type="dxa"/>
              <w:right w:w="115" w:type="dxa"/>
            </w:tcMar>
          </w:tcPr>
          <w:p w14:paraId="525A0DEA" w14:textId="77777777" w:rsidR="00180938" w:rsidRPr="00291850" w:rsidRDefault="00180938" w:rsidP="00C856A4">
            <w:pPr>
              <w:keepNext/>
              <w:tabs>
                <w:tab w:val="left" w:pos="2268"/>
              </w:tabs>
              <w:rPr>
                <w:lang w:val="en-US"/>
              </w:rPr>
            </w:pPr>
            <w:r w:rsidRPr="00291850">
              <w:rPr>
                <w:lang w:val="en-US"/>
              </w:rPr>
              <w:t>Summary providing a high-level overview of:</w:t>
            </w:r>
          </w:p>
          <w:p w14:paraId="63D49AA1" w14:textId="77777777" w:rsidR="009F14C4" w:rsidRPr="00291850" w:rsidRDefault="00E25A2C" w:rsidP="00A627C7">
            <w:pPr>
              <w:pStyle w:val="ListParagraph"/>
              <w:numPr>
                <w:ilvl w:val="0"/>
                <w:numId w:val="22"/>
              </w:numPr>
              <w:tabs>
                <w:tab w:val="left" w:pos="2268"/>
              </w:tabs>
              <w:spacing w:line="259" w:lineRule="auto"/>
              <w:ind w:left="603"/>
              <w:rPr>
                <w:b/>
                <w:bCs/>
                <w:lang w:val="en-US"/>
              </w:rPr>
            </w:pPr>
            <w:r w:rsidRPr="00291850">
              <w:rPr>
                <w:lang w:val="en-US"/>
              </w:rPr>
              <w:t>Total items matching the search query</w:t>
            </w:r>
          </w:p>
          <w:p w14:paraId="6E3CFD69" w14:textId="77777777" w:rsidR="009F14C4" w:rsidRPr="00291850" w:rsidRDefault="00E25A2C" w:rsidP="00CD4D76">
            <w:pPr>
              <w:pStyle w:val="ListParagraph"/>
              <w:numPr>
                <w:ilvl w:val="0"/>
                <w:numId w:val="22"/>
              </w:numPr>
              <w:tabs>
                <w:tab w:val="left" w:pos="2268"/>
              </w:tabs>
              <w:ind w:left="603"/>
              <w:rPr>
                <w:b/>
                <w:bCs/>
                <w:lang w:val="en-US"/>
              </w:rPr>
            </w:pPr>
            <w:r w:rsidRPr="00291850">
              <w:rPr>
                <w:lang w:val="en-US"/>
              </w:rPr>
              <w:t>Number of locations with content matching the search query.</w:t>
            </w:r>
          </w:p>
          <w:p w14:paraId="34D286B4" w14:textId="77777777" w:rsidR="009F14C4" w:rsidRPr="00291850" w:rsidRDefault="00E25A2C" w:rsidP="009F14C4">
            <w:pPr>
              <w:pStyle w:val="ListParagraph"/>
              <w:numPr>
                <w:ilvl w:val="0"/>
                <w:numId w:val="22"/>
              </w:numPr>
              <w:tabs>
                <w:tab w:val="left" w:pos="2268"/>
              </w:tabs>
              <w:ind w:left="603"/>
              <w:rPr>
                <w:b/>
                <w:lang w:val="en-US"/>
              </w:rPr>
            </w:pPr>
            <w:r w:rsidRPr="00291850">
              <w:rPr>
                <w:lang w:val="en-US"/>
              </w:rPr>
              <w:t>Number of data sources with content matching the search query.</w:t>
            </w:r>
          </w:p>
        </w:tc>
      </w:tr>
      <w:tr w:rsidR="00180938" w:rsidRPr="00291850" w14:paraId="2014A5D9" w14:textId="77777777" w:rsidTr="001E3264">
        <w:tc>
          <w:tcPr>
            <w:tcW w:w="2700" w:type="dxa"/>
            <w:tcMar>
              <w:top w:w="58" w:type="dxa"/>
              <w:left w:w="115" w:type="dxa"/>
              <w:bottom w:w="58" w:type="dxa"/>
              <w:right w:w="115" w:type="dxa"/>
            </w:tcMar>
          </w:tcPr>
          <w:p w14:paraId="3F38A737" w14:textId="77777777" w:rsidR="00180938" w:rsidRPr="00291850" w:rsidRDefault="00180938" w:rsidP="00C856A4">
            <w:pPr>
              <w:keepNext/>
              <w:rPr>
                <w:lang w:val="en-US"/>
              </w:rPr>
            </w:pPr>
            <w:r w:rsidRPr="00291850">
              <w:rPr>
                <w:rStyle w:val="HeadStrongChar"/>
              </w:rPr>
              <w:t>Usage</w:t>
            </w:r>
          </w:p>
        </w:tc>
        <w:tc>
          <w:tcPr>
            <w:tcW w:w="6372" w:type="dxa"/>
            <w:tcMar>
              <w:top w:w="58" w:type="dxa"/>
              <w:left w:w="115" w:type="dxa"/>
              <w:bottom w:w="58" w:type="dxa"/>
              <w:right w:w="115" w:type="dxa"/>
            </w:tcMar>
          </w:tcPr>
          <w:p w14:paraId="7B73AF2F" w14:textId="77777777" w:rsidR="00180938" w:rsidRPr="00291850" w:rsidRDefault="00180938" w:rsidP="00C856A4">
            <w:pPr>
              <w:keepNext/>
              <w:rPr>
                <w:lang w:val="en-US"/>
              </w:rPr>
            </w:pPr>
            <w:r w:rsidRPr="00291850">
              <w:rPr>
                <w:lang w:val="en-US"/>
              </w:rPr>
              <w:t>Provides high</w:t>
            </w:r>
            <w:r w:rsidR="00270ECC" w:rsidRPr="00291850">
              <w:rPr>
                <w:lang w:val="en-US"/>
              </w:rPr>
              <w:t>-</w:t>
            </w:r>
            <w:r w:rsidRPr="00291850">
              <w:rPr>
                <w:lang w:val="en-US"/>
              </w:rPr>
              <w:t>level overview of findings.</w:t>
            </w:r>
          </w:p>
        </w:tc>
      </w:tr>
      <w:tr w:rsidR="00180938" w:rsidRPr="00291850" w14:paraId="27DC6F78" w14:textId="77777777" w:rsidTr="001E3264">
        <w:tc>
          <w:tcPr>
            <w:tcW w:w="2700" w:type="dxa"/>
            <w:tcMar>
              <w:top w:w="58" w:type="dxa"/>
              <w:left w:w="115" w:type="dxa"/>
              <w:bottom w:w="58" w:type="dxa"/>
              <w:right w:w="115" w:type="dxa"/>
            </w:tcMar>
          </w:tcPr>
          <w:p w14:paraId="532B2E67" w14:textId="77777777" w:rsidR="00180938" w:rsidRPr="00291850" w:rsidRDefault="00180938" w:rsidP="00C856A4">
            <w:pPr>
              <w:keepNext/>
              <w:rPr>
                <w:lang w:val="en-US"/>
              </w:rPr>
            </w:pPr>
            <w:r w:rsidRPr="00291850">
              <w:rPr>
                <w:rStyle w:val="HeadStrongChar"/>
              </w:rPr>
              <w:t>Use in closeout deck?</w:t>
            </w:r>
          </w:p>
        </w:tc>
        <w:tc>
          <w:tcPr>
            <w:tcW w:w="6372" w:type="dxa"/>
            <w:tcMar>
              <w:top w:w="58" w:type="dxa"/>
              <w:left w:w="115" w:type="dxa"/>
              <w:bottom w:w="58" w:type="dxa"/>
              <w:right w:w="115" w:type="dxa"/>
            </w:tcMar>
          </w:tcPr>
          <w:p w14:paraId="3AA00494" w14:textId="77777777" w:rsidR="00180938" w:rsidRPr="00291850" w:rsidRDefault="00180938" w:rsidP="00C856A4">
            <w:pPr>
              <w:keepNext/>
              <w:rPr>
                <w:lang w:val="en-US"/>
              </w:rPr>
            </w:pPr>
            <w:r w:rsidRPr="00291850">
              <w:t>YES</w:t>
            </w:r>
          </w:p>
        </w:tc>
      </w:tr>
      <w:tr w:rsidR="00180938" w:rsidRPr="00291850" w14:paraId="78284B76" w14:textId="77777777" w:rsidTr="001E3264">
        <w:tc>
          <w:tcPr>
            <w:tcW w:w="2700" w:type="dxa"/>
            <w:tcMar>
              <w:top w:w="58" w:type="dxa"/>
              <w:left w:w="115" w:type="dxa"/>
              <w:bottom w:w="58" w:type="dxa"/>
              <w:right w:w="115" w:type="dxa"/>
            </w:tcMar>
          </w:tcPr>
          <w:p w14:paraId="4EAD0FEE" w14:textId="77777777" w:rsidR="00180938" w:rsidRPr="00291850" w:rsidRDefault="00180938" w:rsidP="00C856A4">
            <w:pPr>
              <w:keepNext/>
              <w:rPr>
                <w:lang w:val="en-US"/>
              </w:rPr>
            </w:pPr>
            <w:r w:rsidRPr="00291850">
              <w:rPr>
                <w:rStyle w:val="HeadStrongChar"/>
              </w:rPr>
              <w:t>Instructions</w:t>
            </w:r>
          </w:p>
        </w:tc>
        <w:tc>
          <w:tcPr>
            <w:tcW w:w="6372" w:type="dxa"/>
            <w:tcMar>
              <w:top w:w="58" w:type="dxa"/>
              <w:left w:w="115" w:type="dxa"/>
              <w:bottom w:w="58" w:type="dxa"/>
              <w:right w:w="115" w:type="dxa"/>
            </w:tcMar>
          </w:tcPr>
          <w:p w14:paraId="60490649" w14:textId="1BDE59A2" w:rsidR="00993B0F" w:rsidRPr="00291850" w:rsidRDefault="00993B0F" w:rsidP="00CD4D76">
            <w:pPr>
              <w:pStyle w:val="ListParagraph"/>
              <w:numPr>
                <w:ilvl w:val="0"/>
                <w:numId w:val="23"/>
              </w:numPr>
              <w:tabs>
                <w:tab w:val="left" w:pos="2268"/>
              </w:tabs>
              <w:ind w:left="441"/>
              <w:rPr>
                <w:lang w:val="en-US"/>
              </w:rPr>
            </w:pPr>
            <w:r w:rsidRPr="00291850">
              <w:rPr>
                <w:lang w:val="en-US"/>
              </w:rPr>
              <w:t xml:space="preserve">Copy the saved screenshot to the appropriate slide(s) in the </w:t>
            </w:r>
            <w:r w:rsidR="006B1271" w:rsidRPr="00291850">
              <w:rPr>
                <w:lang w:val="en-US"/>
              </w:rPr>
              <w:t>&lt;</w:t>
            </w:r>
            <w:r w:rsidR="00F65BA3">
              <w:rPr>
                <w:i/>
                <w:iCs/>
                <w:lang w:val="en-US"/>
              </w:rPr>
              <w:t>41-Close-out deck</w:t>
            </w:r>
            <w:r w:rsidR="006B1271" w:rsidRPr="00291850">
              <w:rPr>
                <w:i/>
                <w:iCs/>
                <w:lang w:val="en-US"/>
              </w:rPr>
              <w:t>&gt;</w:t>
            </w:r>
            <w:r w:rsidRPr="00291850">
              <w:rPr>
                <w:lang w:val="en-US"/>
              </w:rPr>
              <w:t>.</w:t>
            </w:r>
          </w:p>
          <w:p w14:paraId="6C82FCC7" w14:textId="77777777" w:rsidR="00180938" w:rsidRPr="00291850" w:rsidRDefault="00993B0F" w:rsidP="00CD4D76">
            <w:pPr>
              <w:pStyle w:val="ListParagraph"/>
              <w:numPr>
                <w:ilvl w:val="0"/>
                <w:numId w:val="23"/>
              </w:numPr>
              <w:tabs>
                <w:tab w:val="left" w:pos="2268"/>
              </w:tabs>
              <w:ind w:left="441"/>
              <w:rPr>
                <w:lang w:val="en-US"/>
              </w:rPr>
            </w:pPr>
            <w:r w:rsidRPr="00291850">
              <w:rPr>
                <w:lang w:val="en-US"/>
              </w:rPr>
              <w:t>Provide relevant information about the search in the slide title.</w:t>
            </w:r>
          </w:p>
        </w:tc>
      </w:tr>
      <w:tr w:rsidR="00180938" w:rsidRPr="00291850" w14:paraId="4CAB97C0" w14:textId="77777777" w:rsidTr="001E3264">
        <w:tc>
          <w:tcPr>
            <w:tcW w:w="2700" w:type="dxa"/>
            <w:tcMar>
              <w:top w:w="58" w:type="dxa"/>
              <w:left w:w="115" w:type="dxa"/>
              <w:bottom w:w="58" w:type="dxa"/>
              <w:right w:w="115" w:type="dxa"/>
            </w:tcMar>
          </w:tcPr>
          <w:p w14:paraId="3CE3E0BC" w14:textId="77777777" w:rsidR="00180938" w:rsidRPr="00291850" w:rsidRDefault="00180938" w:rsidP="00C856A4">
            <w:pPr>
              <w:rPr>
                <w:lang w:val="en-US"/>
              </w:rPr>
            </w:pPr>
            <w:r w:rsidRPr="00291850">
              <w:rPr>
                <w:rStyle w:val="HeadStrongChar"/>
              </w:rPr>
              <w:t>Sample illustration</w:t>
            </w:r>
            <w:r w:rsidR="00E25A2C" w:rsidRPr="00291850">
              <w:rPr>
                <w:rStyle w:val="HeadStrongChar"/>
              </w:rPr>
              <w:t>s</w:t>
            </w:r>
          </w:p>
        </w:tc>
        <w:tc>
          <w:tcPr>
            <w:tcW w:w="6372" w:type="dxa"/>
            <w:tcMar>
              <w:top w:w="58" w:type="dxa"/>
              <w:left w:w="115" w:type="dxa"/>
              <w:bottom w:w="58" w:type="dxa"/>
              <w:right w:w="115" w:type="dxa"/>
            </w:tcMar>
          </w:tcPr>
          <w:p w14:paraId="0D31514F" w14:textId="77777777" w:rsidR="00180938" w:rsidRPr="00291850" w:rsidRDefault="00E25A2C" w:rsidP="00C856A4">
            <w:pPr>
              <w:rPr>
                <w:lang w:val="en-US"/>
              </w:rPr>
            </w:pPr>
            <w:r w:rsidRPr="00291850">
              <w:rPr>
                <w:noProof/>
              </w:rPr>
              <w:drawing>
                <wp:inline distT="0" distB="0" distL="0" distR="0" wp14:anchorId="15ECD404" wp14:editId="398E6011">
                  <wp:extent cx="3600000" cy="579492"/>
                  <wp:effectExtent l="0" t="0" r="635" b="0"/>
                  <wp:docPr id="1815142442" name="Picture 171" descr="Screenshot of the Sear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2442" name="Picture 171" descr="Screenshot of the Search Summary"/>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00000" cy="579492"/>
                          </a:xfrm>
                          <a:prstGeom prst="rect">
                            <a:avLst/>
                          </a:prstGeom>
                          <a:noFill/>
                        </pic:spPr>
                      </pic:pic>
                    </a:graphicData>
                  </a:graphic>
                </wp:inline>
              </w:drawing>
            </w:r>
          </w:p>
          <w:p w14:paraId="38090257" w14:textId="77777777" w:rsidR="00E25A2C" w:rsidRPr="00291850" w:rsidRDefault="00E25A2C" w:rsidP="00C856A4">
            <w:pPr>
              <w:rPr>
                <w:lang w:val="en-US"/>
              </w:rPr>
            </w:pPr>
            <w:r w:rsidRPr="00291850">
              <w:rPr>
                <w:noProof/>
              </w:rPr>
              <w:drawing>
                <wp:inline distT="0" distB="0" distL="0" distR="0" wp14:anchorId="26083203" wp14:editId="23735BA8">
                  <wp:extent cx="3600000" cy="573233"/>
                  <wp:effectExtent l="0" t="0" r="635" b="0"/>
                  <wp:docPr id="186048939" name="Picture 1" descr="Screenshot of the Sear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939" name="Picture 1" descr="Screenshot of the Search Summary"/>
                          <pic:cNvPicPr/>
                        </pic:nvPicPr>
                        <pic:blipFill>
                          <a:blip r:embed="rId63"/>
                          <a:stretch>
                            <a:fillRect/>
                          </a:stretch>
                        </pic:blipFill>
                        <pic:spPr>
                          <a:xfrm>
                            <a:off x="0" y="0"/>
                            <a:ext cx="3600000" cy="573233"/>
                          </a:xfrm>
                          <a:prstGeom prst="rect">
                            <a:avLst/>
                          </a:prstGeom>
                        </pic:spPr>
                      </pic:pic>
                    </a:graphicData>
                  </a:graphic>
                </wp:inline>
              </w:drawing>
            </w:r>
          </w:p>
        </w:tc>
      </w:tr>
    </w:tbl>
    <w:p w14:paraId="6DE979EA" w14:textId="77777777" w:rsidR="00EF5539" w:rsidRPr="00291850" w:rsidRDefault="00EF5539" w:rsidP="001718D0"/>
    <w:p w14:paraId="30F6E5B1" w14:textId="77777777" w:rsidR="00EF5539" w:rsidRPr="00291850" w:rsidRDefault="00EF5539">
      <w:pPr>
        <w:spacing w:after="160"/>
        <w:rPr>
          <w:rFonts w:eastAsiaTheme="majorEastAsia"/>
          <w:b/>
          <w:bCs/>
        </w:rPr>
      </w:pPr>
      <w:r w:rsidRPr="00291850">
        <w:br w:type="page"/>
      </w:r>
    </w:p>
    <w:p w14:paraId="0AD68F7F" w14:textId="77777777" w:rsidR="00180938" w:rsidRPr="00291850" w:rsidRDefault="00180938" w:rsidP="000531A5">
      <w:pPr>
        <w:pStyle w:val="Heading5"/>
        <w:keepNext w:val="0"/>
        <w:keepLines w:val="0"/>
      </w:pPr>
      <w:r w:rsidRPr="00291850">
        <w:lastRenderedPageBreak/>
        <w:t xml:space="preserve">Filename: </w:t>
      </w:r>
      <w:r w:rsidR="00E25A2C" w:rsidRPr="00291850">
        <w:t>Top1</w:t>
      </w:r>
      <w:r w:rsidR="00E47356" w:rsidRPr="00291850">
        <w:t>0</w:t>
      </w:r>
      <w:r w:rsidR="00E25A2C" w:rsidRPr="00291850">
        <w:t>0</w:t>
      </w:r>
      <w:r w:rsidRPr="00291850">
        <w:t>&lt;Search Name&gt;.csv</w:t>
      </w:r>
    </w:p>
    <w:tbl>
      <w:tblPr>
        <w:tblStyle w:val="TableGrid"/>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700"/>
        <w:gridCol w:w="6372"/>
      </w:tblGrid>
      <w:tr w:rsidR="00180938" w:rsidRPr="00291850" w14:paraId="35DF4CD8" w14:textId="77777777" w:rsidTr="001E3264">
        <w:tc>
          <w:tcPr>
            <w:tcW w:w="2700" w:type="dxa"/>
            <w:tcMar>
              <w:top w:w="58" w:type="dxa"/>
              <w:left w:w="115" w:type="dxa"/>
              <w:bottom w:w="58" w:type="dxa"/>
              <w:right w:w="115" w:type="dxa"/>
            </w:tcMar>
          </w:tcPr>
          <w:p w14:paraId="644BA698" w14:textId="77777777" w:rsidR="00180938" w:rsidRPr="00291850" w:rsidRDefault="00180938" w:rsidP="000531A5">
            <w:pPr>
              <w:rPr>
                <w:lang w:val="en-US"/>
              </w:rPr>
            </w:pPr>
            <w:r w:rsidRPr="00291850">
              <w:rPr>
                <w:rStyle w:val="HeadStrongChar"/>
              </w:rPr>
              <w:t>Location</w:t>
            </w:r>
          </w:p>
        </w:tc>
        <w:tc>
          <w:tcPr>
            <w:tcW w:w="6372" w:type="dxa"/>
            <w:tcMar>
              <w:top w:w="58" w:type="dxa"/>
              <w:left w:w="115" w:type="dxa"/>
              <w:bottom w:w="58" w:type="dxa"/>
              <w:right w:w="115" w:type="dxa"/>
            </w:tcMar>
          </w:tcPr>
          <w:p w14:paraId="4542FC8B" w14:textId="65B09264" w:rsidR="00180938" w:rsidRPr="00291850" w:rsidRDefault="00F65BA3" w:rsidP="000531A5">
            <w:pPr>
              <w:rPr>
                <w:lang w:val="en-US"/>
              </w:rPr>
            </w:pPr>
            <w:r>
              <w:t>\DataSecurityCheck\SharePointOnline</w:t>
            </w:r>
          </w:p>
        </w:tc>
      </w:tr>
      <w:tr w:rsidR="00180938" w:rsidRPr="00291850" w14:paraId="05605879" w14:textId="77777777" w:rsidTr="001E3264">
        <w:tc>
          <w:tcPr>
            <w:tcW w:w="2700" w:type="dxa"/>
            <w:tcMar>
              <w:top w:w="58" w:type="dxa"/>
              <w:left w:w="115" w:type="dxa"/>
              <w:bottom w:w="58" w:type="dxa"/>
              <w:right w:w="115" w:type="dxa"/>
            </w:tcMar>
          </w:tcPr>
          <w:p w14:paraId="5293C6F8" w14:textId="77777777" w:rsidR="00180938" w:rsidRPr="00291850" w:rsidRDefault="00180938" w:rsidP="000531A5">
            <w:pPr>
              <w:rPr>
                <w:lang w:val="en-US"/>
              </w:rPr>
            </w:pPr>
            <w:r w:rsidRPr="00291850">
              <w:rPr>
                <w:rStyle w:val="HeadStrongChar"/>
              </w:rPr>
              <w:t>Contains:</w:t>
            </w:r>
          </w:p>
        </w:tc>
        <w:tc>
          <w:tcPr>
            <w:tcW w:w="6372" w:type="dxa"/>
            <w:tcMar>
              <w:top w:w="58" w:type="dxa"/>
              <w:left w:w="115" w:type="dxa"/>
              <w:bottom w:w="58" w:type="dxa"/>
              <w:right w:w="115" w:type="dxa"/>
            </w:tcMar>
          </w:tcPr>
          <w:p w14:paraId="0A450365" w14:textId="77777777" w:rsidR="00F15E0A" w:rsidRPr="00291850" w:rsidRDefault="00F15E0A" w:rsidP="000531A5">
            <w:pPr>
              <w:widowControl w:val="0"/>
              <w:rPr>
                <w:lang w:val="en-US"/>
              </w:rPr>
            </w:pPr>
            <w:r w:rsidRPr="00291850">
              <w:rPr>
                <w:lang w:val="en-US"/>
              </w:rPr>
              <w:t>Overview of top locations for identified content</w:t>
            </w:r>
          </w:p>
          <w:p w14:paraId="149FF15E" w14:textId="77777777" w:rsidR="00F15E0A" w:rsidRPr="00291850" w:rsidRDefault="00F15E0A" w:rsidP="00CD4D76">
            <w:pPr>
              <w:pStyle w:val="ListParagraph"/>
              <w:keepNext w:val="0"/>
              <w:widowControl w:val="0"/>
              <w:numPr>
                <w:ilvl w:val="0"/>
                <w:numId w:val="21"/>
              </w:numPr>
              <w:spacing w:line="259" w:lineRule="auto"/>
              <w:rPr>
                <w:lang w:val="en-US"/>
              </w:rPr>
            </w:pPr>
            <w:r w:rsidRPr="00291850">
              <w:t>Location</w:t>
            </w:r>
          </w:p>
          <w:p w14:paraId="56FB550D" w14:textId="77777777" w:rsidR="00F15E0A" w:rsidRPr="00291850" w:rsidRDefault="00F15E0A" w:rsidP="00CD4D76">
            <w:pPr>
              <w:pStyle w:val="ListParagraph"/>
              <w:keepNext w:val="0"/>
              <w:widowControl w:val="0"/>
              <w:numPr>
                <w:ilvl w:val="0"/>
                <w:numId w:val="21"/>
              </w:numPr>
              <w:spacing w:line="259" w:lineRule="auto"/>
              <w:rPr>
                <w:lang w:val="en-US"/>
              </w:rPr>
            </w:pPr>
            <w:r w:rsidRPr="00291850">
              <w:t>Location type</w:t>
            </w:r>
          </w:p>
          <w:p w14:paraId="02FAAC84" w14:textId="77777777" w:rsidR="00F15E0A" w:rsidRPr="00291850" w:rsidRDefault="00180938" w:rsidP="00CD4D76">
            <w:pPr>
              <w:pStyle w:val="ListParagraph"/>
              <w:keepNext w:val="0"/>
              <w:widowControl w:val="0"/>
              <w:numPr>
                <w:ilvl w:val="0"/>
                <w:numId w:val="21"/>
              </w:numPr>
              <w:spacing w:line="259" w:lineRule="auto"/>
              <w:rPr>
                <w:lang w:val="en-US"/>
              </w:rPr>
            </w:pPr>
            <w:r w:rsidRPr="00291850">
              <w:t>Number of items</w:t>
            </w:r>
          </w:p>
          <w:p w14:paraId="65B900CB" w14:textId="77777777" w:rsidR="00180938" w:rsidRPr="00291850" w:rsidRDefault="00E25A2C" w:rsidP="00CD4D76">
            <w:pPr>
              <w:pStyle w:val="ListParagraph"/>
              <w:keepNext w:val="0"/>
              <w:widowControl w:val="0"/>
              <w:numPr>
                <w:ilvl w:val="0"/>
                <w:numId w:val="21"/>
              </w:numPr>
              <w:rPr>
                <w:lang w:val="en-US"/>
              </w:rPr>
            </w:pPr>
            <w:r w:rsidRPr="00291850">
              <w:t>Hit percentage</w:t>
            </w:r>
          </w:p>
        </w:tc>
      </w:tr>
      <w:tr w:rsidR="00180938" w:rsidRPr="00291850" w14:paraId="079DB710" w14:textId="77777777" w:rsidTr="001E3264">
        <w:tc>
          <w:tcPr>
            <w:tcW w:w="2700" w:type="dxa"/>
            <w:tcMar>
              <w:top w:w="58" w:type="dxa"/>
              <w:left w:w="115" w:type="dxa"/>
              <w:bottom w:w="58" w:type="dxa"/>
              <w:right w:w="115" w:type="dxa"/>
            </w:tcMar>
          </w:tcPr>
          <w:p w14:paraId="5C2ED393" w14:textId="77777777" w:rsidR="00180938" w:rsidRPr="00291850" w:rsidRDefault="00180938" w:rsidP="000531A5">
            <w:pPr>
              <w:rPr>
                <w:lang w:val="en-US"/>
              </w:rPr>
            </w:pPr>
            <w:r w:rsidRPr="00291850">
              <w:rPr>
                <w:rStyle w:val="HeadStrongChar"/>
              </w:rPr>
              <w:t>Usage</w:t>
            </w:r>
          </w:p>
        </w:tc>
        <w:tc>
          <w:tcPr>
            <w:tcW w:w="6372" w:type="dxa"/>
            <w:tcMar>
              <w:top w:w="58" w:type="dxa"/>
              <w:left w:w="115" w:type="dxa"/>
              <w:bottom w:w="58" w:type="dxa"/>
              <w:right w:w="115" w:type="dxa"/>
            </w:tcMar>
          </w:tcPr>
          <w:p w14:paraId="0B77A265" w14:textId="77777777" w:rsidR="00180938" w:rsidRPr="00291850" w:rsidRDefault="00BD76C2" w:rsidP="000531A5">
            <w:pPr>
              <w:rPr>
                <w:lang w:val="en-US"/>
              </w:rPr>
            </w:pPr>
            <w:r w:rsidRPr="00291850">
              <w:t>Overview of top locations.</w:t>
            </w:r>
          </w:p>
        </w:tc>
      </w:tr>
      <w:tr w:rsidR="00180938" w:rsidRPr="00291850" w14:paraId="14C11719" w14:textId="77777777" w:rsidTr="001E3264">
        <w:tc>
          <w:tcPr>
            <w:tcW w:w="2700" w:type="dxa"/>
            <w:tcMar>
              <w:top w:w="58" w:type="dxa"/>
              <w:left w:w="115" w:type="dxa"/>
              <w:bottom w:w="58" w:type="dxa"/>
              <w:right w:w="115" w:type="dxa"/>
            </w:tcMar>
          </w:tcPr>
          <w:p w14:paraId="4884A765" w14:textId="77777777" w:rsidR="00180938" w:rsidRPr="00291850" w:rsidRDefault="00180938" w:rsidP="000531A5">
            <w:pPr>
              <w:rPr>
                <w:lang w:val="en-US"/>
              </w:rPr>
            </w:pPr>
            <w:r w:rsidRPr="00291850">
              <w:rPr>
                <w:rStyle w:val="HeadStrongChar"/>
              </w:rPr>
              <w:t>Use in closeout deck?</w:t>
            </w:r>
          </w:p>
        </w:tc>
        <w:tc>
          <w:tcPr>
            <w:tcW w:w="6372" w:type="dxa"/>
            <w:tcMar>
              <w:top w:w="58" w:type="dxa"/>
              <w:left w:w="115" w:type="dxa"/>
              <w:bottom w:w="58" w:type="dxa"/>
              <w:right w:w="115" w:type="dxa"/>
            </w:tcMar>
          </w:tcPr>
          <w:p w14:paraId="2416AB94" w14:textId="77777777" w:rsidR="00180938" w:rsidRPr="00291850" w:rsidRDefault="00BD76C2" w:rsidP="000531A5">
            <w:pPr>
              <w:rPr>
                <w:lang w:val="en-US"/>
              </w:rPr>
            </w:pPr>
            <w:r w:rsidRPr="00291850">
              <w:t>YES</w:t>
            </w:r>
          </w:p>
        </w:tc>
      </w:tr>
      <w:tr w:rsidR="00180938" w:rsidRPr="00291850" w14:paraId="155F0ADD" w14:textId="77777777" w:rsidTr="001E3264">
        <w:tc>
          <w:tcPr>
            <w:tcW w:w="2700" w:type="dxa"/>
            <w:tcMar>
              <w:top w:w="58" w:type="dxa"/>
              <w:left w:w="115" w:type="dxa"/>
              <w:bottom w:w="58" w:type="dxa"/>
              <w:right w:w="115" w:type="dxa"/>
            </w:tcMar>
          </w:tcPr>
          <w:p w14:paraId="4E9FD4C0" w14:textId="77777777" w:rsidR="00180938" w:rsidRPr="00291850" w:rsidRDefault="00180938" w:rsidP="000531A5">
            <w:pPr>
              <w:rPr>
                <w:lang w:val="en-US"/>
              </w:rPr>
            </w:pPr>
            <w:r w:rsidRPr="00291850">
              <w:rPr>
                <w:rStyle w:val="HeadStrongChar"/>
              </w:rPr>
              <w:t>Instructions</w:t>
            </w:r>
          </w:p>
        </w:tc>
        <w:tc>
          <w:tcPr>
            <w:tcW w:w="6372" w:type="dxa"/>
            <w:tcMar>
              <w:top w:w="58" w:type="dxa"/>
              <w:left w:w="115" w:type="dxa"/>
              <w:bottom w:w="58" w:type="dxa"/>
              <w:right w:w="115" w:type="dxa"/>
            </w:tcMar>
          </w:tcPr>
          <w:p w14:paraId="64B1AC34" w14:textId="3B4EB608" w:rsidR="001F78B4" w:rsidRPr="00291850" w:rsidRDefault="001F78B4" w:rsidP="001F78B4">
            <w:pPr>
              <w:pStyle w:val="ListParagraph"/>
              <w:numPr>
                <w:ilvl w:val="0"/>
                <w:numId w:val="24"/>
              </w:numPr>
              <w:tabs>
                <w:tab w:val="left" w:pos="2268"/>
              </w:tabs>
              <w:spacing w:line="259" w:lineRule="auto"/>
              <w:rPr>
                <w:lang w:val="en-US"/>
              </w:rPr>
            </w:pPr>
            <w:r w:rsidRPr="00291850">
              <w:rPr>
                <w:lang w:val="en-US"/>
              </w:rPr>
              <w:t>Copy the saved screenshot to the appropriate slide(s) in the &lt;</w:t>
            </w:r>
            <w:r w:rsidR="00F65BA3">
              <w:rPr>
                <w:i/>
                <w:lang w:val="en-US"/>
              </w:rPr>
              <w:t>41-Close-out deck</w:t>
            </w:r>
            <w:r w:rsidRPr="00291850">
              <w:rPr>
                <w:lang w:val="en-US"/>
              </w:rPr>
              <w:t>&gt;.</w:t>
            </w:r>
          </w:p>
          <w:p w14:paraId="0F283AA8" w14:textId="77777777" w:rsidR="00180938" w:rsidRPr="00291850" w:rsidRDefault="001F78B4" w:rsidP="00CD4D76">
            <w:pPr>
              <w:pStyle w:val="ListParagraph"/>
              <w:keepNext w:val="0"/>
              <w:numPr>
                <w:ilvl w:val="0"/>
                <w:numId w:val="24"/>
              </w:numPr>
              <w:tabs>
                <w:tab w:val="left" w:pos="2268"/>
              </w:tabs>
              <w:spacing w:line="259" w:lineRule="auto"/>
              <w:rPr>
                <w:lang w:val="en-US"/>
              </w:rPr>
            </w:pPr>
            <w:r w:rsidRPr="00291850">
              <w:rPr>
                <w:lang w:val="en-US"/>
              </w:rPr>
              <w:t>Provide relevant information about the search in the slide title.</w:t>
            </w:r>
          </w:p>
        </w:tc>
      </w:tr>
      <w:tr w:rsidR="00180938" w:rsidRPr="00291850" w14:paraId="71E1C37E" w14:textId="77777777" w:rsidTr="001E3264">
        <w:tc>
          <w:tcPr>
            <w:tcW w:w="2700" w:type="dxa"/>
            <w:tcMar>
              <w:top w:w="58" w:type="dxa"/>
              <w:left w:w="115" w:type="dxa"/>
              <w:bottom w:w="58" w:type="dxa"/>
              <w:right w:w="115" w:type="dxa"/>
            </w:tcMar>
          </w:tcPr>
          <w:p w14:paraId="7A306CDD" w14:textId="77777777" w:rsidR="00180938" w:rsidRPr="00291850" w:rsidRDefault="00180938" w:rsidP="000531A5">
            <w:pPr>
              <w:rPr>
                <w:lang w:val="en-US"/>
              </w:rPr>
            </w:pPr>
            <w:r w:rsidRPr="00291850">
              <w:rPr>
                <w:rStyle w:val="HeadStrongChar"/>
              </w:rPr>
              <w:t>Sample illustration</w:t>
            </w:r>
          </w:p>
        </w:tc>
        <w:tc>
          <w:tcPr>
            <w:tcW w:w="6372" w:type="dxa"/>
            <w:tcMar>
              <w:top w:w="58" w:type="dxa"/>
              <w:left w:w="115" w:type="dxa"/>
              <w:bottom w:w="58" w:type="dxa"/>
              <w:right w:w="115" w:type="dxa"/>
            </w:tcMar>
          </w:tcPr>
          <w:p w14:paraId="2ECD5D69" w14:textId="77777777" w:rsidR="00180938" w:rsidRPr="00291850" w:rsidRDefault="001F78B4" w:rsidP="000531A5">
            <w:pPr>
              <w:rPr>
                <w:noProof/>
                <w14:ligatures w14:val="none"/>
              </w:rPr>
            </w:pPr>
            <w:r w:rsidRPr="00291850">
              <w:rPr>
                <w:noProof/>
                <w14:ligatures w14:val="none"/>
              </w:rPr>
              <w:t xml:space="preserve"> </w:t>
            </w:r>
            <w:r w:rsidRPr="00291850">
              <w:rPr>
                <w:noProof/>
              </w:rPr>
              <w:drawing>
                <wp:inline distT="0" distB="0" distL="0" distR="0" wp14:anchorId="1B900936" wp14:editId="7FBE1389">
                  <wp:extent cx="3600000" cy="1155600"/>
                  <wp:effectExtent l="0" t="0" r="635" b="6985"/>
                  <wp:docPr id="1210225794" name="Picture 1" descr="Screenshot of the Top 10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5794" name="Picture 1" descr="Screenshot of the Top 10 search results"/>
                          <pic:cNvPicPr/>
                        </pic:nvPicPr>
                        <pic:blipFill>
                          <a:blip r:embed="rId64"/>
                          <a:stretch>
                            <a:fillRect/>
                          </a:stretch>
                        </pic:blipFill>
                        <pic:spPr>
                          <a:xfrm>
                            <a:off x="0" y="0"/>
                            <a:ext cx="3600000" cy="1155600"/>
                          </a:xfrm>
                          <a:prstGeom prst="rect">
                            <a:avLst/>
                          </a:prstGeom>
                        </pic:spPr>
                      </pic:pic>
                    </a:graphicData>
                  </a:graphic>
                </wp:inline>
              </w:drawing>
            </w:r>
          </w:p>
          <w:p w14:paraId="17855A31" w14:textId="77777777" w:rsidR="001F78B4" w:rsidRPr="00291850" w:rsidRDefault="001F78B4" w:rsidP="000531A5">
            <w:pPr>
              <w:rPr>
                <w:lang w:val="en-US"/>
              </w:rPr>
            </w:pPr>
            <w:r w:rsidRPr="00291850">
              <w:rPr>
                <w:noProof/>
              </w:rPr>
              <w:drawing>
                <wp:inline distT="0" distB="0" distL="0" distR="0" wp14:anchorId="3A007471" wp14:editId="3E7FEEB0">
                  <wp:extent cx="3600000" cy="1155600"/>
                  <wp:effectExtent l="0" t="0" r="635" b="6985"/>
                  <wp:docPr id="536578775" name="Picture 1" descr="Screenshot of the Top 10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8775" name="Picture 1" descr="Screenshot of the Top 10 search results"/>
                          <pic:cNvPicPr/>
                        </pic:nvPicPr>
                        <pic:blipFill>
                          <a:blip r:embed="rId65"/>
                          <a:stretch>
                            <a:fillRect/>
                          </a:stretch>
                        </pic:blipFill>
                        <pic:spPr>
                          <a:xfrm>
                            <a:off x="0" y="0"/>
                            <a:ext cx="3600000" cy="1155600"/>
                          </a:xfrm>
                          <a:prstGeom prst="rect">
                            <a:avLst/>
                          </a:prstGeom>
                        </pic:spPr>
                      </pic:pic>
                    </a:graphicData>
                  </a:graphic>
                </wp:inline>
              </w:drawing>
            </w:r>
          </w:p>
        </w:tc>
      </w:tr>
    </w:tbl>
    <w:p w14:paraId="7D15B3BA" w14:textId="77777777" w:rsidR="00B006DC" w:rsidRPr="00291850" w:rsidRDefault="00B006DC" w:rsidP="00B006DC"/>
    <w:p w14:paraId="449CE99F" w14:textId="77777777" w:rsidR="00B006DC" w:rsidRPr="00291850" w:rsidRDefault="00B006DC">
      <w:pPr>
        <w:spacing w:after="160"/>
        <w:rPr>
          <w:rFonts w:eastAsiaTheme="majorEastAsia"/>
          <w:b/>
          <w:bCs/>
        </w:rPr>
      </w:pPr>
      <w:r w:rsidRPr="00291850">
        <w:br w:type="page"/>
      </w:r>
    </w:p>
    <w:p w14:paraId="52BB46C3" w14:textId="77777777" w:rsidR="00180938" w:rsidRPr="00291850" w:rsidRDefault="001718D0" w:rsidP="00180938">
      <w:pPr>
        <w:pStyle w:val="Heading5"/>
      </w:pPr>
      <w:r w:rsidRPr="00291850">
        <w:lastRenderedPageBreak/>
        <w:t>F</w:t>
      </w:r>
      <w:r w:rsidR="00180938" w:rsidRPr="00291850">
        <w:t xml:space="preserve">ilename: </w:t>
      </w:r>
      <w:r w:rsidR="001F78B4" w:rsidRPr="00291850">
        <w:t>Top100</w:t>
      </w:r>
      <w:r w:rsidR="00180938" w:rsidRPr="00291850">
        <w:t>&lt;Search Name&gt;.csv</w:t>
      </w:r>
    </w:p>
    <w:tbl>
      <w:tblPr>
        <w:tblStyle w:val="TableGrid"/>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700"/>
        <w:gridCol w:w="6372"/>
      </w:tblGrid>
      <w:tr w:rsidR="00180938" w:rsidRPr="00291850" w14:paraId="1032A8A6" w14:textId="77777777" w:rsidTr="001E3264">
        <w:tc>
          <w:tcPr>
            <w:tcW w:w="2700" w:type="dxa"/>
            <w:tcMar>
              <w:top w:w="58" w:type="dxa"/>
              <w:left w:w="115" w:type="dxa"/>
              <w:bottom w:w="58" w:type="dxa"/>
              <w:right w:w="115" w:type="dxa"/>
            </w:tcMar>
          </w:tcPr>
          <w:p w14:paraId="7596840C" w14:textId="77777777" w:rsidR="00180938" w:rsidRPr="00291850" w:rsidRDefault="00180938" w:rsidP="001E3264">
            <w:pPr>
              <w:rPr>
                <w:lang w:val="en-US"/>
              </w:rPr>
            </w:pPr>
            <w:r w:rsidRPr="00291850">
              <w:rPr>
                <w:rStyle w:val="HeadStrongChar"/>
              </w:rPr>
              <w:t>Location</w:t>
            </w:r>
          </w:p>
        </w:tc>
        <w:tc>
          <w:tcPr>
            <w:tcW w:w="6372" w:type="dxa"/>
            <w:tcMar>
              <w:top w:w="58" w:type="dxa"/>
              <w:left w:w="115" w:type="dxa"/>
              <w:bottom w:w="58" w:type="dxa"/>
              <w:right w:w="115" w:type="dxa"/>
            </w:tcMar>
          </w:tcPr>
          <w:p w14:paraId="2A54BF11" w14:textId="78B5DB68" w:rsidR="00180938" w:rsidRPr="00291850" w:rsidRDefault="00F65BA3" w:rsidP="001E3264">
            <w:pPr>
              <w:rPr>
                <w:lang w:val="en-US"/>
              </w:rPr>
            </w:pPr>
            <w:r>
              <w:t>\DataSecurityCheck\SharePointOnline</w:t>
            </w:r>
            <w:r w:rsidR="00CD1B3D" w:rsidRPr="00291850">
              <w:t>\</w:t>
            </w:r>
          </w:p>
        </w:tc>
      </w:tr>
      <w:tr w:rsidR="00180938" w:rsidRPr="00291850" w14:paraId="2398606B" w14:textId="77777777" w:rsidTr="001E3264">
        <w:tc>
          <w:tcPr>
            <w:tcW w:w="2700" w:type="dxa"/>
            <w:tcMar>
              <w:top w:w="58" w:type="dxa"/>
              <w:left w:w="115" w:type="dxa"/>
              <w:bottom w:w="58" w:type="dxa"/>
              <w:right w:w="115" w:type="dxa"/>
            </w:tcMar>
          </w:tcPr>
          <w:p w14:paraId="027CA7FF" w14:textId="77777777" w:rsidR="00180938" w:rsidRPr="00291850" w:rsidRDefault="00180938" w:rsidP="001E3264">
            <w:pPr>
              <w:rPr>
                <w:lang w:val="en-US"/>
              </w:rPr>
            </w:pPr>
            <w:r w:rsidRPr="00291850">
              <w:rPr>
                <w:rStyle w:val="HeadStrongChar"/>
              </w:rPr>
              <w:t>Contains</w:t>
            </w:r>
          </w:p>
        </w:tc>
        <w:tc>
          <w:tcPr>
            <w:tcW w:w="6372" w:type="dxa"/>
            <w:tcMar>
              <w:top w:w="58" w:type="dxa"/>
              <w:left w:w="115" w:type="dxa"/>
              <w:bottom w:w="58" w:type="dxa"/>
              <w:right w:w="115" w:type="dxa"/>
            </w:tcMar>
          </w:tcPr>
          <w:p w14:paraId="0345A441" w14:textId="77777777" w:rsidR="00180938" w:rsidRPr="00291850" w:rsidRDefault="00180938" w:rsidP="001E3264">
            <w:pPr>
              <w:keepNext/>
              <w:keepLines/>
              <w:tabs>
                <w:tab w:val="left" w:pos="2268"/>
              </w:tabs>
              <w:rPr>
                <w:lang w:val="en-US"/>
              </w:rPr>
            </w:pPr>
            <w:r w:rsidRPr="00291850">
              <w:rPr>
                <w:lang w:val="en-US"/>
              </w:rPr>
              <w:t>Detailed inventory of all search location</w:t>
            </w:r>
            <w:r w:rsidR="0062555E" w:rsidRPr="00291850">
              <w:rPr>
                <w:lang w:val="en-US"/>
              </w:rPr>
              <w:t>s</w:t>
            </w:r>
            <w:r w:rsidRPr="00291850">
              <w:rPr>
                <w:lang w:val="en-US"/>
              </w:rPr>
              <w:t xml:space="preserve"> and identified risks</w:t>
            </w:r>
          </w:p>
          <w:p w14:paraId="21BAF116" w14:textId="77777777" w:rsidR="00180938" w:rsidRPr="00291850" w:rsidRDefault="00180938" w:rsidP="00CD4D76">
            <w:pPr>
              <w:pStyle w:val="ListParagraph"/>
              <w:keepLines/>
              <w:numPr>
                <w:ilvl w:val="0"/>
                <w:numId w:val="22"/>
              </w:numPr>
              <w:tabs>
                <w:tab w:val="left" w:pos="2268"/>
              </w:tabs>
              <w:spacing w:line="259" w:lineRule="auto"/>
              <w:ind w:left="603"/>
              <w:rPr>
                <w:lang w:val="en-US"/>
              </w:rPr>
            </w:pPr>
            <w:r w:rsidRPr="00291850">
              <w:t>Search location and location type</w:t>
            </w:r>
          </w:p>
          <w:p w14:paraId="1BBFAE8F" w14:textId="77777777" w:rsidR="00180938" w:rsidRPr="00291850" w:rsidRDefault="00355239" w:rsidP="00CD4D76">
            <w:pPr>
              <w:pStyle w:val="ListParagraph"/>
              <w:keepLines/>
              <w:numPr>
                <w:ilvl w:val="0"/>
                <w:numId w:val="22"/>
              </w:numPr>
              <w:tabs>
                <w:tab w:val="left" w:pos="2268"/>
              </w:tabs>
              <w:ind w:left="603"/>
              <w:rPr>
                <w:lang w:val="en-US"/>
              </w:rPr>
            </w:pPr>
            <w:r w:rsidRPr="00291850">
              <w:rPr>
                <w:lang w:val="en-US"/>
              </w:rPr>
              <w:t>Detailed information about every item identified.</w:t>
            </w:r>
          </w:p>
        </w:tc>
      </w:tr>
      <w:tr w:rsidR="00180938" w:rsidRPr="00291850" w14:paraId="4310B110" w14:textId="77777777" w:rsidTr="001E3264">
        <w:tc>
          <w:tcPr>
            <w:tcW w:w="2700" w:type="dxa"/>
            <w:tcMar>
              <w:top w:w="58" w:type="dxa"/>
              <w:left w:w="115" w:type="dxa"/>
              <w:bottom w:w="58" w:type="dxa"/>
              <w:right w:w="115" w:type="dxa"/>
            </w:tcMar>
          </w:tcPr>
          <w:p w14:paraId="27B7B2C1" w14:textId="77777777" w:rsidR="00180938" w:rsidRPr="00291850" w:rsidRDefault="00180938" w:rsidP="001E3264">
            <w:pPr>
              <w:rPr>
                <w:lang w:val="en-US"/>
              </w:rPr>
            </w:pPr>
            <w:r w:rsidRPr="00291850">
              <w:rPr>
                <w:rStyle w:val="HeadStrongChar"/>
              </w:rPr>
              <w:t>Usage</w:t>
            </w:r>
          </w:p>
        </w:tc>
        <w:tc>
          <w:tcPr>
            <w:tcW w:w="6372" w:type="dxa"/>
            <w:tcMar>
              <w:top w:w="58" w:type="dxa"/>
              <w:left w:w="115" w:type="dxa"/>
              <w:bottom w:w="58" w:type="dxa"/>
              <w:right w:w="115" w:type="dxa"/>
            </w:tcMar>
          </w:tcPr>
          <w:p w14:paraId="4D514D56" w14:textId="77777777" w:rsidR="00180938" w:rsidRPr="00291850" w:rsidRDefault="00A36A3B" w:rsidP="001E3264">
            <w:pPr>
              <w:rPr>
                <w:lang w:val="en-US"/>
              </w:rPr>
            </w:pPr>
            <w:r w:rsidRPr="00291850">
              <w:t>In</w:t>
            </w:r>
            <w:r w:rsidR="006C58B2" w:rsidRPr="00291850">
              <w:t>-</w:t>
            </w:r>
            <w:r w:rsidRPr="00291850">
              <w:t>d</w:t>
            </w:r>
            <w:r w:rsidR="00393043" w:rsidRPr="00291850">
              <w:t>epth</w:t>
            </w:r>
            <w:r w:rsidRPr="00291850">
              <w:t xml:space="preserve"> investigation</w:t>
            </w:r>
          </w:p>
        </w:tc>
      </w:tr>
      <w:tr w:rsidR="00180938" w:rsidRPr="00291850" w14:paraId="66173493" w14:textId="77777777" w:rsidTr="001E3264">
        <w:tc>
          <w:tcPr>
            <w:tcW w:w="2700" w:type="dxa"/>
            <w:tcMar>
              <w:top w:w="58" w:type="dxa"/>
              <w:left w:w="115" w:type="dxa"/>
              <w:bottom w:w="58" w:type="dxa"/>
              <w:right w:w="115" w:type="dxa"/>
            </w:tcMar>
          </w:tcPr>
          <w:p w14:paraId="72657DF6" w14:textId="77777777" w:rsidR="00180938" w:rsidRPr="00291850" w:rsidRDefault="00180938" w:rsidP="001E3264">
            <w:pPr>
              <w:rPr>
                <w:lang w:val="en-US"/>
              </w:rPr>
            </w:pPr>
            <w:r w:rsidRPr="00291850">
              <w:rPr>
                <w:rStyle w:val="HeadStrongChar"/>
              </w:rPr>
              <w:t>Use in closeout deck?</w:t>
            </w:r>
          </w:p>
        </w:tc>
        <w:tc>
          <w:tcPr>
            <w:tcW w:w="6372" w:type="dxa"/>
            <w:tcMar>
              <w:top w:w="58" w:type="dxa"/>
              <w:left w:w="115" w:type="dxa"/>
              <w:bottom w:w="58" w:type="dxa"/>
              <w:right w:w="115" w:type="dxa"/>
            </w:tcMar>
          </w:tcPr>
          <w:p w14:paraId="3A9E4DB0" w14:textId="77777777" w:rsidR="00180938" w:rsidRPr="00291850" w:rsidRDefault="00A36A3B" w:rsidP="001E3264">
            <w:pPr>
              <w:rPr>
                <w:lang w:val="en-US"/>
              </w:rPr>
            </w:pPr>
            <w:r w:rsidRPr="00291850">
              <w:t>NO</w:t>
            </w:r>
          </w:p>
        </w:tc>
      </w:tr>
      <w:tr w:rsidR="00180938" w:rsidRPr="00291850" w14:paraId="52270505" w14:textId="77777777" w:rsidTr="001E3264">
        <w:tc>
          <w:tcPr>
            <w:tcW w:w="2700" w:type="dxa"/>
            <w:tcBorders>
              <w:bottom w:val="single" w:sz="4" w:space="0" w:color="auto"/>
            </w:tcBorders>
            <w:tcMar>
              <w:top w:w="58" w:type="dxa"/>
              <w:left w:w="115" w:type="dxa"/>
              <w:bottom w:w="58" w:type="dxa"/>
              <w:right w:w="115" w:type="dxa"/>
            </w:tcMar>
          </w:tcPr>
          <w:p w14:paraId="2348CADD" w14:textId="77777777" w:rsidR="00180938" w:rsidRPr="00291850" w:rsidRDefault="00180938" w:rsidP="001E3264">
            <w:pPr>
              <w:rPr>
                <w:lang w:val="en-US"/>
              </w:rPr>
            </w:pPr>
            <w:r w:rsidRPr="00291850">
              <w:rPr>
                <w:rStyle w:val="HeadStrongChar"/>
              </w:rPr>
              <w:t>Instructions</w:t>
            </w:r>
          </w:p>
        </w:tc>
        <w:tc>
          <w:tcPr>
            <w:tcW w:w="6372" w:type="dxa"/>
            <w:tcBorders>
              <w:bottom w:val="single" w:sz="4" w:space="0" w:color="auto"/>
            </w:tcBorders>
            <w:tcMar>
              <w:top w:w="58" w:type="dxa"/>
              <w:left w:w="115" w:type="dxa"/>
              <w:bottom w:w="58" w:type="dxa"/>
              <w:right w:w="115" w:type="dxa"/>
            </w:tcMar>
          </w:tcPr>
          <w:p w14:paraId="3A9B437F" w14:textId="1E508A25" w:rsidR="00180938" w:rsidRPr="00291850" w:rsidRDefault="005966FA" w:rsidP="00CD4D76">
            <w:pPr>
              <w:pStyle w:val="ListParagraph"/>
              <w:keepLines/>
              <w:numPr>
                <w:ilvl w:val="0"/>
                <w:numId w:val="24"/>
              </w:numPr>
              <w:tabs>
                <w:tab w:val="left" w:pos="2268"/>
              </w:tabs>
              <w:rPr>
                <w:lang w:val="en-US"/>
              </w:rPr>
            </w:pPr>
            <w:r w:rsidRPr="00291850">
              <w:rPr>
                <w:lang w:val="en-US"/>
              </w:rPr>
              <w:t>Import the export file into Excel following the instructions in</w:t>
            </w:r>
            <w:r w:rsidRPr="00291850">
              <w:rPr>
                <w:i/>
                <w:lang w:val="en-US"/>
              </w:rPr>
              <w:t xml:space="preserve"> </w:t>
            </w:r>
            <w:r w:rsidRPr="00291850">
              <w:rPr>
                <w:lang w:val="en-US"/>
              </w:rPr>
              <w:t xml:space="preserve">the appendix in the </w:t>
            </w:r>
            <w:r w:rsidR="006C58B2" w:rsidRPr="00291850">
              <w:rPr>
                <w:lang w:val="en-US"/>
              </w:rPr>
              <w:t>&lt;</w:t>
            </w:r>
            <w:r w:rsidR="00F65BA3">
              <w:rPr>
                <w:i/>
                <w:iCs/>
                <w:lang w:val="en-US"/>
              </w:rPr>
              <w:t>00-Master Delivery Guide</w:t>
            </w:r>
            <w:r w:rsidR="006C58B2" w:rsidRPr="00291850">
              <w:rPr>
                <w:i/>
                <w:iCs/>
                <w:lang w:val="en-US"/>
              </w:rPr>
              <w:t>&gt;</w:t>
            </w:r>
            <w:r w:rsidRPr="00291850">
              <w:rPr>
                <w:lang w:val="en-US"/>
              </w:rPr>
              <w:t>.</w:t>
            </w:r>
          </w:p>
          <w:p w14:paraId="7179365A" w14:textId="77777777" w:rsidR="001F78B4" w:rsidRPr="00291850" w:rsidRDefault="001F78B4" w:rsidP="00CD4D76">
            <w:pPr>
              <w:pStyle w:val="ListParagraph"/>
              <w:keepLines/>
              <w:numPr>
                <w:ilvl w:val="0"/>
                <w:numId w:val="24"/>
              </w:numPr>
              <w:tabs>
                <w:tab w:val="left" w:pos="2268"/>
              </w:tabs>
              <w:rPr>
                <w:lang w:val="en-US"/>
              </w:rPr>
            </w:pPr>
            <w:r w:rsidRPr="00291850">
              <w:rPr>
                <w:lang w:val="en-US"/>
              </w:rPr>
              <w:t>Analyze and create pivot tables to investigate</w:t>
            </w:r>
          </w:p>
        </w:tc>
      </w:tr>
      <w:tr w:rsidR="00180938" w:rsidRPr="00291850" w14:paraId="1CC160C7" w14:textId="77777777" w:rsidTr="001E3264">
        <w:tc>
          <w:tcPr>
            <w:tcW w:w="2700" w:type="dxa"/>
            <w:tcBorders>
              <w:top w:val="single" w:sz="4" w:space="0" w:color="auto"/>
              <w:bottom w:val="nil"/>
            </w:tcBorders>
            <w:tcMar>
              <w:top w:w="58" w:type="dxa"/>
              <w:left w:w="115" w:type="dxa"/>
              <w:bottom w:w="58" w:type="dxa"/>
              <w:right w:w="115" w:type="dxa"/>
            </w:tcMar>
          </w:tcPr>
          <w:p w14:paraId="3DF86111" w14:textId="77777777" w:rsidR="00180938" w:rsidRPr="00291850" w:rsidRDefault="00180938" w:rsidP="001E3264">
            <w:pPr>
              <w:rPr>
                <w:lang w:val="en-US"/>
              </w:rPr>
            </w:pPr>
            <w:r w:rsidRPr="00291850">
              <w:rPr>
                <w:rStyle w:val="HeadStrongChar"/>
              </w:rPr>
              <w:t>Sample illustration</w:t>
            </w:r>
          </w:p>
        </w:tc>
        <w:tc>
          <w:tcPr>
            <w:tcW w:w="6372" w:type="dxa"/>
            <w:tcBorders>
              <w:top w:val="single" w:sz="4" w:space="0" w:color="auto"/>
              <w:bottom w:val="nil"/>
            </w:tcBorders>
            <w:tcMar>
              <w:top w:w="58" w:type="dxa"/>
              <w:left w:w="115" w:type="dxa"/>
              <w:bottom w:w="58" w:type="dxa"/>
              <w:right w:w="115" w:type="dxa"/>
            </w:tcMar>
          </w:tcPr>
          <w:p w14:paraId="7CB09141" w14:textId="77777777" w:rsidR="00180938" w:rsidRPr="00291850" w:rsidRDefault="005B1715" w:rsidP="001E3264">
            <w:pPr>
              <w:rPr>
                <w:lang w:val="en-US"/>
              </w:rPr>
            </w:pPr>
            <w:r w:rsidRPr="00291850">
              <w:rPr>
                <w:noProof/>
              </w:rPr>
              <w:t>N.A.</w:t>
            </w:r>
          </w:p>
        </w:tc>
      </w:tr>
    </w:tbl>
    <w:p w14:paraId="41AA7701" w14:textId="77777777" w:rsidR="00741A59" w:rsidRPr="00291850" w:rsidRDefault="00741A59" w:rsidP="00B371F1">
      <w:pPr>
        <w:pStyle w:val="Heading5"/>
      </w:pPr>
      <w:bookmarkStart w:id="133" w:name="_Toc56517544"/>
      <w:r w:rsidRPr="00291850">
        <w:t>Next step</w:t>
      </w:r>
    </w:p>
    <w:p w14:paraId="43A42A7E" w14:textId="696907A3" w:rsidR="00741A59" w:rsidRPr="00291850" w:rsidRDefault="00741A59" w:rsidP="00CD4D76">
      <w:pPr>
        <w:pStyle w:val="ListParagraph"/>
        <w:numPr>
          <w:ilvl w:val="0"/>
          <w:numId w:val="24"/>
        </w:numPr>
      </w:pPr>
      <w:r w:rsidRPr="00291850">
        <w:t xml:space="preserve">Return to </w:t>
      </w:r>
      <w:bookmarkStart w:id="134" w:name="_Hlk198196983"/>
      <w:r w:rsidRPr="00291850">
        <w:t xml:space="preserve">the </w:t>
      </w:r>
      <w:r w:rsidRPr="00291850">
        <w:rPr>
          <w:i/>
          <w:iCs/>
        </w:rPr>
        <w:t>&lt;</w:t>
      </w:r>
      <w:r w:rsidR="00F65BA3">
        <w:rPr>
          <w:i/>
          <w:iCs/>
        </w:rPr>
        <w:t>00-Master Delivery Guide</w:t>
      </w:r>
      <w:r w:rsidRPr="00291850">
        <w:rPr>
          <w:i/>
          <w:iCs/>
        </w:rPr>
        <w:t>&gt;</w:t>
      </w:r>
      <w:r w:rsidRPr="00291850">
        <w:t xml:space="preserve"> </w:t>
      </w:r>
      <w:bookmarkEnd w:id="134"/>
      <w:r w:rsidRPr="00291850">
        <w:t xml:space="preserve">and continue the guidance provided in </w:t>
      </w:r>
      <w:r w:rsidR="00F65BA3">
        <w:rPr>
          <w:b/>
          <w:bCs/>
        </w:rPr>
        <w:t>Step 4 - Analyze the findings</w:t>
      </w:r>
      <w:r w:rsidRPr="00291850">
        <w:t>.</w:t>
      </w:r>
    </w:p>
    <w:p w14:paraId="0BFF0868" w14:textId="77777777" w:rsidR="009634DC" w:rsidRPr="00291850" w:rsidRDefault="009634DC">
      <w:pPr>
        <w:spacing w:after="160"/>
        <w:rPr>
          <w:rFonts w:ascii="Segoe UI Semibold" w:eastAsiaTheme="majorEastAsia" w:hAnsi="Segoe UI Semibold" w:cs="Segoe UI Semibold"/>
          <w:color w:val="0078D4"/>
          <w:sz w:val="28"/>
          <w:szCs w:val="26"/>
        </w:rPr>
      </w:pPr>
      <w:r w:rsidRPr="00291850">
        <w:br w:type="page"/>
      </w:r>
    </w:p>
    <w:p w14:paraId="51F22F15" w14:textId="07A56AAD" w:rsidR="00F42C62" w:rsidRPr="00291850" w:rsidRDefault="00F65BA3" w:rsidP="00F42C62">
      <w:pPr>
        <w:pStyle w:val="Heading2"/>
        <w:numPr>
          <w:ilvl w:val="1"/>
          <w:numId w:val="1"/>
        </w:numPr>
      </w:pPr>
      <w:bookmarkStart w:id="135" w:name="_Toc215823294"/>
      <w:bookmarkStart w:id="136" w:name="_Toc71281785"/>
      <w:bookmarkStart w:id="137" w:name="_Toc71620517"/>
      <w:r>
        <w:lastRenderedPageBreak/>
        <w:t>Step 6 - Decommission</w:t>
      </w:r>
      <w:bookmarkEnd w:id="133"/>
      <w:bookmarkEnd w:id="135"/>
      <w:bookmarkEnd w:id="136"/>
      <w:bookmarkEnd w:id="137"/>
    </w:p>
    <w:p w14:paraId="53052666" w14:textId="77777777" w:rsidR="00F42C62" w:rsidRPr="00291850" w:rsidRDefault="00F42C62" w:rsidP="00F42C62">
      <w:pPr>
        <w:pStyle w:val="Heading5"/>
      </w:pPr>
      <w:r w:rsidRPr="00291850">
        <w:t>Guidance</w:t>
      </w:r>
    </w:p>
    <w:p w14:paraId="079EF4DE" w14:textId="0BB0D66A" w:rsidR="00F42C62" w:rsidRPr="00291850" w:rsidRDefault="00F42C62" w:rsidP="00F42C62">
      <w:r w:rsidRPr="00291850">
        <w:t xml:space="preserve">The final activity for the </w:t>
      </w:r>
      <w:r w:rsidR="00F65BA3">
        <w:rPr>
          <w:i/>
          <w:iCs/>
        </w:rPr>
        <w:t>Automated Discovery</w:t>
      </w:r>
      <w:r w:rsidRPr="00291850">
        <w:rPr>
          <w:i/>
          <w:iCs/>
        </w:rPr>
        <w:t xml:space="preserve"> for </w:t>
      </w:r>
      <w:r w:rsidR="00F65BA3">
        <w:rPr>
          <w:i/>
          <w:iCs/>
        </w:rPr>
        <w:t>SharePoint Online</w:t>
      </w:r>
      <w:r w:rsidRPr="00291850">
        <w:rPr>
          <w:i/>
          <w:iCs/>
        </w:rPr>
        <w:t xml:space="preserve"> </w:t>
      </w:r>
      <w:r w:rsidRPr="00291850">
        <w:t>activity is to decommission the services and tools used for this activity.</w:t>
      </w:r>
    </w:p>
    <w:p w14:paraId="7824AC02" w14:textId="77777777" w:rsidR="00F42C62" w:rsidRPr="00291850" w:rsidRDefault="00F42C62" w:rsidP="00F42C62">
      <w:pPr>
        <w:pStyle w:val="Heading5"/>
      </w:pPr>
      <w:r w:rsidRPr="00291850">
        <w:t xml:space="preserve">Objective(s) </w:t>
      </w:r>
    </w:p>
    <w:p w14:paraId="31E7ADE2" w14:textId="77777777" w:rsidR="00F42C62" w:rsidRPr="00291850" w:rsidRDefault="00F42C62" w:rsidP="00F42C62">
      <w:pPr>
        <w:keepNext/>
      </w:pPr>
      <w:r w:rsidRPr="00291850">
        <w:t>The objectives for this activity are:</w:t>
      </w:r>
    </w:p>
    <w:p w14:paraId="200672F9" w14:textId="3A5286A0" w:rsidR="00F42C62" w:rsidRPr="00291850" w:rsidRDefault="00F42C62" w:rsidP="00CD4D76">
      <w:pPr>
        <w:pStyle w:val="ListParagraph"/>
        <w:numPr>
          <w:ilvl w:val="0"/>
          <w:numId w:val="26"/>
        </w:numPr>
      </w:pPr>
      <w:r w:rsidRPr="00291850">
        <w:t xml:space="preserve">Decommission the services that were installed to support the </w:t>
      </w:r>
      <w:r w:rsidR="00F65BA3">
        <w:rPr>
          <w:i/>
          <w:iCs/>
        </w:rPr>
        <w:t>Automated Discovery</w:t>
      </w:r>
      <w:r w:rsidRPr="00291850">
        <w:rPr>
          <w:i/>
          <w:iCs/>
        </w:rPr>
        <w:t xml:space="preserve"> for</w:t>
      </w:r>
      <w:r w:rsidR="007740E1" w:rsidRPr="00291850">
        <w:rPr>
          <w:i/>
          <w:iCs/>
        </w:rPr>
        <w:t xml:space="preserve"> </w:t>
      </w:r>
      <w:r w:rsidR="00F65BA3">
        <w:rPr>
          <w:i/>
          <w:iCs/>
        </w:rPr>
        <w:t>SharePoint Online</w:t>
      </w:r>
      <w:r w:rsidRPr="00291850">
        <w:t>.</w:t>
      </w:r>
    </w:p>
    <w:p w14:paraId="327572F4" w14:textId="77777777" w:rsidR="00F42C62" w:rsidRPr="00291850" w:rsidRDefault="00F42C62" w:rsidP="00F42C62">
      <w:pPr>
        <w:pStyle w:val="Heading5"/>
      </w:pPr>
      <w:r w:rsidRPr="00291850">
        <w:t>Deliverable(s)</w:t>
      </w:r>
    </w:p>
    <w:p w14:paraId="5EC7D2D4" w14:textId="77777777" w:rsidR="00F42C62" w:rsidRPr="00291850" w:rsidRDefault="00F42C62" w:rsidP="00F42C62">
      <w:r w:rsidRPr="00291850">
        <w:t>For this activity, the following deliverables have been defined:</w:t>
      </w:r>
    </w:p>
    <w:p w14:paraId="32F00734" w14:textId="52A7E373" w:rsidR="00F42C62" w:rsidRPr="00291850" w:rsidRDefault="00F42C62" w:rsidP="00CD4D76">
      <w:pPr>
        <w:pStyle w:val="ListParagraph"/>
        <w:numPr>
          <w:ilvl w:val="0"/>
          <w:numId w:val="25"/>
        </w:numPr>
      </w:pPr>
      <w:r w:rsidRPr="00291850">
        <w:t xml:space="preserve">All tools and services used during the </w:t>
      </w:r>
      <w:r w:rsidR="00F65BA3">
        <w:rPr>
          <w:i/>
          <w:iCs/>
        </w:rPr>
        <w:t>Automated Discovery</w:t>
      </w:r>
      <w:r w:rsidRPr="00291850">
        <w:rPr>
          <w:i/>
          <w:iCs/>
        </w:rPr>
        <w:t xml:space="preserve"> for </w:t>
      </w:r>
      <w:r w:rsidR="00F65BA3">
        <w:rPr>
          <w:i/>
          <w:iCs/>
        </w:rPr>
        <w:t>SharePoint Online</w:t>
      </w:r>
      <w:r w:rsidRPr="00291850">
        <w:t xml:space="preserve"> are decommissioned.</w:t>
      </w:r>
    </w:p>
    <w:p w14:paraId="3D5116DB" w14:textId="77777777" w:rsidR="00F42C62" w:rsidRPr="00291850" w:rsidRDefault="00F42C62" w:rsidP="00CD4D76">
      <w:pPr>
        <w:pStyle w:val="ListParagraph"/>
        <w:keepNext w:val="0"/>
        <w:numPr>
          <w:ilvl w:val="0"/>
          <w:numId w:val="25"/>
        </w:numPr>
      </w:pPr>
      <w:r w:rsidRPr="00291850">
        <w:t>All custom configuration artifacts are removed from the customer</w:t>
      </w:r>
      <w:r w:rsidR="00EC0606" w:rsidRPr="00291850">
        <w:t>’</w:t>
      </w:r>
      <w:r w:rsidRPr="00291850">
        <w:t>s tenant.</w:t>
      </w:r>
    </w:p>
    <w:p w14:paraId="6AE6958A" w14:textId="253E910B" w:rsidR="00924BA9" w:rsidRPr="00291850" w:rsidRDefault="00924BA9" w:rsidP="00924BA9">
      <w:pPr>
        <w:pStyle w:val="Heading5"/>
        <w:keepNext w:val="0"/>
      </w:pPr>
      <w:r w:rsidRPr="00291850">
        <w:t xml:space="preserve">Instructions – Delete </w:t>
      </w:r>
      <w:r w:rsidR="00F65BA3">
        <w:t>eDiscovery Search</w:t>
      </w:r>
    </w:p>
    <w:p w14:paraId="2B03C200" w14:textId="74B4A73C" w:rsidR="00924BA9" w:rsidRPr="00291850" w:rsidRDefault="00924BA9" w:rsidP="00924BA9">
      <w:r w:rsidRPr="00291850">
        <w:t xml:space="preserve">Individual </w:t>
      </w:r>
      <w:r w:rsidR="00F65BA3">
        <w:t>eDiscovery Search</w:t>
      </w:r>
      <w:r w:rsidRPr="00291850">
        <w:t xml:space="preserve">es cannot be deleted from an </w:t>
      </w:r>
      <w:r w:rsidR="00F65BA3">
        <w:t>eDiscovery</w:t>
      </w:r>
      <w:r w:rsidRPr="00291850">
        <w:t xml:space="preserve"> case, refer to the instructions in the </w:t>
      </w:r>
      <w:r w:rsidRPr="00291850">
        <w:rPr>
          <w:i/>
          <w:iCs/>
        </w:rPr>
        <w:t>&lt;</w:t>
      </w:r>
      <w:r w:rsidR="00F65BA3">
        <w:rPr>
          <w:i/>
          <w:iCs/>
        </w:rPr>
        <w:t>00-Master Delivery Guide</w:t>
      </w:r>
      <w:r w:rsidRPr="00291850">
        <w:rPr>
          <w:i/>
          <w:iCs/>
        </w:rPr>
        <w:t>&gt;</w:t>
      </w:r>
      <w:r w:rsidRPr="00291850">
        <w:t xml:space="preserve"> to delete the case from the </w:t>
      </w:r>
      <w:r w:rsidR="00F65BA3">
        <w:t>Microsoft Purview eDiscovery</w:t>
      </w:r>
      <w:r w:rsidRPr="00291850">
        <w:t>.</w:t>
      </w:r>
    </w:p>
    <w:p w14:paraId="4A363F02" w14:textId="77777777" w:rsidR="00F35140" w:rsidRPr="00291850" w:rsidRDefault="00F35140" w:rsidP="00B371F1">
      <w:pPr>
        <w:pStyle w:val="Heading5"/>
      </w:pPr>
      <w:r w:rsidRPr="00291850">
        <w:t>Next step</w:t>
      </w:r>
    </w:p>
    <w:p w14:paraId="1E1C14BB" w14:textId="01FF8795" w:rsidR="00F35140" w:rsidRPr="00291850" w:rsidRDefault="00F35140" w:rsidP="00CD4D76">
      <w:pPr>
        <w:pStyle w:val="ListParagraph"/>
        <w:numPr>
          <w:ilvl w:val="0"/>
          <w:numId w:val="24"/>
        </w:numPr>
        <w:rPr>
          <w:b/>
          <w:bCs/>
        </w:rPr>
      </w:pPr>
      <w:r w:rsidRPr="00291850">
        <w:t xml:space="preserve">Return to the </w:t>
      </w:r>
      <w:r w:rsidRPr="00291850">
        <w:rPr>
          <w:i/>
          <w:iCs/>
        </w:rPr>
        <w:t>&lt;</w:t>
      </w:r>
      <w:r w:rsidR="00F65BA3">
        <w:rPr>
          <w:i/>
          <w:iCs/>
        </w:rPr>
        <w:t>00-Master Delivery Guide</w:t>
      </w:r>
      <w:r w:rsidRPr="00291850">
        <w:rPr>
          <w:i/>
          <w:iCs/>
        </w:rPr>
        <w:t>&gt;</w:t>
      </w:r>
      <w:r w:rsidRPr="00291850">
        <w:t xml:space="preserve"> and continue the guidance provided in </w:t>
      </w:r>
      <w:r w:rsidR="00F65BA3">
        <w:rPr>
          <w:b/>
          <w:bCs/>
        </w:rPr>
        <w:t>Step 6 - Decommission</w:t>
      </w:r>
      <w:r w:rsidRPr="00291850">
        <w:rPr>
          <w:b/>
          <w:bCs/>
        </w:rPr>
        <w:t>.</w:t>
      </w:r>
    </w:p>
    <w:sectPr w:rsidR="00F35140" w:rsidRPr="00291850" w:rsidSect="005A1473">
      <w:headerReference w:type="even" r:id="rId66"/>
      <w:headerReference w:type="default" r:id="rId67"/>
      <w:footerReference w:type="even" r:id="rId68"/>
      <w:footerReference w:type="default" r:id="rId69"/>
      <w:headerReference w:type="first" r:id="rId70"/>
      <w:footerReference w:type="first" r:id="rId71"/>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5798" w14:textId="77777777" w:rsidR="00FD50E3" w:rsidRDefault="00FD50E3" w:rsidP="00414DC5">
      <w:pPr>
        <w:spacing w:after="0" w:line="240" w:lineRule="auto"/>
      </w:pPr>
      <w:r>
        <w:separator/>
      </w:r>
    </w:p>
  </w:endnote>
  <w:endnote w:type="continuationSeparator" w:id="0">
    <w:p w14:paraId="12AF5F99" w14:textId="77777777" w:rsidR="00FD50E3" w:rsidRDefault="00FD50E3" w:rsidP="00414DC5">
      <w:pPr>
        <w:spacing w:after="0" w:line="240" w:lineRule="auto"/>
      </w:pPr>
      <w:r>
        <w:continuationSeparator/>
      </w:r>
    </w:p>
  </w:endnote>
  <w:endnote w:type="continuationNotice" w:id="1">
    <w:p w14:paraId="47E617AC" w14:textId="77777777" w:rsidR="00FD50E3" w:rsidRDefault="00FD50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Semibold">
    <w:altName w:val="Segoe UI Semibold"/>
    <w:charset w:val="00"/>
    <w:family w:val="swiss"/>
    <w:pitch w:val="variable"/>
    <w:sig w:usb0="A00002A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FF29" w14:textId="77777777" w:rsidR="005B5C5F" w:rsidRDefault="005B5C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ACFC" w14:textId="350E7674" w:rsidR="005A1473" w:rsidRDefault="00F65BA3" w:rsidP="00FC049D">
    <w:pPr>
      <w:pBdr>
        <w:top w:val="single" w:sz="12" w:space="1" w:color="0070C0"/>
      </w:pBdr>
      <w:ind w:left="-992"/>
      <w:rPr>
        <w:noProof/>
      </w:rPr>
    </w:pPr>
    <w:r>
      <w:rPr>
        <w:noProof/>
        <w:color w:val="404040" w:themeColor="text1" w:themeTint="BF"/>
      </w:rPr>
      <w:t>Data Security Envisioning Workshop</w:t>
    </w:r>
    <w:r w:rsidR="005A1473" w:rsidRPr="00ED7C63">
      <w:rPr>
        <w:noProof/>
        <w:color w:val="404040" w:themeColor="text1" w:themeTint="BF"/>
      </w:rPr>
      <w:ptab w:relativeTo="margin" w:alignment="center" w:leader="none"/>
    </w:r>
    <w:r>
      <w:rPr>
        <w:noProof/>
        <w:color w:val="404040" w:themeColor="text1" w:themeTint="BF"/>
      </w:rPr>
      <w:t>02-Module Delivery Guide-SharePoint</w:t>
    </w:r>
    <w:r w:rsidR="005A1473" w:rsidRPr="00ED7C63">
      <w:rPr>
        <w:noProof/>
        <w:color w:val="404040" w:themeColor="text1" w:themeTint="BF"/>
      </w:rPr>
      <w:tab/>
    </w:r>
    <w:r w:rsidR="005A1473" w:rsidRPr="00ED7C63">
      <w:rPr>
        <w:noProof/>
        <w:color w:val="404040" w:themeColor="text1" w:themeTint="BF"/>
      </w:rPr>
      <w:ptab w:relativeTo="margin" w:alignment="right" w:leader="none"/>
    </w:r>
    <w:r w:rsidR="005A1473" w:rsidRPr="00ED7C63">
      <w:rPr>
        <w:noProof/>
        <w:color w:val="404040" w:themeColor="text1" w:themeTint="BF"/>
      </w:rPr>
      <w:t xml:space="preserve">Page </w:t>
    </w:r>
    <w:r w:rsidR="005A1473" w:rsidRPr="00ED7C63">
      <w:rPr>
        <w:noProof/>
        <w:color w:val="404040" w:themeColor="text1" w:themeTint="BF"/>
      </w:rPr>
      <w:fldChar w:fldCharType="begin"/>
    </w:r>
    <w:r w:rsidR="005A1473" w:rsidRPr="00ED7C63">
      <w:rPr>
        <w:noProof/>
        <w:color w:val="404040" w:themeColor="text1" w:themeTint="BF"/>
      </w:rPr>
      <w:instrText xml:space="preserve"> PAGE   \* MERGEFORMAT </w:instrText>
    </w:r>
    <w:r w:rsidR="005A1473" w:rsidRPr="00ED7C63">
      <w:rPr>
        <w:noProof/>
        <w:color w:val="404040" w:themeColor="text1" w:themeTint="BF"/>
      </w:rPr>
      <w:fldChar w:fldCharType="separate"/>
    </w:r>
    <w:r w:rsidR="005A1473" w:rsidRPr="00ED7C63">
      <w:rPr>
        <w:noProof/>
        <w:color w:val="404040" w:themeColor="text1" w:themeTint="BF"/>
      </w:rPr>
      <w:t>2</w:t>
    </w:r>
    <w:r w:rsidR="005A1473" w:rsidRPr="00ED7C63">
      <w:rPr>
        <w:noProof/>
        <w:color w:val="404040" w:themeColor="text1" w:themeTint="BF"/>
      </w:rPr>
      <w:fldChar w:fldCharType="end"/>
    </w:r>
    <w:r w:rsidR="005A1473" w:rsidRPr="00ED7C63">
      <w:rPr>
        <w:noProof/>
        <w:color w:val="404040" w:themeColor="text1" w:themeTint="BF"/>
      </w:rPr>
      <w:t>/</w:t>
    </w:r>
    <w:r w:rsidR="005A1473" w:rsidRPr="00ED7C63">
      <w:rPr>
        <w:noProof/>
        <w:color w:val="404040" w:themeColor="text1" w:themeTint="BF"/>
      </w:rPr>
      <w:fldChar w:fldCharType="begin"/>
    </w:r>
    <w:r w:rsidR="005A1473" w:rsidRPr="00ED7C63">
      <w:rPr>
        <w:noProof/>
        <w:color w:val="404040" w:themeColor="text1" w:themeTint="BF"/>
      </w:rPr>
      <w:instrText xml:space="preserve"> NUMPAGES  \# "0"  \* MERGEFORMAT </w:instrText>
    </w:r>
    <w:r w:rsidR="005A1473" w:rsidRPr="00ED7C63">
      <w:rPr>
        <w:noProof/>
        <w:color w:val="404040" w:themeColor="text1" w:themeTint="BF"/>
      </w:rPr>
      <w:fldChar w:fldCharType="separate"/>
    </w:r>
    <w:r w:rsidR="005A1473" w:rsidRPr="00ED7C63">
      <w:rPr>
        <w:noProof/>
        <w:color w:val="404040" w:themeColor="text1" w:themeTint="BF"/>
      </w:rPr>
      <w:t>66</w:t>
    </w:r>
    <w:r w:rsidR="005A1473" w:rsidRPr="00ED7C63">
      <w:rPr>
        <w:noProof/>
        <w:color w:val="404040" w:themeColor="text1" w:themeTint="BF"/>
      </w:rPr>
      <w:fldChar w:fldCharType="end"/>
    </w:r>
  </w:p>
  <w:p w14:paraId="19C90648" w14:textId="77777777" w:rsidR="003D67AE" w:rsidRDefault="003D67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FF7F" w14:textId="77777777" w:rsidR="005B5C5F" w:rsidRDefault="005B5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FE1FB" w14:textId="77777777" w:rsidR="00FD50E3" w:rsidRDefault="00FD50E3" w:rsidP="00414DC5">
      <w:pPr>
        <w:spacing w:after="0" w:line="240" w:lineRule="auto"/>
      </w:pPr>
      <w:r>
        <w:separator/>
      </w:r>
    </w:p>
  </w:footnote>
  <w:footnote w:type="continuationSeparator" w:id="0">
    <w:p w14:paraId="61AD8728" w14:textId="77777777" w:rsidR="00FD50E3" w:rsidRDefault="00FD50E3" w:rsidP="00414DC5">
      <w:pPr>
        <w:spacing w:after="0" w:line="240" w:lineRule="auto"/>
      </w:pPr>
      <w:r>
        <w:continuationSeparator/>
      </w:r>
    </w:p>
  </w:footnote>
  <w:footnote w:type="continuationNotice" w:id="1">
    <w:p w14:paraId="48881029" w14:textId="77777777" w:rsidR="00FD50E3" w:rsidRDefault="00FD50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06FA6" w14:textId="77777777" w:rsidR="005B5C5F" w:rsidRDefault="005B5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82DC" w14:textId="77777777" w:rsidR="005B5C5F" w:rsidRDefault="005B5C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9E71" w14:textId="77777777" w:rsidR="005B5C5F" w:rsidRDefault="005B5C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2"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6" w15:restartNumberingAfterBreak="0">
    <w:nsid w:val="0DBC2173"/>
    <w:multiLevelType w:val="hybridMultilevel"/>
    <w:tmpl w:val="E2C2DB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E964BDA"/>
    <w:multiLevelType w:val="hybridMultilevel"/>
    <w:tmpl w:val="7D50DB44"/>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3"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4" w15:restartNumberingAfterBreak="0">
    <w:nsid w:val="21D6596A"/>
    <w:multiLevelType w:val="hybridMultilevel"/>
    <w:tmpl w:val="CC1E2160"/>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1E1840"/>
    <w:multiLevelType w:val="hybridMultilevel"/>
    <w:tmpl w:val="F6FCB3BA"/>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D0B3FD1"/>
    <w:multiLevelType w:val="hybridMultilevel"/>
    <w:tmpl w:val="CE287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A6640"/>
    <w:multiLevelType w:val="hybridMultilevel"/>
    <w:tmpl w:val="5BB0DD00"/>
    <w:lvl w:ilvl="0" w:tplc="04130001">
      <w:start w:val="1"/>
      <w:numFmt w:val="bullet"/>
      <w:lvlText w:val=""/>
      <w:lvlJc w:val="left"/>
      <w:pPr>
        <w:ind w:left="2628" w:hanging="360"/>
      </w:pPr>
      <w:rPr>
        <w:rFonts w:ascii="Symbol" w:hAnsi="Symbol" w:hint="default"/>
      </w:rPr>
    </w:lvl>
    <w:lvl w:ilvl="1" w:tplc="04130003">
      <w:start w:val="1"/>
      <w:numFmt w:val="bullet"/>
      <w:lvlText w:val="o"/>
      <w:lvlJc w:val="left"/>
      <w:pPr>
        <w:ind w:left="3348" w:hanging="360"/>
      </w:pPr>
      <w:rPr>
        <w:rFonts w:ascii="Courier New" w:hAnsi="Courier New" w:cs="Courier New" w:hint="default"/>
      </w:rPr>
    </w:lvl>
    <w:lvl w:ilvl="2" w:tplc="04130005" w:tentative="1">
      <w:start w:val="1"/>
      <w:numFmt w:val="bullet"/>
      <w:lvlText w:val=""/>
      <w:lvlJc w:val="left"/>
      <w:pPr>
        <w:ind w:left="4068" w:hanging="360"/>
      </w:pPr>
      <w:rPr>
        <w:rFonts w:ascii="Wingdings" w:hAnsi="Wingdings" w:hint="default"/>
      </w:rPr>
    </w:lvl>
    <w:lvl w:ilvl="3" w:tplc="04130001" w:tentative="1">
      <w:start w:val="1"/>
      <w:numFmt w:val="bullet"/>
      <w:lvlText w:val=""/>
      <w:lvlJc w:val="left"/>
      <w:pPr>
        <w:ind w:left="4788" w:hanging="360"/>
      </w:pPr>
      <w:rPr>
        <w:rFonts w:ascii="Symbol" w:hAnsi="Symbol" w:hint="default"/>
      </w:rPr>
    </w:lvl>
    <w:lvl w:ilvl="4" w:tplc="04130003" w:tentative="1">
      <w:start w:val="1"/>
      <w:numFmt w:val="bullet"/>
      <w:lvlText w:val="o"/>
      <w:lvlJc w:val="left"/>
      <w:pPr>
        <w:ind w:left="5508" w:hanging="360"/>
      </w:pPr>
      <w:rPr>
        <w:rFonts w:ascii="Courier New" w:hAnsi="Courier New" w:cs="Courier New" w:hint="default"/>
      </w:rPr>
    </w:lvl>
    <w:lvl w:ilvl="5" w:tplc="04130005" w:tentative="1">
      <w:start w:val="1"/>
      <w:numFmt w:val="bullet"/>
      <w:lvlText w:val=""/>
      <w:lvlJc w:val="left"/>
      <w:pPr>
        <w:ind w:left="6228" w:hanging="360"/>
      </w:pPr>
      <w:rPr>
        <w:rFonts w:ascii="Wingdings" w:hAnsi="Wingdings" w:hint="default"/>
      </w:rPr>
    </w:lvl>
    <w:lvl w:ilvl="6" w:tplc="04130001" w:tentative="1">
      <w:start w:val="1"/>
      <w:numFmt w:val="bullet"/>
      <w:lvlText w:val=""/>
      <w:lvlJc w:val="left"/>
      <w:pPr>
        <w:ind w:left="6948" w:hanging="360"/>
      </w:pPr>
      <w:rPr>
        <w:rFonts w:ascii="Symbol" w:hAnsi="Symbol" w:hint="default"/>
      </w:rPr>
    </w:lvl>
    <w:lvl w:ilvl="7" w:tplc="04130003" w:tentative="1">
      <w:start w:val="1"/>
      <w:numFmt w:val="bullet"/>
      <w:lvlText w:val="o"/>
      <w:lvlJc w:val="left"/>
      <w:pPr>
        <w:ind w:left="7668" w:hanging="360"/>
      </w:pPr>
      <w:rPr>
        <w:rFonts w:ascii="Courier New" w:hAnsi="Courier New" w:cs="Courier New" w:hint="default"/>
      </w:rPr>
    </w:lvl>
    <w:lvl w:ilvl="8" w:tplc="04130005" w:tentative="1">
      <w:start w:val="1"/>
      <w:numFmt w:val="bullet"/>
      <w:lvlText w:val=""/>
      <w:lvlJc w:val="left"/>
      <w:pPr>
        <w:ind w:left="8388" w:hanging="360"/>
      </w:pPr>
      <w:rPr>
        <w:rFonts w:ascii="Wingdings" w:hAnsi="Wingdings" w:hint="default"/>
      </w:rPr>
    </w:lvl>
  </w:abstractNum>
  <w:abstractNum w:abstractNumId="20" w15:restartNumberingAfterBreak="0">
    <w:nsid w:val="2EE36E3D"/>
    <w:multiLevelType w:val="hybridMultilevel"/>
    <w:tmpl w:val="F2FEBD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F69020C"/>
    <w:multiLevelType w:val="hybridMultilevel"/>
    <w:tmpl w:val="7590A516"/>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3B00275D"/>
    <w:multiLevelType w:val="hybridMultilevel"/>
    <w:tmpl w:val="8536F8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3C26380A"/>
    <w:multiLevelType w:val="hybridMultilevel"/>
    <w:tmpl w:val="FB488E78"/>
    <w:lvl w:ilvl="0" w:tplc="F3767C70">
      <w:start w:val="1"/>
      <w:numFmt w:val="bullet"/>
      <w:lvlText w:val=""/>
      <w:lvlJc w:val="left"/>
      <w:pPr>
        <w:ind w:left="720" w:hanging="360"/>
      </w:pPr>
      <w:rPr>
        <w:rFonts w:ascii="Symbol" w:hAnsi="Symbol" w:hint="default"/>
        <w:color w:val="auto"/>
        <w:lang w:val="en-U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8110AB"/>
    <w:multiLevelType w:val="hybridMultilevel"/>
    <w:tmpl w:val="91D2A3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1265535"/>
    <w:multiLevelType w:val="hybridMultilevel"/>
    <w:tmpl w:val="4624363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53233E1D"/>
    <w:multiLevelType w:val="hybridMultilevel"/>
    <w:tmpl w:val="5ACA55CC"/>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1"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4"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9174878"/>
    <w:multiLevelType w:val="hybridMultilevel"/>
    <w:tmpl w:val="B302C358"/>
    <w:lvl w:ilvl="0" w:tplc="9088442A">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E8929C0"/>
    <w:multiLevelType w:val="hybridMultilevel"/>
    <w:tmpl w:val="C9F2F914"/>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590195124">
    <w:abstractNumId w:val="13"/>
  </w:num>
  <w:num w:numId="2" w16cid:durableId="985166963">
    <w:abstractNumId w:val="38"/>
  </w:num>
  <w:num w:numId="3" w16cid:durableId="1452937431">
    <w:abstractNumId w:val="15"/>
  </w:num>
  <w:num w:numId="4" w16cid:durableId="1488742265">
    <w:abstractNumId w:val="0"/>
  </w:num>
  <w:num w:numId="5" w16cid:durableId="1031765446">
    <w:abstractNumId w:val="26"/>
  </w:num>
  <w:num w:numId="6" w16cid:durableId="989864886">
    <w:abstractNumId w:val="33"/>
  </w:num>
  <w:num w:numId="7" w16cid:durableId="2001301405">
    <w:abstractNumId w:val="18"/>
  </w:num>
  <w:num w:numId="8" w16cid:durableId="1992905551">
    <w:abstractNumId w:val="2"/>
  </w:num>
  <w:num w:numId="9" w16cid:durableId="1209758213">
    <w:abstractNumId w:val="27"/>
  </w:num>
  <w:num w:numId="10" w16cid:durableId="777986286">
    <w:abstractNumId w:val="4"/>
  </w:num>
  <w:num w:numId="11" w16cid:durableId="1331903725">
    <w:abstractNumId w:val="35"/>
  </w:num>
  <w:num w:numId="12" w16cid:durableId="1997605776">
    <w:abstractNumId w:val="34"/>
  </w:num>
  <w:num w:numId="13" w16cid:durableId="1555433486">
    <w:abstractNumId w:val="48"/>
  </w:num>
  <w:num w:numId="14" w16cid:durableId="258146397">
    <w:abstractNumId w:val="20"/>
  </w:num>
  <w:num w:numId="15" w16cid:durableId="1202128592">
    <w:abstractNumId w:val="6"/>
  </w:num>
  <w:num w:numId="16" w16cid:durableId="446392095">
    <w:abstractNumId w:val="28"/>
  </w:num>
  <w:num w:numId="17" w16cid:durableId="216165623">
    <w:abstractNumId w:val="36"/>
  </w:num>
  <w:num w:numId="18" w16cid:durableId="962923075">
    <w:abstractNumId w:val="11"/>
  </w:num>
  <w:num w:numId="19" w16cid:durableId="1454013318">
    <w:abstractNumId w:val="3"/>
  </w:num>
  <w:num w:numId="20" w16cid:durableId="803624851">
    <w:abstractNumId w:val="45"/>
  </w:num>
  <w:num w:numId="21" w16cid:durableId="1353727096">
    <w:abstractNumId w:val="31"/>
  </w:num>
  <w:num w:numId="22" w16cid:durableId="1440367668">
    <w:abstractNumId w:val="19"/>
  </w:num>
  <w:num w:numId="23" w16cid:durableId="1973558072">
    <w:abstractNumId w:val="17"/>
  </w:num>
  <w:num w:numId="24" w16cid:durableId="739404022">
    <w:abstractNumId w:val="14"/>
  </w:num>
  <w:num w:numId="25" w16cid:durableId="1349911619">
    <w:abstractNumId w:val="39"/>
  </w:num>
  <w:num w:numId="26" w16cid:durableId="2060282756">
    <w:abstractNumId w:val="46"/>
  </w:num>
  <w:num w:numId="27" w16cid:durableId="446855675">
    <w:abstractNumId w:val="30"/>
  </w:num>
  <w:num w:numId="28" w16cid:durableId="392852247">
    <w:abstractNumId w:val="40"/>
  </w:num>
  <w:num w:numId="29" w16cid:durableId="429815969">
    <w:abstractNumId w:val="42"/>
  </w:num>
  <w:num w:numId="30" w16cid:durableId="2081245131">
    <w:abstractNumId w:val="47"/>
  </w:num>
  <w:num w:numId="31" w16cid:durableId="102306815">
    <w:abstractNumId w:val="9"/>
  </w:num>
  <w:num w:numId="32" w16cid:durableId="1097605301">
    <w:abstractNumId w:val="37"/>
  </w:num>
  <w:num w:numId="33" w16cid:durableId="2137216419">
    <w:abstractNumId w:val="8"/>
  </w:num>
  <w:num w:numId="34" w16cid:durableId="78262160">
    <w:abstractNumId w:val="5"/>
  </w:num>
  <w:num w:numId="35" w16cid:durableId="1586263522">
    <w:abstractNumId w:val="12"/>
  </w:num>
  <w:num w:numId="36" w16cid:durableId="1488399329">
    <w:abstractNumId w:val="7"/>
  </w:num>
  <w:num w:numId="37" w16cid:durableId="2044404342">
    <w:abstractNumId w:val="21"/>
  </w:num>
  <w:num w:numId="38" w16cid:durableId="16782720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2594283">
    <w:abstractNumId w:val="29"/>
  </w:num>
  <w:num w:numId="40" w16cid:durableId="716778264">
    <w:abstractNumId w:val="10"/>
  </w:num>
  <w:num w:numId="41" w16cid:durableId="742216476">
    <w:abstractNumId w:val="23"/>
  </w:num>
  <w:num w:numId="42" w16cid:durableId="1203640891">
    <w:abstractNumId w:val="44"/>
  </w:num>
  <w:num w:numId="43" w16cid:durableId="127406191">
    <w:abstractNumId w:val="41"/>
  </w:num>
  <w:num w:numId="44" w16cid:durableId="1920284476">
    <w:abstractNumId w:val="43"/>
  </w:num>
  <w:num w:numId="45" w16cid:durableId="1061833814">
    <w:abstractNumId w:val="16"/>
  </w:num>
  <w:num w:numId="46" w16cid:durableId="2084908729">
    <w:abstractNumId w:val="25"/>
  </w:num>
  <w:num w:numId="47" w16cid:durableId="920218331">
    <w:abstractNumId w:val="24"/>
  </w:num>
  <w:num w:numId="48" w16cid:durableId="578903505">
    <w:abstractNumId w:val="32"/>
  </w:num>
  <w:num w:numId="49" w16cid:durableId="722413724">
    <w:abstractNumId w:val="22"/>
  </w:num>
  <w:num w:numId="50" w16cid:durableId="10826087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77531691">
    <w:abstractNumId w:val="1"/>
  </w:num>
  <w:num w:numId="52" w16cid:durableId="151918720">
    <w:abstractNumId w:val="35"/>
  </w:num>
  <w:num w:numId="53" w16cid:durableId="1123308267">
    <w:abstractNumId w:val="20"/>
  </w:num>
  <w:num w:numId="54" w16cid:durableId="11747642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FB18070-C2FF-44CD-A7C1-A779711669A9}"/>
    <w:docVar w:name="dgnword-eventsink" w:val="826296112"/>
  </w:docVars>
  <w:rsids>
    <w:rsidRoot w:val="00B11449"/>
    <w:rsid w:val="00000E63"/>
    <w:rsid w:val="0000376D"/>
    <w:rsid w:val="0000525B"/>
    <w:rsid w:val="000054DF"/>
    <w:rsid w:val="000068AD"/>
    <w:rsid w:val="000106CF"/>
    <w:rsid w:val="000123B3"/>
    <w:rsid w:val="00012D6D"/>
    <w:rsid w:val="0001311A"/>
    <w:rsid w:val="00013748"/>
    <w:rsid w:val="00013DC6"/>
    <w:rsid w:val="0001656A"/>
    <w:rsid w:val="0002038B"/>
    <w:rsid w:val="00020A5C"/>
    <w:rsid w:val="00021573"/>
    <w:rsid w:val="00021713"/>
    <w:rsid w:val="00023805"/>
    <w:rsid w:val="00023930"/>
    <w:rsid w:val="00025103"/>
    <w:rsid w:val="00025945"/>
    <w:rsid w:val="000312E9"/>
    <w:rsid w:val="0003295C"/>
    <w:rsid w:val="00033B1C"/>
    <w:rsid w:val="0003537D"/>
    <w:rsid w:val="00035C11"/>
    <w:rsid w:val="00040001"/>
    <w:rsid w:val="00040CED"/>
    <w:rsid w:val="00040E2A"/>
    <w:rsid w:val="0004169E"/>
    <w:rsid w:val="00045750"/>
    <w:rsid w:val="00047D25"/>
    <w:rsid w:val="000500A8"/>
    <w:rsid w:val="0005121C"/>
    <w:rsid w:val="00051273"/>
    <w:rsid w:val="000531A5"/>
    <w:rsid w:val="00053856"/>
    <w:rsid w:val="0005415C"/>
    <w:rsid w:val="00054274"/>
    <w:rsid w:val="0005569B"/>
    <w:rsid w:val="00056A43"/>
    <w:rsid w:val="00060D3F"/>
    <w:rsid w:val="0006118A"/>
    <w:rsid w:val="000630FE"/>
    <w:rsid w:val="000637D6"/>
    <w:rsid w:val="00066AEB"/>
    <w:rsid w:val="00070F1F"/>
    <w:rsid w:val="0007321A"/>
    <w:rsid w:val="0007349B"/>
    <w:rsid w:val="000737B4"/>
    <w:rsid w:val="000742E4"/>
    <w:rsid w:val="000763C9"/>
    <w:rsid w:val="000838F3"/>
    <w:rsid w:val="00085854"/>
    <w:rsid w:val="00085E6C"/>
    <w:rsid w:val="00085F5A"/>
    <w:rsid w:val="000861F1"/>
    <w:rsid w:val="00086B18"/>
    <w:rsid w:val="000903F6"/>
    <w:rsid w:val="00091FF8"/>
    <w:rsid w:val="000928BE"/>
    <w:rsid w:val="00092BB4"/>
    <w:rsid w:val="00092D21"/>
    <w:rsid w:val="000940D9"/>
    <w:rsid w:val="000942A2"/>
    <w:rsid w:val="00094B2A"/>
    <w:rsid w:val="000951C2"/>
    <w:rsid w:val="000A1009"/>
    <w:rsid w:val="000A2CE1"/>
    <w:rsid w:val="000A2E06"/>
    <w:rsid w:val="000A3DAD"/>
    <w:rsid w:val="000A43F3"/>
    <w:rsid w:val="000B14D1"/>
    <w:rsid w:val="000B2CCB"/>
    <w:rsid w:val="000B4508"/>
    <w:rsid w:val="000B4BD9"/>
    <w:rsid w:val="000B4EF4"/>
    <w:rsid w:val="000B5338"/>
    <w:rsid w:val="000B5F5B"/>
    <w:rsid w:val="000B64B1"/>
    <w:rsid w:val="000B7E39"/>
    <w:rsid w:val="000C0177"/>
    <w:rsid w:val="000C2546"/>
    <w:rsid w:val="000C5805"/>
    <w:rsid w:val="000C67F6"/>
    <w:rsid w:val="000C6CEF"/>
    <w:rsid w:val="000C6DB0"/>
    <w:rsid w:val="000D072C"/>
    <w:rsid w:val="000D255D"/>
    <w:rsid w:val="000D2D75"/>
    <w:rsid w:val="000D38F1"/>
    <w:rsid w:val="000E030A"/>
    <w:rsid w:val="000E1967"/>
    <w:rsid w:val="000E1F64"/>
    <w:rsid w:val="000E27B6"/>
    <w:rsid w:val="000E5141"/>
    <w:rsid w:val="000F1F1A"/>
    <w:rsid w:val="000F31AC"/>
    <w:rsid w:val="000F3B98"/>
    <w:rsid w:val="000F498F"/>
    <w:rsid w:val="000F49A0"/>
    <w:rsid w:val="000F5B43"/>
    <w:rsid w:val="000F657E"/>
    <w:rsid w:val="000F66CB"/>
    <w:rsid w:val="000F7995"/>
    <w:rsid w:val="0010028D"/>
    <w:rsid w:val="00102FFA"/>
    <w:rsid w:val="00103623"/>
    <w:rsid w:val="00104D9F"/>
    <w:rsid w:val="00106566"/>
    <w:rsid w:val="00107603"/>
    <w:rsid w:val="0011159C"/>
    <w:rsid w:val="00111BF6"/>
    <w:rsid w:val="00111CD5"/>
    <w:rsid w:val="00113A30"/>
    <w:rsid w:val="00114542"/>
    <w:rsid w:val="001155A4"/>
    <w:rsid w:val="00115E88"/>
    <w:rsid w:val="00116336"/>
    <w:rsid w:val="00117024"/>
    <w:rsid w:val="00117450"/>
    <w:rsid w:val="0011751C"/>
    <w:rsid w:val="00122181"/>
    <w:rsid w:val="00123782"/>
    <w:rsid w:val="00123E1E"/>
    <w:rsid w:val="001250CB"/>
    <w:rsid w:val="00125825"/>
    <w:rsid w:val="0012611B"/>
    <w:rsid w:val="00126DE4"/>
    <w:rsid w:val="00127474"/>
    <w:rsid w:val="00130D70"/>
    <w:rsid w:val="00134A6B"/>
    <w:rsid w:val="00134F7D"/>
    <w:rsid w:val="001359D6"/>
    <w:rsid w:val="0014053E"/>
    <w:rsid w:val="00140AA9"/>
    <w:rsid w:val="00140DCF"/>
    <w:rsid w:val="00140DE3"/>
    <w:rsid w:val="001418B9"/>
    <w:rsid w:val="00143048"/>
    <w:rsid w:val="00143F46"/>
    <w:rsid w:val="00145CD3"/>
    <w:rsid w:val="00147BCC"/>
    <w:rsid w:val="00147FE6"/>
    <w:rsid w:val="00151E5A"/>
    <w:rsid w:val="00154E8D"/>
    <w:rsid w:val="00155881"/>
    <w:rsid w:val="00156CBA"/>
    <w:rsid w:val="001613EB"/>
    <w:rsid w:val="00162F4F"/>
    <w:rsid w:val="001634EF"/>
    <w:rsid w:val="00163CA9"/>
    <w:rsid w:val="0016446D"/>
    <w:rsid w:val="00165E5E"/>
    <w:rsid w:val="001673D1"/>
    <w:rsid w:val="0016759D"/>
    <w:rsid w:val="00167638"/>
    <w:rsid w:val="00170716"/>
    <w:rsid w:val="001709EF"/>
    <w:rsid w:val="0017132C"/>
    <w:rsid w:val="001718D0"/>
    <w:rsid w:val="00173AFA"/>
    <w:rsid w:val="00176D38"/>
    <w:rsid w:val="0017788E"/>
    <w:rsid w:val="00180207"/>
    <w:rsid w:val="00180938"/>
    <w:rsid w:val="00180AC6"/>
    <w:rsid w:val="00181C6F"/>
    <w:rsid w:val="0018251F"/>
    <w:rsid w:val="00182D44"/>
    <w:rsid w:val="00183372"/>
    <w:rsid w:val="00183ACF"/>
    <w:rsid w:val="001844CB"/>
    <w:rsid w:val="0018631B"/>
    <w:rsid w:val="0018696C"/>
    <w:rsid w:val="00187002"/>
    <w:rsid w:val="001871A5"/>
    <w:rsid w:val="001873DB"/>
    <w:rsid w:val="0018776B"/>
    <w:rsid w:val="00190698"/>
    <w:rsid w:val="00191BE6"/>
    <w:rsid w:val="0019397D"/>
    <w:rsid w:val="00194875"/>
    <w:rsid w:val="0019488B"/>
    <w:rsid w:val="001948DE"/>
    <w:rsid w:val="00195997"/>
    <w:rsid w:val="00196784"/>
    <w:rsid w:val="001A13BC"/>
    <w:rsid w:val="001A1F36"/>
    <w:rsid w:val="001A316A"/>
    <w:rsid w:val="001A3BA0"/>
    <w:rsid w:val="001A6AE3"/>
    <w:rsid w:val="001A72D1"/>
    <w:rsid w:val="001B4491"/>
    <w:rsid w:val="001B5212"/>
    <w:rsid w:val="001B6D69"/>
    <w:rsid w:val="001B6F81"/>
    <w:rsid w:val="001B7282"/>
    <w:rsid w:val="001B7D2C"/>
    <w:rsid w:val="001C3025"/>
    <w:rsid w:val="001C478A"/>
    <w:rsid w:val="001C483C"/>
    <w:rsid w:val="001C4BEA"/>
    <w:rsid w:val="001C7F56"/>
    <w:rsid w:val="001D2089"/>
    <w:rsid w:val="001D32E0"/>
    <w:rsid w:val="001D3CCB"/>
    <w:rsid w:val="001D493F"/>
    <w:rsid w:val="001D6729"/>
    <w:rsid w:val="001D6D22"/>
    <w:rsid w:val="001D78C3"/>
    <w:rsid w:val="001E0127"/>
    <w:rsid w:val="001E0D00"/>
    <w:rsid w:val="001E132F"/>
    <w:rsid w:val="001E27AD"/>
    <w:rsid w:val="001E2C22"/>
    <w:rsid w:val="001E3264"/>
    <w:rsid w:val="001E3776"/>
    <w:rsid w:val="001F0672"/>
    <w:rsid w:val="001F0FE0"/>
    <w:rsid w:val="001F1E52"/>
    <w:rsid w:val="001F2363"/>
    <w:rsid w:val="001F3A42"/>
    <w:rsid w:val="001F3AB4"/>
    <w:rsid w:val="001F6AFD"/>
    <w:rsid w:val="001F6F80"/>
    <w:rsid w:val="001F78B4"/>
    <w:rsid w:val="002004AE"/>
    <w:rsid w:val="002008A6"/>
    <w:rsid w:val="002042CB"/>
    <w:rsid w:val="002052F3"/>
    <w:rsid w:val="00206A91"/>
    <w:rsid w:val="00207C6C"/>
    <w:rsid w:val="00210082"/>
    <w:rsid w:val="00210376"/>
    <w:rsid w:val="002108A9"/>
    <w:rsid w:val="00211CB6"/>
    <w:rsid w:val="0021281A"/>
    <w:rsid w:val="00212998"/>
    <w:rsid w:val="00213330"/>
    <w:rsid w:val="00215DB0"/>
    <w:rsid w:val="00216042"/>
    <w:rsid w:val="002164EC"/>
    <w:rsid w:val="00217064"/>
    <w:rsid w:val="0022501F"/>
    <w:rsid w:val="00225A08"/>
    <w:rsid w:val="0022712E"/>
    <w:rsid w:val="00227A57"/>
    <w:rsid w:val="00231FD1"/>
    <w:rsid w:val="00232346"/>
    <w:rsid w:val="00232DA0"/>
    <w:rsid w:val="002342AC"/>
    <w:rsid w:val="002360C4"/>
    <w:rsid w:val="0023727C"/>
    <w:rsid w:val="00240C67"/>
    <w:rsid w:val="0024240D"/>
    <w:rsid w:val="00243739"/>
    <w:rsid w:val="00246A83"/>
    <w:rsid w:val="00246CD5"/>
    <w:rsid w:val="00247AAD"/>
    <w:rsid w:val="00250F2B"/>
    <w:rsid w:val="002522CB"/>
    <w:rsid w:val="002533AB"/>
    <w:rsid w:val="00253E87"/>
    <w:rsid w:val="00255447"/>
    <w:rsid w:val="002613A7"/>
    <w:rsid w:val="002638AD"/>
    <w:rsid w:val="0026418A"/>
    <w:rsid w:val="002650D2"/>
    <w:rsid w:val="00265E57"/>
    <w:rsid w:val="00267294"/>
    <w:rsid w:val="00267BA6"/>
    <w:rsid w:val="002707B9"/>
    <w:rsid w:val="00270DD7"/>
    <w:rsid w:val="00270ECC"/>
    <w:rsid w:val="0027105A"/>
    <w:rsid w:val="002724F7"/>
    <w:rsid w:val="002736AF"/>
    <w:rsid w:val="002740FB"/>
    <w:rsid w:val="00274239"/>
    <w:rsid w:val="00275B31"/>
    <w:rsid w:val="00277158"/>
    <w:rsid w:val="00277A57"/>
    <w:rsid w:val="00280047"/>
    <w:rsid w:val="002806C4"/>
    <w:rsid w:val="0028139B"/>
    <w:rsid w:val="002826E0"/>
    <w:rsid w:val="0028430A"/>
    <w:rsid w:val="002851CB"/>
    <w:rsid w:val="0028550E"/>
    <w:rsid w:val="00290ACD"/>
    <w:rsid w:val="00291506"/>
    <w:rsid w:val="00291850"/>
    <w:rsid w:val="002923FE"/>
    <w:rsid w:val="002931FF"/>
    <w:rsid w:val="00294DD2"/>
    <w:rsid w:val="002A0D04"/>
    <w:rsid w:val="002A1E8A"/>
    <w:rsid w:val="002A258D"/>
    <w:rsid w:val="002A2877"/>
    <w:rsid w:val="002A29A5"/>
    <w:rsid w:val="002A4223"/>
    <w:rsid w:val="002A5988"/>
    <w:rsid w:val="002A5D89"/>
    <w:rsid w:val="002A774E"/>
    <w:rsid w:val="002B119C"/>
    <w:rsid w:val="002B1ADB"/>
    <w:rsid w:val="002B3A6F"/>
    <w:rsid w:val="002B5702"/>
    <w:rsid w:val="002B654A"/>
    <w:rsid w:val="002C0456"/>
    <w:rsid w:val="002C0AEE"/>
    <w:rsid w:val="002C1796"/>
    <w:rsid w:val="002C323C"/>
    <w:rsid w:val="002C3769"/>
    <w:rsid w:val="002C5C6E"/>
    <w:rsid w:val="002C5EF4"/>
    <w:rsid w:val="002C6F1E"/>
    <w:rsid w:val="002C7C56"/>
    <w:rsid w:val="002D0B64"/>
    <w:rsid w:val="002D1EEA"/>
    <w:rsid w:val="002D1FB4"/>
    <w:rsid w:val="002D32C4"/>
    <w:rsid w:val="002D497B"/>
    <w:rsid w:val="002D5B2A"/>
    <w:rsid w:val="002E01C2"/>
    <w:rsid w:val="002E0BA2"/>
    <w:rsid w:val="002E4120"/>
    <w:rsid w:val="002E4232"/>
    <w:rsid w:val="002E5421"/>
    <w:rsid w:val="002E5590"/>
    <w:rsid w:val="002E7082"/>
    <w:rsid w:val="002E76C8"/>
    <w:rsid w:val="002E797D"/>
    <w:rsid w:val="002F02B9"/>
    <w:rsid w:val="002F0562"/>
    <w:rsid w:val="002F225B"/>
    <w:rsid w:val="002F26C3"/>
    <w:rsid w:val="002F33B7"/>
    <w:rsid w:val="002F5C28"/>
    <w:rsid w:val="002F697D"/>
    <w:rsid w:val="002F7CF5"/>
    <w:rsid w:val="0030123E"/>
    <w:rsid w:val="003015E4"/>
    <w:rsid w:val="00302B7C"/>
    <w:rsid w:val="003033CC"/>
    <w:rsid w:val="00304076"/>
    <w:rsid w:val="003051C0"/>
    <w:rsid w:val="00306B6C"/>
    <w:rsid w:val="00307230"/>
    <w:rsid w:val="00310374"/>
    <w:rsid w:val="00310761"/>
    <w:rsid w:val="00311016"/>
    <w:rsid w:val="00312BED"/>
    <w:rsid w:val="003132B6"/>
    <w:rsid w:val="00314B0B"/>
    <w:rsid w:val="003200E6"/>
    <w:rsid w:val="00321163"/>
    <w:rsid w:val="00321ADF"/>
    <w:rsid w:val="00321F04"/>
    <w:rsid w:val="00326616"/>
    <w:rsid w:val="00330791"/>
    <w:rsid w:val="003308D5"/>
    <w:rsid w:val="00332280"/>
    <w:rsid w:val="003324F7"/>
    <w:rsid w:val="003338D7"/>
    <w:rsid w:val="00334119"/>
    <w:rsid w:val="00335FA6"/>
    <w:rsid w:val="003365EB"/>
    <w:rsid w:val="00336CE7"/>
    <w:rsid w:val="00337AEB"/>
    <w:rsid w:val="003406EF"/>
    <w:rsid w:val="00342088"/>
    <w:rsid w:val="0034349F"/>
    <w:rsid w:val="003447DF"/>
    <w:rsid w:val="00344DF6"/>
    <w:rsid w:val="0034542B"/>
    <w:rsid w:val="00345CBD"/>
    <w:rsid w:val="00350D83"/>
    <w:rsid w:val="00351079"/>
    <w:rsid w:val="00351386"/>
    <w:rsid w:val="0035178E"/>
    <w:rsid w:val="003519D5"/>
    <w:rsid w:val="003537C3"/>
    <w:rsid w:val="00355239"/>
    <w:rsid w:val="00356C4D"/>
    <w:rsid w:val="00356CBE"/>
    <w:rsid w:val="00357694"/>
    <w:rsid w:val="00360566"/>
    <w:rsid w:val="003610E9"/>
    <w:rsid w:val="00361480"/>
    <w:rsid w:val="003619AB"/>
    <w:rsid w:val="003622A3"/>
    <w:rsid w:val="003624A9"/>
    <w:rsid w:val="003625AA"/>
    <w:rsid w:val="00363C05"/>
    <w:rsid w:val="00366469"/>
    <w:rsid w:val="00366866"/>
    <w:rsid w:val="00367F10"/>
    <w:rsid w:val="003707BE"/>
    <w:rsid w:val="00370E75"/>
    <w:rsid w:val="00371BDD"/>
    <w:rsid w:val="003755EB"/>
    <w:rsid w:val="00375996"/>
    <w:rsid w:val="00377843"/>
    <w:rsid w:val="00377D03"/>
    <w:rsid w:val="00380563"/>
    <w:rsid w:val="003816D7"/>
    <w:rsid w:val="00382AE6"/>
    <w:rsid w:val="00383920"/>
    <w:rsid w:val="003840F5"/>
    <w:rsid w:val="00384999"/>
    <w:rsid w:val="00386062"/>
    <w:rsid w:val="00386ADA"/>
    <w:rsid w:val="00386EFB"/>
    <w:rsid w:val="0038797A"/>
    <w:rsid w:val="00390B52"/>
    <w:rsid w:val="00392238"/>
    <w:rsid w:val="00392B14"/>
    <w:rsid w:val="00393043"/>
    <w:rsid w:val="00394F5A"/>
    <w:rsid w:val="00395F92"/>
    <w:rsid w:val="003A0BD1"/>
    <w:rsid w:val="003A10F9"/>
    <w:rsid w:val="003A1473"/>
    <w:rsid w:val="003A1663"/>
    <w:rsid w:val="003A2857"/>
    <w:rsid w:val="003A2C17"/>
    <w:rsid w:val="003A40EC"/>
    <w:rsid w:val="003A4B80"/>
    <w:rsid w:val="003A5FB4"/>
    <w:rsid w:val="003B1995"/>
    <w:rsid w:val="003B6317"/>
    <w:rsid w:val="003B670F"/>
    <w:rsid w:val="003B6DD5"/>
    <w:rsid w:val="003B7363"/>
    <w:rsid w:val="003B7D17"/>
    <w:rsid w:val="003C0788"/>
    <w:rsid w:val="003C0A00"/>
    <w:rsid w:val="003C0A9E"/>
    <w:rsid w:val="003C477F"/>
    <w:rsid w:val="003C57A0"/>
    <w:rsid w:val="003C5D85"/>
    <w:rsid w:val="003D09DF"/>
    <w:rsid w:val="003D27FA"/>
    <w:rsid w:val="003D294E"/>
    <w:rsid w:val="003D4998"/>
    <w:rsid w:val="003D4C02"/>
    <w:rsid w:val="003D59D8"/>
    <w:rsid w:val="003D63A5"/>
    <w:rsid w:val="003D67AE"/>
    <w:rsid w:val="003E07DF"/>
    <w:rsid w:val="003E0D02"/>
    <w:rsid w:val="003E19D3"/>
    <w:rsid w:val="003E35CA"/>
    <w:rsid w:val="003F0665"/>
    <w:rsid w:val="003F1E1F"/>
    <w:rsid w:val="003F1E34"/>
    <w:rsid w:val="003F3BA1"/>
    <w:rsid w:val="003F4030"/>
    <w:rsid w:val="003F4A84"/>
    <w:rsid w:val="003F68A2"/>
    <w:rsid w:val="003F7CC3"/>
    <w:rsid w:val="00400364"/>
    <w:rsid w:val="004003E8"/>
    <w:rsid w:val="0040117F"/>
    <w:rsid w:val="004013C1"/>
    <w:rsid w:val="00401D01"/>
    <w:rsid w:val="0040260C"/>
    <w:rsid w:val="00402B17"/>
    <w:rsid w:val="00402B2F"/>
    <w:rsid w:val="00403C58"/>
    <w:rsid w:val="00405907"/>
    <w:rsid w:val="004106BE"/>
    <w:rsid w:val="004108DA"/>
    <w:rsid w:val="00412C8B"/>
    <w:rsid w:val="00414627"/>
    <w:rsid w:val="00414DC5"/>
    <w:rsid w:val="00415509"/>
    <w:rsid w:val="00415FC1"/>
    <w:rsid w:val="004163EE"/>
    <w:rsid w:val="004175F8"/>
    <w:rsid w:val="004200D7"/>
    <w:rsid w:val="00421182"/>
    <w:rsid w:val="00421766"/>
    <w:rsid w:val="004240AA"/>
    <w:rsid w:val="004271B4"/>
    <w:rsid w:val="00427524"/>
    <w:rsid w:val="004334ED"/>
    <w:rsid w:val="00434AF6"/>
    <w:rsid w:val="004354FB"/>
    <w:rsid w:val="00435BCB"/>
    <w:rsid w:val="00437416"/>
    <w:rsid w:val="004404DE"/>
    <w:rsid w:val="00443F80"/>
    <w:rsid w:val="00445FEF"/>
    <w:rsid w:val="00446250"/>
    <w:rsid w:val="00447576"/>
    <w:rsid w:val="00451C5D"/>
    <w:rsid w:val="00452AA5"/>
    <w:rsid w:val="0045476C"/>
    <w:rsid w:val="00454C02"/>
    <w:rsid w:val="00454D5D"/>
    <w:rsid w:val="004605B4"/>
    <w:rsid w:val="0046165A"/>
    <w:rsid w:val="0046208D"/>
    <w:rsid w:val="00462788"/>
    <w:rsid w:val="00462F62"/>
    <w:rsid w:val="004663CA"/>
    <w:rsid w:val="0046671E"/>
    <w:rsid w:val="004711D7"/>
    <w:rsid w:val="004734A3"/>
    <w:rsid w:val="00473E1F"/>
    <w:rsid w:val="00474191"/>
    <w:rsid w:val="00475EF4"/>
    <w:rsid w:val="00477CE9"/>
    <w:rsid w:val="00481A2B"/>
    <w:rsid w:val="00481E1A"/>
    <w:rsid w:val="00482A09"/>
    <w:rsid w:val="004832FF"/>
    <w:rsid w:val="00483BA9"/>
    <w:rsid w:val="004843B8"/>
    <w:rsid w:val="0048586D"/>
    <w:rsid w:val="0048795F"/>
    <w:rsid w:val="00490FF0"/>
    <w:rsid w:val="00492240"/>
    <w:rsid w:val="004929FC"/>
    <w:rsid w:val="00496457"/>
    <w:rsid w:val="004971F5"/>
    <w:rsid w:val="004A0183"/>
    <w:rsid w:val="004A0AE0"/>
    <w:rsid w:val="004A0D56"/>
    <w:rsid w:val="004A1158"/>
    <w:rsid w:val="004A2830"/>
    <w:rsid w:val="004A3744"/>
    <w:rsid w:val="004A5E09"/>
    <w:rsid w:val="004A6095"/>
    <w:rsid w:val="004A64B6"/>
    <w:rsid w:val="004A716B"/>
    <w:rsid w:val="004B0BF4"/>
    <w:rsid w:val="004B0E3D"/>
    <w:rsid w:val="004B1780"/>
    <w:rsid w:val="004B1F2E"/>
    <w:rsid w:val="004B3057"/>
    <w:rsid w:val="004B4F5A"/>
    <w:rsid w:val="004B5543"/>
    <w:rsid w:val="004B5AB0"/>
    <w:rsid w:val="004B730D"/>
    <w:rsid w:val="004C0684"/>
    <w:rsid w:val="004C1292"/>
    <w:rsid w:val="004C61C7"/>
    <w:rsid w:val="004C6FB9"/>
    <w:rsid w:val="004C76B4"/>
    <w:rsid w:val="004C7794"/>
    <w:rsid w:val="004D0D0C"/>
    <w:rsid w:val="004D178E"/>
    <w:rsid w:val="004D2763"/>
    <w:rsid w:val="004D2863"/>
    <w:rsid w:val="004D29BA"/>
    <w:rsid w:val="004D41D2"/>
    <w:rsid w:val="004D7387"/>
    <w:rsid w:val="004D7CFD"/>
    <w:rsid w:val="004E2480"/>
    <w:rsid w:val="004E3BF7"/>
    <w:rsid w:val="004E6577"/>
    <w:rsid w:val="004E657C"/>
    <w:rsid w:val="004E6CC9"/>
    <w:rsid w:val="004E766A"/>
    <w:rsid w:val="004E7864"/>
    <w:rsid w:val="004E7996"/>
    <w:rsid w:val="004F283F"/>
    <w:rsid w:val="004F2C50"/>
    <w:rsid w:val="004F36D1"/>
    <w:rsid w:val="004F519D"/>
    <w:rsid w:val="004F55B3"/>
    <w:rsid w:val="004F5906"/>
    <w:rsid w:val="004F62DB"/>
    <w:rsid w:val="004F7430"/>
    <w:rsid w:val="00500E3F"/>
    <w:rsid w:val="00501438"/>
    <w:rsid w:val="00501481"/>
    <w:rsid w:val="005018AD"/>
    <w:rsid w:val="0050496B"/>
    <w:rsid w:val="00504A84"/>
    <w:rsid w:val="00504FB6"/>
    <w:rsid w:val="00511DA5"/>
    <w:rsid w:val="005124A6"/>
    <w:rsid w:val="00512B4A"/>
    <w:rsid w:val="00514285"/>
    <w:rsid w:val="00514EC4"/>
    <w:rsid w:val="00515455"/>
    <w:rsid w:val="00516263"/>
    <w:rsid w:val="00520D0B"/>
    <w:rsid w:val="00520E18"/>
    <w:rsid w:val="00521F5D"/>
    <w:rsid w:val="00522597"/>
    <w:rsid w:val="00522956"/>
    <w:rsid w:val="00523A1A"/>
    <w:rsid w:val="005244F0"/>
    <w:rsid w:val="00525F7C"/>
    <w:rsid w:val="0052614F"/>
    <w:rsid w:val="0052651F"/>
    <w:rsid w:val="00526798"/>
    <w:rsid w:val="0052715E"/>
    <w:rsid w:val="00527250"/>
    <w:rsid w:val="00530B19"/>
    <w:rsid w:val="00534376"/>
    <w:rsid w:val="00536EC7"/>
    <w:rsid w:val="00537642"/>
    <w:rsid w:val="00541F9D"/>
    <w:rsid w:val="0054632B"/>
    <w:rsid w:val="00546D5A"/>
    <w:rsid w:val="00550239"/>
    <w:rsid w:val="00551C67"/>
    <w:rsid w:val="00551C8F"/>
    <w:rsid w:val="00553309"/>
    <w:rsid w:val="0055336C"/>
    <w:rsid w:val="00557D2B"/>
    <w:rsid w:val="00560B51"/>
    <w:rsid w:val="00561BB3"/>
    <w:rsid w:val="0056221D"/>
    <w:rsid w:val="005649DA"/>
    <w:rsid w:val="00564EDB"/>
    <w:rsid w:val="005670D7"/>
    <w:rsid w:val="00572A7D"/>
    <w:rsid w:val="005734A2"/>
    <w:rsid w:val="00573875"/>
    <w:rsid w:val="00573D72"/>
    <w:rsid w:val="00574281"/>
    <w:rsid w:val="005764E2"/>
    <w:rsid w:val="00576C12"/>
    <w:rsid w:val="005806A1"/>
    <w:rsid w:val="00580E32"/>
    <w:rsid w:val="005820E8"/>
    <w:rsid w:val="00582F59"/>
    <w:rsid w:val="00582FFE"/>
    <w:rsid w:val="00583CF9"/>
    <w:rsid w:val="00583D20"/>
    <w:rsid w:val="00584FF8"/>
    <w:rsid w:val="005908D9"/>
    <w:rsid w:val="00592D45"/>
    <w:rsid w:val="0059342F"/>
    <w:rsid w:val="00594947"/>
    <w:rsid w:val="00595434"/>
    <w:rsid w:val="005966FA"/>
    <w:rsid w:val="005977AE"/>
    <w:rsid w:val="005A0C54"/>
    <w:rsid w:val="005A0C8A"/>
    <w:rsid w:val="005A1473"/>
    <w:rsid w:val="005A1BCE"/>
    <w:rsid w:val="005A1D10"/>
    <w:rsid w:val="005A25F6"/>
    <w:rsid w:val="005A31F8"/>
    <w:rsid w:val="005A4040"/>
    <w:rsid w:val="005A4046"/>
    <w:rsid w:val="005A66B9"/>
    <w:rsid w:val="005A6C09"/>
    <w:rsid w:val="005B1715"/>
    <w:rsid w:val="005B417D"/>
    <w:rsid w:val="005B5C5F"/>
    <w:rsid w:val="005C16E0"/>
    <w:rsid w:val="005C217A"/>
    <w:rsid w:val="005C27FC"/>
    <w:rsid w:val="005C3BA9"/>
    <w:rsid w:val="005C45BA"/>
    <w:rsid w:val="005C4707"/>
    <w:rsid w:val="005C47AD"/>
    <w:rsid w:val="005C47EF"/>
    <w:rsid w:val="005C6743"/>
    <w:rsid w:val="005C7403"/>
    <w:rsid w:val="005D08F7"/>
    <w:rsid w:val="005D0D44"/>
    <w:rsid w:val="005D10C3"/>
    <w:rsid w:val="005D154A"/>
    <w:rsid w:val="005D5827"/>
    <w:rsid w:val="005D5B3A"/>
    <w:rsid w:val="005D5BFB"/>
    <w:rsid w:val="005D6D03"/>
    <w:rsid w:val="005D71B8"/>
    <w:rsid w:val="005D7964"/>
    <w:rsid w:val="005E01AB"/>
    <w:rsid w:val="005E0B48"/>
    <w:rsid w:val="005E1B5E"/>
    <w:rsid w:val="005E3FCC"/>
    <w:rsid w:val="005E5E33"/>
    <w:rsid w:val="005F18BA"/>
    <w:rsid w:val="005F1E43"/>
    <w:rsid w:val="005F5915"/>
    <w:rsid w:val="005F63CF"/>
    <w:rsid w:val="005F7F77"/>
    <w:rsid w:val="00600D74"/>
    <w:rsid w:val="006019D7"/>
    <w:rsid w:val="006026EE"/>
    <w:rsid w:val="006028D2"/>
    <w:rsid w:val="00602B8F"/>
    <w:rsid w:val="00603325"/>
    <w:rsid w:val="0060478E"/>
    <w:rsid w:val="00604BEA"/>
    <w:rsid w:val="00604FD1"/>
    <w:rsid w:val="006058E4"/>
    <w:rsid w:val="00606443"/>
    <w:rsid w:val="006113FE"/>
    <w:rsid w:val="00611B3E"/>
    <w:rsid w:val="00613BC0"/>
    <w:rsid w:val="00615742"/>
    <w:rsid w:val="00615E02"/>
    <w:rsid w:val="0061679E"/>
    <w:rsid w:val="00616856"/>
    <w:rsid w:val="00620274"/>
    <w:rsid w:val="00621794"/>
    <w:rsid w:val="00621C57"/>
    <w:rsid w:val="00621E83"/>
    <w:rsid w:val="006229DF"/>
    <w:rsid w:val="00623624"/>
    <w:rsid w:val="0062555E"/>
    <w:rsid w:val="006257C0"/>
    <w:rsid w:val="00625A1D"/>
    <w:rsid w:val="006277C1"/>
    <w:rsid w:val="00627AF4"/>
    <w:rsid w:val="00630E2C"/>
    <w:rsid w:val="00630E4F"/>
    <w:rsid w:val="00633531"/>
    <w:rsid w:val="00636251"/>
    <w:rsid w:val="00636354"/>
    <w:rsid w:val="00637BDC"/>
    <w:rsid w:val="00637CE9"/>
    <w:rsid w:val="006423DD"/>
    <w:rsid w:val="0064518B"/>
    <w:rsid w:val="00645955"/>
    <w:rsid w:val="00646697"/>
    <w:rsid w:val="00647933"/>
    <w:rsid w:val="00651A55"/>
    <w:rsid w:val="00651D0F"/>
    <w:rsid w:val="00655D39"/>
    <w:rsid w:val="00656D17"/>
    <w:rsid w:val="00660008"/>
    <w:rsid w:val="00660260"/>
    <w:rsid w:val="006602AD"/>
    <w:rsid w:val="006629F9"/>
    <w:rsid w:val="00662FDE"/>
    <w:rsid w:val="00665046"/>
    <w:rsid w:val="006669FE"/>
    <w:rsid w:val="00666C8B"/>
    <w:rsid w:val="006677A5"/>
    <w:rsid w:val="006677CB"/>
    <w:rsid w:val="00667E5C"/>
    <w:rsid w:val="00672F9B"/>
    <w:rsid w:val="006733B3"/>
    <w:rsid w:val="00673CB2"/>
    <w:rsid w:val="0067413E"/>
    <w:rsid w:val="00675E49"/>
    <w:rsid w:val="00676503"/>
    <w:rsid w:val="006829BB"/>
    <w:rsid w:val="00683824"/>
    <w:rsid w:val="00684A10"/>
    <w:rsid w:val="00686CFF"/>
    <w:rsid w:val="00687A6B"/>
    <w:rsid w:val="0069035B"/>
    <w:rsid w:val="0069265B"/>
    <w:rsid w:val="00692D89"/>
    <w:rsid w:val="00692F99"/>
    <w:rsid w:val="0069382F"/>
    <w:rsid w:val="0069531D"/>
    <w:rsid w:val="00697559"/>
    <w:rsid w:val="0069780B"/>
    <w:rsid w:val="006A183A"/>
    <w:rsid w:val="006A197B"/>
    <w:rsid w:val="006A1D6C"/>
    <w:rsid w:val="006A3523"/>
    <w:rsid w:val="006A472C"/>
    <w:rsid w:val="006A59E4"/>
    <w:rsid w:val="006A5D54"/>
    <w:rsid w:val="006A6265"/>
    <w:rsid w:val="006A6F4C"/>
    <w:rsid w:val="006A7088"/>
    <w:rsid w:val="006A7C72"/>
    <w:rsid w:val="006B02B2"/>
    <w:rsid w:val="006B03BD"/>
    <w:rsid w:val="006B1271"/>
    <w:rsid w:val="006B15B2"/>
    <w:rsid w:val="006B2133"/>
    <w:rsid w:val="006B3E60"/>
    <w:rsid w:val="006B4046"/>
    <w:rsid w:val="006C2D5F"/>
    <w:rsid w:val="006C2E2F"/>
    <w:rsid w:val="006C3F2A"/>
    <w:rsid w:val="006C58B2"/>
    <w:rsid w:val="006D00CA"/>
    <w:rsid w:val="006D06E9"/>
    <w:rsid w:val="006D0E59"/>
    <w:rsid w:val="006D24A7"/>
    <w:rsid w:val="006D2931"/>
    <w:rsid w:val="006D3036"/>
    <w:rsid w:val="006D441D"/>
    <w:rsid w:val="006D48A8"/>
    <w:rsid w:val="006D627F"/>
    <w:rsid w:val="006D6639"/>
    <w:rsid w:val="006D7A7E"/>
    <w:rsid w:val="006E0652"/>
    <w:rsid w:val="006E1D03"/>
    <w:rsid w:val="006E2736"/>
    <w:rsid w:val="006E2DCF"/>
    <w:rsid w:val="006E61E5"/>
    <w:rsid w:val="006E79AE"/>
    <w:rsid w:val="006E79FA"/>
    <w:rsid w:val="006F0806"/>
    <w:rsid w:val="006F275D"/>
    <w:rsid w:val="006F6059"/>
    <w:rsid w:val="006F6A8A"/>
    <w:rsid w:val="006F72D0"/>
    <w:rsid w:val="007007F8"/>
    <w:rsid w:val="00700889"/>
    <w:rsid w:val="00701193"/>
    <w:rsid w:val="0070167C"/>
    <w:rsid w:val="00701A46"/>
    <w:rsid w:val="007025D6"/>
    <w:rsid w:val="00703B37"/>
    <w:rsid w:val="00704EAF"/>
    <w:rsid w:val="00705917"/>
    <w:rsid w:val="007079DF"/>
    <w:rsid w:val="00707FF8"/>
    <w:rsid w:val="00710C79"/>
    <w:rsid w:val="00711A87"/>
    <w:rsid w:val="00712357"/>
    <w:rsid w:val="00713802"/>
    <w:rsid w:val="00713E2C"/>
    <w:rsid w:val="00714993"/>
    <w:rsid w:val="00715B32"/>
    <w:rsid w:val="0072044B"/>
    <w:rsid w:val="007209E3"/>
    <w:rsid w:val="00720C14"/>
    <w:rsid w:val="007211CE"/>
    <w:rsid w:val="00722F88"/>
    <w:rsid w:val="00724207"/>
    <w:rsid w:val="00724C86"/>
    <w:rsid w:val="00726B4A"/>
    <w:rsid w:val="007279FC"/>
    <w:rsid w:val="00732746"/>
    <w:rsid w:val="00733183"/>
    <w:rsid w:val="00733BC2"/>
    <w:rsid w:val="007359E5"/>
    <w:rsid w:val="0073625A"/>
    <w:rsid w:val="00737A8E"/>
    <w:rsid w:val="00737CFE"/>
    <w:rsid w:val="00741A59"/>
    <w:rsid w:val="0074282D"/>
    <w:rsid w:val="00742A57"/>
    <w:rsid w:val="00743D26"/>
    <w:rsid w:val="00746A5A"/>
    <w:rsid w:val="00746D4F"/>
    <w:rsid w:val="007472AA"/>
    <w:rsid w:val="0075369B"/>
    <w:rsid w:val="00754415"/>
    <w:rsid w:val="007546C3"/>
    <w:rsid w:val="00760CCE"/>
    <w:rsid w:val="00760EE5"/>
    <w:rsid w:val="00760F9C"/>
    <w:rsid w:val="00761F65"/>
    <w:rsid w:val="00761F7E"/>
    <w:rsid w:val="00762D21"/>
    <w:rsid w:val="00763471"/>
    <w:rsid w:val="00763AED"/>
    <w:rsid w:val="00763DB1"/>
    <w:rsid w:val="0076607F"/>
    <w:rsid w:val="00766FF7"/>
    <w:rsid w:val="007709C9"/>
    <w:rsid w:val="007717E6"/>
    <w:rsid w:val="00771DC1"/>
    <w:rsid w:val="00771E6D"/>
    <w:rsid w:val="007720B1"/>
    <w:rsid w:val="00772B98"/>
    <w:rsid w:val="007737E2"/>
    <w:rsid w:val="007740E1"/>
    <w:rsid w:val="00775D0F"/>
    <w:rsid w:val="00776B42"/>
    <w:rsid w:val="0078081F"/>
    <w:rsid w:val="00780ED4"/>
    <w:rsid w:val="007813F0"/>
    <w:rsid w:val="00782ECD"/>
    <w:rsid w:val="0078302E"/>
    <w:rsid w:val="00783609"/>
    <w:rsid w:val="00784046"/>
    <w:rsid w:val="007850CB"/>
    <w:rsid w:val="007860E7"/>
    <w:rsid w:val="00786FD9"/>
    <w:rsid w:val="00786FDD"/>
    <w:rsid w:val="00787662"/>
    <w:rsid w:val="0079111B"/>
    <w:rsid w:val="00791D6D"/>
    <w:rsid w:val="007923B8"/>
    <w:rsid w:val="0079275E"/>
    <w:rsid w:val="00792C38"/>
    <w:rsid w:val="007937BB"/>
    <w:rsid w:val="00797503"/>
    <w:rsid w:val="007A16AF"/>
    <w:rsid w:val="007A1845"/>
    <w:rsid w:val="007A2955"/>
    <w:rsid w:val="007A2C04"/>
    <w:rsid w:val="007A3DE8"/>
    <w:rsid w:val="007A4B19"/>
    <w:rsid w:val="007A4B5F"/>
    <w:rsid w:val="007A5498"/>
    <w:rsid w:val="007A5D1D"/>
    <w:rsid w:val="007A6CFD"/>
    <w:rsid w:val="007B0D28"/>
    <w:rsid w:val="007B0EFC"/>
    <w:rsid w:val="007B1435"/>
    <w:rsid w:val="007B2765"/>
    <w:rsid w:val="007B3E58"/>
    <w:rsid w:val="007B3FA7"/>
    <w:rsid w:val="007B43DF"/>
    <w:rsid w:val="007B48FE"/>
    <w:rsid w:val="007B6438"/>
    <w:rsid w:val="007B6EC6"/>
    <w:rsid w:val="007C1321"/>
    <w:rsid w:val="007C194A"/>
    <w:rsid w:val="007C1B00"/>
    <w:rsid w:val="007C318B"/>
    <w:rsid w:val="007C5AEC"/>
    <w:rsid w:val="007C6BEB"/>
    <w:rsid w:val="007D196B"/>
    <w:rsid w:val="007D218F"/>
    <w:rsid w:val="007D2B09"/>
    <w:rsid w:val="007D2C6B"/>
    <w:rsid w:val="007D6258"/>
    <w:rsid w:val="007D6C82"/>
    <w:rsid w:val="007D6E23"/>
    <w:rsid w:val="007E0BE2"/>
    <w:rsid w:val="007E2924"/>
    <w:rsid w:val="007E3D5C"/>
    <w:rsid w:val="007E5E1B"/>
    <w:rsid w:val="007E6FD8"/>
    <w:rsid w:val="007E7B04"/>
    <w:rsid w:val="007F31A2"/>
    <w:rsid w:val="007F5D6E"/>
    <w:rsid w:val="00801416"/>
    <w:rsid w:val="008017D0"/>
    <w:rsid w:val="00804F69"/>
    <w:rsid w:val="00807A58"/>
    <w:rsid w:val="00807A9A"/>
    <w:rsid w:val="00807E5E"/>
    <w:rsid w:val="00810988"/>
    <w:rsid w:val="008115C7"/>
    <w:rsid w:val="00813B59"/>
    <w:rsid w:val="008156B3"/>
    <w:rsid w:val="00816900"/>
    <w:rsid w:val="00816FAC"/>
    <w:rsid w:val="00821205"/>
    <w:rsid w:val="00821DE2"/>
    <w:rsid w:val="00824693"/>
    <w:rsid w:val="00824A1A"/>
    <w:rsid w:val="00824CAA"/>
    <w:rsid w:val="00825826"/>
    <w:rsid w:val="00826180"/>
    <w:rsid w:val="00832473"/>
    <w:rsid w:val="008326BE"/>
    <w:rsid w:val="00832773"/>
    <w:rsid w:val="0083657F"/>
    <w:rsid w:val="008368D7"/>
    <w:rsid w:val="008368E8"/>
    <w:rsid w:val="00836CA2"/>
    <w:rsid w:val="00840DDE"/>
    <w:rsid w:val="008432B8"/>
    <w:rsid w:val="00845716"/>
    <w:rsid w:val="008457FC"/>
    <w:rsid w:val="00846C3A"/>
    <w:rsid w:val="00847809"/>
    <w:rsid w:val="0085064D"/>
    <w:rsid w:val="008507BE"/>
    <w:rsid w:val="0085131D"/>
    <w:rsid w:val="00851FA6"/>
    <w:rsid w:val="008531D0"/>
    <w:rsid w:val="0085371C"/>
    <w:rsid w:val="0085422D"/>
    <w:rsid w:val="00855760"/>
    <w:rsid w:val="008562EF"/>
    <w:rsid w:val="008564A8"/>
    <w:rsid w:val="00856571"/>
    <w:rsid w:val="00856AE8"/>
    <w:rsid w:val="008570C1"/>
    <w:rsid w:val="00862550"/>
    <w:rsid w:val="008639E7"/>
    <w:rsid w:val="008640F8"/>
    <w:rsid w:val="00864167"/>
    <w:rsid w:val="00864DF7"/>
    <w:rsid w:val="00865451"/>
    <w:rsid w:val="00870BED"/>
    <w:rsid w:val="00872181"/>
    <w:rsid w:val="00872EB5"/>
    <w:rsid w:val="00873478"/>
    <w:rsid w:val="008738FF"/>
    <w:rsid w:val="00873B47"/>
    <w:rsid w:val="00874661"/>
    <w:rsid w:val="00875A72"/>
    <w:rsid w:val="00875D66"/>
    <w:rsid w:val="008763C9"/>
    <w:rsid w:val="00876582"/>
    <w:rsid w:val="0088077B"/>
    <w:rsid w:val="00880F09"/>
    <w:rsid w:val="00882386"/>
    <w:rsid w:val="00886789"/>
    <w:rsid w:val="00886CEB"/>
    <w:rsid w:val="00893693"/>
    <w:rsid w:val="008949B9"/>
    <w:rsid w:val="008A2298"/>
    <w:rsid w:val="008A3C09"/>
    <w:rsid w:val="008A3C5E"/>
    <w:rsid w:val="008A615C"/>
    <w:rsid w:val="008B40A6"/>
    <w:rsid w:val="008B5A9C"/>
    <w:rsid w:val="008B6876"/>
    <w:rsid w:val="008B6C55"/>
    <w:rsid w:val="008C02F2"/>
    <w:rsid w:val="008C086D"/>
    <w:rsid w:val="008C094B"/>
    <w:rsid w:val="008C16C0"/>
    <w:rsid w:val="008D1E43"/>
    <w:rsid w:val="008D63B3"/>
    <w:rsid w:val="008E1613"/>
    <w:rsid w:val="008E1D80"/>
    <w:rsid w:val="008E320F"/>
    <w:rsid w:val="008E3A73"/>
    <w:rsid w:val="008E6D83"/>
    <w:rsid w:val="008F0D7E"/>
    <w:rsid w:val="008F11AB"/>
    <w:rsid w:val="008F2AD1"/>
    <w:rsid w:val="008F4348"/>
    <w:rsid w:val="008F4893"/>
    <w:rsid w:val="008F513A"/>
    <w:rsid w:val="00900253"/>
    <w:rsid w:val="0090126D"/>
    <w:rsid w:val="009033C1"/>
    <w:rsid w:val="00904BA5"/>
    <w:rsid w:val="00904D87"/>
    <w:rsid w:val="00905843"/>
    <w:rsid w:val="00905989"/>
    <w:rsid w:val="00906206"/>
    <w:rsid w:val="00907388"/>
    <w:rsid w:val="00910439"/>
    <w:rsid w:val="009105F1"/>
    <w:rsid w:val="009107C4"/>
    <w:rsid w:val="00912ACF"/>
    <w:rsid w:val="00912FCE"/>
    <w:rsid w:val="009136A6"/>
    <w:rsid w:val="00913728"/>
    <w:rsid w:val="00914AC7"/>
    <w:rsid w:val="009153F5"/>
    <w:rsid w:val="009156C2"/>
    <w:rsid w:val="00920D3C"/>
    <w:rsid w:val="00924237"/>
    <w:rsid w:val="00924BA9"/>
    <w:rsid w:val="009254C4"/>
    <w:rsid w:val="009265BD"/>
    <w:rsid w:val="00926985"/>
    <w:rsid w:val="00930002"/>
    <w:rsid w:val="00930767"/>
    <w:rsid w:val="00930C9D"/>
    <w:rsid w:val="00935940"/>
    <w:rsid w:val="00937791"/>
    <w:rsid w:val="00937B5D"/>
    <w:rsid w:val="0094013A"/>
    <w:rsid w:val="00940EA7"/>
    <w:rsid w:val="009421C1"/>
    <w:rsid w:val="00942CED"/>
    <w:rsid w:val="0094526D"/>
    <w:rsid w:val="00945B97"/>
    <w:rsid w:val="0094620D"/>
    <w:rsid w:val="0094624A"/>
    <w:rsid w:val="00946915"/>
    <w:rsid w:val="009470C9"/>
    <w:rsid w:val="00950461"/>
    <w:rsid w:val="00951019"/>
    <w:rsid w:val="009523DA"/>
    <w:rsid w:val="00952630"/>
    <w:rsid w:val="009545B4"/>
    <w:rsid w:val="009560A0"/>
    <w:rsid w:val="00957028"/>
    <w:rsid w:val="009634DC"/>
    <w:rsid w:val="00964869"/>
    <w:rsid w:val="00964E96"/>
    <w:rsid w:val="0096671B"/>
    <w:rsid w:val="00966A96"/>
    <w:rsid w:val="00967927"/>
    <w:rsid w:val="009732CE"/>
    <w:rsid w:val="00973952"/>
    <w:rsid w:val="00974740"/>
    <w:rsid w:val="00975FA7"/>
    <w:rsid w:val="009764FD"/>
    <w:rsid w:val="00976615"/>
    <w:rsid w:val="00977CA3"/>
    <w:rsid w:val="00986F40"/>
    <w:rsid w:val="00986FAA"/>
    <w:rsid w:val="00990CC2"/>
    <w:rsid w:val="00991061"/>
    <w:rsid w:val="00993B0F"/>
    <w:rsid w:val="00995CFC"/>
    <w:rsid w:val="009A5107"/>
    <w:rsid w:val="009A7169"/>
    <w:rsid w:val="009B0018"/>
    <w:rsid w:val="009B16CA"/>
    <w:rsid w:val="009B1911"/>
    <w:rsid w:val="009B1C22"/>
    <w:rsid w:val="009B1D88"/>
    <w:rsid w:val="009B25A7"/>
    <w:rsid w:val="009B351D"/>
    <w:rsid w:val="009B63C6"/>
    <w:rsid w:val="009B71D1"/>
    <w:rsid w:val="009B7288"/>
    <w:rsid w:val="009C0072"/>
    <w:rsid w:val="009C0C8A"/>
    <w:rsid w:val="009C2648"/>
    <w:rsid w:val="009C5240"/>
    <w:rsid w:val="009C54BE"/>
    <w:rsid w:val="009C572B"/>
    <w:rsid w:val="009C7096"/>
    <w:rsid w:val="009D13F6"/>
    <w:rsid w:val="009D2DD8"/>
    <w:rsid w:val="009D323A"/>
    <w:rsid w:val="009D5B0D"/>
    <w:rsid w:val="009D6915"/>
    <w:rsid w:val="009D6AA0"/>
    <w:rsid w:val="009D6ED6"/>
    <w:rsid w:val="009E58DA"/>
    <w:rsid w:val="009E6C2D"/>
    <w:rsid w:val="009E7610"/>
    <w:rsid w:val="009F14C4"/>
    <w:rsid w:val="009F7FEA"/>
    <w:rsid w:val="00A010AB"/>
    <w:rsid w:val="00A02B62"/>
    <w:rsid w:val="00A05BBB"/>
    <w:rsid w:val="00A12DAB"/>
    <w:rsid w:val="00A12EAC"/>
    <w:rsid w:val="00A13C72"/>
    <w:rsid w:val="00A15B74"/>
    <w:rsid w:val="00A16974"/>
    <w:rsid w:val="00A2372E"/>
    <w:rsid w:val="00A24A5E"/>
    <w:rsid w:val="00A255AB"/>
    <w:rsid w:val="00A27961"/>
    <w:rsid w:val="00A31182"/>
    <w:rsid w:val="00A33A36"/>
    <w:rsid w:val="00A36A3B"/>
    <w:rsid w:val="00A413C4"/>
    <w:rsid w:val="00A427D2"/>
    <w:rsid w:val="00A445AD"/>
    <w:rsid w:val="00A451CD"/>
    <w:rsid w:val="00A45C26"/>
    <w:rsid w:val="00A46344"/>
    <w:rsid w:val="00A46ADE"/>
    <w:rsid w:val="00A50197"/>
    <w:rsid w:val="00A506A2"/>
    <w:rsid w:val="00A51739"/>
    <w:rsid w:val="00A51969"/>
    <w:rsid w:val="00A53254"/>
    <w:rsid w:val="00A56DB7"/>
    <w:rsid w:val="00A57BFF"/>
    <w:rsid w:val="00A611E6"/>
    <w:rsid w:val="00A61923"/>
    <w:rsid w:val="00A64F4F"/>
    <w:rsid w:val="00A67C27"/>
    <w:rsid w:val="00A70554"/>
    <w:rsid w:val="00A70845"/>
    <w:rsid w:val="00A736C4"/>
    <w:rsid w:val="00A744A0"/>
    <w:rsid w:val="00A745E1"/>
    <w:rsid w:val="00A751E9"/>
    <w:rsid w:val="00A75403"/>
    <w:rsid w:val="00A76C49"/>
    <w:rsid w:val="00A77310"/>
    <w:rsid w:val="00A8136A"/>
    <w:rsid w:val="00A821FF"/>
    <w:rsid w:val="00A83177"/>
    <w:rsid w:val="00A831DB"/>
    <w:rsid w:val="00A8377E"/>
    <w:rsid w:val="00A85E18"/>
    <w:rsid w:val="00A864F2"/>
    <w:rsid w:val="00A87A51"/>
    <w:rsid w:val="00A906A4"/>
    <w:rsid w:val="00A9577E"/>
    <w:rsid w:val="00A96723"/>
    <w:rsid w:val="00A97086"/>
    <w:rsid w:val="00AA4FE2"/>
    <w:rsid w:val="00AA7CE5"/>
    <w:rsid w:val="00AB4BD7"/>
    <w:rsid w:val="00AB4CE3"/>
    <w:rsid w:val="00AB4EE4"/>
    <w:rsid w:val="00AB5296"/>
    <w:rsid w:val="00AB5390"/>
    <w:rsid w:val="00AB552A"/>
    <w:rsid w:val="00AB663A"/>
    <w:rsid w:val="00AB789D"/>
    <w:rsid w:val="00AB7EAA"/>
    <w:rsid w:val="00AB7FFA"/>
    <w:rsid w:val="00AC00A6"/>
    <w:rsid w:val="00AC2512"/>
    <w:rsid w:val="00AC305F"/>
    <w:rsid w:val="00AC3EF8"/>
    <w:rsid w:val="00AC556D"/>
    <w:rsid w:val="00AC5ED7"/>
    <w:rsid w:val="00AC6060"/>
    <w:rsid w:val="00AD0B5F"/>
    <w:rsid w:val="00AD1B3F"/>
    <w:rsid w:val="00AD2B44"/>
    <w:rsid w:val="00AD2D00"/>
    <w:rsid w:val="00AD5943"/>
    <w:rsid w:val="00AD74F4"/>
    <w:rsid w:val="00AE13CF"/>
    <w:rsid w:val="00AE3636"/>
    <w:rsid w:val="00AE36E1"/>
    <w:rsid w:val="00AF0291"/>
    <w:rsid w:val="00AF1D54"/>
    <w:rsid w:val="00AF1EBB"/>
    <w:rsid w:val="00AF34A6"/>
    <w:rsid w:val="00AF3C2C"/>
    <w:rsid w:val="00AF40DD"/>
    <w:rsid w:val="00AF57B9"/>
    <w:rsid w:val="00AF7E6E"/>
    <w:rsid w:val="00B0031F"/>
    <w:rsid w:val="00B006DC"/>
    <w:rsid w:val="00B03633"/>
    <w:rsid w:val="00B049F0"/>
    <w:rsid w:val="00B04F68"/>
    <w:rsid w:val="00B079E7"/>
    <w:rsid w:val="00B10B28"/>
    <w:rsid w:val="00B11449"/>
    <w:rsid w:val="00B124FA"/>
    <w:rsid w:val="00B12540"/>
    <w:rsid w:val="00B12955"/>
    <w:rsid w:val="00B14B4A"/>
    <w:rsid w:val="00B16979"/>
    <w:rsid w:val="00B208A5"/>
    <w:rsid w:val="00B2295C"/>
    <w:rsid w:val="00B2335A"/>
    <w:rsid w:val="00B2712F"/>
    <w:rsid w:val="00B3097C"/>
    <w:rsid w:val="00B31C96"/>
    <w:rsid w:val="00B3288A"/>
    <w:rsid w:val="00B33026"/>
    <w:rsid w:val="00B33270"/>
    <w:rsid w:val="00B418FA"/>
    <w:rsid w:val="00B43E01"/>
    <w:rsid w:val="00B44CFF"/>
    <w:rsid w:val="00B44EDA"/>
    <w:rsid w:val="00B479D5"/>
    <w:rsid w:val="00B50ACC"/>
    <w:rsid w:val="00B514DE"/>
    <w:rsid w:val="00B54415"/>
    <w:rsid w:val="00B54426"/>
    <w:rsid w:val="00B55D59"/>
    <w:rsid w:val="00B55EEB"/>
    <w:rsid w:val="00B57A58"/>
    <w:rsid w:val="00B57FF0"/>
    <w:rsid w:val="00B606F3"/>
    <w:rsid w:val="00B627F6"/>
    <w:rsid w:val="00B632ED"/>
    <w:rsid w:val="00B64115"/>
    <w:rsid w:val="00B65ED7"/>
    <w:rsid w:val="00B67B08"/>
    <w:rsid w:val="00B71613"/>
    <w:rsid w:val="00B73525"/>
    <w:rsid w:val="00B74541"/>
    <w:rsid w:val="00B74AEA"/>
    <w:rsid w:val="00B82EB1"/>
    <w:rsid w:val="00B83494"/>
    <w:rsid w:val="00B86E5B"/>
    <w:rsid w:val="00B876BA"/>
    <w:rsid w:val="00B87851"/>
    <w:rsid w:val="00B903F8"/>
    <w:rsid w:val="00B91513"/>
    <w:rsid w:val="00B93C54"/>
    <w:rsid w:val="00BA0C23"/>
    <w:rsid w:val="00BA3017"/>
    <w:rsid w:val="00BA39F0"/>
    <w:rsid w:val="00BA76DE"/>
    <w:rsid w:val="00BB0BC3"/>
    <w:rsid w:val="00BB2A3C"/>
    <w:rsid w:val="00BB2FCF"/>
    <w:rsid w:val="00BB529C"/>
    <w:rsid w:val="00BB52F0"/>
    <w:rsid w:val="00BB5516"/>
    <w:rsid w:val="00BB5B70"/>
    <w:rsid w:val="00BB681D"/>
    <w:rsid w:val="00BB701E"/>
    <w:rsid w:val="00BC11AD"/>
    <w:rsid w:val="00BC18F3"/>
    <w:rsid w:val="00BC35DD"/>
    <w:rsid w:val="00BC438B"/>
    <w:rsid w:val="00BC538E"/>
    <w:rsid w:val="00BC6176"/>
    <w:rsid w:val="00BC7302"/>
    <w:rsid w:val="00BD0200"/>
    <w:rsid w:val="00BD0550"/>
    <w:rsid w:val="00BD077A"/>
    <w:rsid w:val="00BD0AF0"/>
    <w:rsid w:val="00BD2007"/>
    <w:rsid w:val="00BD2339"/>
    <w:rsid w:val="00BD43A6"/>
    <w:rsid w:val="00BD4728"/>
    <w:rsid w:val="00BD57FF"/>
    <w:rsid w:val="00BD6EC6"/>
    <w:rsid w:val="00BD723F"/>
    <w:rsid w:val="00BD76C2"/>
    <w:rsid w:val="00BE123E"/>
    <w:rsid w:val="00BE1A0D"/>
    <w:rsid w:val="00BE1C9D"/>
    <w:rsid w:val="00BE3B21"/>
    <w:rsid w:val="00BE4ECD"/>
    <w:rsid w:val="00BE70F2"/>
    <w:rsid w:val="00BE7927"/>
    <w:rsid w:val="00BF2DCE"/>
    <w:rsid w:val="00BF4DF3"/>
    <w:rsid w:val="00BF636C"/>
    <w:rsid w:val="00BF6A63"/>
    <w:rsid w:val="00C0057A"/>
    <w:rsid w:val="00C006A7"/>
    <w:rsid w:val="00C02C8B"/>
    <w:rsid w:val="00C03180"/>
    <w:rsid w:val="00C03A9D"/>
    <w:rsid w:val="00C05EEF"/>
    <w:rsid w:val="00C065D2"/>
    <w:rsid w:val="00C074EE"/>
    <w:rsid w:val="00C11248"/>
    <w:rsid w:val="00C12FB6"/>
    <w:rsid w:val="00C13D6A"/>
    <w:rsid w:val="00C1494B"/>
    <w:rsid w:val="00C14CB5"/>
    <w:rsid w:val="00C14DE0"/>
    <w:rsid w:val="00C17C73"/>
    <w:rsid w:val="00C202E3"/>
    <w:rsid w:val="00C20D46"/>
    <w:rsid w:val="00C211D3"/>
    <w:rsid w:val="00C21D17"/>
    <w:rsid w:val="00C225D8"/>
    <w:rsid w:val="00C234C2"/>
    <w:rsid w:val="00C23A3B"/>
    <w:rsid w:val="00C27664"/>
    <w:rsid w:val="00C30AC9"/>
    <w:rsid w:val="00C30C5B"/>
    <w:rsid w:val="00C3280E"/>
    <w:rsid w:val="00C33867"/>
    <w:rsid w:val="00C35764"/>
    <w:rsid w:val="00C35FAC"/>
    <w:rsid w:val="00C36944"/>
    <w:rsid w:val="00C3769B"/>
    <w:rsid w:val="00C37A8D"/>
    <w:rsid w:val="00C401A5"/>
    <w:rsid w:val="00C40C84"/>
    <w:rsid w:val="00C43B9E"/>
    <w:rsid w:val="00C45D44"/>
    <w:rsid w:val="00C46AFB"/>
    <w:rsid w:val="00C5044A"/>
    <w:rsid w:val="00C55D2E"/>
    <w:rsid w:val="00C5668D"/>
    <w:rsid w:val="00C570CA"/>
    <w:rsid w:val="00C610E2"/>
    <w:rsid w:val="00C61480"/>
    <w:rsid w:val="00C638A8"/>
    <w:rsid w:val="00C63C54"/>
    <w:rsid w:val="00C644D0"/>
    <w:rsid w:val="00C64DB6"/>
    <w:rsid w:val="00C6524B"/>
    <w:rsid w:val="00C65374"/>
    <w:rsid w:val="00C65404"/>
    <w:rsid w:val="00C661CC"/>
    <w:rsid w:val="00C665F0"/>
    <w:rsid w:val="00C66639"/>
    <w:rsid w:val="00C666F9"/>
    <w:rsid w:val="00C67CC8"/>
    <w:rsid w:val="00C713E6"/>
    <w:rsid w:val="00C73529"/>
    <w:rsid w:val="00C7427C"/>
    <w:rsid w:val="00C75157"/>
    <w:rsid w:val="00C75451"/>
    <w:rsid w:val="00C763F4"/>
    <w:rsid w:val="00C76738"/>
    <w:rsid w:val="00C77A0B"/>
    <w:rsid w:val="00C77C7A"/>
    <w:rsid w:val="00C8241A"/>
    <w:rsid w:val="00C828E6"/>
    <w:rsid w:val="00C856A4"/>
    <w:rsid w:val="00C86C79"/>
    <w:rsid w:val="00C87002"/>
    <w:rsid w:val="00C9276F"/>
    <w:rsid w:val="00C93AB3"/>
    <w:rsid w:val="00C95D06"/>
    <w:rsid w:val="00C962E7"/>
    <w:rsid w:val="00C9632C"/>
    <w:rsid w:val="00C96FB8"/>
    <w:rsid w:val="00C97552"/>
    <w:rsid w:val="00C9759F"/>
    <w:rsid w:val="00C97DB7"/>
    <w:rsid w:val="00CA21C6"/>
    <w:rsid w:val="00CA4E7C"/>
    <w:rsid w:val="00CA5810"/>
    <w:rsid w:val="00CA6518"/>
    <w:rsid w:val="00CA6E08"/>
    <w:rsid w:val="00CA73EA"/>
    <w:rsid w:val="00CB0AF7"/>
    <w:rsid w:val="00CB12FB"/>
    <w:rsid w:val="00CB5DB8"/>
    <w:rsid w:val="00CB7E29"/>
    <w:rsid w:val="00CC061F"/>
    <w:rsid w:val="00CC2225"/>
    <w:rsid w:val="00CC571A"/>
    <w:rsid w:val="00CC75FE"/>
    <w:rsid w:val="00CD1B3D"/>
    <w:rsid w:val="00CD3200"/>
    <w:rsid w:val="00CD329C"/>
    <w:rsid w:val="00CD4D76"/>
    <w:rsid w:val="00CD4D7C"/>
    <w:rsid w:val="00CD5744"/>
    <w:rsid w:val="00CD5E16"/>
    <w:rsid w:val="00CD76F5"/>
    <w:rsid w:val="00CD7BF7"/>
    <w:rsid w:val="00CE032C"/>
    <w:rsid w:val="00CE0C46"/>
    <w:rsid w:val="00CE0F14"/>
    <w:rsid w:val="00CE234B"/>
    <w:rsid w:val="00CE3BE1"/>
    <w:rsid w:val="00CE57F4"/>
    <w:rsid w:val="00CF0AEC"/>
    <w:rsid w:val="00CF1B82"/>
    <w:rsid w:val="00CF1BDB"/>
    <w:rsid w:val="00CF3B5A"/>
    <w:rsid w:val="00D03B03"/>
    <w:rsid w:val="00D104E8"/>
    <w:rsid w:val="00D1089A"/>
    <w:rsid w:val="00D11AB4"/>
    <w:rsid w:val="00D12211"/>
    <w:rsid w:val="00D13528"/>
    <w:rsid w:val="00D145C3"/>
    <w:rsid w:val="00D16AE6"/>
    <w:rsid w:val="00D16E75"/>
    <w:rsid w:val="00D17EBC"/>
    <w:rsid w:val="00D22090"/>
    <w:rsid w:val="00D228CC"/>
    <w:rsid w:val="00D24EDF"/>
    <w:rsid w:val="00D25A0D"/>
    <w:rsid w:val="00D26BCE"/>
    <w:rsid w:val="00D27855"/>
    <w:rsid w:val="00D30BDE"/>
    <w:rsid w:val="00D31329"/>
    <w:rsid w:val="00D313A6"/>
    <w:rsid w:val="00D32E31"/>
    <w:rsid w:val="00D35996"/>
    <w:rsid w:val="00D36195"/>
    <w:rsid w:val="00D4151C"/>
    <w:rsid w:val="00D44508"/>
    <w:rsid w:val="00D4499D"/>
    <w:rsid w:val="00D45683"/>
    <w:rsid w:val="00D45ABC"/>
    <w:rsid w:val="00D47556"/>
    <w:rsid w:val="00D50802"/>
    <w:rsid w:val="00D5101E"/>
    <w:rsid w:val="00D519AF"/>
    <w:rsid w:val="00D54083"/>
    <w:rsid w:val="00D5764C"/>
    <w:rsid w:val="00D57E76"/>
    <w:rsid w:val="00D615DE"/>
    <w:rsid w:val="00D632D9"/>
    <w:rsid w:val="00D656F9"/>
    <w:rsid w:val="00D659BE"/>
    <w:rsid w:val="00D66392"/>
    <w:rsid w:val="00D6762C"/>
    <w:rsid w:val="00D7219C"/>
    <w:rsid w:val="00D7279A"/>
    <w:rsid w:val="00D738F4"/>
    <w:rsid w:val="00D754BA"/>
    <w:rsid w:val="00D77C6F"/>
    <w:rsid w:val="00D77E9F"/>
    <w:rsid w:val="00D77F1A"/>
    <w:rsid w:val="00D80B13"/>
    <w:rsid w:val="00D8428C"/>
    <w:rsid w:val="00D85B5C"/>
    <w:rsid w:val="00D86073"/>
    <w:rsid w:val="00D90670"/>
    <w:rsid w:val="00D92483"/>
    <w:rsid w:val="00D929D5"/>
    <w:rsid w:val="00D92D12"/>
    <w:rsid w:val="00D94DD6"/>
    <w:rsid w:val="00D96013"/>
    <w:rsid w:val="00D96431"/>
    <w:rsid w:val="00D97717"/>
    <w:rsid w:val="00DA0CE1"/>
    <w:rsid w:val="00DA0D61"/>
    <w:rsid w:val="00DA1431"/>
    <w:rsid w:val="00DA158D"/>
    <w:rsid w:val="00DA36B2"/>
    <w:rsid w:val="00DA3A7A"/>
    <w:rsid w:val="00DA571D"/>
    <w:rsid w:val="00DA6F9B"/>
    <w:rsid w:val="00DB2693"/>
    <w:rsid w:val="00DB4CEB"/>
    <w:rsid w:val="00DB5220"/>
    <w:rsid w:val="00DB5A86"/>
    <w:rsid w:val="00DB6753"/>
    <w:rsid w:val="00DC071C"/>
    <w:rsid w:val="00DC11F9"/>
    <w:rsid w:val="00DC1D71"/>
    <w:rsid w:val="00DC2C70"/>
    <w:rsid w:val="00DC30C6"/>
    <w:rsid w:val="00DC6321"/>
    <w:rsid w:val="00DC6DCF"/>
    <w:rsid w:val="00DD0A4E"/>
    <w:rsid w:val="00DD3961"/>
    <w:rsid w:val="00DD3EC1"/>
    <w:rsid w:val="00DD41BC"/>
    <w:rsid w:val="00DD63EA"/>
    <w:rsid w:val="00DE0A7D"/>
    <w:rsid w:val="00DE22EF"/>
    <w:rsid w:val="00DE29B6"/>
    <w:rsid w:val="00DE31D4"/>
    <w:rsid w:val="00DE55C4"/>
    <w:rsid w:val="00DE5B59"/>
    <w:rsid w:val="00DE5F75"/>
    <w:rsid w:val="00DE61F6"/>
    <w:rsid w:val="00DE63C6"/>
    <w:rsid w:val="00DF1F78"/>
    <w:rsid w:val="00DF229E"/>
    <w:rsid w:val="00DF25B7"/>
    <w:rsid w:val="00DF3AB2"/>
    <w:rsid w:val="00DF5642"/>
    <w:rsid w:val="00DF60FD"/>
    <w:rsid w:val="00E00AB3"/>
    <w:rsid w:val="00E00F07"/>
    <w:rsid w:val="00E03B33"/>
    <w:rsid w:val="00E05BD4"/>
    <w:rsid w:val="00E072F8"/>
    <w:rsid w:val="00E1036C"/>
    <w:rsid w:val="00E1184C"/>
    <w:rsid w:val="00E12AED"/>
    <w:rsid w:val="00E12C31"/>
    <w:rsid w:val="00E13BD0"/>
    <w:rsid w:val="00E2267A"/>
    <w:rsid w:val="00E24AD6"/>
    <w:rsid w:val="00E24F49"/>
    <w:rsid w:val="00E25139"/>
    <w:rsid w:val="00E25628"/>
    <w:rsid w:val="00E25A2C"/>
    <w:rsid w:val="00E2611E"/>
    <w:rsid w:val="00E26D07"/>
    <w:rsid w:val="00E27442"/>
    <w:rsid w:val="00E32419"/>
    <w:rsid w:val="00E3753A"/>
    <w:rsid w:val="00E43243"/>
    <w:rsid w:val="00E4385F"/>
    <w:rsid w:val="00E43C41"/>
    <w:rsid w:val="00E43CBF"/>
    <w:rsid w:val="00E44536"/>
    <w:rsid w:val="00E4714C"/>
    <w:rsid w:val="00E47356"/>
    <w:rsid w:val="00E5071E"/>
    <w:rsid w:val="00E51DEA"/>
    <w:rsid w:val="00E544E5"/>
    <w:rsid w:val="00E57890"/>
    <w:rsid w:val="00E64946"/>
    <w:rsid w:val="00E652AD"/>
    <w:rsid w:val="00E6646E"/>
    <w:rsid w:val="00E70512"/>
    <w:rsid w:val="00E706A7"/>
    <w:rsid w:val="00E71F98"/>
    <w:rsid w:val="00E72BE5"/>
    <w:rsid w:val="00E72E85"/>
    <w:rsid w:val="00E73DE6"/>
    <w:rsid w:val="00E73E0D"/>
    <w:rsid w:val="00E746D7"/>
    <w:rsid w:val="00E77747"/>
    <w:rsid w:val="00E811D8"/>
    <w:rsid w:val="00E81655"/>
    <w:rsid w:val="00E82B9C"/>
    <w:rsid w:val="00E84F03"/>
    <w:rsid w:val="00E85481"/>
    <w:rsid w:val="00E85790"/>
    <w:rsid w:val="00E867CF"/>
    <w:rsid w:val="00E86B31"/>
    <w:rsid w:val="00E86CC1"/>
    <w:rsid w:val="00E949A6"/>
    <w:rsid w:val="00E95010"/>
    <w:rsid w:val="00E9631B"/>
    <w:rsid w:val="00E97194"/>
    <w:rsid w:val="00E97B71"/>
    <w:rsid w:val="00EA0C39"/>
    <w:rsid w:val="00EA1A2C"/>
    <w:rsid w:val="00EA20C0"/>
    <w:rsid w:val="00EA3061"/>
    <w:rsid w:val="00EA43AE"/>
    <w:rsid w:val="00EA4574"/>
    <w:rsid w:val="00EA4BC6"/>
    <w:rsid w:val="00EA5B83"/>
    <w:rsid w:val="00EA6197"/>
    <w:rsid w:val="00EA6484"/>
    <w:rsid w:val="00EA6C9F"/>
    <w:rsid w:val="00EA6E9A"/>
    <w:rsid w:val="00EA7462"/>
    <w:rsid w:val="00EA7DE4"/>
    <w:rsid w:val="00EB0390"/>
    <w:rsid w:val="00EB0B64"/>
    <w:rsid w:val="00EB2713"/>
    <w:rsid w:val="00EB34E0"/>
    <w:rsid w:val="00EB4AD8"/>
    <w:rsid w:val="00EB509B"/>
    <w:rsid w:val="00EB63FE"/>
    <w:rsid w:val="00EB65FC"/>
    <w:rsid w:val="00EB7640"/>
    <w:rsid w:val="00EC0606"/>
    <w:rsid w:val="00EC077D"/>
    <w:rsid w:val="00EC292F"/>
    <w:rsid w:val="00EC358E"/>
    <w:rsid w:val="00EC3B9E"/>
    <w:rsid w:val="00EC44CD"/>
    <w:rsid w:val="00EC4910"/>
    <w:rsid w:val="00EC5B57"/>
    <w:rsid w:val="00EC63DF"/>
    <w:rsid w:val="00EC6AE7"/>
    <w:rsid w:val="00ED1636"/>
    <w:rsid w:val="00ED1D76"/>
    <w:rsid w:val="00ED39A0"/>
    <w:rsid w:val="00ED5BEA"/>
    <w:rsid w:val="00EE1AEA"/>
    <w:rsid w:val="00EE24C3"/>
    <w:rsid w:val="00EE2D6C"/>
    <w:rsid w:val="00EE46C8"/>
    <w:rsid w:val="00EE4CD2"/>
    <w:rsid w:val="00EE55B0"/>
    <w:rsid w:val="00EE6404"/>
    <w:rsid w:val="00EE6B08"/>
    <w:rsid w:val="00EE7724"/>
    <w:rsid w:val="00EF0B2E"/>
    <w:rsid w:val="00EF1638"/>
    <w:rsid w:val="00EF3307"/>
    <w:rsid w:val="00EF54CB"/>
    <w:rsid w:val="00EF5539"/>
    <w:rsid w:val="00F00AA2"/>
    <w:rsid w:val="00F00AE8"/>
    <w:rsid w:val="00F025DD"/>
    <w:rsid w:val="00F0424B"/>
    <w:rsid w:val="00F051D6"/>
    <w:rsid w:val="00F058DF"/>
    <w:rsid w:val="00F10523"/>
    <w:rsid w:val="00F114B8"/>
    <w:rsid w:val="00F143AA"/>
    <w:rsid w:val="00F15E0A"/>
    <w:rsid w:val="00F168C9"/>
    <w:rsid w:val="00F17580"/>
    <w:rsid w:val="00F21623"/>
    <w:rsid w:val="00F21717"/>
    <w:rsid w:val="00F235C2"/>
    <w:rsid w:val="00F23C09"/>
    <w:rsid w:val="00F258D2"/>
    <w:rsid w:val="00F25946"/>
    <w:rsid w:val="00F26398"/>
    <w:rsid w:val="00F2707C"/>
    <w:rsid w:val="00F27511"/>
    <w:rsid w:val="00F30473"/>
    <w:rsid w:val="00F30756"/>
    <w:rsid w:val="00F31946"/>
    <w:rsid w:val="00F33A8C"/>
    <w:rsid w:val="00F35140"/>
    <w:rsid w:val="00F355BC"/>
    <w:rsid w:val="00F35973"/>
    <w:rsid w:val="00F361E2"/>
    <w:rsid w:val="00F375FB"/>
    <w:rsid w:val="00F37756"/>
    <w:rsid w:val="00F377B2"/>
    <w:rsid w:val="00F37DD1"/>
    <w:rsid w:val="00F40265"/>
    <w:rsid w:val="00F415AA"/>
    <w:rsid w:val="00F42597"/>
    <w:rsid w:val="00F42C62"/>
    <w:rsid w:val="00F44587"/>
    <w:rsid w:val="00F45B23"/>
    <w:rsid w:val="00F46462"/>
    <w:rsid w:val="00F475D7"/>
    <w:rsid w:val="00F47CCB"/>
    <w:rsid w:val="00F51FDB"/>
    <w:rsid w:val="00F523DD"/>
    <w:rsid w:val="00F5504D"/>
    <w:rsid w:val="00F55335"/>
    <w:rsid w:val="00F56AB9"/>
    <w:rsid w:val="00F60CAA"/>
    <w:rsid w:val="00F612C2"/>
    <w:rsid w:val="00F63C14"/>
    <w:rsid w:val="00F64B75"/>
    <w:rsid w:val="00F64EC3"/>
    <w:rsid w:val="00F65BA3"/>
    <w:rsid w:val="00F66772"/>
    <w:rsid w:val="00F728BB"/>
    <w:rsid w:val="00F733AA"/>
    <w:rsid w:val="00F737D8"/>
    <w:rsid w:val="00F76A62"/>
    <w:rsid w:val="00F772A3"/>
    <w:rsid w:val="00F800BC"/>
    <w:rsid w:val="00F83098"/>
    <w:rsid w:val="00F84376"/>
    <w:rsid w:val="00F843A4"/>
    <w:rsid w:val="00F848C2"/>
    <w:rsid w:val="00F8776A"/>
    <w:rsid w:val="00F9252C"/>
    <w:rsid w:val="00F93F4B"/>
    <w:rsid w:val="00F9716F"/>
    <w:rsid w:val="00F97CEC"/>
    <w:rsid w:val="00FA2A49"/>
    <w:rsid w:val="00FB07D6"/>
    <w:rsid w:val="00FB21E1"/>
    <w:rsid w:val="00FB2DB3"/>
    <w:rsid w:val="00FB4C32"/>
    <w:rsid w:val="00FB6FE9"/>
    <w:rsid w:val="00FC035F"/>
    <w:rsid w:val="00FC0617"/>
    <w:rsid w:val="00FC0C35"/>
    <w:rsid w:val="00FC1D03"/>
    <w:rsid w:val="00FC20FF"/>
    <w:rsid w:val="00FC6216"/>
    <w:rsid w:val="00FC63AB"/>
    <w:rsid w:val="00FC6F6C"/>
    <w:rsid w:val="00FD2174"/>
    <w:rsid w:val="00FD2A92"/>
    <w:rsid w:val="00FD3218"/>
    <w:rsid w:val="00FD50E3"/>
    <w:rsid w:val="00FD5A25"/>
    <w:rsid w:val="00FD7986"/>
    <w:rsid w:val="00FE0266"/>
    <w:rsid w:val="00FE038A"/>
    <w:rsid w:val="00FE26BD"/>
    <w:rsid w:val="00FE3554"/>
    <w:rsid w:val="00FE3B07"/>
    <w:rsid w:val="00FE4481"/>
    <w:rsid w:val="00FE6A01"/>
    <w:rsid w:val="00FE7BB5"/>
    <w:rsid w:val="00FE7CCD"/>
    <w:rsid w:val="00FF0724"/>
    <w:rsid w:val="00FF1653"/>
    <w:rsid w:val="00FF3D51"/>
    <w:rsid w:val="00FF3F7A"/>
    <w:rsid w:val="00FF5382"/>
    <w:rsid w:val="00FF57A7"/>
    <w:rsid w:val="00FF5C4B"/>
    <w:rsid w:val="00FF79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2566E"/>
  <w15:chartTrackingRefBased/>
  <w15:docId w15:val="{16E50145-70F2-444C-9C7E-070AABD0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C6"/>
    <w:pPr>
      <w:spacing w:after="120"/>
    </w:pPr>
    <w:rPr>
      <w:rFonts w:ascii="Segoe UI" w:hAnsi="Segoe UI" w:cs="Segoe UI"/>
      <w:sz w:val="20"/>
      <w14:ligatures w14:val="standardContextual"/>
    </w:rPr>
  </w:style>
  <w:style w:type="paragraph" w:styleId="Heading1">
    <w:name w:val="heading 1"/>
    <w:basedOn w:val="Normal"/>
    <w:next w:val="Normal"/>
    <w:link w:val="Heading1Char"/>
    <w:uiPriority w:val="9"/>
    <w:qFormat/>
    <w:rsid w:val="009B63C6"/>
    <w:pPr>
      <w:keepNext/>
      <w:keepLines/>
      <w:pageBreakBefore/>
      <w:numPr>
        <w:numId w:val="38"/>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9B63C6"/>
    <w:pPr>
      <w:keepNext/>
      <w:keepLines/>
      <w:numPr>
        <w:ilvl w:val="1"/>
        <w:numId w:val="38"/>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9B63C6"/>
    <w:pPr>
      <w:keepNext/>
      <w:keepLines/>
      <w:numPr>
        <w:ilvl w:val="2"/>
        <w:numId w:val="38"/>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9B63C6"/>
    <w:pPr>
      <w:numPr>
        <w:ilvl w:val="3"/>
      </w:numPr>
      <w:spacing w:before="240"/>
      <w:outlineLvl w:val="3"/>
    </w:pPr>
  </w:style>
  <w:style w:type="paragraph" w:styleId="Heading5">
    <w:name w:val="heading 5"/>
    <w:basedOn w:val="Normal"/>
    <w:next w:val="Normal"/>
    <w:link w:val="Heading5Char"/>
    <w:uiPriority w:val="9"/>
    <w:unhideWhenUsed/>
    <w:qFormat/>
    <w:rsid w:val="009B63C6"/>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9B63C6"/>
    <w:pPr>
      <w:keepNext/>
      <w:keepLines/>
      <w:numPr>
        <w:ilvl w:val="5"/>
        <w:numId w:val="38"/>
      </w:numPr>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B63C6"/>
    <w:pPr>
      <w:keepNext/>
      <w:keepLines/>
      <w:numPr>
        <w:ilvl w:val="6"/>
        <w:numId w:val="38"/>
      </w:numPr>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B63C6"/>
    <w:pPr>
      <w:keepNext/>
      <w:keepLines/>
      <w:numPr>
        <w:ilvl w:val="7"/>
        <w:numId w:val="3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B63C6"/>
    <w:pPr>
      <w:keepNext/>
      <w:keepLines/>
      <w:numPr>
        <w:ilvl w:val="8"/>
        <w:numId w:val="3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3C6"/>
    <w:rPr>
      <w:rFonts w:ascii="Segoe UI Semibold" w:eastAsiaTheme="majorEastAsia" w:hAnsi="Segoe UI Semibold" w:cs="Segoe UI Semibold"/>
      <w:color w:val="0078D4"/>
      <w:sz w:val="32"/>
      <w:szCs w:val="32"/>
      <w14:ligatures w14:val="standardContextual"/>
    </w:rPr>
  </w:style>
  <w:style w:type="paragraph" w:customStyle="1" w:styleId="Appendix">
    <w:name w:val="Appendix"/>
    <w:basedOn w:val="Heading1"/>
    <w:link w:val="AppendixChar"/>
    <w:qFormat/>
    <w:rsid w:val="009B63C6"/>
    <w:pPr>
      <w:numPr>
        <w:numId w:val="35"/>
      </w:numPr>
    </w:pPr>
    <w:rPr>
      <w:sz w:val="28"/>
      <w:szCs w:val="28"/>
    </w:rPr>
  </w:style>
  <w:style w:type="character" w:customStyle="1" w:styleId="AppendixChar">
    <w:name w:val="Appendix Char"/>
    <w:basedOn w:val="Heading1Char"/>
    <w:link w:val="Appendix"/>
    <w:rsid w:val="009B63C6"/>
    <w:rPr>
      <w:rFonts w:ascii="Segoe UI Semibold" w:eastAsiaTheme="majorEastAsia" w:hAnsi="Segoe UI Semibold" w:cs="Segoe UI Semibold"/>
      <w:color w:val="0078D4"/>
      <w:sz w:val="28"/>
      <w:szCs w:val="28"/>
      <w14:ligatures w14:val="standardContextual"/>
    </w:rPr>
  </w:style>
  <w:style w:type="paragraph" w:styleId="BalloonText">
    <w:name w:val="Balloon Text"/>
    <w:basedOn w:val="Normal"/>
    <w:link w:val="BalloonTextChar"/>
    <w:uiPriority w:val="99"/>
    <w:semiHidden/>
    <w:unhideWhenUsed/>
    <w:rsid w:val="009B63C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9B63C6"/>
    <w:rPr>
      <w:rFonts w:ascii="Segoe UI" w:hAnsi="Segoe UI" w:cs="Segoe UI"/>
      <w:sz w:val="18"/>
      <w:szCs w:val="18"/>
      <w14:ligatures w14:val="standardContextual"/>
    </w:rPr>
  </w:style>
  <w:style w:type="paragraph" w:styleId="Caption">
    <w:name w:val="caption"/>
    <w:basedOn w:val="Normal"/>
    <w:next w:val="Normal"/>
    <w:uiPriority w:val="35"/>
    <w:unhideWhenUsed/>
    <w:qFormat/>
    <w:rsid w:val="009B63C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B63C6"/>
    <w:rPr>
      <w:sz w:val="16"/>
      <w:szCs w:val="16"/>
    </w:rPr>
  </w:style>
  <w:style w:type="paragraph" w:styleId="CommentText">
    <w:name w:val="annotation text"/>
    <w:basedOn w:val="Normal"/>
    <w:link w:val="CommentTextChar"/>
    <w:uiPriority w:val="99"/>
    <w:unhideWhenUsed/>
    <w:rsid w:val="009B63C6"/>
    <w:pPr>
      <w:spacing w:line="240" w:lineRule="auto"/>
    </w:pPr>
  </w:style>
  <w:style w:type="character" w:customStyle="1" w:styleId="CommentTextChar">
    <w:name w:val="Comment Text Char"/>
    <w:basedOn w:val="DefaultParagraphFont"/>
    <w:link w:val="CommentText"/>
    <w:uiPriority w:val="99"/>
    <w:rsid w:val="009B63C6"/>
    <w:rPr>
      <w:rFonts w:ascii="Segoe UI" w:hAnsi="Segoe UI" w:cs="Segoe UI"/>
      <w:sz w:val="20"/>
      <w14:ligatures w14:val="standardContextual"/>
    </w:rPr>
  </w:style>
  <w:style w:type="paragraph" w:styleId="CommentSubject">
    <w:name w:val="annotation subject"/>
    <w:basedOn w:val="CommentText"/>
    <w:next w:val="CommentText"/>
    <w:link w:val="CommentSubjectChar"/>
    <w:uiPriority w:val="99"/>
    <w:semiHidden/>
    <w:unhideWhenUsed/>
    <w:rsid w:val="009B63C6"/>
    <w:rPr>
      <w:b/>
      <w:bCs/>
    </w:rPr>
  </w:style>
  <w:style w:type="character" w:customStyle="1" w:styleId="CommentSubjectChar">
    <w:name w:val="Comment Subject Char"/>
    <w:basedOn w:val="CommentTextChar"/>
    <w:link w:val="CommentSubject"/>
    <w:uiPriority w:val="99"/>
    <w:semiHidden/>
    <w:rsid w:val="009B63C6"/>
    <w:rPr>
      <w:rFonts w:ascii="Segoe UI" w:hAnsi="Segoe UI" w:cs="Segoe UI"/>
      <w:b/>
      <w:bCs/>
      <w:sz w:val="20"/>
      <w14:ligatures w14:val="standardContextual"/>
    </w:rPr>
  </w:style>
  <w:style w:type="character" w:styleId="FollowedHyperlink">
    <w:name w:val="FollowedHyperlink"/>
    <w:basedOn w:val="DefaultParagraphFont"/>
    <w:uiPriority w:val="99"/>
    <w:semiHidden/>
    <w:unhideWhenUsed/>
    <w:rsid w:val="009B63C6"/>
    <w:rPr>
      <w:color w:val="954F72" w:themeColor="followedHyperlink"/>
      <w:u w:val="single"/>
    </w:rPr>
  </w:style>
  <w:style w:type="paragraph" w:styleId="Footer">
    <w:name w:val="footer"/>
    <w:basedOn w:val="Normal"/>
    <w:link w:val="FooterChar"/>
    <w:uiPriority w:val="99"/>
    <w:unhideWhenUsed/>
    <w:qFormat/>
    <w:rsid w:val="009B6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3C6"/>
    <w:rPr>
      <w:rFonts w:ascii="Segoe UI" w:hAnsi="Segoe UI" w:cs="Segoe UI"/>
      <w:sz w:val="20"/>
      <w14:ligatures w14:val="standardContextual"/>
    </w:rPr>
  </w:style>
  <w:style w:type="character" w:styleId="FootnoteReference">
    <w:name w:val="footnote reference"/>
    <w:basedOn w:val="DefaultParagraphFont"/>
    <w:uiPriority w:val="99"/>
    <w:semiHidden/>
    <w:unhideWhenUsed/>
    <w:rsid w:val="009B63C6"/>
    <w:rPr>
      <w:vertAlign w:val="superscript"/>
    </w:rPr>
  </w:style>
  <w:style w:type="paragraph" w:styleId="FootnoteText">
    <w:name w:val="footnote text"/>
    <w:basedOn w:val="Normal"/>
    <w:link w:val="FootnoteTextChar"/>
    <w:uiPriority w:val="99"/>
    <w:semiHidden/>
    <w:unhideWhenUsed/>
    <w:rsid w:val="009B63C6"/>
    <w:pPr>
      <w:spacing w:after="0" w:line="240" w:lineRule="auto"/>
    </w:pPr>
  </w:style>
  <w:style w:type="character" w:customStyle="1" w:styleId="FootnoteTextChar">
    <w:name w:val="Footnote Text Char"/>
    <w:basedOn w:val="DefaultParagraphFont"/>
    <w:link w:val="FootnoteText"/>
    <w:uiPriority w:val="99"/>
    <w:semiHidden/>
    <w:rsid w:val="009B63C6"/>
    <w:rPr>
      <w:rFonts w:ascii="Segoe UI" w:hAnsi="Segoe UI" w:cs="Segoe UI"/>
      <w:sz w:val="20"/>
      <w14:ligatures w14:val="standardContextual"/>
    </w:rPr>
  </w:style>
  <w:style w:type="table" w:styleId="GridTable1Light-Accent6">
    <w:name w:val="Grid Table 1 Light Accent 6"/>
    <w:basedOn w:val="TableNormal"/>
    <w:uiPriority w:val="46"/>
    <w:rsid w:val="009B63C6"/>
    <w:pPr>
      <w:spacing w:after="0" w:line="240" w:lineRule="auto"/>
    </w:pPr>
    <w:rPr>
      <w:kern w:val="2"/>
      <w:sz w:val="20"/>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B63C6"/>
    <w:pPr>
      <w:spacing w:after="0" w:line="240" w:lineRule="auto"/>
    </w:pPr>
    <w:rPr>
      <w:kern w:val="2"/>
      <w:sz w:val="20"/>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next w:val="GridTable4-Accent1"/>
    <w:uiPriority w:val="49"/>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
    <w:name w:val="Grid Table 4 - Accent 51"/>
    <w:basedOn w:val="TableNormal"/>
    <w:next w:val="GridTable4-Accent5"/>
    <w:uiPriority w:val="49"/>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11">
    <w:name w:val="Grid Table 5 Dark - Accent 11"/>
    <w:basedOn w:val="TableNormal"/>
    <w:next w:val="GridTable5Dark-Accent1"/>
    <w:uiPriority w:val="50"/>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1">
    <w:name w:val="Grid Table 5 Dark1"/>
    <w:basedOn w:val="TableNormal"/>
    <w:next w:val="GridTable5Dark"/>
    <w:uiPriority w:val="50"/>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9B6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3C6"/>
    <w:rPr>
      <w:rFonts w:ascii="Segoe UI" w:hAnsi="Segoe UI" w:cs="Segoe UI"/>
      <w:sz w:val="20"/>
      <w14:ligatures w14:val="standardContextual"/>
    </w:rPr>
  </w:style>
  <w:style w:type="paragraph" w:customStyle="1" w:styleId="Heading1Numbered">
    <w:name w:val="Heading 1 (Numbered)"/>
    <w:basedOn w:val="Normal"/>
    <w:next w:val="Normal"/>
    <w:uiPriority w:val="14"/>
    <w:rsid w:val="009B63C6"/>
    <w:pPr>
      <w:keepNext/>
      <w:keepLines/>
      <w:pageBreakBefore/>
      <w:numPr>
        <w:numId w:val="34"/>
      </w:numPr>
      <w:spacing w:before="360" w:after="360" w:line="600" w:lineRule="exact"/>
      <w:outlineLvl w:val="0"/>
    </w:pPr>
    <w:rPr>
      <w:rFonts w:cstheme="minorBidi"/>
      <w:color w:val="008AC8"/>
      <w:spacing w:val="10"/>
      <w:sz w:val="36"/>
      <w:szCs w:val="48"/>
    </w:rPr>
  </w:style>
  <w:style w:type="character" w:customStyle="1" w:styleId="Heading2Char">
    <w:name w:val="Heading 2 Char"/>
    <w:basedOn w:val="DefaultParagraphFont"/>
    <w:link w:val="Heading2"/>
    <w:uiPriority w:val="9"/>
    <w:rsid w:val="009B63C6"/>
    <w:rPr>
      <w:rFonts w:ascii="Segoe UI Semibold" w:eastAsiaTheme="majorEastAsia" w:hAnsi="Segoe UI Semibold" w:cs="Segoe UI Semibold"/>
      <w:color w:val="0078D4"/>
      <w:sz w:val="28"/>
      <w:szCs w:val="26"/>
      <w14:ligatures w14:val="standardContextual"/>
    </w:rPr>
  </w:style>
  <w:style w:type="paragraph" w:customStyle="1" w:styleId="Heading2Numbered">
    <w:name w:val="Heading 2 (Numbered)"/>
    <w:basedOn w:val="Normal"/>
    <w:next w:val="Normal"/>
    <w:uiPriority w:val="14"/>
    <w:rsid w:val="009B63C6"/>
    <w:pPr>
      <w:keepNext/>
      <w:keepLines/>
      <w:numPr>
        <w:ilvl w:val="1"/>
        <w:numId w:val="34"/>
      </w:numPr>
      <w:spacing w:before="360" w:after="240" w:line="240" w:lineRule="auto"/>
      <w:outlineLvl w:val="1"/>
    </w:pPr>
    <w:rPr>
      <w:rFonts w:cstheme="minorBidi"/>
      <w:color w:val="008AC8"/>
      <w:sz w:val="32"/>
      <w:szCs w:val="36"/>
    </w:rPr>
  </w:style>
  <w:style w:type="character" w:customStyle="1" w:styleId="Heading3Char">
    <w:name w:val="Heading 3 Char"/>
    <w:basedOn w:val="DefaultParagraphFont"/>
    <w:link w:val="Heading3"/>
    <w:uiPriority w:val="9"/>
    <w:rsid w:val="009B63C6"/>
    <w:rPr>
      <w:rFonts w:ascii="Segoe UI Semibold" w:eastAsiaTheme="majorEastAsia" w:hAnsi="Segoe UI Semibold" w:cs="Segoe UI Semibold"/>
      <w:color w:val="0078D4"/>
      <w:sz w:val="28"/>
      <w:szCs w:val="24"/>
      <w14:ligatures w14:val="standardContextual"/>
    </w:rPr>
  </w:style>
  <w:style w:type="paragraph" w:customStyle="1" w:styleId="Heading3Numbered">
    <w:name w:val="Heading 3 (Numbered)"/>
    <w:basedOn w:val="Normal"/>
    <w:next w:val="Normal"/>
    <w:uiPriority w:val="14"/>
    <w:rsid w:val="009B63C6"/>
    <w:pPr>
      <w:keepNext/>
      <w:keepLines/>
      <w:numPr>
        <w:ilvl w:val="2"/>
        <w:numId w:val="34"/>
      </w:numPr>
      <w:spacing w:before="240" w:after="240" w:line="240" w:lineRule="auto"/>
      <w:outlineLvl w:val="2"/>
    </w:pPr>
    <w:rPr>
      <w:rFonts w:cstheme="minorBidi"/>
      <w:color w:val="008AC8"/>
      <w:sz w:val="28"/>
      <w:szCs w:val="28"/>
    </w:rPr>
  </w:style>
  <w:style w:type="character" w:customStyle="1" w:styleId="Heading4Char">
    <w:name w:val="Heading 4 Char"/>
    <w:basedOn w:val="DefaultParagraphFont"/>
    <w:link w:val="Heading4"/>
    <w:uiPriority w:val="9"/>
    <w:rsid w:val="009B63C6"/>
    <w:rPr>
      <w:rFonts w:ascii="Segoe UI Semibold" w:eastAsiaTheme="majorEastAsia" w:hAnsi="Segoe UI Semibold" w:cs="Segoe UI Semibold"/>
      <w:color w:val="0078D4"/>
      <w:sz w:val="28"/>
      <w:szCs w:val="24"/>
      <w14:ligatures w14:val="standardContextual"/>
    </w:rPr>
  </w:style>
  <w:style w:type="paragraph" w:customStyle="1" w:styleId="Heading4Numbered">
    <w:name w:val="Heading 4 (Numbered)"/>
    <w:basedOn w:val="Normal"/>
    <w:next w:val="Normal"/>
    <w:unhideWhenUsed/>
    <w:rsid w:val="009B63C6"/>
    <w:pPr>
      <w:keepNext/>
      <w:keepLines/>
      <w:numPr>
        <w:ilvl w:val="3"/>
        <w:numId w:val="34"/>
      </w:numPr>
      <w:spacing w:before="240" w:after="240" w:line="240" w:lineRule="auto"/>
      <w:outlineLvl w:val="3"/>
    </w:pPr>
    <w:rPr>
      <w:rFonts w:cstheme="minorBidi"/>
      <w:color w:val="008AC8"/>
      <w:sz w:val="24"/>
    </w:rPr>
  </w:style>
  <w:style w:type="character" w:customStyle="1" w:styleId="Heading5Char">
    <w:name w:val="Heading 5 Char"/>
    <w:basedOn w:val="DefaultParagraphFont"/>
    <w:link w:val="Heading5"/>
    <w:uiPriority w:val="9"/>
    <w:rsid w:val="009B63C6"/>
    <w:rPr>
      <w:rFonts w:ascii="Segoe UI" w:eastAsiaTheme="majorEastAsia" w:hAnsi="Segoe UI" w:cs="Segoe UI"/>
      <w:b/>
      <w:bCs/>
      <w:sz w:val="20"/>
      <w:shd w:val="clear" w:color="auto" w:fill="D9D9D9" w:themeFill="background1" w:themeFillShade="D9"/>
      <w14:ligatures w14:val="standardContextual"/>
    </w:rPr>
  </w:style>
  <w:style w:type="character" w:customStyle="1" w:styleId="Heading6Char">
    <w:name w:val="Heading 6 Char"/>
    <w:basedOn w:val="DefaultParagraphFont"/>
    <w:link w:val="Heading6"/>
    <w:uiPriority w:val="9"/>
    <w:rsid w:val="009B63C6"/>
    <w:rPr>
      <w:rFonts w:ascii="Segoe UI" w:eastAsiaTheme="majorEastAsia" w:hAnsi="Segoe UI" w:cstheme="majorBidi"/>
      <w:color w:val="1F3763" w:themeColor="accent1" w:themeShade="7F"/>
      <w:sz w:val="20"/>
      <w14:ligatures w14:val="standardContextual"/>
    </w:rPr>
  </w:style>
  <w:style w:type="character" w:customStyle="1" w:styleId="Heading7Char">
    <w:name w:val="Heading 7 Char"/>
    <w:basedOn w:val="DefaultParagraphFont"/>
    <w:link w:val="Heading7"/>
    <w:uiPriority w:val="9"/>
    <w:semiHidden/>
    <w:rsid w:val="009B63C6"/>
    <w:rPr>
      <w:rFonts w:ascii="Segoe UI" w:eastAsiaTheme="majorEastAsia" w:hAnsi="Segoe UI" w:cstheme="majorBidi"/>
      <w:i/>
      <w:iCs/>
      <w:color w:val="1F3763" w:themeColor="accent1" w:themeShade="7F"/>
      <w:sz w:val="20"/>
      <w14:ligatures w14:val="standardContextual"/>
    </w:rPr>
  </w:style>
  <w:style w:type="character" w:customStyle="1" w:styleId="Heading8Char">
    <w:name w:val="Heading 8 Char"/>
    <w:basedOn w:val="DefaultParagraphFont"/>
    <w:link w:val="Heading8"/>
    <w:uiPriority w:val="9"/>
    <w:semiHidden/>
    <w:rsid w:val="009B63C6"/>
    <w:rPr>
      <w:rFonts w:asciiTheme="majorHAnsi" w:eastAsiaTheme="majorEastAsia" w:hAnsiTheme="majorHAnsi" w:cstheme="majorBidi"/>
      <w:color w:val="272727" w:themeColor="text1" w:themeTint="D8"/>
      <w:sz w:val="21"/>
      <w:szCs w:val="21"/>
      <w14:ligatures w14:val="standardContextual"/>
    </w:rPr>
  </w:style>
  <w:style w:type="character" w:customStyle="1" w:styleId="Heading9Char">
    <w:name w:val="Heading 9 Char"/>
    <w:basedOn w:val="DefaultParagraphFont"/>
    <w:link w:val="Heading9"/>
    <w:uiPriority w:val="9"/>
    <w:semiHidden/>
    <w:rsid w:val="009B63C6"/>
    <w:rPr>
      <w:rFonts w:asciiTheme="majorHAnsi" w:eastAsiaTheme="majorEastAsia" w:hAnsiTheme="majorHAnsi" w:cstheme="majorBidi"/>
      <w:i/>
      <w:iCs/>
      <w:color w:val="272727" w:themeColor="text1" w:themeTint="D8"/>
      <w:sz w:val="21"/>
      <w:szCs w:val="21"/>
      <w14:ligatures w14:val="standardContextual"/>
    </w:rPr>
  </w:style>
  <w:style w:type="paragraph" w:customStyle="1" w:styleId="HeadStrong">
    <w:name w:val="HeadStrong"/>
    <w:basedOn w:val="Normal"/>
    <w:next w:val="Normal"/>
    <w:link w:val="HeadStrongChar"/>
    <w:qFormat/>
    <w:rsid w:val="009B63C6"/>
    <w:pPr>
      <w:keepNext/>
      <w:spacing w:after="0"/>
    </w:pPr>
    <w:rPr>
      <w:b/>
    </w:rPr>
  </w:style>
  <w:style w:type="character" w:customStyle="1" w:styleId="HeadStrongChar">
    <w:name w:val="HeadStrong Char"/>
    <w:basedOn w:val="DefaultParagraphFont"/>
    <w:link w:val="HeadStrong"/>
    <w:rsid w:val="009B63C6"/>
    <w:rPr>
      <w:rFonts w:ascii="Segoe UI" w:hAnsi="Segoe UI" w:cs="Segoe UI"/>
      <w:b/>
      <w:sz w:val="20"/>
      <w14:ligatures w14:val="standardContextual"/>
    </w:rPr>
  </w:style>
  <w:style w:type="character" w:styleId="Hyperlink">
    <w:name w:val="Hyperlink"/>
    <w:basedOn w:val="DefaultParagraphFont"/>
    <w:uiPriority w:val="99"/>
    <w:unhideWhenUsed/>
    <w:qFormat/>
    <w:rsid w:val="009B63C6"/>
    <w:rPr>
      <w:color w:val="0563C1" w:themeColor="hyperlink"/>
      <w:u w:val="single"/>
    </w:rPr>
  </w:style>
  <w:style w:type="character" w:styleId="IntenseEmphasis">
    <w:name w:val="Intense Emphasis"/>
    <w:basedOn w:val="DefaultParagraphFont"/>
    <w:uiPriority w:val="21"/>
    <w:qFormat/>
    <w:rsid w:val="009B63C6"/>
    <w:rPr>
      <w:i/>
      <w:iCs/>
      <w:color w:val="4472C4" w:themeColor="accent1"/>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9B63C6"/>
    <w:pPr>
      <w:keepNext/>
      <w:ind w:left="738" w:hanging="369"/>
      <w:contextualSpacing/>
    </w:p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9B63C6"/>
    <w:rPr>
      <w:rFonts w:ascii="Segoe UI" w:hAnsi="Segoe UI" w:cs="Segoe UI"/>
      <w:sz w:val="20"/>
      <w14:ligatures w14:val="standardContextual"/>
    </w:rPr>
  </w:style>
  <w:style w:type="table" w:styleId="ListTable3">
    <w:name w:val="List Table 3"/>
    <w:basedOn w:val="TableNormal"/>
    <w:uiPriority w:val="48"/>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Accent11">
    <w:name w:val="List Table 3 - Accent 11"/>
    <w:basedOn w:val="TableNormal"/>
    <w:next w:val="ListTable3-Accent1"/>
    <w:uiPriority w:val="48"/>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1">
    <w:name w:val="List Table 31"/>
    <w:basedOn w:val="TableNormal"/>
    <w:next w:val="ListTable3"/>
    <w:uiPriority w:val="48"/>
    <w:rsid w:val="009B63C6"/>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tion">
    <w:name w:val="Mention"/>
    <w:basedOn w:val="DefaultParagraphFont"/>
    <w:uiPriority w:val="99"/>
    <w:unhideWhenUsed/>
    <w:rsid w:val="009B63C6"/>
    <w:rPr>
      <w:color w:val="2B579A"/>
      <w:shd w:val="clear" w:color="auto" w:fill="E6E6E6"/>
    </w:rPr>
  </w:style>
  <w:style w:type="paragraph" w:styleId="NormalWeb">
    <w:name w:val="Normal (Web)"/>
    <w:basedOn w:val="Normal"/>
    <w:uiPriority w:val="99"/>
    <w:unhideWhenUsed/>
    <w:rsid w:val="009B63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umHeading3">
    <w:name w:val="Num Heading 3"/>
    <w:basedOn w:val="Heading3"/>
    <w:next w:val="Normal"/>
    <w:rsid w:val="009B63C6"/>
    <w:pPr>
      <w:keepNext w:val="0"/>
      <w:keepLines w:val="0"/>
      <w:widowControl w:val="0"/>
      <w:numPr>
        <w:ilvl w:val="5"/>
        <w:numId w:val="34"/>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9B63C6"/>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character" w:styleId="PlaceholderText">
    <w:name w:val="Placeholder Text"/>
    <w:basedOn w:val="DefaultParagraphFont"/>
    <w:uiPriority w:val="99"/>
    <w:semiHidden/>
    <w:rsid w:val="009B63C6"/>
    <w:rPr>
      <w:color w:val="808080"/>
    </w:rPr>
  </w:style>
  <w:style w:type="table" w:styleId="PlainTable1">
    <w:name w:val="Plain Table 1"/>
    <w:basedOn w:val="TableNormal"/>
    <w:uiPriority w:val="41"/>
    <w:rsid w:val="009B63C6"/>
    <w:pPr>
      <w:spacing w:after="0" w:line="240" w:lineRule="auto"/>
    </w:pPr>
    <w:rPr>
      <w:rFonts w:ascii="Segoe UI" w:hAnsi="Segoe UI" w:cs="Segoe UI"/>
      <w:kern w:val="2"/>
      <w:sz w:val="20"/>
      <w:szCs w:val="20"/>
      <w:lang w:val="nl-N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9B63C6"/>
    <w:pPr>
      <w:spacing w:after="0" w:line="240" w:lineRule="auto"/>
    </w:pPr>
    <w:rPr>
      <w:rFonts w:ascii="Segoe UI" w:hAnsi="Segoe UI" w:cs="Segoe UI"/>
      <w:kern w:val="2"/>
      <w:sz w:val="20"/>
      <w:szCs w:val="20"/>
      <w:lang w:val="nl-N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9B63C6"/>
    <w:rPr>
      <w:b/>
      <w:bCs/>
    </w:rPr>
  </w:style>
  <w:style w:type="paragraph" w:styleId="Subtitle">
    <w:name w:val="Subtitle"/>
    <w:basedOn w:val="Normal"/>
    <w:next w:val="Normal"/>
    <w:link w:val="SubtitleChar"/>
    <w:uiPriority w:val="11"/>
    <w:qFormat/>
    <w:rsid w:val="009B63C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B63C6"/>
    <w:rPr>
      <w:rFonts w:ascii="Segoe UI" w:eastAsiaTheme="minorEastAsia" w:hAnsi="Segoe UI"/>
      <w:color w:val="5A5A5A" w:themeColor="text1" w:themeTint="A5"/>
      <w:spacing w:val="15"/>
      <w:sz w:val="20"/>
      <w14:ligatures w14:val="standardContextual"/>
    </w:rPr>
  </w:style>
  <w:style w:type="character" w:styleId="SubtleEmphasis">
    <w:name w:val="Subtle Emphasis"/>
    <w:basedOn w:val="DefaultParagraphFont"/>
    <w:uiPriority w:val="19"/>
    <w:qFormat/>
    <w:rsid w:val="009B63C6"/>
    <w:rPr>
      <w:i/>
      <w:iCs/>
      <w:color w:val="404040" w:themeColor="text1" w:themeTint="BF"/>
    </w:rPr>
  </w:style>
  <w:style w:type="table" w:styleId="TableGrid">
    <w:name w:val="Table Grid"/>
    <w:basedOn w:val="TableNormal"/>
    <w:uiPriority w:val="1"/>
    <w:rsid w:val="009B63C6"/>
    <w:pPr>
      <w:spacing w:after="0" w:line="240" w:lineRule="auto"/>
    </w:pPr>
    <w:rPr>
      <w:rFonts w:ascii="Segoe UI" w:hAnsi="Segoe UI" w:cs="Segoe UI"/>
      <w:kern w:val="2"/>
      <w:sz w:val="20"/>
      <w:szCs w:val="20"/>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basedOn w:val="TableNormal"/>
    <w:uiPriority w:val="1"/>
    <w:rsid w:val="009B63C6"/>
    <w:pPr>
      <w:spacing w:after="0" w:line="240" w:lineRule="auto"/>
    </w:pPr>
    <w:rPr>
      <w:rFonts w:eastAsiaTheme="minorEastAsia"/>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
    <w:name w:val="Table Grid01"/>
    <w:basedOn w:val="TableNormal"/>
    <w:uiPriority w:val="1"/>
    <w:rsid w:val="009B63C6"/>
    <w:pPr>
      <w:spacing w:after="0" w:line="240" w:lineRule="auto"/>
    </w:pPr>
    <w:rPr>
      <w:rFonts w:eastAsiaTheme="minorEastAsia"/>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rsid w:val="009B63C6"/>
    <w:pPr>
      <w:spacing w:after="0" w:line="240" w:lineRule="auto"/>
    </w:pPr>
    <w:rPr>
      <w:rFonts w:eastAsiaTheme="minorEastAsia"/>
      <w:kern w:val="2"/>
      <w:sz w:val="20"/>
      <w:szCs w:val="20"/>
      <w:lang w:val="en-GB" w:eastAsia="en-GB"/>
      <w14:ligatures w14:val="standardContextual"/>
    </w:rPr>
    <w:tblPr>
      <w:tblCellMar>
        <w:top w:w="0" w:type="dxa"/>
        <w:left w:w="0" w:type="dxa"/>
        <w:bottom w:w="0" w:type="dxa"/>
        <w:right w:w="0" w:type="dxa"/>
      </w:tblCellMar>
    </w:tblPr>
  </w:style>
  <w:style w:type="table" w:customStyle="1" w:styleId="TableGrid11">
    <w:name w:val="Table Grid11"/>
    <w:rsid w:val="009B63C6"/>
    <w:pPr>
      <w:spacing w:after="0" w:line="240" w:lineRule="auto"/>
    </w:pPr>
    <w:rPr>
      <w:rFonts w:eastAsiaTheme="minorEastAsia"/>
      <w:kern w:val="2"/>
      <w:sz w:val="20"/>
      <w:szCs w:val="20"/>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9B63C6"/>
    <w:pPr>
      <w:spacing w:after="0" w:line="240" w:lineRule="auto"/>
    </w:pPr>
    <w:rPr>
      <w:rFonts w:ascii="Segoe UI" w:hAnsi="Segoe UI" w:cs="Segoe UI"/>
      <w:kern w:val="2"/>
      <w:sz w:val="20"/>
      <w:szCs w:val="20"/>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B63C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B63C6"/>
    <w:rPr>
      <w:rFonts w:ascii="Segoe UI" w:eastAsiaTheme="majorEastAsia" w:hAnsi="Segoe UI" w:cstheme="majorBidi"/>
      <w:spacing w:val="-10"/>
      <w:kern w:val="28"/>
      <w:sz w:val="56"/>
      <w:szCs w:val="56"/>
      <w14:ligatures w14:val="standardContextual"/>
    </w:rPr>
  </w:style>
  <w:style w:type="paragraph" w:styleId="TOC1">
    <w:name w:val="toc 1"/>
    <w:basedOn w:val="Normal"/>
    <w:next w:val="Normal"/>
    <w:autoRedefine/>
    <w:uiPriority w:val="39"/>
    <w:unhideWhenUsed/>
    <w:rsid w:val="009B63C6"/>
    <w:pPr>
      <w:tabs>
        <w:tab w:val="right" w:leader="dot" w:pos="9062"/>
      </w:tabs>
      <w:spacing w:after="100"/>
    </w:pPr>
  </w:style>
  <w:style w:type="paragraph" w:styleId="TOC2">
    <w:name w:val="toc 2"/>
    <w:basedOn w:val="Normal"/>
    <w:next w:val="Normal"/>
    <w:autoRedefine/>
    <w:uiPriority w:val="39"/>
    <w:unhideWhenUsed/>
    <w:rsid w:val="009B63C6"/>
    <w:pPr>
      <w:tabs>
        <w:tab w:val="left" w:pos="880"/>
        <w:tab w:val="right" w:leader="dot" w:pos="9062"/>
      </w:tabs>
      <w:ind w:left="360"/>
    </w:pPr>
    <w:rPr>
      <w:noProof/>
    </w:rPr>
  </w:style>
  <w:style w:type="paragraph" w:styleId="TOC3">
    <w:name w:val="toc 3"/>
    <w:basedOn w:val="Normal"/>
    <w:next w:val="Normal"/>
    <w:autoRedefine/>
    <w:uiPriority w:val="39"/>
    <w:unhideWhenUsed/>
    <w:rsid w:val="009B63C6"/>
    <w:pPr>
      <w:tabs>
        <w:tab w:val="left" w:pos="1100"/>
        <w:tab w:val="right" w:leader="dot" w:pos="9061"/>
      </w:tabs>
      <w:spacing w:after="100"/>
      <w:ind w:left="440"/>
    </w:pPr>
    <w:rPr>
      <w:noProof/>
    </w:rPr>
  </w:style>
  <w:style w:type="paragraph" w:styleId="TOC4">
    <w:name w:val="toc 4"/>
    <w:basedOn w:val="Normal"/>
    <w:next w:val="Normal"/>
    <w:autoRedefine/>
    <w:uiPriority w:val="39"/>
    <w:unhideWhenUsed/>
    <w:rsid w:val="009B63C6"/>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9B63C6"/>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9B63C6"/>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9B63C6"/>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9B63C6"/>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9B63C6"/>
    <w:pPr>
      <w:spacing w:after="100"/>
      <w:ind w:left="1760"/>
    </w:pPr>
    <w:rPr>
      <w:rFonts w:asciiTheme="minorHAnsi" w:hAnsiTheme="minorHAnsi" w:cstheme="minorBidi"/>
      <w:lang w:eastAsia="nl-NL"/>
    </w:rPr>
  </w:style>
  <w:style w:type="paragraph" w:styleId="TOCHeading">
    <w:name w:val="TOC Heading"/>
    <w:basedOn w:val="Heading1"/>
    <w:next w:val="Normal"/>
    <w:link w:val="TOCHeadingChar"/>
    <w:uiPriority w:val="39"/>
    <w:unhideWhenUsed/>
    <w:qFormat/>
    <w:rsid w:val="009B63C6"/>
    <w:pPr>
      <w:numPr>
        <w:numId w:val="0"/>
      </w:numPr>
      <w:ind w:left="-993"/>
      <w:outlineLvl w:val="9"/>
    </w:pPr>
  </w:style>
  <w:style w:type="character" w:styleId="UnresolvedMention">
    <w:name w:val="Unresolved Mention"/>
    <w:basedOn w:val="DefaultParagraphFont"/>
    <w:uiPriority w:val="99"/>
    <w:unhideWhenUsed/>
    <w:rsid w:val="009B63C6"/>
    <w:rPr>
      <w:color w:val="808080"/>
      <w:shd w:val="clear" w:color="auto" w:fill="E6E6E6"/>
    </w:rPr>
  </w:style>
  <w:style w:type="paragraph" w:customStyle="1" w:styleId="Code">
    <w:name w:val="Code"/>
    <w:basedOn w:val="ListParagraph"/>
    <w:qFormat/>
    <w:rsid w:val="009B63C6"/>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table" w:customStyle="1" w:styleId="AlternateRowShading">
    <w:name w:val="Alternate Row Shading"/>
    <w:basedOn w:val="TableNormal"/>
    <w:uiPriority w:val="99"/>
    <w:rsid w:val="009B63C6"/>
    <w:pPr>
      <w:spacing w:after="0" w:line="240" w:lineRule="auto"/>
    </w:pPr>
    <w:rPr>
      <w:rFonts w:ascii="Segoe UI" w:hAnsi="Segoe UI" w:cs="Calibri Light"/>
      <w:sz w:val="20"/>
      <w:lang w:val="nl-NL"/>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BDBDB" w:themeFill="accent3" w:themeFillTint="66"/>
      </w:tcPr>
    </w:tblStylePr>
  </w:style>
  <w:style w:type="paragraph" w:customStyle="1" w:styleId="BeforeAndAfterNote">
    <w:name w:val="BeforeAndAfterNote"/>
    <w:basedOn w:val="Normal"/>
    <w:qFormat/>
    <w:rsid w:val="009B63C6"/>
    <w:pPr>
      <w:spacing w:after="0" w:line="120" w:lineRule="auto"/>
    </w:pPr>
  </w:style>
  <w:style w:type="paragraph" w:customStyle="1" w:styleId="Bullet1">
    <w:name w:val="Bullet_1"/>
    <w:basedOn w:val="ListParagraph"/>
    <w:qFormat/>
    <w:rsid w:val="009B63C6"/>
    <w:pPr>
      <w:numPr>
        <w:numId w:val="29"/>
      </w:numPr>
    </w:pPr>
    <w:rPr>
      <w:rFonts w:eastAsiaTheme="minorEastAsia" w:cstheme="minorBidi"/>
      <w:color w:val="000000" w:themeColor="text1"/>
      <w:lang w:eastAsia="ja-JP"/>
    </w:rPr>
  </w:style>
  <w:style w:type="paragraph" w:customStyle="1" w:styleId="Bullet2">
    <w:name w:val="Bullet_2"/>
    <w:basedOn w:val="Bullet1"/>
    <w:qFormat/>
    <w:rsid w:val="009B63C6"/>
    <w:pPr>
      <w:numPr>
        <w:numId w:val="27"/>
      </w:numPr>
    </w:pPr>
  </w:style>
  <w:style w:type="paragraph" w:customStyle="1" w:styleId="Bullet3-Indent">
    <w:name w:val="Bullet_3-Indent"/>
    <w:basedOn w:val="Bullet2"/>
    <w:link w:val="Bullet3-IndentChar"/>
    <w:qFormat/>
    <w:rsid w:val="009B63C6"/>
    <w:pPr>
      <w:numPr>
        <w:numId w:val="28"/>
      </w:numPr>
      <w:spacing w:after="0"/>
    </w:pPr>
  </w:style>
  <w:style w:type="character" w:customStyle="1" w:styleId="Bullet3-IndentChar">
    <w:name w:val="Bullet_3-Indent Char"/>
    <w:basedOn w:val="DefaultParagraphFont"/>
    <w:link w:val="Bullet3-Indent"/>
    <w:rsid w:val="009B63C6"/>
    <w:rPr>
      <w:rFonts w:ascii="Segoe UI" w:eastAsiaTheme="minorEastAsia" w:hAnsi="Segoe UI"/>
      <w:color w:val="000000" w:themeColor="text1"/>
      <w:sz w:val="20"/>
      <w:lang w:eastAsia="ja-JP"/>
      <w14:ligatures w14:val="standardContextual"/>
    </w:rPr>
  </w:style>
  <w:style w:type="paragraph" w:customStyle="1" w:styleId="Bullet4-Indent">
    <w:name w:val="Bullet_4-Indent"/>
    <w:basedOn w:val="Bullet3-Indent"/>
    <w:qFormat/>
    <w:rsid w:val="009B63C6"/>
    <w:pPr>
      <w:ind w:left="1776"/>
    </w:pPr>
  </w:style>
  <w:style w:type="paragraph" w:customStyle="1" w:styleId="Bullet5-Indent">
    <w:name w:val="Bullet_5-Indent"/>
    <w:basedOn w:val="Bullet1"/>
    <w:link w:val="Bullet5-IndentChar"/>
    <w:qFormat/>
    <w:rsid w:val="009B63C6"/>
    <w:pPr>
      <w:ind w:left="1077"/>
    </w:pPr>
    <w:rPr>
      <w:bCs/>
      <w:iCs/>
    </w:rPr>
  </w:style>
  <w:style w:type="character" w:customStyle="1" w:styleId="Bullet5-IndentChar">
    <w:name w:val="Bullet_5-Indent Char"/>
    <w:basedOn w:val="DefaultParagraphFont"/>
    <w:link w:val="Bullet5-Indent"/>
    <w:rsid w:val="009B63C6"/>
    <w:rPr>
      <w:rFonts w:ascii="Segoe UI" w:eastAsiaTheme="minorEastAsia" w:hAnsi="Segoe UI"/>
      <w:bCs/>
      <w:iCs/>
      <w:color w:val="000000" w:themeColor="text1"/>
      <w:sz w:val="20"/>
      <w:lang w:eastAsia="ja-JP"/>
      <w14:ligatures w14:val="standardContextual"/>
    </w:rPr>
  </w:style>
  <w:style w:type="character" w:customStyle="1" w:styleId="cf01">
    <w:name w:val="cf01"/>
    <w:basedOn w:val="DefaultParagraphFont"/>
    <w:rsid w:val="009B63C6"/>
    <w:rPr>
      <w:rFonts w:ascii="Segoe UI" w:hAnsi="Segoe UI" w:cs="Segoe UI" w:hint="default"/>
      <w:sz w:val="18"/>
      <w:szCs w:val="18"/>
    </w:rPr>
  </w:style>
  <w:style w:type="table" w:styleId="GridTable4-Accent6">
    <w:name w:val="Grid Table 4 Accent 6"/>
    <w:basedOn w:val="TableNormal"/>
    <w:uiPriority w:val="49"/>
    <w:rsid w:val="009B63C6"/>
    <w:pPr>
      <w:spacing w:after="0" w:line="240" w:lineRule="auto"/>
    </w:pPr>
    <w:rPr>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E7E6E6"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Heading1NoNumber">
    <w:name w:val="Heading 1 (No Number)"/>
    <w:basedOn w:val="Heading1"/>
    <w:next w:val="Normal"/>
    <w:link w:val="Heading1NoNumberChar"/>
    <w:qFormat/>
    <w:rsid w:val="009B63C6"/>
    <w:pPr>
      <w:pageBreakBefore w:val="0"/>
      <w:numPr>
        <w:numId w:val="0"/>
      </w:numPr>
      <w:ind w:left="-992"/>
    </w:pPr>
  </w:style>
  <w:style w:type="character" w:customStyle="1" w:styleId="Heading1NoNumberChar">
    <w:name w:val="Heading 1 (No Number) Char"/>
    <w:basedOn w:val="Heading2Char"/>
    <w:link w:val="Heading1NoNumber"/>
    <w:rsid w:val="009B63C6"/>
    <w:rPr>
      <w:rFonts w:ascii="Segoe UI Semibold" w:eastAsiaTheme="majorEastAsia" w:hAnsi="Segoe UI Semibold" w:cs="Segoe UI Semibold"/>
      <w:color w:val="0078D4"/>
      <w:sz w:val="32"/>
      <w:szCs w:val="32"/>
      <w14:ligatures w14:val="standardContextual"/>
    </w:rPr>
  </w:style>
  <w:style w:type="paragraph" w:customStyle="1" w:styleId="Heading2NoNumber">
    <w:name w:val="Heading 2 (No Number)"/>
    <w:basedOn w:val="Heading2"/>
    <w:link w:val="Heading2NoNumberChar"/>
    <w:qFormat/>
    <w:rsid w:val="009B63C6"/>
    <w:pPr>
      <w:numPr>
        <w:ilvl w:val="0"/>
        <w:numId w:val="0"/>
      </w:numPr>
      <w:ind w:left="-992"/>
    </w:pPr>
    <w:rPr>
      <w:color w:val="4472C4" w:themeColor="accent1"/>
    </w:rPr>
  </w:style>
  <w:style w:type="character" w:customStyle="1" w:styleId="Heading2NoNumberChar">
    <w:name w:val="Heading 2 (No Number) Char"/>
    <w:basedOn w:val="Heading2Char"/>
    <w:link w:val="Heading2NoNumber"/>
    <w:rsid w:val="009B63C6"/>
    <w:rPr>
      <w:rFonts w:ascii="Segoe UI Semibold" w:eastAsiaTheme="majorEastAsia" w:hAnsi="Segoe UI Semibold" w:cs="Segoe UI Semibold"/>
      <w:color w:val="4472C4" w:themeColor="accent1"/>
      <w:sz w:val="28"/>
      <w:szCs w:val="26"/>
      <w14:ligatures w14:val="standardContextual"/>
    </w:rPr>
  </w:style>
  <w:style w:type="paragraph" w:customStyle="1" w:styleId="Instr1">
    <w:name w:val="Instr1"/>
    <w:basedOn w:val="Normal"/>
    <w:next w:val="Normal"/>
    <w:link w:val="Instr1Char"/>
    <w:qFormat/>
    <w:rsid w:val="009B63C6"/>
    <w:pPr>
      <w:numPr>
        <w:numId w:val="30"/>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9B63C6"/>
    <w:rPr>
      <w:rFonts w:ascii="Segoe UI Semibold" w:hAnsi="Segoe UI Semibold" w:cs="Segoe UI Semibold"/>
      <w:color w:val="0078D4"/>
      <w:sz w:val="32"/>
      <w:szCs w:val="36"/>
      <w14:ligatures w14:val="standardContextual"/>
    </w:rPr>
  </w:style>
  <w:style w:type="paragraph" w:customStyle="1" w:styleId="Instr2">
    <w:name w:val="Instr2"/>
    <w:basedOn w:val="Normal"/>
    <w:next w:val="Normal"/>
    <w:link w:val="Instr2Char"/>
    <w:qFormat/>
    <w:rsid w:val="009B63C6"/>
    <w:pPr>
      <w:numPr>
        <w:ilvl w:val="1"/>
        <w:numId w:val="30"/>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9B63C6"/>
    <w:rPr>
      <w:rFonts w:ascii="Segoe UI Semibold" w:hAnsi="Segoe UI Semibold" w:cs="Segoe UI Semibold"/>
      <w:color w:val="0078D4"/>
      <w:sz w:val="28"/>
      <w:szCs w:val="32"/>
      <w14:ligatures w14:val="standardContextual"/>
    </w:rPr>
  </w:style>
  <w:style w:type="paragraph" w:customStyle="1" w:styleId="Instr3">
    <w:name w:val="Instr3"/>
    <w:basedOn w:val="Normal"/>
    <w:next w:val="Normal"/>
    <w:link w:val="Instr3Char"/>
    <w:qFormat/>
    <w:rsid w:val="009B63C6"/>
    <w:pPr>
      <w:numPr>
        <w:ilvl w:val="2"/>
        <w:numId w:val="30"/>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9B63C6"/>
    <w:rPr>
      <w:rFonts w:ascii="Segoe UI Semibold" w:hAnsi="Segoe UI Semibold" w:cs="Segoe UI Semibold"/>
      <w:color w:val="0078D4"/>
      <w:sz w:val="28"/>
      <w:szCs w:val="32"/>
      <w14:ligatures w14:val="standardContextual"/>
    </w:rPr>
  </w:style>
  <w:style w:type="paragraph" w:customStyle="1" w:styleId="Instr4">
    <w:name w:val="Instr4"/>
    <w:basedOn w:val="Normal"/>
    <w:next w:val="Normal"/>
    <w:link w:val="Instr4Char"/>
    <w:qFormat/>
    <w:rsid w:val="009B63C6"/>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9B63C6"/>
    <w:rPr>
      <w:rFonts w:ascii="Segoe UI Semibold" w:hAnsi="Segoe UI Semibold" w:cs="Segoe UI Semibold"/>
      <w:color w:val="0078D4"/>
      <w:sz w:val="28"/>
      <w:szCs w:val="32"/>
      <w14:ligatures w14:val="standardContextual"/>
    </w:rPr>
  </w:style>
  <w:style w:type="numbering" w:customStyle="1" w:styleId="Instructions">
    <w:name w:val="Instructions"/>
    <w:uiPriority w:val="99"/>
    <w:rsid w:val="009B63C6"/>
    <w:pPr>
      <w:numPr>
        <w:numId w:val="31"/>
      </w:numPr>
    </w:pPr>
  </w:style>
  <w:style w:type="paragraph" w:customStyle="1" w:styleId="Instructions1">
    <w:name w:val="Instructions 1"/>
    <w:basedOn w:val="Normal"/>
    <w:link w:val="Instructions1Char"/>
    <w:qFormat/>
    <w:rsid w:val="009B63C6"/>
    <w:pPr>
      <w:numPr>
        <w:numId w:val="32"/>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9B63C6"/>
    <w:rPr>
      <w:rFonts w:ascii="Segoe UI Semibold" w:hAnsi="Segoe UI Semibold" w:cs="Segoe UI Semibold"/>
      <w:sz w:val="32"/>
      <w:szCs w:val="32"/>
      <w14:ligatures w14:val="standardContextual"/>
    </w:rPr>
  </w:style>
  <w:style w:type="paragraph" w:customStyle="1" w:styleId="Instructions2">
    <w:name w:val="Instructions 2"/>
    <w:basedOn w:val="Normal"/>
    <w:link w:val="Instructions2Char"/>
    <w:qFormat/>
    <w:rsid w:val="009B63C6"/>
    <w:pPr>
      <w:numPr>
        <w:ilvl w:val="1"/>
        <w:numId w:val="33"/>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9B63C6"/>
    <w:rPr>
      <w:rFonts w:ascii="Segoe UI Semibold" w:hAnsi="Segoe UI Semibold" w:cs="Segoe UI Semibold"/>
      <w:sz w:val="28"/>
      <w:szCs w:val="32"/>
      <w14:ligatures w14:val="standardContextual"/>
    </w:rPr>
  </w:style>
  <w:style w:type="paragraph" w:customStyle="1" w:styleId="Instructions3">
    <w:name w:val="Instructions 3"/>
    <w:basedOn w:val="Normal"/>
    <w:link w:val="Instructions3Char"/>
    <w:qFormat/>
    <w:rsid w:val="009B63C6"/>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9B63C6"/>
    <w:rPr>
      <w:rFonts w:ascii="Segoe UI Semibold" w:hAnsi="Segoe UI Semibold" w:cs="Segoe UI Semibold"/>
      <w:sz w:val="28"/>
      <w:szCs w:val="32"/>
      <w14:ligatures w14:val="standardContextual"/>
    </w:rPr>
  </w:style>
  <w:style w:type="paragraph" w:customStyle="1" w:styleId="Instructions4">
    <w:name w:val="Instructions 4"/>
    <w:basedOn w:val="Normal"/>
    <w:link w:val="Instructions4Char"/>
    <w:qFormat/>
    <w:rsid w:val="009B63C6"/>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9B63C6"/>
    <w:rPr>
      <w:rFonts w:ascii="Segoe UI Semibold" w:hAnsi="Segoe UI Semibold" w:cs="Segoe UI Semibold"/>
      <w:sz w:val="28"/>
      <w:szCs w:val="32"/>
      <w14:ligatures w14:val="standardContextual"/>
    </w:rPr>
  </w:style>
  <w:style w:type="table" w:customStyle="1" w:styleId="Style1">
    <w:name w:val="Style1"/>
    <w:basedOn w:val="TableNormal"/>
    <w:uiPriority w:val="99"/>
    <w:rsid w:val="009B63C6"/>
    <w:pPr>
      <w:spacing w:after="0" w:line="240" w:lineRule="auto"/>
    </w:pPr>
    <w:rPr>
      <w:kern w:val="2"/>
      <w14:ligatures w14:val="standardContextual"/>
    </w:rPr>
    <w:tblPr/>
  </w:style>
  <w:style w:type="character" w:customStyle="1" w:styleId="TOCHeadingChar">
    <w:name w:val="TOC Heading Char"/>
    <w:basedOn w:val="Heading1Char"/>
    <w:link w:val="TOCHeading"/>
    <w:uiPriority w:val="39"/>
    <w:rsid w:val="009B63C6"/>
    <w:rPr>
      <w:rFonts w:ascii="Segoe UI Semibold" w:eastAsiaTheme="majorEastAsia" w:hAnsi="Segoe UI Semibold" w:cs="Segoe UI Semibold"/>
      <w:color w:val="0078D4"/>
      <w:sz w:val="32"/>
      <w:szCs w:val="32"/>
      <w14:ligatures w14:val="standardContextual"/>
    </w:rPr>
  </w:style>
  <w:style w:type="paragraph" w:customStyle="1" w:styleId="USAGEAppendix">
    <w:name w:val="USAGE: Appendix"/>
    <w:basedOn w:val="Appendix"/>
    <w:link w:val="USAGEAppendixChar"/>
    <w:qFormat/>
    <w:rsid w:val="009B63C6"/>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9B63C6"/>
    <w:rPr>
      <w:rFonts w:ascii="Segoe UI Semibold" w:eastAsiaTheme="majorEastAsia" w:hAnsi="Segoe UI Semibold" w:cs="Segoe UI Semibold"/>
      <w:color w:val="107C10"/>
      <w:sz w:val="28"/>
      <w:szCs w:val="28"/>
      <w14:ligatures w14:val="standardContextual"/>
    </w:rPr>
  </w:style>
  <w:style w:type="paragraph" w:customStyle="1" w:styleId="USAGEHeading1">
    <w:name w:val="USAGE: Heading 1"/>
    <w:basedOn w:val="Heading1"/>
    <w:link w:val="USAGEHeading1Char"/>
    <w:qFormat/>
    <w:rsid w:val="009B63C6"/>
    <w:pPr>
      <w:pBdr>
        <w:bottom w:val="single" w:sz="12" w:space="1" w:color="107C10"/>
      </w:pBdr>
    </w:pPr>
    <w:rPr>
      <w:color w:val="107C10"/>
    </w:rPr>
  </w:style>
  <w:style w:type="character" w:customStyle="1" w:styleId="USAGEHeading1Char">
    <w:name w:val="USAGE: Heading 1 Char"/>
    <w:basedOn w:val="Heading1Char"/>
    <w:link w:val="USAGEHeading1"/>
    <w:rsid w:val="009B63C6"/>
    <w:rPr>
      <w:rFonts w:ascii="Segoe UI Semibold" w:eastAsiaTheme="majorEastAsia" w:hAnsi="Segoe UI Semibold" w:cs="Segoe UI Semibold"/>
      <w:color w:val="107C10"/>
      <w:sz w:val="32"/>
      <w:szCs w:val="32"/>
      <w14:ligatures w14:val="standardContextual"/>
    </w:rPr>
  </w:style>
  <w:style w:type="paragraph" w:customStyle="1" w:styleId="USAGEHeading1NoNumber">
    <w:name w:val="USAGE: Heading 1 (No Number)"/>
    <w:basedOn w:val="Heading1"/>
    <w:next w:val="Normal"/>
    <w:link w:val="USAGEHeading1NoNumberChar"/>
    <w:qFormat/>
    <w:rsid w:val="009B63C6"/>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9B63C6"/>
    <w:rPr>
      <w:rFonts w:ascii="Segoe UI Semibold" w:eastAsiaTheme="majorEastAsia" w:hAnsi="Segoe UI Semibold" w:cs="Segoe UI Semibold"/>
      <w:color w:val="107C10"/>
      <w:sz w:val="32"/>
      <w:szCs w:val="32"/>
      <w14:ligatures w14:val="standardContextual"/>
    </w:rPr>
  </w:style>
  <w:style w:type="paragraph" w:customStyle="1" w:styleId="USAGEHeading2">
    <w:name w:val="USAGE: Heading 2"/>
    <w:basedOn w:val="Heading2"/>
    <w:link w:val="USAGEHeading2Char"/>
    <w:qFormat/>
    <w:rsid w:val="009B63C6"/>
    <w:pPr>
      <w:pBdr>
        <w:bottom w:val="single" w:sz="12" w:space="1" w:color="107C10"/>
      </w:pBdr>
    </w:pPr>
    <w:rPr>
      <w:color w:val="107C10"/>
    </w:rPr>
  </w:style>
  <w:style w:type="character" w:customStyle="1" w:styleId="USAGEHeading2Char">
    <w:name w:val="USAGE: Heading 2 Char"/>
    <w:basedOn w:val="Heading2Char"/>
    <w:link w:val="USAGEHeading2"/>
    <w:rsid w:val="009B63C6"/>
    <w:rPr>
      <w:rFonts w:ascii="Segoe UI Semibold" w:eastAsiaTheme="majorEastAsia" w:hAnsi="Segoe UI Semibold" w:cs="Segoe UI Semibold"/>
      <w:color w:val="107C10"/>
      <w:sz w:val="28"/>
      <w:szCs w:val="26"/>
      <w14:ligatures w14:val="standardContextual"/>
    </w:rPr>
  </w:style>
  <w:style w:type="paragraph" w:customStyle="1" w:styleId="USAGEHeading2NoNumber">
    <w:name w:val="USAGE: Heading 2 (No Number)"/>
    <w:basedOn w:val="Heading2"/>
    <w:link w:val="USAGEHeading2NoNumberChar"/>
    <w:qFormat/>
    <w:rsid w:val="009B63C6"/>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9B63C6"/>
    <w:rPr>
      <w:rFonts w:ascii="Segoe UI Semibold" w:eastAsiaTheme="majorEastAsia" w:hAnsi="Segoe UI Semibold" w:cs="Segoe UI Semibold"/>
      <w:color w:val="107C10"/>
      <w:sz w:val="28"/>
      <w:szCs w:val="26"/>
      <w14:ligatures w14:val="standardContextual"/>
    </w:rPr>
  </w:style>
  <w:style w:type="paragraph" w:customStyle="1" w:styleId="USAGEHeading3">
    <w:name w:val="USAGE: Heading 3"/>
    <w:basedOn w:val="Heading3"/>
    <w:link w:val="USAGEHeading3Char"/>
    <w:qFormat/>
    <w:rsid w:val="009B63C6"/>
    <w:pPr>
      <w:pBdr>
        <w:bottom w:val="single" w:sz="12" w:space="1" w:color="107C10"/>
      </w:pBdr>
    </w:pPr>
    <w:rPr>
      <w:color w:val="107C10"/>
    </w:rPr>
  </w:style>
  <w:style w:type="character" w:customStyle="1" w:styleId="USAGEHeading3Char">
    <w:name w:val="USAGE: Heading 3 Char"/>
    <w:basedOn w:val="Heading3Char"/>
    <w:link w:val="USAGEHeading3"/>
    <w:rsid w:val="009B63C6"/>
    <w:rPr>
      <w:rFonts w:ascii="Segoe UI Semibold" w:eastAsiaTheme="majorEastAsia" w:hAnsi="Segoe UI Semibold" w:cs="Segoe UI Semibold"/>
      <w:color w:val="107C10"/>
      <w:sz w:val="28"/>
      <w:szCs w:val="24"/>
      <w14:ligatures w14:val="standardContextual"/>
    </w:rPr>
  </w:style>
  <w:style w:type="paragraph" w:customStyle="1" w:styleId="USAGEHeading4">
    <w:name w:val="USAGE: Heading 4"/>
    <w:basedOn w:val="Heading4"/>
    <w:link w:val="USAGEHeading4Char"/>
    <w:qFormat/>
    <w:rsid w:val="009B63C6"/>
    <w:pPr>
      <w:pBdr>
        <w:bottom w:val="single" w:sz="12" w:space="1" w:color="107C10"/>
      </w:pBdr>
    </w:pPr>
    <w:rPr>
      <w:color w:val="107C10"/>
    </w:rPr>
  </w:style>
  <w:style w:type="character" w:customStyle="1" w:styleId="USAGEHeading4Char">
    <w:name w:val="USAGE: Heading 4 Char"/>
    <w:basedOn w:val="Heading4Char"/>
    <w:link w:val="USAGEHeading4"/>
    <w:rsid w:val="009B63C6"/>
    <w:rPr>
      <w:rFonts w:ascii="Segoe UI Semibold" w:eastAsiaTheme="majorEastAsia" w:hAnsi="Segoe UI Semibold" w:cs="Segoe UI Semibold"/>
      <w:color w:val="107C10"/>
      <w:sz w:val="28"/>
      <w:szCs w:val="24"/>
      <w14:ligatures w14:val="standardContextual"/>
    </w:rPr>
  </w:style>
  <w:style w:type="table" w:customStyle="1" w:styleId="USAGETable">
    <w:name w:val="USAGE: Table"/>
    <w:basedOn w:val="TableNormal"/>
    <w:uiPriority w:val="99"/>
    <w:rsid w:val="009B63C6"/>
    <w:pPr>
      <w:spacing w:after="0" w:line="240" w:lineRule="auto"/>
    </w:pPr>
    <w:rPr>
      <w:rFonts w:ascii="Segoe UI" w:hAnsi="Segoe UI" w:cs="Calibri Light"/>
      <w:sz w:val="20"/>
      <w:lang w:val="nl-NL"/>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9B63C6"/>
    <w:pPr>
      <w:pBdr>
        <w:bottom w:val="single" w:sz="12" w:space="1" w:color="107C10"/>
      </w:pBdr>
    </w:pPr>
    <w:rPr>
      <w:color w:val="107C10"/>
    </w:rPr>
  </w:style>
  <w:style w:type="character" w:customStyle="1" w:styleId="USAGETOCHeadingChar">
    <w:name w:val="USAGE: TOC Heading Char"/>
    <w:basedOn w:val="TOCHeadingChar"/>
    <w:link w:val="USAGETOCHeading"/>
    <w:rsid w:val="009B63C6"/>
    <w:rPr>
      <w:rFonts w:ascii="Segoe UI Semibold" w:eastAsiaTheme="majorEastAsia" w:hAnsi="Segoe UI Semibold" w:cs="Segoe UI Semibold"/>
      <w:color w:val="107C10"/>
      <w:sz w:val="32"/>
      <w:szCs w:val="32"/>
      <w14:ligatures w14:val="standardContextual"/>
    </w:rPr>
  </w:style>
  <w:style w:type="paragraph" w:customStyle="1" w:styleId="WORKSHOPGreyAccent">
    <w:name w:val="WORKSHOP: Grey Accent"/>
    <w:basedOn w:val="Normal"/>
    <w:next w:val="Normal"/>
    <w:link w:val="WORKSHOPGreyAccentChar"/>
    <w:qFormat/>
    <w:rsid w:val="009B63C6"/>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9B63C6"/>
    <w:rPr>
      <w:rFonts w:ascii="Segoe UI" w:hAnsi="Segoe UI" w:cs="Segoe UI Semibold"/>
      <w:b/>
      <w:bCs/>
      <w:sz w:val="20"/>
      <w:shd w:val="clear" w:color="auto" w:fill="D9D9D9" w:themeFill="background1" w:themeFillShade="D9"/>
      <w14:ligatures w14:val="standardContextual"/>
    </w:rPr>
  </w:style>
  <w:style w:type="paragraph" w:styleId="Revision">
    <w:name w:val="Revision"/>
    <w:hidden/>
    <w:uiPriority w:val="99"/>
    <w:semiHidden/>
    <w:rsid w:val="009B63C6"/>
    <w:pPr>
      <w:spacing w:after="0" w:line="240" w:lineRule="auto"/>
    </w:pPr>
    <w:rPr>
      <w:rFonts w:ascii="Segoe UI" w:hAnsi="Segoe UI" w:cs="Segoe UI"/>
      <w:sz w:val="20"/>
      <w14:ligatures w14:val="standardContextual"/>
    </w:rPr>
  </w:style>
  <w:style w:type="character" w:styleId="Emphasis">
    <w:name w:val="Emphasis"/>
    <w:basedOn w:val="DefaultParagraphFont"/>
    <w:uiPriority w:val="20"/>
    <w:qFormat/>
    <w:rsid w:val="009B63C6"/>
    <w:rPr>
      <w:i/>
      <w:iCs/>
    </w:rPr>
  </w:style>
  <w:style w:type="table" w:styleId="ListTable3-Accent2">
    <w:name w:val="List Table 3 Accent 2"/>
    <w:basedOn w:val="TableNormal"/>
    <w:uiPriority w:val="48"/>
    <w:rsid w:val="005244F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WorkshopVersionHistory">
    <w:name w:val="WorkshopVersionHistory"/>
    <w:basedOn w:val="TableNormal"/>
    <w:uiPriority w:val="99"/>
    <w:rsid w:val="009B63C6"/>
    <w:pPr>
      <w:spacing w:after="0" w:line="240" w:lineRule="auto"/>
    </w:pPr>
    <w:rPr>
      <w:rFonts w:ascii="Segoe UI" w:hAnsi="Segoe UI" w:cs="Segoe UI"/>
      <w:sz w:val="20"/>
      <w:szCs w:val="20"/>
      <w:lang w:val="nl-NL"/>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paragraph" w:customStyle="1" w:styleId="NotesImportantBody">
    <w:name w:val="NotesImportantBody"/>
    <w:basedOn w:val="Normal"/>
    <w:link w:val="NotesImportantBodyChar"/>
    <w:qFormat/>
    <w:rsid w:val="009B63C6"/>
    <w:pPr>
      <w:keepNext/>
      <w:keepLines/>
      <w:pBdr>
        <w:left w:val="single" w:sz="12" w:space="4" w:color="auto"/>
      </w:pBdr>
      <w:ind w:left="850"/>
    </w:pPr>
    <w:rPr>
      <w:bCs/>
      <w:i/>
    </w:rPr>
  </w:style>
  <w:style w:type="paragraph" w:customStyle="1" w:styleId="NotesImportantHeader">
    <w:name w:val="NotesImportantHeader"/>
    <w:basedOn w:val="Normal"/>
    <w:next w:val="NotesImportantBody"/>
    <w:link w:val="NotesImportantHeaderChar"/>
    <w:qFormat/>
    <w:rsid w:val="009B63C6"/>
    <w:pPr>
      <w:keepLines/>
      <w:pBdr>
        <w:left w:val="single" w:sz="12" w:space="4" w:color="auto"/>
      </w:pBdr>
      <w:ind w:left="850"/>
    </w:pPr>
    <w:rPr>
      <w:b/>
    </w:rPr>
  </w:style>
  <w:style w:type="character" w:customStyle="1" w:styleId="NotesImportantBodyChar">
    <w:name w:val="NotesImportantBody Char"/>
    <w:basedOn w:val="DefaultParagraphFont"/>
    <w:link w:val="NotesImportantBody"/>
    <w:rsid w:val="009B63C6"/>
    <w:rPr>
      <w:rFonts w:ascii="Segoe UI" w:hAnsi="Segoe UI" w:cs="Segoe UI"/>
      <w:bCs/>
      <w:i/>
      <w:sz w:val="20"/>
      <w14:ligatures w14:val="standardContextual"/>
    </w:rPr>
  </w:style>
  <w:style w:type="character" w:customStyle="1" w:styleId="NotesImportantHeaderChar">
    <w:name w:val="NotesImportantHeader Char"/>
    <w:basedOn w:val="NotesImportantBodyChar"/>
    <w:link w:val="NotesImportantHeader"/>
    <w:rsid w:val="009B63C6"/>
    <w:rPr>
      <w:rFonts w:ascii="Segoe UI" w:hAnsi="Segoe UI" w:cs="Segoe UI"/>
      <w:b/>
      <w:bCs w:val="0"/>
      <w:i w:val="0"/>
      <w:sz w:val="20"/>
      <w14:ligatures w14:val="standardContextual"/>
    </w:rPr>
  </w:style>
  <w:style w:type="character" w:customStyle="1" w:styleId="ui-provider">
    <w:name w:val="ui-provider"/>
    <w:basedOn w:val="DefaultParagraphFont"/>
    <w:rsid w:val="009B6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173114">
      <w:bodyDiv w:val="1"/>
      <w:marLeft w:val="0"/>
      <w:marRight w:val="0"/>
      <w:marTop w:val="0"/>
      <w:marBottom w:val="0"/>
      <w:divBdr>
        <w:top w:val="none" w:sz="0" w:space="0" w:color="auto"/>
        <w:left w:val="none" w:sz="0" w:space="0" w:color="auto"/>
        <w:bottom w:val="none" w:sz="0" w:space="0" w:color="auto"/>
        <w:right w:val="none" w:sz="0" w:space="0" w:color="auto"/>
      </w:divBdr>
    </w:div>
    <w:div w:id="510413333">
      <w:bodyDiv w:val="1"/>
      <w:marLeft w:val="0"/>
      <w:marRight w:val="0"/>
      <w:marTop w:val="0"/>
      <w:marBottom w:val="0"/>
      <w:divBdr>
        <w:top w:val="none" w:sz="0" w:space="0" w:color="auto"/>
        <w:left w:val="none" w:sz="0" w:space="0" w:color="auto"/>
        <w:bottom w:val="none" w:sz="0" w:space="0" w:color="auto"/>
        <w:right w:val="none" w:sz="0" w:space="0" w:color="auto"/>
      </w:divBdr>
    </w:div>
    <w:div w:id="860243095">
      <w:bodyDiv w:val="1"/>
      <w:marLeft w:val="0"/>
      <w:marRight w:val="0"/>
      <w:marTop w:val="0"/>
      <w:marBottom w:val="0"/>
      <w:divBdr>
        <w:top w:val="none" w:sz="0" w:space="0" w:color="auto"/>
        <w:left w:val="none" w:sz="0" w:space="0" w:color="auto"/>
        <w:bottom w:val="none" w:sz="0" w:space="0" w:color="auto"/>
        <w:right w:val="none" w:sz="0" w:space="0" w:color="auto"/>
      </w:divBdr>
    </w:div>
    <w:div w:id="978612569">
      <w:bodyDiv w:val="1"/>
      <w:marLeft w:val="0"/>
      <w:marRight w:val="0"/>
      <w:marTop w:val="0"/>
      <w:marBottom w:val="0"/>
      <w:divBdr>
        <w:top w:val="none" w:sz="0" w:space="0" w:color="auto"/>
        <w:left w:val="none" w:sz="0" w:space="0" w:color="auto"/>
        <w:bottom w:val="none" w:sz="0" w:space="0" w:color="auto"/>
        <w:right w:val="none" w:sz="0" w:space="0" w:color="auto"/>
      </w:divBdr>
    </w:div>
    <w:div w:id="996765575">
      <w:bodyDiv w:val="1"/>
      <w:marLeft w:val="0"/>
      <w:marRight w:val="0"/>
      <w:marTop w:val="0"/>
      <w:marBottom w:val="0"/>
      <w:divBdr>
        <w:top w:val="none" w:sz="0" w:space="0" w:color="auto"/>
        <w:left w:val="none" w:sz="0" w:space="0" w:color="auto"/>
        <w:bottom w:val="none" w:sz="0" w:space="0" w:color="auto"/>
        <w:right w:val="none" w:sz="0" w:space="0" w:color="auto"/>
      </w:divBdr>
    </w:div>
    <w:div w:id="1153329280">
      <w:bodyDiv w:val="1"/>
      <w:marLeft w:val="0"/>
      <w:marRight w:val="0"/>
      <w:marTop w:val="0"/>
      <w:marBottom w:val="0"/>
      <w:divBdr>
        <w:top w:val="none" w:sz="0" w:space="0" w:color="auto"/>
        <w:left w:val="none" w:sz="0" w:space="0" w:color="auto"/>
        <w:bottom w:val="none" w:sz="0" w:space="0" w:color="auto"/>
        <w:right w:val="none" w:sz="0" w:space="0" w:color="auto"/>
      </w:divBdr>
    </w:div>
    <w:div w:id="1305505945">
      <w:bodyDiv w:val="1"/>
      <w:marLeft w:val="0"/>
      <w:marRight w:val="0"/>
      <w:marTop w:val="0"/>
      <w:marBottom w:val="0"/>
      <w:divBdr>
        <w:top w:val="none" w:sz="0" w:space="0" w:color="auto"/>
        <w:left w:val="none" w:sz="0" w:space="0" w:color="auto"/>
        <w:bottom w:val="none" w:sz="0" w:space="0" w:color="auto"/>
        <w:right w:val="none" w:sz="0" w:space="0" w:color="auto"/>
      </w:divBdr>
    </w:div>
    <w:div w:id="1408380749">
      <w:bodyDiv w:val="1"/>
      <w:marLeft w:val="0"/>
      <w:marRight w:val="0"/>
      <w:marTop w:val="0"/>
      <w:marBottom w:val="0"/>
      <w:divBdr>
        <w:top w:val="none" w:sz="0" w:space="0" w:color="auto"/>
        <w:left w:val="none" w:sz="0" w:space="0" w:color="auto"/>
        <w:bottom w:val="none" w:sz="0" w:space="0" w:color="auto"/>
        <w:right w:val="none" w:sz="0" w:space="0" w:color="auto"/>
      </w:divBdr>
    </w:div>
    <w:div w:id="1617982174">
      <w:bodyDiv w:val="1"/>
      <w:marLeft w:val="0"/>
      <w:marRight w:val="0"/>
      <w:marTop w:val="0"/>
      <w:marBottom w:val="0"/>
      <w:divBdr>
        <w:top w:val="none" w:sz="0" w:space="0" w:color="auto"/>
        <w:left w:val="none" w:sz="0" w:space="0" w:color="auto"/>
        <w:bottom w:val="none" w:sz="0" w:space="0" w:color="auto"/>
        <w:right w:val="none" w:sz="0" w:space="0" w:color="auto"/>
      </w:divBdr>
    </w:div>
    <w:div w:id="1857763669">
      <w:bodyDiv w:val="1"/>
      <w:marLeft w:val="0"/>
      <w:marRight w:val="0"/>
      <w:marTop w:val="0"/>
      <w:marBottom w:val="0"/>
      <w:divBdr>
        <w:top w:val="none" w:sz="0" w:space="0" w:color="auto"/>
        <w:left w:val="none" w:sz="0" w:space="0" w:color="auto"/>
        <w:bottom w:val="none" w:sz="0" w:space="0" w:color="auto"/>
        <w:right w:val="none" w:sz="0" w:space="0" w:color="auto"/>
      </w:divBdr>
    </w:div>
    <w:div w:id="1939756919">
      <w:bodyDiv w:val="1"/>
      <w:marLeft w:val="0"/>
      <w:marRight w:val="0"/>
      <w:marTop w:val="0"/>
      <w:marBottom w:val="0"/>
      <w:divBdr>
        <w:top w:val="none" w:sz="0" w:space="0" w:color="auto"/>
        <w:left w:val="none" w:sz="0" w:space="0" w:color="auto"/>
        <w:bottom w:val="none" w:sz="0" w:space="0" w:color="auto"/>
        <w:right w:val="none" w:sz="0" w:space="0" w:color="auto"/>
      </w:divBdr>
    </w:div>
    <w:div w:id="2091005620">
      <w:bodyDiv w:val="1"/>
      <w:marLeft w:val="0"/>
      <w:marRight w:val="0"/>
      <w:marTop w:val="0"/>
      <w:marBottom w:val="0"/>
      <w:divBdr>
        <w:top w:val="none" w:sz="0" w:space="0" w:color="auto"/>
        <w:left w:val="none" w:sz="0" w:space="0" w:color="auto"/>
        <w:bottom w:val="none" w:sz="0" w:space="0" w:color="auto"/>
        <w:right w:val="none" w:sz="0" w:space="0" w:color="auto"/>
      </w:divBdr>
      <w:divsChild>
        <w:div w:id="1393966708">
          <w:marLeft w:val="360"/>
          <w:marRight w:val="0"/>
          <w:marTop w:val="0"/>
          <w:marBottom w:val="0"/>
          <w:divBdr>
            <w:top w:val="none" w:sz="0" w:space="0" w:color="auto"/>
            <w:left w:val="single" w:sz="12" w:space="4"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docs.microsoft.com/en-us/sharepoint/dev/general-development/keyword-query-language-kql-syntax-reference" TargetMode="External"/><Relationship Id="rId42" Type="http://schemas.openxmlformats.org/officeDocument/2006/relationships/image" Target="media/image14.png"/><Relationship Id="rId47" Type="http://schemas.openxmlformats.org/officeDocument/2006/relationships/hyperlink" Target="https://docs.microsoft.com/en-us/sharepoint/dev/general-development/keyword-query-language-kql-syntax-reference" TargetMode="External"/><Relationship Id="rId63" Type="http://schemas.openxmlformats.org/officeDocument/2006/relationships/image" Target="media/image23.png"/><Relationship Id="rId6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learn.microsoft.com/en-us/purview/edisc-get-started" TargetMode="Externa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hyperlink" Target="https://purview.microsoft.com/" TargetMode="External"/><Relationship Id="rId32" Type="http://schemas.openxmlformats.org/officeDocument/2006/relationships/image" Target="media/image12.png"/><Relationship Id="rId37" Type="http://schemas.openxmlformats.org/officeDocument/2006/relationships/hyperlink" Target="https://docs.microsoft.com/en-us/sharepoint/dev/general-development/keyword-query-language-kql-syntax-reference" TargetMode="External"/><Relationship Id="rId40" Type="http://schemas.openxmlformats.org/officeDocument/2006/relationships/hyperlink" Target="https://purview.microsoft.com/" TargetMode="External"/><Relationship Id="rId45" Type="http://schemas.openxmlformats.org/officeDocument/2006/relationships/hyperlink" Target="https://docs.microsoft.com/en-us/dotnet/standard/base-types/regular-expression-language-quick-reference" TargetMode="External"/><Relationship Id="rId53" Type="http://schemas.openxmlformats.org/officeDocument/2006/relationships/image" Target="media/image17.png"/><Relationship Id="rId58" Type="http://schemas.openxmlformats.org/officeDocument/2006/relationships/image" Target="media/image19.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21.png"/><Relationship Id="rId19" Type="http://schemas.openxmlformats.org/officeDocument/2006/relationships/hyperlink" Target="https://docs.microsoft.com/en-us/microsoft-365/compliance/keyword-queries-and-search-conditions" TargetMode="External"/><Relationship Id="rId14" Type="http://schemas.openxmlformats.org/officeDocument/2006/relationships/image" Target="media/image3.png"/><Relationship Id="rId22" Type="http://schemas.openxmlformats.org/officeDocument/2006/relationships/hyperlink" Target="https://learn.microsoft.com/en-us/purview/edisc-get-starte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docs.microsoft.com/en-us/office365/securitycompliance/what-the-sensitive-information-types-look-for" TargetMode="External"/><Relationship Id="rId43" Type="http://schemas.openxmlformats.org/officeDocument/2006/relationships/hyperlink" Target="https://learn.microsoft.com/en-us/purview/edisc-ref-limits" TargetMode="External"/><Relationship Id="rId48" Type="http://schemas.openxmlformats.org/officeDocument/2006/relationships/hyperlink" Target="https://learn.microsoft.com/en-us/purview/edisc-get-started" TargetMode="External"/><Relationship Id="rId56" Type="http://schemas.openxmlformats.org/officeDocument/2006/relationships/hyperlink" Target="https://purview.microsoft.com/" TargetMode="External"/><Relationship Id="rId64" Type="http://schemas.openxmlformats.org/officeDocument/2006/relationships/image" Target="media/image24.png"/><Relationship Id="rId69"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15.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techcommunity.microsoft.com/blog/microsoft-security-blog/upcoming-changes-to-microsoft-purview-ediscovery/4405084" TargetMode="External"/><Relationship Id="rId25" Type="http://schemas.openxmlformats.org/officeDocument/2006/relationships/image" Target="media/image5.png"/><Relationship Id="rId33" Type="http://schemas.openxmlformats.org/officeDocument/2006/relationships/hyperlink" Target="https://learn.microsoft.com/en-us/purview/edisc-ref-limits" TargetMode="External"/><Relationship Id="rId38" Type="http://schemas.openxmlformats.org/officeDocument/2006/relationships/hyperlink" Target="https://learn.microsoft.com/en-us/purview/edisc-get-started" TargetMode="External"/><Relationship Id="rId46" Type="http://schemas.openxmlformats.org/officeDocument/2006/relationships/hyperlink" Target="https://docs.microsoft.com/en-us/microsoft-365/compliance/keyword-queries-and-search-conditions" TargetMode="External"/><Relationship Id="rId59" Type="http://schemas.openxmlformats.org/officeDocument/2006/relationships/hyperlink" Target="https://support.microsoft.com/en-us/windows/use-snipping-tool-to-capture-screenshots-00246869-1843-655f-f220-97299b865f6b" TargetMode="External"/><Relationship Id="rId67" Type="http://schemas.openxmlformats.org/officeDocument/2006/relationships/header" Target="header2.xml"/><Relationship Id="rId20" Type="http://schemas.openxmlformats.org/officeDocument/2006/relationships/hyperlink" Target="https://docs.microsoft.com/en-us/SharePoint/technical-reference/crawled-and-managed-properties-overview?redirectedfrom=MSDN" TargetMode="External"/><Relationship Id="rId41" Type="http://schemas.openxmlformats.org/officeDocument/2006/relationships/image" Target="media/image13.png"/><Relationship Id="rId54" Type="http://schemas.openxmlformats.org/officeDocument/2006/relationships/hyperlink" Target="https://learn.microsoft.com/en-us/purview/edisc-ref-limits" TargetMode="External"/><Relationship Id="rId62" Type="http://schemas.openxmlformats.org/officeDocument/2006/relationships/image" Target="media/image22.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techcommunity.microsoft.com/blog/microsoft-security-blog/upcoming-changes-to-microsoft-purview-ediscovery/4405084" TargetMode="External"/><Relationship Id="rId28" Type="http://schemas.openxmlformats.org/officeDocument/2006/relationships/image" Target="media/image8.png"/><Relationship Id="rId36" Type="http://schemas.openxmlformats.org/officeDocument/2006/relationships/hyperlink" Target="https://docs.microsoft.com/en-us/microsoft-365/compliance/keyword-queries-and-search-conditions" TargetMode="External"/><Relationship Id="rId49" Type="http://schemas.openxmlformats.org/officeDocument/2006/relationships/hyperlink" Target="https://techcommunity.microsoft.com/blog/microsoft-security-blog/upcoming-changes-to-microsoft-purview-ediscovery/4405084" TargetMode="External"/><Relationship Id="rId57" Type="http://schemas.openxmlformats.org/officeDocument/2006/relationships/image" Target="media/image18.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hyperlink" Target="https://docs.microsoft.com/en-us/dotnet/standard/base-types/regular-expression-language-quick-reference" TargetMode="External"/><Relationship Id="rId52" Type="http://schemas.openxmlformats.org/officeDocument/2006/relationships/image" Target="media/image16.png"/><Relationship Id="rId60" Type="http://schemas.openxmlformats.org/officeDocument/2006/relationships/image" Target="media/image20.png"/><Relationship Id="rId65" Type="http://schemas.openxmlformats.org/officeDocument/2006/relationships/image" Target="media/image25.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hyperlink" Target="https://docs.microsoft.com/en-us/microsoft-365/compliance/keyword-queries-and-search-conditions?view=o365-worldwide" TargetMode="External"/><Relationship Id="rId39" Type="http://schemas.openxmlformats.org/officeDocument/2006/relationships/hyperlink" Target="https://techcommunity.microsoft.com/blog/microsoft-security-blog/upcoming-changes-to-microsoft-purview-ediscovery/4405084" TargetMode="External"/><Relationship Id="rId34" Type="http://schemas.openxmlformats.org/officeDocument/2006/relationships/hyperlink" Target="https://docs.microsoft.com/en-us/office365/securitycompliance/what-the-sensitive-information-types-look-for" TargetMode="External"/><Relationship Id="rId50" Type="http://schemas.openxmlformats.org/officeDocument/2006/relationships/hyperlink" Target="https://purview.microsoft.com/" TargetMode="External"/><Relationship Id="rId55" Type="http://schemas.openxmlformats.org/officeDocument/2006/relationships/hyperlink" Target="https://learn.microsoft.com/en-us/purview/edisc-search-results" TargetMode="External"/><Relationship Id="rId7" Type="http://schemas.openxmlformats.org/officeDocument/2006/relationships/settings" Target="settings.xml"/><Relationship Id="rId71"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E8D20-9254-4C15-BFEA-45E05EB8A204}">
  <ds:schemaRefs>
    <ds:schemaRef ds:uri="http://schemas.openxmlformats.org/officeDocument/2006/bibliography"/>
  </ds:schemaRefs>
</ds:datastoreItem>
</file>

<file path=customXml/itemProps2.xml><?xml version="1.0" encoding="utf-8"?>
<ds:datastoreItem xmlns:ds="http://schemas.openxmlformats.org/officeDocument/2006/customXml" ds:itemID="{5FA91789-E7F8-4414-A378-D7679A0F1F3C}">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customXml/itemProps3.xml><?xml version="1.0" encoding="utf-8"?>
<ds:datastoreItem xmlns:ds="http://schemas.openxmlformats.org/officeDocument/2006/customXml" ds:itemID="{3489767F-567F-4B12-8350-F33A56693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0b5848-5d4f-4a8c-b92f-d3342726cf85"/>
    <ds:schemaRef ds:uri="8e5e91a6-894e-44a7-841f-492a00b8a20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681B5B-E0F4-4F05-98D6-1355A8E65CEE}">
  <ds:schemaRefs>
    <ds:schemaRef ds:uri="http://schemas.microsoft.com/sharepoint/v3/contenttype/forms"/>
  </ds:schemaRefs>
</ds:datastoreItem>
</file>

<file path=docMetadata/LabelInfo.xml><?xml version="1.0" encoding="utf-8"?>
<clbl:labelList xmlns:clbl="http://schemas.microsoft.com/office/2020/mipLabelMetadata">
  <clbl:label id="{bf6c1c87-0f27-42bd-b1ad-2ae81745d473}" enabled="0" method="" siteId="{bf6c1c87-0f27-42bd-b1ad-2ae81745d473}"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1</TotalTime>
  <Pages>23</Pages>
  <Words>4959</Words>
  <Characters>27749</Characters>
  <Application>Microsoft Office Word</Application>
  <DocSecurity>0</DocSecurity>
  <Lines>680</Lines>
  <Paragraphs>412</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32469</CharactersWithSpaces>
  <SharedDoc>false</SharedDoc>
  <HLinks>
    <vt:vector size="324" baseType="variant">
      <vt:variant>
        <vt:i4>1572929</vt:i4>
      </vt:variant>
      <vt:variant>
        <vt:i4>978</vt:i4>
      </vt:variant>
      <vt:variant>
        <vt:i4>0</vt:i4>
      </vt:variant>
      <vt:variant>
        <vt:i4>5</vt:i4>
      </vt:variant>
      <vt:variant>
        <vt:lpwstr>https://compliance.microsoft.com/</vt:lpwstr>
      </vt:variant>
      <vt:variant>
        <vt:lpwstr/>
      </vt:variant>
      <vt:variant>
        <vt:i4>4915293</vt:i4>
      </vt:variant>
      <vt:variant>
        <vt:i4>837</vt:i4>
      </vt:variant>
      <vt:variant>
        <vt:i4>0</vt:i4>
      </vt:variant>
      <vt:variant>
        <vt:i4>5</vt:i4>
      </vt:variant>
      <vt:variant>
        <vt:lpwstr>https://support.microsoft.com/en-us/help/4488540/windows-10-how-to-take-and-annotate-screenshots</vt:lpwstr>
      </vt:variant>
      <vt:variant>
        <vt:lpwstr/>
      </vt:variant>
      <vt:variant>
        <vt:i4>1572929</vt:i4>
      </vt:variant>
      <vt:variant>
        <vt:i4>828</vt:i4>
      </vt:variant>
      <vt:variant>
        <vt:i4>0</vt:i4>
      </vt:variant>
      <vt:variant>
        <vt:i4>5</vt:i4>
      </vt:variant>
      <vt:variant>
        <vt:lpwstr>https://compliance.microsoft.com/</vt:lpwstr>
      </vt:variant>
      <vt:variant>
        <vt:lpwstr/>
      </vt:variant>
      <vt:variant>
        <vt:i4>8323123</vt:i4>
      </vt:variant>
      <vt:variant>
        <vt:i4>822</vt:i4>
      </vt:variant>
      <vt:variant>
        <vt:i4>0</vt:i4>
      </vt:variant>
      <vt:variant>
        <vt:i4>5</vt:i4>
      </vt:variant>
      <vt:variant>
        <vt:lpwstr>https://docs.microsoft.com/en-us/microsoft-365/compliance/content-search</vt:lpwstr>
      </vt:variant>
      <vt:variant>
        <vt:lpwstr>view-information-and-statistics-about-a-search</vt:lpwstr>
      </vt:variant>
      <vt:variant>
        <vt:i4>5242890</vt:i4>
      </vt:variant>
      <vt:variant>
        <vt:i4>768</vt:i4>
      </vt:variant>
      <vt:variant>
        <vt:i4>0</vt:i4>
      </vt:variant>
      <vt:variant>
        <vt:i4>5</vt:i4>
      </vt:variant>
      <vt:variant>
        <vt:lpwstr>https://docs.microsoft.com/en-us/microsoft-365/compliance/content-search</vt:lpwstr>
      </vt:variant>
      <vt:variant>
        <vt:lpwstr>more-information-about-content-search</vt:lpwstr>
      </vt:variant>
      <vt:variant>
        <vt:i4>4063335</vt:i4>
      </vt:variant>
      <vt:variant>
        <vt:i4>765</vt:i4>
      </vt:variant>
      <vt:variant>
        <vt:i4>0</vt:i4>
      </vt:variant>
      <vt:variant>
        <vt:i4>5</vt:i4>
      </vt:variant>
      <vt:variant>
        <vt:lpwstr>https://docs.microsoft.com/en-us/microsoft-365/compliance/limits-for-content-search?view=o365-worldwide</vt:lpwstr>
      </vt:variant>
      <vt:variant>
        <vt:lpwstr/>
      </vt:variant>
      <vt:variant>
        <vt:i4>1572929</vt:i4>
      </vt:variant>
      <vt:variant>
        <vt:i4>735</vt:i4>
      </vt:variant>
      <vt:variant>
        <vt:i4>0</vt:i4>
      </vt:variant>
      <vt:variant>
        <vt:i4>5</vt:i4>
      </vt:variant>
      <vt:variant>
        <vt:lpwstr>https://compliance.microsoft.com/</vt:lpwstr>
      </vt:variant>
      <vt:variant>
        <vt:lpwstr/>
      </vt:variant>
      <vt:variant>
        <vt:i4>1835085</vt:i4>
      </vt:variant>
      <vt:variant>
        <vt:i4>717</vt:i4>
      </vt:variant>
      <vt:variant>
        <vt:i4>0</vt:i4>
      </vt:variant>
      <vt:variant>
        <vt:i4>5</vt:i4>
      </vt:variant>
      <vt:variant>
        <vt:lpwstr>https://docs.microsoft.com/en-us/powershell/module/exchange/get-dlpsensitiveinformationtype?view=exchange-ps</vt:lpwstr>
      </vt:variant>
      <vt:variant>
        <vt:lpwstr/>
      </vt:variant>
      <vt:variant>
        <vt:i4>4390936</vt:i4>
      </vt:variant>
      <vt:variant>
        <vt:i4>714</vt:i4>
      </vt:variant>
      <vt:variant>
        <vt:i4>0</vt:i4>
      </vt:variant>
      <vt:variant>
        <vt:i4>5</vt:i4>
      </vt:variant>
      <vt:variant>
        <vt:lpwstr>https://docs.microsoft.com/en-us/powershell/module/exchange/new-compliancesearch?view=exchange-ps</vt:lpwstr>
      </vt:variant>
      <vt:variant>
        <vt:lpwstr/>
      </vt:variant>
      <vt:variant>
        <vt:i4>7012408</vt:i4>
      </vt:variant>
      <vt:variant>
        <vt:i4>711</vt:i4>
      </vt:variant>
      <vt:variant>
        <vt:i4>0</vt:i4>
      </vt:variant>
      <vt:variant>
        <vt:i4>5</vt:i4>
      </vt:variant>
      <vt:variant>
        <vt:lpwstr>https://docs.microsoft.com/en-us/sharepoint/dev/general-development/keyword-query-language-kql-syntax-reference</vt:lpwstr>
      </vt:variant>
      <vt:variant>
        <vt:lpwstr/>
      </vt:variant>
      <vt:variant>
        <vt:i4>2883620</vt:i4>
      </vt:variant>
      <vt:variant>
        <vt:i4>708</vt:i4>
      </vt:variant>
      <vt:variant>
        <vt:i4>0</vt:i4>
      </vt:variant>
      <vt:variant>
        <vt:i4>5</vt:i4>
      </vt:variant>
      <vt:variant>
        <vt:lpwstr>https://docs.microsoft.com/en-us/microsoft-365/compliance/keyword-queries-and-search-conditions</vt:lpwstr>
      </vt:variant>
      <vt:variant>
        <vt:lpwstr/>
      </vt:variant>
      <vt:variant>
        <vt:i4>4325386</vt:i4>
      </vt:variant>
      <vt:variant>
        <vt:i4>705</vt:i4>
      </vt:variant>
      <vt:variant>
        <vt:i4>0</vt:i4>
      </vt:variant>
      <vt:variant>
        <vt:i4>5</vt:i4>
      </vt:variant>
      <vt:variant>
        <vt:lpwstr>https://docs.microsoft.com/en-us/microsoft-365/compliance/form-a-query-to-find-sensitive-data-stored-on-sites</vt:lpwstr>
      </vt:variant>
      <vt:variant>
        <vt:lpwstr/>
      </vt:variant>
      <vt:variant>
        <vt:i4>2752547</vt:i4>
      </vt:variant>
      <vt:variant>
        <vt:i4>702</vt:i4>
      </vt:variant>
      <vt:variant>
        <vt:i4>0</vt:i4>
      </vt:variant>
      <vt:variant>
        <vt:i4>5</vt:i4>
      </vt:variant>
      <vt:variant>
        <vt:lpwstr>https://docs.microsoft.com/en-us/dotnet/standard/base-types/regular-expression-language-quick-reference</vt:lpwstr>
      </vt:variant>
      <vt:variant>
        <vt:lpwstr/>
      </vt:variant>
      <vt:variant>
        <vt:i4>2752547</vt:i4>
      </vt:variant>
      <vt:variant>
        <vt:i4>669</vt:i4>
      </vt:variant>
      <vt:variant>
        <vt:i4>0</vt:i4>
      </vt:variant>
      <vt:variant>
        <vt:i4>5</vt:i4>
      </vt:variant>
      <vt:variant>
        <vt:lpwstr>https://docs.microsoft.com/en-us/dotnet/standard/base-types/regular-expression-language-quick-reference</vt:lpwstr>
      </vt:variant>
      <vt:variant>
        <vt:lpwstr/>
      </vt:variant>
      <vt:variant>
        <vt:i4>5242890</vt:i4>
      </vt:variant>
      <vt:variant>
        <vt:i4>648</vt:i4>
      </vt:variant>
      <vt:variant>
        <vt:i4>0</vt:i4>
      </vt:variant>
      <vt:variant>
        <vt:i4>5</vt:i4>
      </vt:variant>
      <vt:variant>
        <vt:lpwstr>https://docs.microsoft.com/en-us/microsoft-365/compliance/content-search</vt:lpwstr>
      </vt:variant>
      <vt:variant>
        <vt:lpwstr>more-information-about-content-search</vt:lpwstr>
      </vt:variant>
      <vt:variant>
        <vt:i4>4063335</vt:i4>
      </vt:variant>
      <vt:variant>
        <vt:i4>645</vt:i4>
      </vt:variant>
      <vt:variant>
        <vt:i4>0</vt:i4>
      </vt:variant>
      <vt:variant>
        <vt:i4>5</vt:i4>
      </vt:variant>
      <vt:variant>
        <vt:lpwstr>https://docs.microsoft.com/en-us/microsoft-365/compliance/limits-for-content-search?view=o365-worldwide</vt:lpwstr>
      </vt:variant>
      <vt:variant>
        <vt:lpwstr/>
      </vt:variant>
      <vt:variant>
        <vt:i4>1572929</vt:i4>
      </vt:variant>
      <vt:variant>
        <vt:i4>615</vt:i4>
      </vt:variant>
      <vt:variant>
        <vt:i4>0</vt:i4>
      </vt:variant>
      <vt:variant>
        <vt:i4>5</vt:i4>
      </vt:variant>
      <vt:variant>
        <vt:lpwstr>https://compliance.microsoft.com/</vt:lpwstr>
      </vt:variant>
      <vt:variant>
        <vt:lpwstr/>
      </vt:variant>
      <vt:variant>
        <vt:i4>1835085</vt:i4>
      </vt:variant>
      <vt:variant>
        <vt:i4>597</vt:i4>
      </vt:variant>
      <vt:variant>
        <vt:i4>0</vt:i4>
      </vt:variant>
      <vt:variant>
        <vt:i4>5</vt:i4>
      </vt:variant>
      <vt:variant>
        <vt:lpwstr>https://docs.microsoft.com/en-us/powershell/module/exchange/get-dlpsensitiveinformationtype?view=exchange-ps</vt:lpwstr>
      </vt:variant>
      <vt:variant>
        <vt:lpwstr/>
      </vt:variant>
      <vt:variant>
        <vt:i4>4390936</vt:i4>
      </vt:variant>
      <vt:variant>
        <vt:i4>594</vt:i4>
      </vt:variant>
      <vt:variant>
        <vt:i4>0</vt:i4>
      </vt:variant>
      <vt:variant>
        <vt:i4>5</vt:i4>
      </vt:variant>
      <vt:variant>
        <vt:lpwstr>https://docs.microsoft.com/en-us/powershell/module/exchange/new-compliancesearch?view=exchange-ps</vt:lpwstr>
      </vt:variant>
      <vt:variant>
        <vt:lpwstr/>
      </vt:variant>
      <vt:variant>
        <vt:i4>7012408</vt:i4>
      </vt:variant>
      <vt:variant>
        <vt:i4>591</vt:i4>
      </vt:variant>
      <vt:variant>
        <vt:i4>0</vt:i4>
      </vt:variant>
      <vt:variant>
        <vt:i4>5</vt:i4>
      </vt:variant>
      <vt:variant>
        <vt:lpwstr>https://docs.microsoft.com/en-us/sharepoint/dev/general-development/keyword-query-language-kql-syntax-reference</vt:lpwstr>
      </vt:variant>
      <vt:variant>
        <vt:lpwstr/>
      </vt:variant>
      <vt:variant>
        <vt:i4>2883620</vt:i4>
      </vt:variant>
      <vt:variant>
        <vt:i4>588</vt:i4>
      </vt:variant>
      <vt:variant>
        <vt:i4>0</vt:i4>
      </vt:variant>
      <vt:variant>
        <vt:i4>5</vt:i4>
      </vt:variant>
      <vt:variant>
        <vt:lpwstr>https://docs.microsoft.com/en-us/microsoft-365/compliance/keyword-queries-and-search-conditions</vt:lpwstr>
      </vt:variant>
      <vt:variant>
        <vt:lpwstr/>
      </vt:variant>
      <vt:variant>
        <vt:i4>4325386</vt:i4>
      </vt:variant>
      <vt:variant>
        <vt:i4>585</vt:i4>
      </vt:variant>
      <vt:variant>
        <vt:i4>0</vt:i4>
      </vt:variant>
      <vt:variant>
        <vt:i4>5</vt:i4>
      </vt:variant>
      <vt:variant>
        <vt:lpwstr>https://docs.microsoft.com/en-us/microsoft-365/compliance/form-a-query-to-find-sensitive-data-stored-on-sites</vt:lpwstr>
      </vt:variant>
      <vt:variant>
        <vt:lpwstr/>
      </vt:variant>
      <vt:variant>
        <vt:i4>3080317</vt:i4>
      </vt:variant>
      <vt:variant>
        <vt:i4>582</vt:i4>
      </vt:variant>
      <vt:variant>
        <vt:i4>0</vt:i4>
      </vt:variant>
      <vt:variant>
        <vt:i4>5</vt:i4>
      </vt:variant>
      <vt:variant>
        <vt:lpwstr>https://docs.microsoft.com/en-us/office365/securitycompliance/what-the-sensitive-information-types-look-for</vt:lpwstr>
      </vt:variant>
      <vt:variant>
        <vt:lpwstr/>
      </vt:variant>
      <vt:variant>
        <vt:i4>3080317</vt:i4>
      </vt:variant>
      <vt:variant>
        <vt:i4>546</vt:i4>
      </vt:variant>
      <vt:variant>
        <vt:i4>0</vt:i4>
      </vt:variant>
      <vt:variant>
        <vt:i4>5</vt:i4>
      </vt:variant>
      <vt:variant>
        <vt:lpwstr>https://docs.microsoft.com/en-us/office365/securitycompliance/what-the-sensitive-information-types-look-for</vt:lpwstr>
      </vt:variant>
      <vt:variant>
        <vt:lpwstr/>
      </vt:variant>
      <vt:variant>
        <vt:i4>7012408</vt:i4>
      </vt:variant>
      <vt:variant>
        <vt:i4>516</vt:i4>
      </vt:variant>
      <vt:variant>
        <vt:i4>0</vt:i4>
      </vt:variant>
      <vt:variant>
        <vt:i4>5</vt:i4>
      </vt:variant>
      <vt:variant>
        <vt:lpwstr>https://docs.microsoft.com/en-us/sharepoint/dev/general-development/keyword-query-language-kql-syntax-reference</vt:lpwstr>
      </vt:variant>
      <vt:variant>
        <vt:lpwstr/>
      </vt:variant>
      <vt:variant>
        <vt:i4>1572929</vt:i4>
      </vt:variant>
      <vt:variant>
        <vt:i4>501</vt:i4>
      </vt:variant>
      <vt:variant>
        <vt:i4>0</vt:i4>
      </vt:variant>
      <vt:variant>
        <vt:i4>5</vt:i4>
      </vt:variant>
      <vt:variant>
        <vt:lpwstr>https://compliance.microsoft.com/</vt:lpwstr>
      </vt:variant>
      <vt:variant>
        <vt:lpwstr/>
      </vt:variant>
      <vt:variant>
        <vt:i4>4390936</vt:i4>
      </vt:variant>
      <vt:variant>
        <vt:i4>495</vt:i4>
      </vt:variant>
      <vt:variant>
        <vt:i4>0</vt:i4>
      </vt:variant>
      <vt:variant>
        <vt:i4>5</vt:i4>
      </vt:variant>
      <vt:variant>
        <vt:lpwstr>https://docs.microsoft.com/en-us/powershell/module/exchange/new-compliancesearch?view=exchange-ps</vt:lpwstr>
      </vt:variant>
      <vt:variant>
        <vt:lpwstr/>
      </vt:variant>
      <vt:variant>
        <vt:i4>7012408</vt:i4>
      </vt:variant>
      <vt:variant>
        <vt:i4>492</vt:i4>
      </vt:variant>
      <vt:variant>
        <vt:i4>0</vt:i4>
      </vt:variant>
      <vt:variant>
        <vt:i4>5</vt:i4>
      </vt:variant>
      <vt:variant>
        <vt:lpwstr>https://docs.microsoft.com/en-us/sharepoint/dev/general-development/keyword-query-language-kql-syntax-reference</vt:lpwstr>
      </vt:variant>
      <vt:variant>
        <vt:lpwstr/>
      </vt:variant>
      <vt:variant>
        <vt:i4>8323111</vt:i4>
      </vt:variant>
      <vt:variant>
        <vt:i4>489</vt:i4>
      </vt:variant>
      <vt:variant>
        <vt:i4>0</vt:i4>
      </vt:variant>
      <vt:variant>
        <vt:i4>5</vt:i4>
      </vt:variant>
      <vt:variant>
        <vt:lpwstr>https://docs.microsoft.com/en-us/SharePoint/technical-reference/crawled-and-managed-properties-overview?redirectedfrom=MSDN</vt:lpwstr>
      </vt:variant>
      <vt:variant>
        <vt:lpwstr/>
      </vt:variant>
      <vt:variant>
        <vt:i4>1310738</vt:i4>
      </vt:variant>
      <vt:variant>
        <vt:i4>486</vt:i4>
      </vt:variant>
      <vt:variant>
        <vt:i4>0</vt:i4>
      </vt:variant>
      <vt:variant>
        <vt:i4>5</vt:i4>
      </vt:variant>
      <vt:variant>
        <vt:lpwstr>https://docs.microsoft.com/en-us/microsoft-365/compliance/keyword-queries-and-search-conditions</vt:lpwstr>
      </vt:variant>
      <vt:variant>
        <vt:lpwstr>searchable-site-properties</vt:lpwstr>
      </vt:variant>
      <vt:variant>
        <vt:i4>6881399</vt:i4>
      </vt:variant>
      <vt:variant>
        <vt:i4>483</vt:i4>
      </vt:variant>
      <vt:variant>
        <vt:i4>0</vt:i4>
      </vt:variant>
      <vt:variant>
        <vt:i4>5</vt:i4>
      </vt:variant>
      <vt:variant>
        <vt:lpwstr>https://docs.microsoft.com/en-us/microsoft-365/compliance/keyword-queries-and-search-conditions?view=o365-worldwide</vt:lpwstr>
      </vt:variant>
      <vt:variant>
        <vt:lpwstr/>
      </vt:variant>
      <vt:variant>
        <vt:i4>4390996</vt:i4>
      </vt:variant>
      <vt:variant>
        <vt:i4>306</vt:i4>
      </vt:variant>
      <vt:variant>
        <vt:i4>0</vt:i4>
      </vt:variant>
      <vt:variant>
        <vt:i4>5</vt:i4>
      </vt:variant>
      <vt:variant>
        <vt:lpwstr>https://docs.microsoft.com/en-us/microsoft-365/compliance/search-for-content?view=o365-worldwide</vt:lpwstr>
      </vt:variant>
      <vt:variant>
        <vt:lpwstr/>
      </vt:variant>
      <vt:variant>
        <vt:i4>1245243</vt:i4>
      </vt:variant>
      <vt:variant>
        <vt:i4>134</vt:i4>
      </vt:variant>
      <vt:variant>
        <vt:i4>0</vt:i4>
      </vt:variant>
      <vt:variant>
        <vt:i4>5</vt:i4>
      </vt:variant>
      <vt:variant>
        <vt:lpwstr/>
      </vt:variant>
      <vt:variant>
        <vt:lpwstr>_Toc73623095</vt:lpwstr>
      </vt:variant>
      <vt:variant>
        <vt:i4>1179707</vt:i4>
      </vt:variant>
      <vt:variant>
        <vt:i4>128</vt:i4>
      </vt:variant>
      <vt:variant>
        <vt:i4>0</vt:i4>
      </vt:variant>
      <vt:variant>
        <vt:i4>5</vt:i4>
      </vt:variant>
      <vt:variant>
        <vt:lpwstr/>
      </vt:variant>
      <vt:variant>
        <vt:lpwstr>_Toc73623094</vt:lpwstr>
      </vt:variant>
      <vt:variant>
        <vt:i4>1376315</vt:i4>
      </vt:variant>
      <vt:variant>
        <vt:i4>122</vt:i4>
      </vt:variant>
      <vt:variant>
        <vt:i4>0</vt:i4>
      </vt:variant>
      <vt:variant>
        <vt:i4>5</vt:i4>
      </vt:variant>
      <vt:variant>
        <vt:lpwstr/>
      </vt:variant>
      <vt:variant>
        <vt:lpwstr>_Toc73623093</vt:lpwstr>
      </vt:variant>
      <vt:variant>
        <vt:i4>1310779</vt:i4>
      </vt:variant>
      <vt:variant>
        <vt:i4>116</vt:i4>
      </vt:variant>
      <vt:variant>
        <vt:i4>0</vt:i4>
      </vt:variant>
      <vt:variant>
        <vt:i4>5</vt:i4>
      </vt:variant>
      <vt:variant>
        <vt:lpwstr/>
      </vt:variant>
      <vt:variant>
        <vt:lpwstr>_Toc73623092</vt:lpwstr>
      </vt:variant>
      <vt:variant>
        <vt:i4>1507387</vt:i4>
      </vt:variant>
      <vt:variant>
        <vt:i4>110</vt:i4>
      </vt:variant>
      <vt:variant>
        <vt:i4>0</vt:i4>
      </vt:variant>
      <vt:variant>
        <vt:i4>5</vt:i4>
      </vt:variant>
      <vt:variant>
        <vt:lpwstr/>
      </vt:variant>
      <vt:variant>
        <vt:lpwstr>_Toc73623091</vt:lpwstr>
      </vt:variant>
      <vt:variant>
        <vt:i4>1441851</vt:i4>
      </vt:variant>
      <vt:variant>
        <vt:i4>104</vt:i4>
      </vt:variant>
      <vt:variant>
        <vt:i4>0</vt:i4>
      </vt:variant>
      <vt:variant>
        <vt:i4>5</vt:i4>
      </vt:variant>
      <vt:variant>
        <vt:lpwstr/>
      </vt:variant>
      <vt:variant>
        <vt:lpwstr>_Toc73623090</vt:lpwstr>
      </vt:variant>
      <vt:variant>
        <vt:i4>2031674</vt:i4>
      </vt:variant>
      <vt:variant>
        <vt:i4>98</vt:i4>
      </vt:variant>
      <vt:variant>
        <vt:i4>0</vt:i4>
      </vt:variant>
      <vt:variant>
        <vt:i4>5</vt:i4>
      </vt:variant>
      <vt:variant>
        <vt:lpwstr/>
      </vt:variant>
      <vt:variant>
        <vt:lpwstr>_Toc73623089</vt:lpwstr>
      </vt:variant>
      <vt:variant>
        <vt:i4>1966138</vt:i4>
      </vt:variant>
      <vt:variant>
        <vt:i4>92</vt:i4>
      </vt:variant>
      <vt:variant>
        <vt:i4>0</vt:i4>
      </vt:variant>
      <vt:variant>
        <vt:i4>5</vt:i4>
      </vt:variant>
      <vt:variant>
        <vt:lpwstr/>
      </vt:variant>
      <vt:variant>
        <vt:lpwstr>_Toc73623088</vt:lpwstr>
      </vt:variant>
      <vt:variant>
        <vt:i4>1114170</vt:i4>
      </vt:variant>
      <vt:variant>
        <vt:i4>86</vt:i4>
      </vt:variant>
      <vt:variant>
        <vt:i4>0</vt:i4>
      </vt:variant>
      <vt:variant>
        <vt:i4>5</vt:i4>
      </vt:variant>
      <vt:variant>
        <vt:lpwstr/>
      </vt:variant>
      <vt:variant>
        <vt:lpwstr>_Toc73623087</vt:lpwstr>
      </vt:variant>
      <vt:variant>
        <vt:i4>1048634</vt:i4>
      </vt:variant>
      <vt:variant>
        <vt:i4>80</vt:i4>
      </vt:variant>
      <vt:variant>
        <vt:i4>0</vt:i4>
      </vt:variant>
      <vt:variant>
        <vt:i4>5</vt:i4>
      </vt:variant>
      <vt:variant>
        <vt:lpwstr/>
      </vt:variant>
      <vt:variant>
        <vt:lpwstr>_Toc73623086</vt:lpwstr>
      </vt:variant>
      <vt:variant>
        <vt:i4>1245242</vt:i4>
      </vt:variant>
      <vt:variant>
        <vt:i4>74</vt:i4>
      </vt:variant>
      <vt:variant>
        <vt:i4>0</vt:i4>
      </vt:variant>
      <vt:variant>
        <vt:i4>5</vt:i4>
      </vt:variant>
      <vt:variant>
        <vt:lpwstr/>
      </vt:variant>
      <vt:variant>
        <vt:lpwstr>_Toc73623085</vt:lpwstr>
      </vt:variant>
      <vt:variant>
        <vt:i4>1179706</vt:i4>
      </vt:variant>
      <vt:variant>
        <vt:i4>68</vt:i4>
      </vt:variant>
      <vt:variant>
        <vt:i4>0</vt:i4>
      </vt:variant>
      <vt:variant>
        <vt:i4>5</vt:i4>
      </vt:variant>
      <vt:variant>
        <vt:lpwstr/>
      </vt:variant>
      <vt:variant>
        <vt:lpwstr>_Toc73623084</vt:lpwstr>
      </vt:variant>
      <vt:variant>
        <vt:i4>1376314</vt:i4>
      </vt:variant>
      <vt:variant>
        <vt:i4>62</vt:i4>
      </vt:variant>
      <vt:variant>
        <vt:i4>0</vt:i4>
      </vt:variant>
      <vt:variant>
        <vt:i4>5</vt:i4>
      </vt:variant>
      <vt:variant>
        <vt:lpwstr/>
      </vt:variant>
      <vt:variant>
        <vt:lpwstr>_Toc73623083</vt:lpwstr>
      </vt:variant>
      <vt:variant>
        <vt:i4>1310778</vt:i4>
      </vt:variant>
      <vt:variant>
        <vt:i4>56</vt:i4>
      </vt:variant>
      <vt:variant>
        <vt:i4>0</vt:i4>
      </vt:variant>
      <vt:variant>
        <vt:i4>5</vt:i4>
      </vt:variant>
      <vt:variant>
        <vt:lpwstr/>
      </vt:variant>
      <vt:variant>
        <vt:lpwstr>_Toc73623082</vt:lpwstr>
      </vt:variant>
      <vt:variant>
        <vt:i4>1507386</vt:i4>
      </vt:variant>
      <vt:variant>
        <vt:i4>50</vt:i4>
      </vt:variant>
      <vt:variant>
        <vt:i4>0</vt:i4>
      </vt:variant>
      <vt:variant>
        <vt:i4>5</vt:i4>
      </vt:variant>
      <vt:variant>
        <vt:lpwstr/>
      </vt:variant>
      <vt:variant>
        <vt:lpwstr>_Toc73623081</vt:lpwstr>
      </vt:variant>
      <vt:variant>
        <vt:i4>1441850</vt:i4>
      </vt:variant>
      <vt:variant>
        <vt:i4>44</vt:i4>
      </vt:variant>
      <vt:variant>
        <vt:i4>0</vt:i4>
      </vt:variant>
      <vt:variant>
        <vt:i4>5</vt:i4>
      </vt:variant>
      <vt:variant>
        <vt:lpwstr/>
      </vt:variant>
      <vt:variant>
        <vt:lpwstr>_Toc73623080</vt:lpwstr>
      </vt:variant>
      <vt:variant>
        <vt:i4>2031669</vt:i4>
      </vt:variant>
      <vt:variant>
        <vt:i4>38</vt:i4>
      </vt:variant>
      <vt:variant>
        <vt:i4>0</vt:i4>
      </vt:variant>
      <vt:variant>
        <vt:i4>5</vt:i4>
      </vt:variant>
      <vt:variant>
        <vt:lpwstr/>
      </vt:variant>
      <vt:variant>
        <vt:lpwstr>_Toc73623079</vt:lpwstr>
      </vt:variant>
      <vt:variant>
        <vt:i4>1966133</vt:i4>
      </vt:variant>
      <vt:variant>
        <vt:i4>32</vt:i4>
      </vt:variant>
      <vt:variant>
        <vt:i4>0</vt:i4>
      </vt:variant>
      <vt:variant>
        <vt:i4>5</vt:i4>
      </vt:variant>
      <vt:variant>
        <vt:lpwstr/>
      </vt:variant>
      <vt:variant>
        <vt:lpwstr>_Toc73623078</vt:lpwstr>
      </vt:variant>
      <vt:variant>
        <vt:i4>1114165</vt:i4>
      </vt:variant>
      <vt:variant>
        <vt:i4>26</vt:i4>
      </vt:variant>
      <vt:variant>
        <vt:i4>0</vt:i4>
      </vt:variant>
      <vt:variant>
        <vt:i4>5</vt:i4>
      </vt:variant>
      <vt:variant>
        <vt:lpwstr/>
      </vt:variant>
      <vt:variant>
        <vt:lpwstr>_Toc73623077</vt:lpwstr>
      </vt:variant>
      <vt:variant>
        <vt:i4>1048629</vt:i4>
      </vt:variant>
      <vt:variant>
        <vt:i4>20</vt:i4>
      </vt:variant>
      <vt:variant>
        <vt:i4>0</vt:i4>
      </vt:variant>
      <vt:variant>
        <vt:i4>5</vt:i4>
      </vt:variant>
      <vt:variant>
        <vt:lpwstr/>
      </vt:variant>
      <vt:variant>
        <vt:lpwstr>_Toc73623076</vt:lpwstr>
      </vt:variant>
      <vt:variant>
        <vt:i4>1245237</vt:i4>
      </vt:variant>
      <vt:variant>
        <vt:i4>14</vt:i4>
      </vt:variant>
      <vt:variant>
        <vt:i4>0</vt:i4>
      </vt:variant>
      <vt:variant>
        <vt:i4>5</vt:i4>
      </vt:variant>
      <vt:variant>
        <vt:lpwstr/>
      </vt:variant>
      <vt:variant>
        <vt:lpwstr>_Toc73623075</vt:lpwstr>
      </vt:variant>
      <vt:variant>
        <vt:i4>1179701</vt:i4>
      </vt:variant>
      <vt:variant>
        <vt:i4>8</vt:i4>
      </vt:variant>
      <vt:variant>
        <vt:i4>0</vt:i4>
      </vt:variant>
      <vt:variant>
        <vt:i4>5</vt:i4>
      </vt:variant>
      <vt:variant>
        <vt:lpwstr/>
      </vt:variant>
      <vt:variant>
        <vt:lpwstr>_Toc73623074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02-Module Delivery Guide-SharePoint</dc:subject>
  <dc:creator>Francois van Hemert</dc:creator>
  <cp:keywords/>
  <dc:description>v8.5 - January 2026</dc:description>
  <cp:lastModifiedBy>Hemant Arora</cp:lastModifiedBy>
  <cp:revision>4</cp:revision>
  <dcterms:created xsi:type="dcterms:W3CDTF">2025-12-05T14:51:00Z</dcterms:created>
  <dcterms:modified xsi:type="dcterms:W3CDTF">2026-03-06T12:37:00Z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0x0101004795DE1BA95F0F44928AD52CE26F3A81</vt:lpwstr>
  </property>
  <property fmtid="{D5CDD505-2E9C-101B-9397-08002B2CF9AE}" pid="3" name="MediaServiceImageTags">
    <vt:lpwstr/>
  </property>
</Properties>
</file>