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BA92" w14:textId="77777777" w:rsidR="00572CEE" w:rsidRPr="00DD69E8" w:rsidRDefault="001F138D" w:rsidP="00BA0045">
      <w:pPr>
        <w:rPr>
          <w:color w:val="FFFFFF" w:themeColor="background1"/>
          <w:sz w:val="48"/>
        </w:rPr>
      </w:pPr>
      <w:r w:rsidRPr="00DD69E8">
        <w:rPr>
          <w:noProof/>
          <w:color w:val="FFFFFF" w:themeColor="background1"/>
          <w:sz w:val="48"/>
        </w:rPr>
        <w:drawing>
          <wp:inline distT="0" distB="0" distL="0" distR="0" wp14:anchorId="5B4BCE9F" wp14:editId="06429E81">
            <wp:extent cx="2609891" cy="369870"/>
            <wp:effectExtent l="0" t="0" r="0" b="0"/>
            <wp:docPr id="21" name="Picture 21"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279" t="28204" b="29469"/>
                    <a:stretch/>
                  </pic:blipFill>
                  <pic:spPr bwMode="auto">
                    <a:xfrm>
                      <a:off x="0" y="0"/>
                      <a:ext cx="2612749" cy="370275"/>
                    </a:xfrm>
                    <a:prstGeom prst="rect">
                      <a:avLst/>
                    </a:prstGeom>
                    <a:noFill/>
                    <a:ln>
                      <a:noFill/>
                    </a:ln>
                    <a:extLst>
                      <a:ext uri="{53640926-AAD7-44D8-BBD7-CCE9431645EC}">
                        <a14:shadowObscured xmlns:a14="http://schemas.microsoft.com/office/drawing/2010/main"/>
                      </a:ext>
                    </a:extLst>
                  </pic:spPr>
                </pic:pic>
              </a:graphicData>
            </a:graphic>
          </wp:inline>
        </w:drawing>
      </w:r>
    </w:p>
    <w:p w14:paraId="23727112" w14:textId="50565973" w:rsidR="00572CEE" w:rsidRPr="00DD69E8" w:rsidRDefault="00D3308A" w:rsidP="00BA0045">
      <w:pPr>
        <w:shd w:val="clear" w:color="auto" w:fill="0070C0"/>
        <w:spacing w:before="7938"/>
        <w:rPr>
          <w:color w:val="FFFFFF" w:themeColor="background1"/>
          <w:sz w:val="40"/>
          <w:szCs w:val="40"/>
        </w:rPr>
      </w:pPr>
      <w:r>
        <w:rPr>
          <w:color w:val="FFFFFF" w:themeColor="background1"/>
          <w:sz w:val="40"/>
          <w:szCs w:val="40"/>
        </w:rPr>
        <w:t>Data Security Envisioning Workshop</w:t>
      </w:r>
    </w:p>
    <w:p w14:paraId="78688718" w14:textId="19F35FD0" w:rsidR="00EF396F" w:rsidRPr="00DD69E8" w:rsidRDefault="00D3308A" w:rsidP="006F4A35">
      <w:pPr>
        <w:rPr>
          <w:color w:val="505050"/>
          <w:sz w:val="40"/>
          <w:szCs w:val="40"/>
        </w:rPr>
      </w:pPr>
      <w:r>
        <w:rPr>
          <w:color w:val="505050"/>
          <w:sz w:val="40"/>
          <w:szCs w:val="40"/>
        </w:rPr>
        <w:t>06-Module Delivery Guide-On premises</w:t>
      </w:r>
      <w:r w:rsidR="00D83927" w:rsidRPr="00DD69E8">
        <w:rPr>
          <w:color w:val="505050"/>
          <w:sz w:val="40"/>
          <w:szCs w:val="40"/>
        </w:rPr>
        <w:t xml:space="preserve"> </w:t>
      </w:r>
    </w:p>
    <w:p w14:paraId="5D138F77" w14:textId="6C032349" w:rsidR="00572CEE" w:rsidRPr="00DD69E8" w:rsidRDefault="00D3308A" w:rsidP="006F4A35">
      <w:pPr>
        <w:rPr>
          <w:color w:val="505050"/>
          <w:sz w:val="40"/>
          <w:szCs w:val="40"/>
        </w:rPr>
      </w:pPr>
      <w:r>
        <w:rPr>
          <w:color w:val="505050"/>
          <w:sz w:val="40"/>
          <w:szCs w:val="40"/>
        </w:rPr>
        <w:t>v8.5 - January 2026</w:t>
      </w:r>
      <w:r w:rsidR="00572CEE" w:rsidRPr="00DD69E8">
        <w:rPr>
          <w:color w:val="505050"/>
          <w:sz w:val="40"/>
          <w:szCs w:val="40"/>
        </w:rPr>
        <w:t xml:space="preserve"> </w:t>
      </w:r>
    </w:p>
    <w:p w14:paraId="5273A9DC" w14:textId="77777777" w:rsidR="00C668EB" w:rsidRPr="00DD69E8" w:rsidRDefault="00572CEE" w:rsidP="008078CF">
      <w:pPr>
        <w:rPr>
          <w:color w:val="2E74B5"/>
          <w:sz w:val="44"/>
          <w:szCs w:val="44"/>
        </w:rPr>
      </w:pPr>
      <w:r w:rsidRPr="00DD69E8">
        <w:rPr>
          <w:color w:val="2E74B5"/>
          <w:sz w:val="44"/>
          <w:szCs w:val="44"/>
        </w:rPr>
        <w:br w:type="page"/>
      </w:r>
      <w:bookmarkStart w:id="0" w:name="_Toc39591004"/>
      <w:bookmarkStart w:id="1" w:name="_Toc40191386"/>
      <w:bookmarkStart w:id="2" w:name="_Toc56517513"/>
    </w:p>
    <w:sdt>
      <w:sdtPr>
        <w:rPr>
          <w:rFonts w:ascii="Segoe UI" w:eastAsiaTheme="minorHAnsi" w:hAnsi="Segoe UI" w:cs="Segoe UI"/>
          <w:color w:val="auto"/>
          <w:sz w:val="20"/>
          <w:szCs w:val="20"/>
        </w:rPr>
        <w:id w:val="-1368219613"/>
        <w:docPartObj>
          <w:docPartGallery w:val="Table of Contents"/>
          <w:docPartUnique/>
        </w:docPartObj>
      </w:sdtPr>
      <w:sdtEndPr>
        <w:rPr>
          <w:b/>
          <w:bCs/>
          <w:noProof/>
          <w:szCs w:val="22"/>
        </w:rPr>
      </w:sdtEndPr>
      <w:sdtContent>
        <w:p w14:paraId="3A4850C3" w14:textId="77777777" w:rsidR="00EB7280" w:rsidRPr="00DD69E8" w:rsidRDefault="00EB7280" w:rsidP="009203A6">
          <w:pPr>
            <w:pStyle w:val="TOCHeading"/>
          </w:pPr>
          <w:r w:rsidRPr="00DD69E8">
            <w:t>Contents</w:t>
          </w:r>
        </w:p>
        <w:p w14:paraId="034F1BA4" w14:textId="77777777" w:rsidR="00500F9C" w:rsidRDefault="00EB7280">
          <w:pPr>
            <w:pStyle w:val="TOC2"/>
            <w:rPr>
              <w:rFonts w:asciiTheme="minorHAnsi" w:eastAsiaTheme="minorEastAsia" w:hAnsiTheme="minorHAnsi" w:cstheme="minorBidi"/>
              <w:kern w:val="2"/>
              <w:sz w:val="24"/>
              <w:szCs w:val="24"/>
              <w:lang/>
            </w:rPr>
          </w:pPr>
          <w:r w:rsidRPr="00DD69E8">
            <w:rPr>
              <w:noProof w:val="0"/>
            </w:rPr>
            <w:fldChar w:fldCharType="begin"/>
          </w:r>
          <w:r w:rsidRPr="00DD69E8">
            <w:instrText xml:space="preserve"> TOC \o "1-3" \h \z \u </w:instrText>
          </w:r>
          <w:r w:rsidRPr="00DD69E8">
            <w:rPr>
              <w:noProof w:val="0"/>
            </w:rPr>
            <w:fldChar w:fldCharType="separate"/>
          </w:r>
          <w:hyperlink w:anchor="_Toc215842919" w:history="1">
            <w:r w:rsidR="00500F9C" w:rsidRPr="0050592D">
              <w:rPr>
                <w:rStyle w:val="Hyperlink"/>
              </w:rPr>
              <w:t>Disclaimer</w:t>
            </w:r>
            <w:r w:rsidR="00500F9C">
              <w:rPr>
                <w:webHidden/>
              </w:rPr>
              <w:tab/>
            </w:r>
            <w:r w:rsidR="00500F9C">
              <w:rPr>
                <w:webHidden/>
              </w:rPr>
              <w:fldChar w:fldCharType="begin"/>
            </w:r>
            <w:r w:rsidR="00500F9C">
              <w:rPr>
                <w:webHidden/>
              </w:rPr>
              <w:instrText xml:space="preserve"> PAGEREF _Toc215842919 \h </w:instrText>
            </w:r>
            <w:r w:rsidR="00500F9C">
              <w:rPr>
                <w:webHidden/>
              </w:rPr>
            </w:r>
            <w:r w:rsidR="00500F9C">
              <w:rPr>
                <w:webHidden/>
              </w:rPr>
              <w:fldChar w:fldCharType="separate"/>
            </w:r>
            <w:r w:rsidR="00500F9C">
              <w:rPr>
                <w:webHidden/>
              </w:rPr>
              <w:t>3</w:t>
            </w:r>
            <w:r w:rsidR="00500F9C">
              <w:rPr>
                <w:webHidden/>
              </w:rPr>
              <w:fldChar w:fldCharType="end"/>
            </w:r>
          </w:hyperlink>
        </w:p>
        <w:p w14:paraId="0CE40B0B" w14:textId="77777777" w:rsidR="00500F9C" w:rsidRDefault="00500F9C">
          <w:pPr>
            <w:pStyle w:val="TOC2"/>
            <w:rPr>
              <w:rFonts w:asciiTheme="minorHAnsi" w:eastAsiaTheme="minorEastAsia" w:hAnsiTheme="minorHAnsi" w:cstheme="minorBidi"/>
              <w:kern w:val="2"/>
              <w:sz w:val="24"/>
              <w:szCs w:val="24"/>
              <w:lang/>
            </w:rPr>
          </w:pPr>
          <w:hyperlink w:anchor="_Toc215842920" w:history="1">
            <w:r w:rsidRPr="0050592D">
              <w:rPr>
                <w:rStyle w:val="Hyperlink"/>
              </w:rPr>
              <w:t>Version history</w:t>
            </w:r>
            <w:r>
              <w:rPr>
                <w:webHidden/>
              </w:rPr>
              <w:tab/>
            </w:r>
            <w:r>
              <w:rPr>
                <w:webHidden/>
              </w:rPr>
              <w:fldChar w:fldCharType="begin"/>
            </w:r>
            <w:r>
              <w:rPr>
                <w:webHidden/>
              </w:rPr>
              <w:instrText xml:space="preserve"> PAGEREF _Toc215842920 \h </w:instrText>
            </w:r>
            <w:r>
              <w:rPr>
                <w:webHidden/>
              </w:rPr>
            </w:r>
            <w:r>
              <w:rPr>
                <w:webHidden/>
              </w:rPr>
              <w:fldChar w:fldCharType="separate"/>
            </w:r>
            <w:r>
              <w:rPr>
                <w:webHidden/>
              </w:rPr>
              <w:t>4</w:t>
            </w:r>
            <w:r>
              <w:rPr>
                <w:webHidden/>
              </w:rPr>
              <w:fldChar w:fldCharType="end"/>
            </w:r>
          </w:hyperlink>
        </w:p>
        <w:p w14:paraId="23885BC6" w14:textId="77777777" w:rsidR="00500F9C" w:rsidRDefault="00500F9C">
          <w:pPr>
            <w:pStyle w:val="TOC2"/>
            <w:rPr>
              <w:rFonts w:asciiTheme="minorHAnsi" w:eastAsiaTheme="minorEastAsia" w:hAnsiTheme="minorHAnsi" w:cstheme="minorBidi"/>
              <w:kern w:val="2"/>
              <w:sz w:val="24"/>
              <w:szCs w:val="24"/>
              <w:lang/>
            </w:rPr>
          </w:pPr>
          <w:hyperlink w:anchor="_Toc215842921" w:history="1">
            <w:r w:rsidRPr="0050592D">
              <w:rPr>
                <w:rStyle w:val="Hyperlink"/>
              </w:rPr>
              <w:t>We look forward to your feedback!</w:t>
            </w:r>
            <w:r>
              <w:rPr>
                <w:webHidden/>
              </w:rPr>
              <w:tab/>
            </w:r>
            <w:r>
              <w:rPr>
                <w:webHidden/>
              </w:rPr>
              <w:fldChar w:fldCharType="begin"/>
            </w:r>
            <w:r>
              <w:rPr>
                <w:webHidden/>
              </w:rPr>
              <w:instrText xml:space="preserve"> PAGEREF _Toc215842921 \h </w:instrText>
            </w:r>
            <w:r>
              <w:rPr>
                <w:webHidden/>
              </w:rPr>
            </w:r>
            <w:r>
              <w:rPr>
                <w:webHidden/>
              </w:rPr>
              <w:fldChar w:fldCharType="separate"/>
            </w:r>
            <w:r>
              <w:rPr>
                <w:webHidden/>
              </w:rPr>
              <w:t>4</w:t>
            </w:r>
            <w:r>
              <w:rPr>
                <w:webHidden/>
              </w:rPr>
              <w:fldChar w:fldCharType="end"/>
            </w:r>
          </w:hyperlink>
        </w:p>
        <w:p w14:paraId="41357CEF" w14:textId="77777777" w:rsidR="00500F9C" w:rsidRDefault="00500F9C">
          <w:pPr>
            <w:pStyle w:val="TOC1"/>
            <w:tabs>
              <w:tab w:val="left" w:pos="360"/>
            </w:tabs>
            <w:rPr>
              <w:rFonts w:asciiTheme="minorHAnsi" w:eastAsiaTheme="minorEastAsia" w:hAnsiTheme="minorHAnsi" w:cstheme="minorBidi"/>
              <w:noProof/>
              <w:kern w:val="2"/>
              <w:sz w:val="24"/>
              <w:szCs w:val="24"/>
              <w:lang/>
            </w:rPr>
          </w:pPr>
          <w:hyperlink w:anchor="_Toc215842922" w:history="1">
            <w:r w:rsidRPr="0050592D">
              <w:rPr>
                <w:rStyle w:val="Hyperlink"/>
                <w:noProof/>
              </w:rPr>
              <w:t>1</w:t>
            </w:r>
            <w:r>
              <w:rPr>
                <w:rFonts w:asciiTheme="minorHAnsi" w:eastAsiaTheme="minorEastAsia" w:hAnsiTheme="minorHAnsi" w:cstheme="minorBidi"/>
                <w:noProof/>
                <w:kern w:val="2"/>
                <w:sz w:val="24"/>
                <w:szCs w:val="24"/>
                <w:lang/>
              </w:rPr>
              <w:tab/>
            </w:r>
            <w:r w:rsidRPr="0050592D">
              <w:rPr>
                <w:rStyle w:val="Hyperlink"/>
                <w:noProof/>
              </w:rPr>
              <w:t>Introduction</w:t>
            </w:r>
            <w:r>
              <w:rPr>
                <w:noProof/>
                <w:webHidden/>
              </w:rPr>
              <w:tab/>
            </w:r>
            <w:r>
              <w:rPr>
                <w:noProof/>
                <w:webHidden/>
              </w:rPr>
              <w:fldChar w:fldCharType="begin"/>
            </w:r>
            <w:r>
              <w:rPr>
                <w:noProof/>
                <w:webHidden/>
              </w:rPr>
              <w:instrText xml:space="preserve"> PAGEREF _Toc215842922 \h </w:instrText>
            </w:r>
            <w:r>
              <w:rPr>
                <w:noProof/>
                <w:webHidden/>
              </w:rPr>
            </w:r>
            <w:r>
              <w:rPr>
                <w:noProof/>
                <w:webHidden/>
              </w:rPr>
              <w:fldChar w:fldCharType="separate"/>
            </w:r>
            <w:r>
              <w:rPr>
                <w:noProof/>
                <w:webHidden/>
              </w:rPr>
              <w:t>5</w:t>
            </w:r>
            <w:r>
              <w:rPr>
                <w:noProof/>
                <w:webHidden/>
              </w:rPr>
              <w:fldChar w:fldCharType="end"/>
            </w:r>
          </w:hyperlink>
        </w:p>
        <w:p w14:paraId="3C06A864" w14:textId="77777777" w:rsidR="00500F9C" w:rsidRDefault="00500F9C">
          <w:pPr>
            <w:pStyle w:val="TOC2"/>
            <w:rPr>
              <w:rFonts w:asciiTheme="minorHAnsi" w:eastAsiaTheme="minorEastAsia" w:hAnsiTheme="minorHAnsi" w:cstheme="minorBidi"/>
              <w:kern w:val="2"/>
              <w:sz w:val="24"/>
              <w:szCs w:val="24"/>
              <w:lang/>
            </w:rPr>
          </w:pPr>
          <w:hyperlink w:anchor="_Toc215842923" w:history="1">
            <w:r w:rsidRPr="0050592D">
              <w:rPr>
                <w:rStyle w:val="Hyperlink"/>
              </w:rPr>
              <w:t>1.1</w:t>
            </w:r>
            <w:r>
              <w:rPr>
                <w:rFonts w:asciiTheme="minorHAnsi" w:eastAsiaTheme="minorEastAsia" w:hAnsiTheme="minorHAnsi" w:cstheme="minorBidi"/>
                <w:kern w:val="2"/>
                <w:sz w:val="24"/>
                <w:szCs w:val="24"/>
                <w:lang/>
              </w:rPr>
              <w:tab/>
            </w:r>
            <w:r w:rsidRPr="0050592D">
              <w:rPr>
                <w:rStyle w:val="Hyperlink"/>
              </w:rPr>
              <w:t>Objectives</w:t>
            </w:r>
            <w:r>
              <w:rPr>
                <w:webHidden/>
              </w:rPr>
              <w:tab/>
            </w:r>
            <w:r>
              <w:rPr>
                <w:webHidden/>
              </w:rPr>
              <w:fldChar w:fldCharType="begin"/>
            </w:r>
            <w:r>
              <w:rPr>
                <w:webHidden/>
              </w:rPr>
              <w:instrText xml:space="preserve"> PAGEREF _Toc215842923 \h </w:instrText>
            </w:r>
            <w:r>
              <w:rPr>
                <w:webHidden/>
              </w:rPr>
            </w:r>
            <w:r>
              <w:rPr>
                <w:webHidden/>
              </w:rPr>
              <w:fldChar w:fldCharType="separate"/>
            </w:r>
            <w:r>
              <w:rPr>
                <w:webHidden/>
              </w:rPr>
              <w:t>5</w:t>
            </w:r>
            <w:r>
              <w:rPr>
                <w:webHidden/>
              </w:rPr>
              <w:fldChar w:fldCharType="end"/>
            </w:r>
          </w:hyperlink>
        </w:p>
        <w:p w14:paraId="6676D21A" w14:textId="77777777" w:rsidR="00500F9C" w:rsidRDefault="00500F9C">
          <w:pPr>
            <w:pStyle w:val="TOC2"/>
            <w:rPr>
              <w:rFonts w:asciiTheme="minorHAnsi" w:eastAsiaTheme="minorEastAsia" w:hAnsiTheme="minorHAnsi" w:cstheme="minorBidi"/>
              <w:kern w:val="2"/>
              <w:sz w:val="24"/>
              <w:szCs w:val="24"/>
              <w:lang/>
            </w:rPr>
          </w:pPr>
          <w:hyperlink w:anchor="_Toc215842924" w:history="1">
            <w:r w:rsidRPr="0050592D">
              <w:rPr>
                <w:rStyle w:val="Hyperlink"/>
              </w:rPr>
              <w:t>1.2</w:t>
            </w:r>
            <w:r>
              <w:rPr>
                <w:rFonts w:asciiTheme="minorHAnsi" w:eastAsiaTheme="minorEastAsia" w:hAnsiTheme="minorHAnsi" w:cstheme="minorBidi"/>
                <w:kern w:val="2"/>
                <w:sz w:val="24"/>
                <w:szCs w:val="24"/>
                <w:lang/>
              </w:rPr>
              <w:tab/>
            </w:r>
            <w:r w:rsidRPr="0050592D">
              <w:rPr>
                <w:rStyle w:val="Hyperlink"/>
              </w:rPr>
              <w:t>Delivery guidance</w:t>
            </w:r>
            <w:r>
              <w:rPr>
                <w:webHidden/>
              </w:rPr>
              <w:tab/>
            </w:r>
            <w:r>
              <w:rPr>
                <w:webHidden/>
              </w:rPr>
              <w:fldChar w:fldCharType="begin"/>
            </w:r>
            <w:r>
              <w:rPr>
                <w:webHidden/>
              </w:rPr>
              <w:instrText xml:space="preserve"> PAGEREF _Toc215842924 \h </w:instrText>
            </w:r>
            <w:r>
              <w:rPr>
                <w:webHidden/>
              </w:rPr>
            </w:r>
            <w:r>
              <w:rPr>
                <w:webHidden/>
              </w:rPr>
              <w:fldChar w:fldCharType="separate"/>
            </w:r>
            <w:r>
              <w:rPr>
                <w:webHidden/>
              </w:rPr>
              <w:t>5</w:t>
            </w:r>
            <w:r>
              <w:rPr>
                <w:webHidden/>
              </w:rPr>
              <w:fldChar w:fldCharType="end"/>
            </w:r>
          </w:hyperlink>
        </w:p>
        <w:p w14:paraId="77671E1D" w14:textId="77777777" w:rsidR="00500F9C" w:rsidRDefault="00500F9C">
          <w:pPr>
            <w:pStyle w:val="TOC2"/>
            <w:rPr>
              <w:rFonts w:asciiTheme="minorHAnsi" w:eastAsiaTheme="minorEastAsia" w:hAnsiTheme="minorHAnsi" w:cstheme="minorBidi"/>
              <w:kern w:val="2"/>
              <w:sz w:val="24"/>
              <w:szCs w:val="24"/>
              <w:lang/>
            </w:rPr>
          </w:pPr>
          <w:hyperlink w:anchor="_Toc215842925" w:history="1">
            <w:r w:rsidRPr="0050592D">
              <w:rPr>
                <w:rStyle w:val="Hyperlink"/>
              </w:rPr>
              <w:t>1.3</w:t>
            </w:r>
            <w:r>
              <w:rPr>
                <w:rFonts w:asciiTheme="minorHAnsi" w:eastAsiaTheme="minorEastAsia" w:hAnsiTheme="minorHAnsi" w:cstheme="minorBidi"/>
                <w:kern w:val="2"/>
                <w:sz w:val="24"/>
                <w:szCs w:val="24"/>
                <w:lang/>
              </w:rPr>
              <w:tab/>
            </w:r>
            <w:r w:rsidRPr="0050592D">
              <w:rPr>
                <w:rStyle w:val="Hyperlink"/>
              </w:rPr>
              <w:t>Scoping</w:t>
            </w:r>
            <w:r>
              <w:rPr>
                <w:webHidden/>
              </w:rPr>
              <w:tab/>
            </w:r>
            <w:r>
              <w:rPr>
                <w:webHidden/>
              </w:rPr>
              <w:fldChar w:fldCharType="begin"/>
            </w:r>
            <w:r>
              <w:rPr>
                <w:webHidden/>
              </w:rPr>
              <w:instrText xml:space="preserve"> PAGEREF _Toc215842925 \h </w:instrText>
            </w:r>
            <w:r>
              <w:rPr>
                <w:webHidden/>
              </w:rPr>
            </w:r>
            <w:r>
              <w:rPr>
                <w:webHidden/>
              </w:rPr>
              <w:fldChar w:fldCharType="separate"/>
            </w:r>
            <w:r>
              <w:rPr>
                <w:webHidden/>
              </w:rPr>
              <w:t>6</w:t>
            </w:r>
            <w:r>
              <w:rPr>
                <w:webHidden/>
              </w:rPr>
              <w:fldChar w:fldCharType="end"/>
            </w:r>
          </w:hyperlink>
        </w:p>
        <w:p w14:paraId="49FB233D" w14:textId="77777777" w:rsidR="00500F9C" w:rsidRDefault="00500F9C">
          <w:pPr>
            <w:pStyle w:val="TOC2"/>
            <w:rPr>
              <w:rFonts w:asciiTheme="minorHAnsi" w:eastAsiaTheme="minorEastAsia" w:hAnsiTheme="minorHAnsi" w:cstheme="minorBidi"/>
              <w:kern w:val="2"/>
              <w:sz w:val="24"/>
              <w:szCs w:val="24"/>
              <w:lang/>
            </w:rPr>
          </w:pPr>
          <w:hyperlink w:anchor="_Toc215842926" w:history="1">
            <w:r w:rsidRPr="0050592D">
              <w:rPr>
                <w:rStyle w:val="Hyperlink"/>
              </w:rPr>
              <w:t>1.4</w:t>
            </w:r>
            <w:r>
              <w:rPr>
                <w:rFonts w:asciiTheme="minorHAnsi" w:eastAsiaTheme="minorEastAsia" w:hAnsiTheme="minorHAnsi" w:cstheme="minorBidi"/>
                <w:kern w:val="2"/>
                <w:sz w:val="24"/>
                <w:szCs w:val="24"/>
                <w:lang/>
              </w:rPr>
              <w:tab/>
            </w:r>
            <w:r w:rsidRPr="0050592D">
              <w:rPr>
                <w:rStyle w:val="Hyperlink"/>
              </w:rPr>
              <w:t>Estimated partner effort</w:t>
            </w:r>
            <w:r>
              <w:rPr>
                <w:webHidden/>
              </w:rPr>
              <w:tab/>
            </w:r>
            <w:r>
              <w:rPr>
                <w:webHidden/>
              </w:rPr>
              <w:fldChar w:fldCharType="begin"/>
            </w:r>
            <w:r>
              <w:rPr>
                <w:webHidden/>
              </w:rPr>
              <w:instrText xml:space="preserve"> PAGEREF _Toc215842926 \h </w:instrText>
            </w:r>
            <w:r>
              <w:rPr>
                <w:webHidden/>
              </w:rPr>
            </w:r>
            <w:r>
              <w:rPr>
                <w:webHidden/>
              </w:rPr>
              <w:fldChar w:fldCharType="separate"/>
            </w:r>
            <w:r>
              <w:rPr>
                <w:webHidden/>
              </w:rPr>
              <w:t>6</w:t>
            </w:r>
            <w:r>
              <w:rPr>
                <w:webHidden/>
              </w:rPr>
              <w:fldChar w:fldCharType="end"/>
            </w:r>
          </w:hyperlink>
        </w:p>
        <w:p w14:paraId="4283B9CB" w14:textId="77777777" w:rsidR="00500F9C" w:rsidRDefault="00500F9C">
          <w:pPr>
            <w:pStyle w:val="TOC2"/>
            <w:rPr>
              <w:rFonts w:asciiTheme="minorHAnsi" w:eastAsiaTheme="minorEastAsia" w:hAnsiTheme="minorHAnsi" w:cstheme="minorBidi"/>
              <w:kern w:val="2"/>
              <w:sz w:val="24"/>
              <w:szCs w:val="24"/>
              <w:lang/>
            </w:rPr>
          </w:pPr>
          <w:hyperlink w:anchor="_Toc215842927" w:history="1">
            <w:r w:rsidRPr="0050592D">
              <w:rPr>
                <w:rStyle w:val="Hyperlink"/>
              </w:rPr>
              <w:t>1.5</w:t>
            </w:r>
            <w:r>
              <w:rPr>
                <w:rFonts w:asciiTheme="minorHAnsi" w:eastAsiaTheme="minorEastAsia" w:hAnsiTheme="minorHAnsi" w:cstheme="minorBidi"/>
                <w:kern w:val="2"/>
                <w:sz w:val="24"/>
                <w:szCs w:val="24"/>
                <w:lang/>
              </w:rPr>
              <w:tab/>
            </w:r>
            <w:r w:rsidRPr="0050592D">
              <w:rPr>
                <w:rStyle w:val="Hyperlink"/>
              </w:rPr>
              <w:t>Infrastructure requirements</w:t>
            </w:r>
            <w:r>
              <w:rPr>
                <w:webHidden/>
              </w:rPr>
              <w:tab/>
            </w:r>
            <w:r>
              <w:rPr>
                <w:webHidden/>
              </w:rPr>
              <w:fldChar w:fldCharType="begin"/>
            </w:r>
            <w:r>
              <w:rPr>
                <w:webHidden/>
              </w:rPr>
              <w:instrText xml:space="preserve"> PAGEREF _Toc215842927 \h </w:instrText>
            </w:r>
            <w:r>
              <w:rPr>
                <w:webHidden/>
              </w:rPr>
            </w:r>
            <w:r>
              <w:rPr>
                <w:webHidden/>
              </w:rPr>
              <w:fldChar w:fldCharType="separate"/>
            </w:r>
            <w:r>
              <w:rPr>
                <w:webHidden/>
              </w:rPr>
              <w:t>6</w:t>
            </w:r>
            <w:r>
              <w:rPr>
                <w:webHidden/>
              </w:rPr>
              <w:fldChar w:fldCharType="end"/>
            </w:r>
          </w:hyperlink>
        </w:p>
        <w:p w14:paraId="527B8A65" w14:textId="77777777" w:rsidR="00500F9C" w:rsidRDefault="00500F9C">
          <w:pPr>
            <w:pStyle w:val="TOC2"/>
            <w:rPr>
              <w:rFonts w:asciiTheme="minorHAnsi" w:eastAsiaTheme="minorEastAsia" w:hAnsiTheme="minorHAnsi" w:cstheme="minorBidi"/>
              <w:kern w:val="2"/>
              <w:sz w:val="24"/>
              <w:szCs w:val="24"/>
              <w:lang/>
            </w:rPr>
          </w:pPr>
          <w:hyperlink w:anchor="_Toc215842928" w:history="1">
            <w:r w:rsidRPr="0050592D">
              <w:rPr>
                <w:rStyle w:val="Hyperlink"/>
              </w:rPr>
              <w:t>1.6</w:t>
            </w:r>
            <w:r>
              <w:rPr>
                <w:rFonts w:asciiTheme="minorHAnsi" w:eastAsiaTheme="minorEastAsia" w:hAnsiTheme="minorHAnsi" w:cstheme="minorBidi"/>
                <w:kern w:val="2"/>
                <w:sz w:val="24"/>
                <w:szCs w:val="24"/>
                <w:lang/>
              </w:rPr>
              <w:tab/>
            </w:r>
            <w:r w:rsidRPr="0050592D">
              <w:rPr>
                <w:rStyle w:val="Hyperlink"/>
              </w:rPr>
              <w:t>Tools and services used</w:t>
            </w:r>
            <w:r>
              <w:rPr>
                <w:webHidden/>
              </w:rPr>
              <w:tab/>
            </w:r>
            <w:r>
              <w:rPr>
                <w:webHidden/>
              </w:rPr>
              <w:fldChar w:fldCharType="begin"/>
            </w:r>
            <w:r>
              <w:rPr>
                <w:webHidden/>
              </w:rPr>
              <w:instrText xml:space="preserve"> PAGEREF _Toc215842928 \h </w:instrText>
            </w:r>
            <w:r>
              <w:rPr>
                <w:webHidden/>
              </w:rPr>
            </w:r>
            <w:r>
              <w:rPr>
                <w:webHidden/>
              </w:rPr>
              <w:fldChar w:fldCharType="separate"/>
            </w:r>
            <w:r>
              <w:rPr>
                <w:webHidden/>
              </w:rPr>
              <w:t>6</w:t>
            </w:r>
            <w:r>
              <w:rPr>
                <w:webHidden/>
              </w:rPr>
              <w:fldChar w:fldCharType="end"/>
            </w:r>
          </w:hyperlink>
        </w:p>
        <w:p w14:paraId="687922E0" w14:textId="77777777" w:rsidR="00500F9C" w:rsidRDefault="00500F9C">
          <w:pPr>
            <w:pStyle w:val="TOC1"/>
            <w:tabs>
              <w:tab w:val="left" w:pos="360"/>
            </w:tabs>
            <w:rPr>
              <w:rFonts w:asciiTheme="minorHAnsi" w:eastAsiaTheme="minorEastAsia" w:hAnsiTheme="minorHAnsi" w:cstheme="minorBidi"/>
              <w:noProof/>
              <w:kern w:val="2"/>
              <w:sz w:val="24"/>
              <w:szCs w:val="24"/>
              <w:lang/>
            </w:rPr>
          </w:pPr>
          <w:hyperlink w:anchor="_Toc215842929" w:history="1">
            <w:r w:rsidRPr="0050592D">
              <w:rPr>
                <w:rStyle w:val="Hyperlink"/>
                <w:noProof/>
              </w:rPr>
              <w:t>2</w:t>
            </w:r>
            <w:r>
              <w:rPr>
                <w:rFonts w:asciiTheme="minorHAnsi" w:eastAsiaTheme="minorEastAsia" w:hAnsiTheme="minorHAnsi" w:cstheme="minorBidi"/>
                <w:noProof/>
                <w:kern w:val="2"/>
                <w:sz w:val="24"/>
                <w:szCs w:val="24"/>
                <w:lang/>
              </w:rPr>
              <w:tab/>
            </w:r>
            <w:r w:rsidRPr="0050592D">
              <w:rPr>
                <w:rStyle w:val="Hyperlink"/>
                <w:noProof/>
              </w:rPr>
              <w:t>Activity details</w:t>
            </w:r>
            <w:r>
              <w:rPr>
                <w:noProof/>
                <w:webHidden/>
              </w:rPr>
              <w:tab/>
            </w:r>
            <w:r>
              <w:rPr>
                <w:noProof/>
                <w:webHidden/>
              </w:rPr>
              <w:fldChar w:fldCharType="begin"/>
            </w:r>
            <w:r>
              <w:rPr>
                <w:noProof/>
                <w:webHidden/>
              </w:rPr>
              <w:instrText xml:space="preserve"> PAGEREF _Toc215842929 \h </w:instrText>
            </w:r>
            <w:r>
              <w:rPr>
                <w:noProof/>
                <w:webHidden/>
              </w:rPr>
            </w:r>
            <w:r>
              <w:rPr>
                <w:noProof/>
                <w:webHidden/>
              </w:rPr>
              <w:fldChar w:fldCharType="separate"/>
            </w:r>
            <w:r>
              <w:rPr>
                <w:noProof/>
                <w:webHidden/>
              </w:rPr>
              <w:t>8</w:t>
            </w:r>
            <w:r>
              <w:rPr>
                <w:noProof/>
                <w:webHidden/>
              </w:rPr>
              <w:fldChar w:fldCharType="end"/>
            </w:r>
          </w:hyperlink>
        </w:p>
        <w:p w14:paraId="0A3BD195" w14:textId="77777777" w:rsidR="00500F9C" w:rsidRDefault="00500F9C">
          <w:pPr>
            <w:pStyle w:val="TOC2"/>
            <w:rPr>
              <w:rFonts w:asciiTheme="minorHAnsi" w:eastAsiaTheme="minorEastAsia" w:hAnsiTheme="minorHAnsi" w:cstheme="minorBidi"/>
              <w:kern w:val="2"/>
              <w:sz w:val="24"/>
              <w:szCs w:val="24"/>
              <w:lang/>
            </w:rPr>
          </w:pPr>
          <w:hyperlink w:anchor="_Toc215842930" w:history="1">
            <w:r w:rsidRPr="0050592D">
              <w:rPr>
                <w:rStyle w:val="Hyperlink"/>
              </w:rPr>
              <w:t>2.1</w:t>
            </w:r>
            <w:r>
              <w:rPr>
                <w:rFonts w:asciiTheme="minorHAnsi" w:eastAsiaTheme="minorEastAsia" w:hAnsiTheme="minorHAnsi" w:cstheme="minorBidi"/>
                <w:kern w:val="2"/>
                <w:sz w:val="24"/>
                <w:szCs w:val="24"/>
                <w:lang/>
              </w:rPr>
              <w:tab/>
            </w:r>
            <w:r w:rsidRPr="0050592D">
              <w:rPr>
                <w:rStyle w:val="Hyperlink"/>
              </w:rPr>
              <w:t>Step 1 - Kick-off meeting</w:t>
            </w:r>
            <w:r>
              <w:rPr>
                <w:webHidden/>
              </w:rPr>
              <w:tab/>
            </w:r>
            <w:r>
              <w:rPr>
                <w:webHidden/>
              </w:rPr>
              <w:fldChar w:fldCharType="begin"/>
            </w:r>
            <w:r>
              <w:rPr>
                <w:webHidden/>
              </w:rPr>
              <w:instrText xml:space="preserve"> PAGEREF _Toc215842930 \h </w:instrText>
            </w:r>
            <w:r>
              <w:rPr>
                <w:webHidden/>
              </w:rPr>
            </w:r>
            <w:r>
              <w:rPr>
                <w:webHidden/>
              </w:rPr>
              <w:fldChar w:fldCharType="separate"/>
            </w:r>
            <w:r>
              <w:rPr>
                <w:webHidden/>
              </w:rPr>
              <w:t>8</w:t>
            </w:r>
            <w:r>
              <w:rPr>
                <w:webHidden/>
              </w:rPr>
              <w:fldChar w:fldCharType="end"/>
            </w:r>
          </w:hyperlink>
        </w:p>
        <w:p w14:paraId="33E3EB51" w14:textId="77777777" w:rsidR="00500F9C" w:rsidRDefault="00500F9C">
          <w:pPr>
            <w:pStyle w:val="TOC2"/>
            <w:rPr>
              <w:rFonts w:asciiTheme="minorHAnsi" w:eastAsiaTheme="minorEastAsia" w:hAnsiTheme="minorHAnsi" w:cstheme="minorBidi"/>
              <w:kern w:val="2"/>
              <w:sz w:val="24"/>
              <w:szCs w:val="24"/>
              <w:lang/>
            </w:rPr>
          </w:pPr>
          <w:hyperlink w:anchor="_Toc215842931" w:history="1">
            <w:r w:rsidRPr="0050592D">
              <w:rPr>
                <w:rStyle w:val="Hyperlink"/>
              </w:rPr>
              <w:t>2.2</w:t>
            </w:r>
            <w:r>
              <w:rPr>
                <w:rFonts w:asciiTheme="minorHAnsi" w:eastAsiaTheme="minorEastAsia" w:hAnsiTheme="minorHAnsi" w:cstheme="minorBidi"/>
                <w:kern w:val="2"/>
                <w:sz w:val="24"/>
                <w:szCs w:val="24"/>
                <w:lang/>
              </w:rPr>
              <w:tab/>
            </w:r>
            <w:r w:rsidRPr="0050592D">
              <w:rPr>
                <w:rStyle w:val="Hyperlink"/>
              </w:rPr>
              <w:t>Step 2 - Acquire and assign licenses</w:t>
            </w:r>
            <w:r>
              <w:rPr>
                <w:webHidden/>
              </w:rPr>
              <w:tab/>
            </w:r>
            <w:r>
              <w:rPr>
                <w:webHidden/>
              </w:rPr>
              <w:fldChar w:fldCharType="begin"/>
            </w:r>
            <w:r>
              <w:rPr>
                <w:webHidden/>
              </w:rPr>
              <w:instrText xml:space="preserve"> PAGEREF _Toc215842931 \h </w:instrText>
            </w:r>
            <w:r>
              <w:rPr>
                <w:webHidden/>
              </w:rPr>
            </w:r>
            <w:r>
              <w:rPr>
                <w:webHidden/>
              </w:rPr>
              <w:fldChar w:fldCharType="separate"/>
            </w:r>
            <w:r>
              <w:rPr>
                <w:webHidden/>
              </w:rPr>
              <w:t>8</w:t>
            </w:r>
            <w:r>
              <w:rPr>
                <w:webHidden/>
              </w:rPr>
              <w:fldChar w:fldCharType="end"/>
            </w:r>
          </w:hyperlink>
        </w:p>
        <w:p w14:paraId="49C74004" w14:textId="77777777" w:rsidR="00500F9C" w:rsidRDefault="00500F9C">
          <w:pPr>
            <w:pStyle w:val="TOC2"/>
            <w:rPr>
              <w:rFonts w:asciiTheme="minorHAnsi" w:eastAsiaTheme="minorEastAsia" w:hAnsiTheme="minorHAnsi" w:cstheme="minorBidi"/>
              <w:kern w:val="2"/>
              <w:sz w:val="24"/>
              <w:szCs w:val="24"/>
              <w:lang/>
            </w:rPr>
          </w:pPr>
          <w:hyperlink w:anchor="_Toc215842932" w:history="1">
            <w:r w:rsidRPr="0050592D">
              <w:rPr>
                <w:rStyle w:val="Hyperlink"/>
              </w:rPr>
              <w:t>2.3</w:t>
            </w:r>
            <w:r>
              <w:rPr>
                <w:rFonts w:asciiTheme="minorHAnsi" w:eastAsiaTheme="minorEastAsia" w:hAnsiTheme="minorHAnsi" w:cstheme="minorBidi"/>
                <w:kern w:val="2"/>
                <w:sz w:val="24"/>
                <w:szCs w:val="24"/>
                <w:lang/>
              </w:rPr>
              <w:tab/>
            </w:r>
            <w:r w:rsidRPr="0050592D">
              <w:rPr>
                <w:rStyle w:val="Hyperlink"/>
              </w:rPr>
              <w:t>Step 3 - Setup and configuration</w:t>
            </w:r>
            <w:r>
              <w:rPr>
                <w:webHidden/>
              </w:rPr>
              <w:tab/>
            </w:r>
            <w:r>
              <w:rPr>
                <w:webHidden/>
              </w:rPr>
              <w:fldChar w:fldCharType="begin"/>
            </w:r>
            <w:r>
              <w:rPr>
                <w:webHidden/>
              </w:rPr>
              <w:instrText xml:space="preserve"> PAGEREF _Toc215842932 \h </w:instrText>
            </w:r>
            <w:r>
              <w:rPr>
                <w:webHidden/>
              </w:rPr>
            </w:r>
            <w:r>
              <w:rPr>
                <w:webHidden/>
              </w:rPr>
              <w:fldChar w:fldCharType="separate"/>
            </w:r>
            <w:r>
              <w:rPr>
                <w:webHidden/>
              </w:rPr>
              <w:t>9</w:t>
            </w:r>
            <w:r>
              <w:rPr>
                <w:webHidden/>
              </w:rPr>
              <w:fldChar w:fldCharType="end"/>
            </w:r>
          </w:hyperlink>
        </w:p>
        <w:p w14:paraId="7BEFBF21" w14:textId="77777777" w:rsidR="00500F9C" w:rsidRDefault="00500F9C">
          <w:pPr>
            <w:pStyle w:val="TOC3"/>
            <w:rPr>
              <w:rFonts w:asciiTheme="minorHAnsi" w:eastAsiaTheme="minorEastAsia" w:hAnsiTheme="minorHAnsi" w:cstheme="minorBidi"/>
              <w:kern w:val="2"/>
              <w:sz w:val="24"/>
              <w:szCs w:val="24"/>
              <w:lang/>
            </w:rPr>
          </w:pPr>
          <w:hyperlink w:anchor="_Toc215842933" w:history="1">
            <w:r w:rsidRPr="0050592D">
              <w:rPr>
                <w:rStyle w:val="Hyperlink"/>
              </w:rPr>
              <w:t>2.3.1</w:t>
            </w:r>
            <w:r>
              <w:rPr>
                <w:rFonts w:asciiTheme="minorHAnsi" w:eastAsiaTheme="minorEastAsia" w:hAnsiTheme="minorHAnsi" w:cstheme="minorBidi"/>
                <w:kern w:val="2"/>
                <w:sz w:val="24"/>
                <w:szCs w:val="24"/>
                <w:lang/>
              </w:rPr>
              <w:tab/>
            </w:r>
            <w:r w:rsidRPr="0050592D">
              <w:rPr>
                <w:rStyle w:val="Hyperlink"/>
              </w:rPr>
              <w:t>Purview Information Protection scanner pre-requisites</w:t>
            </w:r>
            <w:r>
              <w:rPr>
                <w:webHidden/>
              </w:rPr>
              <w:tab/>
            </w:r>
            <w:r>
              <w:rPr>
                <w:webHidden/>
              </w:rPr>
              <w:fldChar w:fldCharType="begin"/>
            </w:r>
            <w:r>
              <w:rPr>
                <w:webHidden/>
              </w:rPr>
              <w:instrText xml:space="preserve"> PAGEREF _Toc215842933 \h </w:instrText>
            </w:r>
            <w:r>
              <w:rPr>
                <w:webHidden/>
              </w:rPr>
            </w:r>
            <w:r>
              <w:rPr>
                <w:webHidden/>
              </w:rPr>
              <w:fldChar w:fldCharType="separate"/>
            </w:r>
            <w:r>
              <w:rPr>
                <w:webHidden/>
              </w:rPr>
              <w:t>11</w:t>
            </w:r>
            <w:r>
              <w:rPr>
                <w:webHidden/>
              </w:rPr>
              <w:fldChar w:fldCharType="end"/>
            </w:r>
          </w:hyperlink>
        </w:p>
        <w:p w14:paraId="3784417C" w14:textId="77777777" w:rsidR="00500F9C" w:rsidRDefault="00500F9C">
          <w:pPr>
            <w:pStyle w:val="TOC3"/>
            <w:rPr>
              <w:rFonts w:asciiTheme="minorHAnsi" w:eastAsiaTheme="minorEastAsia" w:hAnsiTheme="minorHAnsi" w:cstheme="minorBidi"/>
              <w:kern w:val="2"/>
              <w:sz w:val="24"/>
              <w:szCs w:val="24"/>
              <w:lang/>
            </w:rPr>
          </w:pPr>
          <w:hyperlink w:anchor="_Toc215842934" w:history="1">
            <w:r w:rsidRPr="0050592D">
              <w:rPr>
                <w:rStyle w:val="Hyperlink"/>
              </w:rPr>
              <w:t>2.3.2</w:t>
            </w:r>
            <w:r>
              <w:rPr>
                <w:rFonts w:asciiTheme="minorHAnsi" w:eastAsiaTheme="minorEastAsia" w:hAnsiTheme="minorHAnsi" w:cstheme="minorBidi"/>
                <w:kern w:val="2"/>
                <w:sz w:val="24"/>
                <w:szCs w:val="24"/>
                <w:lang/>
              </w:rPr>
              <w:tab/>
            </w:r>
            <w:r w:rsidRPr="0050592D">
              <w:rPr>
                <w:rStyle w:val="Hyperlink"/>
              </w:rPr>
              <w:t>Configure the Purview Information Protection scanner service account</w:t>
            </w:r>
            <w:r>
              <w:rPr>
                <w:webHidden/>
              </w:rPr>
              <w:tab/>
            </w:r>
            <w:r>
              <w:rPr>
                <w:webHidden/>
              </w:rPr>
              <w:fldChar w:fldCharType="begin"/>
            </w:r>
            <w:r>
              <w:rPr>
                <w:webHidden/>
              </w:rPr>
              <w:instrText xml:space="preserve"> PAGEREF _Toc215842934 \h </w:instrText>
            </w:r>
            <w:r>
              <w:rPr>
                <w:webHidden/>
              </w:rPr>
            </w:r>
            <w:r>
              <w:rPr>
                <w:webHidden/>
              </w:rPr>
              <w:fldChar w:fldCharType="separate"/>
            </w:r>
            <w:r>
              <w:rPr>
                <w:webHidden/>
              </w:rPr>
              <w:t>12</w:t>
            </w:r>
            <w:r>
              <w:rPr>
                <w:webHidden/>
              </w:rPr>
              <w:fldChar w:fldCharType="end"/>
            </w:r>
          </w:hyperlink>
        </w:p>
        <w:p w14:paraId="67D10C7C" w14:textId="77777777" w:rsidR="00500F9C" w:rsidRDefault="00500F9C">
          <w:pPr>
            <w:pStyle w:val="TOC3"/>
            <w:rPr>
              <w:rFonts w:asciiTheme="minorHAnsi" w:eastAsiaTheme="minorEastAsia" w:hAnsiTheme="minorHAnsi" w:cstheme="minorBidi"/>
              <w:kern w:val="2"/>
              <w:sz w:val="24"/>
              <w:szCs w:val="24"/>
              <w:lang/>
            </w:rPr>
          </w:pPr>
          <w:hyperlink w:anchor="_Toc215842935" w:history="1">
            <w:r w:rsidRPr="0050592D">
              <w:rPr>
                <w:rStyle w:val="Hyperlink"/>
              </w:rPr>
              <w:t>2.3.3</w:t>
            </w:r>
            <w:r>
              <w:rPr>
                <w:rFonts w:asciiTheme="minorHAnsi" w:eastAsiaTheme="minorEastAsia" w:hAnsiTheme="minorHAnsi" w:cstheme="minorBidi"/>
                <w:kern w:val="2"/>
                <w:sz w:val="24"/>
                <w:szCs w:val="24"/>
                <w:lang/>
              </w:rPr>
              <w:tab/>
            </w:r>
            <w:r w:rsidRPr="0050592D">
              <w:rPr>
                <w:rStyle w:val="Hyperlink"/>
              </w:rPr>
              <w:t>Create a Sensitivity Label</w:t>
            </w:r>
            <w:r>
              <w:rPr>
                <w:webHidden/>
              </w:rPr>
              <w:tab/>
            </w:r>
            <w:r>
              <w:rPr>
                <w:webHidden/>
              </w:rPr>
              <w:fldChar w:fldCharType="begin"/>
            </w:r>
            <w:r>
              <w:rPr>
                <w:webHidden/>
              </w:rPr>
              <w:instrText xml:space="preserve"> PAGEREF _Toc215842935 \h </w:instrText>
            </w:r>
            <w:r>
              <w:rPr>
                <w:webHidden/>
              </w:rPr>
            </w:r>
            <w:r>
              <w:rPr>
                <w:webHidden/>
              </w:rPr>
              <w:fldChar w:fldCharType="separate"/>
            </w:r>
            <w:r>
              <w:rPr>
                <w:webHidden/>
              </w:rPr>
              <w:t>14</w:t>
            </w:r>
            <w:r>
              <w:rPr>
                <w:webHidden/>
              </w:rPr>
              <w:fldChar w:fldCharType="end"/>
            </w:r>
          </w:hyperlink>
        </w:p>
        <w:p w14:paraId="59D8D41A" w14:textId="77777777" w:rsidR="00500F9C" w:rsidRDefault="00500F9C">
          <w:pPr>
            <w:pStyle w:val="TOC3"/>
            <w:rPr>
              <w:rFonts w:asciiTheme="minorHAnsi" w:eastAsiaTheme="minorEastAsia" w:hAnsiTheme="minorHAnsi" w:cstheme="minorBidi"/>
              <w:kern w:val="2"/>
              <w:sz w:val="24"/>
              <w:szCs w:val="24"/>
              <w:lang/>
            </w:rPr>
          </w:pPr>
          <w:hyperlink w:anchor="_Toc215842936" w:history="1">
            <w:r w:rsidRPr="0050592D">
              <w:rPr>
                <w:rStyle w:val="Hyperlink"/>
              </w:rPr>
              <w:t>2.3.4</w:t>
            </w:r>
            <w:r>
              <w:rPr>
                <w:rFonts w:asciiTheme="minorHAnsi" w:eastAsiaTheme="minorEastAsia" w:hAnsiTheme="minorHAnsi" w:cstheme="minorBidi"/>
                <w:kern w:val="2"/>
                <w:sz w:val="24"/>
                <w:szCs w:val="24"/>
                <w:lang/>
              </w:rPr>
              <w:tab/>
            </w:r>
            <w:r w:rsidRPr="0050592D">
              <w:rPr>
                <w:rStyle w:val="Hyperlink"/>
              </w:rPr>
              <w:t>Create and publish a Label Policy</w:t>
            </w:r>
            <w:r>
              <w:rPr>
                <w:webHidden/>
              </w:rPr>
              <w:tab/>
            </w:r>
            <w:r>
              <w:rPr>
                <w:webHidden/>
              </w:rPr>
              <w:fldChar w:fldCharType="begin"/>
            </w:r>
            <w:r>
              <w:rPr>
                <w:webHidden/>
              </w:rPr>
              <w:instrText xml:space="preserve"> PAGEREF _Toc215842936 \h </w:instrText>
            </w:r>
            <w:r>
              <w:rPr>
                <w:webHidden/>
              </w:rPr>
            </w:r>
            <w:r>
              <w:rPr>
                <w:webHidden/>
              </w:rPr>
              <w:fldChar w:fldCharType="separate"/>
            </w:r>
            <w:r>
              <w:rPr>
                <w:webHidden/>
              </w:rPr>
              <w:t>17</w:t>
            </w:r>
            <w:r>
              <w:rPr>
                <w:webHidden/>
              </w:rPr>
              <w:fldChar w:fldCharType="end"/>
            </w:r>
          </w:hyperlink>
        </w:p>
        <w:p w14:paraId="6E4DC83A" w14:textId="77777777" w:rsidR="00500F9C" w:rsidRDefault="00500F9C">
          <w:pPr>
            <w:pStyle w:val="TOC3"/>
            <w:rPr>
              <w:rFonts w:asciiTheme="minorHAnsi" w:eastAsiaTheme="minorEastAsia" w:hAnsiTheme="minorHAnsi" w:cstheme="minorBidi"/>
              <w:kern w:val="2"/>
              <w:sz w:val="24"/>
              <w:szCs w:val="24"/>
              <w:lang/>
            </w:rPr>
          </w:pPr>
          <w:hyperlink w:anchor="_Toc215842937" w:history="1">
            <w:r w:rsidRPr="0050592D">
              <w:rPr>
                <w:rStyle w:val="Hyperlink"/>
              </w:rPr>
              <w:t>2.3.5</w:t>
            </w:r>
            <w:r>
              <w:rPr>
                <w:rFonts w:asciiTheme="minorHAnsi" w:eastAsiaTheme="minorEastAsia" w:hAnsiTheme="minorHAnsi" w:cstheme="minorBidi"/>
                <w:kern w:val="2"/>
                <w:sz w:val="24"/>
                <w:szCs w:val="24"/>
                <w:lang/>
              </w:rPr>
              <w:tab/>
            </w:r>
            <w:r w:rsidRPr="0050592D">
              <w:rPr>
                <w:rStyle w:val="Hyperlink"/>
              </w:rPr>
              <w:t>Install the Purview Information Protection scanner configuration database</w:t>
            </w:r>
            <w:r>
              <w:rPr>
                <w:webHidden/>
              </w:rPr>
              <w:tab/>
            </w:r>
            <w:r>
              <w:rPr>
                <w:webHidden/>
              </w:rPr>
              <w:fldChar w:fldCharType="begin"/>
            </w:r>
            <w:r>
              <w:rPr>
                <w:webHidden/>
              </w:rPr>
              <w:instrText xml:space="preserve"> PAGEREF _Toc215842937 \h </w:instrText>
            </w:r>
            <w:r>
              <w:rPr>
                <w:webHidden/>
              </w:rPr>
            </w:r>
            <w:r>
              <w:rPr>
                <w:webHidden/>
              </w:rPr>
              <w:fldChar w:fldCharType="separate"/>
            </w:r>
            <w:r>
              <w:rPr>
                <w:webHidden/>
              </w:rPr>
              <w:t>19</w:t>
            </w:r>
            <w:r>
              <w:rPr>
                <w:webHidden/>
              </w:rPr>
              <w:fldChar w:fldCharType="end"/>
            </w:r>
          </w:hyperlink>
        </w:p>
        <w:p w14:paraId="390750A8" w14:textId="77777777" w:rsidR="00500F9C" w:rsidRDefault="00500F9C">
          <w:pPr>
            <w:pStyle w:val="TOC3"/>
            <w:rPr>
              <w:rFonts w:asciiTheme="minorHAnsi" w:eastAsiaTheme="minorEastAsia" w:hAnsiTheme="minorHAnsi" w:cstheme="minorBidi"/>
              <w:kern w:val="2"/>
              <w:sz w:val="24"/>
              <w:szCs w:val="24"/>
              <w:lang/>
            </w:rPr>
          </w:pPr>
          <w:hyperlink w:anchor="_Toc215842938" w:history="1">
            <w:r w:rsidRPr="0050592D">
              <w:rPr>
                <w:rStyle w:val="Hyperlink"/>
              </w:rPr>
              <w:t>2.3.6</w:t>
            </w:r>
            <w:r>
              <w:rPr>
                <w:rFonts w:asciiTheme="minorHAnsi" w:eastAsiaTheme="minorEastAsia" w:hAnsiTheme="minorHAnsi" w:cstheme="minorBidi"/>
                <w:kern w:val="2"/>
                <w:sz w:val="24"/>
                <w:szCs w:val="24"/>
                <w:lang/>
              </w:rPr>
              <w:tab/>
            </w:r>
            <w:r w:rsidRPr="0050592D">
              <w:rPr>
                <w:rStyle w:val="Hyperlink"/>
              </w:rPr>
              <w:t>Install the Purview Information Protection client</w:t>
            </w:r>
            <w:r>
              <w:rPr>
                <w:webHidden/>
              </w:rPr>
              <w:tab/>
            </w:r>
            <w:r>
              <w:rPr>
                <w:webHidden/>
              </w:rPr>
              <w:fldChar w:fldCharType="begin"/>
            </w:r>
            <w:r>
              <w:rPr>
                <w:webHidden/>
              </w:rPr>
              <w:instrText xml:space="preserve"> PAGEREF _Toc215842938 \h </w:instrText>
            </w:r>
            <w:r>
              <w:rPr>
                <w:webHidden/>
              </w:rPr>
            </w:r>
            <w:r>
              <w:rPr>
                <w:webHidden/>
              </w:rPr>
              <w:fldChar w:fldCharType="separate"/>
            </w:r>
            <w:r>
              <w:rPr>
                <w:webHidden/>
              </w:rPr>
              <w:t>20</w:t>
            </w:r>
            <w:r>
              <w:rPr>
                <w:webHidden/>
              </w:rPr>
              <w:fldChar w:fldCharType="end"/>
            </w:r>
          </w:hyperlink>
        </w:p>
        <w:p w14:paraId="68AE12F9" w14:textId="77777777" w:rsidR="00500F9C" w:rsidRDefault="00500F9C">
          <w:pPr>
            <w:pStyle w:val="TOC3"/>
            <w:rPr>
              <w:rFonts w:asciiTheme="minorHAnsi" w:eastAsiaTheme="minorEastAsia" w:hAnsiTheme="minorHAnsi" w:cstheme="minorBidi"/>
              <w:kern w:val="2"/>
              <w:sz w:val="24"/>
              <w:szCs w:val="24"/>
              <w:lang/>
            </w:rPr>
          </w:pPr>
          <w:hyperlink w:anchor="_Toc215842939" w:history="1">
            <w:r w:rsidRPr="0050592D">
              <w:rPr>
                <w:rStyle w:val="Hyperlink"/>
              </w:rPr>
              <w:t>2.3.7</w:t>
            </w:r>
            <w:r>
              <w:rPr>
                <w:rFonts w:asciiTheme="minorHAnsi" w:eastAsiaTheme="minorEastAsia" w:hAnsiTheme="minorHAnsi" w:cstheme="minorBidi"/>
                <w:kern w:val="2"/>
                <w:sz w:val="24"/>
                <w:szCs w:val="24"/>
                <w:lang/>
              </w:rPr>
              <w:tab/>
            </w:r>
            <w:r w:rsidRPr="0050592D">
              <w:rPr>
                <w:rStyle w:val="Hyperlink"/>
              </w:rPr>
              <w:t>Configure the Purview Information Protection scanner in the Microsoft Purview portal</w:t>
            </w:r>
            <w:r>
              <w:rPr>
                <w:webHidden/>
              </w:rPr>
              <w:tab/>
            </w:r>
            <w:r>
              <w:rPr>
                <w:webHidden/>
              </w:rPr>
              <w:fldChar w:fldCharType="begin"/>
            </w:r>
            <w:r>
              <w:rPr>
                <w:webHidden/>
              </w:rPr>
              <w:instrText xml:space="preserve"> PAGEREF _Toc215842939 \h </w:instrText>
            </w:r>
            <w:r>
              <w:rPr>
                <w:webHidden/>
              </w:rPr>
            </w:r>
            <w:r>
              <w:rPr>
                <w:webHidden/>
              </w:rPr>
              <w:fldChar w:fldCharType="separate"/>
            </w:r>
            <w:r>
              <w:rPr>
                <w:webHidden/>
              </w:rPr>
              <w:t>21</w:t>
            </w:r>
            <w:r>
              <w:rPr>
                <w:webHidden/>
              </w:rPr>
              <w:fldChar w:fldCharType="end"/>
            </w:r>
          </w:hyperlink>
        </w:p>
        <w:p w14:paraId="791AC168" w14:textId="77777777" w:rsidR="00500F9C" w:rsidRDefault="00500F9C">
          <w:pPr>
            <w:pStyle w:val="TOC3"/>
            <w:rPr>
              <w:rFonts w:asciiTheme="minorHAnsi" w:eastAsiaTheme="minorEastAsia" w:hAnsiTheme="minorHAnsi" w:cstheme="minorBidi"/>
              <w:kern w:val="2"/>
              <w:sz w:val="24"/>
              <w:szCs w:val="24"/>
              <w:lang/>
            </w:rPr>
          </w:pPr>
          <w:hyperlink w:anchor="_Toc215842940" w:history="1">
            <w:r w:rsidRPr="0050592D">
              <w:rPr>
                <w:rStyle w:val="Hyperlink"/>
              </w:rPr>
              <w:t>2.3.8</w:t>
            </w:r>
            <w:r>
              <w:rPr>
                <w:rFonts w:asciiTheme="minorHAnsi" w:eastAsiaTheme="minorEastAsia" w:hAnsiTheme="minorHAnsi" w:cstheme="minorBidi"/>
                <w:kern w:val="2"/>
                <w:sz w:val="24"/>
                <w:szCs w:val="24"/>
                <w:lang/>
              </w:rPr>
              <w:tab/>
            </w:r>
            <w:r w:rsidRPr="0050592D">
              <w:rPr>
                <w:rStyle w:val="Hyperlink"/>
              </w:rPr>
              <w:t>Install the Purview Information Protection scanner</w:t>
            </w:r>
            <w:r>
              <w:rPr>
                <w:webHidden/>
              </w:rPr>
              <w:tab/>
            </w:r>
            <w:r>
              <w:rPr>
                <w:webHidden/>
              </w:rPr>
              <w:fldChar w:fldCharType="begin"/>
            </w:r>
            <w:r>
              <w:rPr>
                <w:webHidden/>
              </w:rPr>
              <w:instrText xml:space="preserve"> PAGEREF _Toc215842940 \h </w:instrText>
            </w:r>
            <w:r>
              <w:rPr>
                <w:webHidden/>
              </w:rPr>
            </w:r>
            <w:r>
              <w:rPr>
                <w:webHidden/>
              </w:rPr>
              <w:fldChar w:fldCharType="separate"/>
            </w:r>
            <w:r>
              <w:rPr>
                <w:webHidden/>
              </w:rPr>
              <w:t>23</w:t>
            </w:r>
            <w:r>
              <w:rPr>
                <w:webHidden/>
              </w:rPr>
              <w:fldChar w:fldCharType="end"/>
            </w:r>
          </w:hyperlink>
        </w:p>
        <w:p w14:paraId="127AA2A7" w14:textId="77777777" w:rsidR="00500F9C" w:rsidRDefault="00500F9C">
          <w:pPr>
            <w:pStyle w:val="TOC3"/>
            <w:rPr>
              <w:rFonts w:asciiTheme="minorHAnsi" w:eastAsiaTheme="minorEastAsia" w:hAnsiTheme="minorHAnsi" w:cstheme="minorBidi"/>
              <w:kern w:val="2"/>
              <w:sz w:val="24"/>
              <w:szCs w:val="24"/>
              <w:lang/>
            </w:rPr>
          </w:pPr>
          <w:hyperlink w:anchor="_Toc215842941" w:history="1">
            <w:r w:rsidRPr="0050592D">
              <w:rPr>
                <w:rStyle w:val="Hyperlink"/>
              </w:rPr>
              <w:t>2.3.9</w:t>
            </w:r>
            <w:r>
              <w:rPr>
                <w:rFonts w:asciiTheme="minorHAnsi" w:eastAsiaTheme="minorEastAsia" w:hAnsiTheme="minorHAnsi" w:cstheme="minorBidi"/>
                <w:kern w:val="2"/>
                <w:sz w:val="24"/>
                <w:szCs w:val="24"/>
                <w:lang/>
              </w:rPr>
              <w:tab/>
            </w:r>
            <w:r w:rsidRPr="0050592D">
              <w:rPr>
                <w:rStyle w:val="Hyperlink"/>
              </w:rPr>
              <w:t>Acquire a Microsoft Entra token for the scanner</w:t>
            </w:r>
            <w:r>
              <w:rPr>
                <w:webHidden/>
              </w:rPr>
              <w:tab/>
            </w:r>
            <w:r>
              <w:rPr>
                <w:webHidden/>
              </w:rPr>
              <w:fldChar w:fldCharType="begin"/>
            </w:r>
            <w:r>
              <w:rPr>
                <w:webHidden/>
              </w:rPr>
              <w:instrText xml:space="preserve"> PAGEREF _Toc215842941 \h </w:instrText>
            </w:r>
            <w:r>
              <w:rPr>
                <w:webHidden/>
              </w:rPr>
            </w:r>
            <w:r>
              <w:rPr>
                <w:webHidden/>
              </w:rPr>
              <w:fldChar w:fldCharType="separate"/>
            </w:r>
            <w:r>
              <w:rPr>
                <w:webHidden/>
              </w:rPr>
              <w:t>24</w:t>
            </w:r>
            <w:r>
              <w:rPr>
                <w:webHidden/>
              </w:rPr>
              <w:fldChar w:fldCharType="end"/>
            </w:r>
          </w:hyperlink>
        </w:p>
        <w:p w14:paraId="05BE9B7E" w14:textId="77777777" w:rsidR="00500F9C" w:rsidRDefault="00500F9C">
          <w:pPr>
            <w:pStyle w:val="TOC3"/>
            <w:rPr>
              <w:rFonts w:asciiTheme="minorHAnsi" w:eastAsiaTheme="minorEastAsia" w:hAnsiTheme="minorHAnsi" w:cstheme="minorBidi"/>
              <w:kern w:val="2"/>
              <w:sz w:val="24"/>
              <w:szCs w:val="24"/>
              <w:lang/>
            </w:rPr>
          </w:pPr>
          <w:hyperlink w:anchor="_Toc215842942" w:history="1">
            <w:r w:rsidRPr="0050592D">
              <w:rPr>
                <w:rStyle w:val="Hyperlink"/>
              </w:rPr>
              <w:t>2.3.10</w:t>
            </w:r>
            <w:r>
              <w:rPr>
                <w:rFonts w:asciiTheme="minorHAnsi" w:eastAsiaTheme="minorEastAsia" w:hAnsiTheme="minorHAnsi" w:cstheme="minorBidi"/>
                <w:kern w:val="2"/>
                <w:sz w:val="24"/>
                <w:szCs w:val="24"/>
                <w:lang/>
              </w:rPr>
              <w:tab/>
            </w:r>
            <w:r w:rsidRPr="0050592D">
              <w:rPr>
                <w:rStyle w:val="Hyperlink"/>
              </w:rPr>
              <w:t>Run on-premises Automated Discovery</w:t>
            </w:r>
            <w:r>
              <w:rPr>
                <w:webHidden/>
              </w:rPr>
              <w:tab/>
            </w:r>
            <w:r>
              <w:rPr>
                <w:webHidden/>
              </w:rPr>
              <w:fldChar w:fldCharType="begin"/>
            </w:r>
            <w:r>
              <w:rPr>
                <w:webHidden/>
              </w:rPr>
              <w:instrText xml:space="preserve"> PAGEREF _Toc215842942 \h </w:instrText>
            </w:r>
            <w:r>
              <w:rPr>
                <w:webHidden/>
              </w:rPr>
            </w:r>
            <w:r>
              <w:rPr>
                <w:webHidden/>
              </w:rPr>
              <w:fldChar w:fldCharType="separate"/>
            </w:r>
            <w:r>
              <w:rPr>
                <w:webHidden/>
              </w:rPr>
              <w:t>28</w:t>
            </w:r>
            <w:r>
              <w:rPr>
                <w:webHidden/>
              </w:rPr>
              <w:fldChar w:fldCharType="end"/>
            </w:r>
          </w:hyperlink>
        </w:p>
        <w:p w14:paraId="7C5FD470" w14:textId="77777777" w:rsidR="00500F9C" w:rsidRDefault="00500F9C">
          <w:pPr>
            <w:pStyle w:val="TOC2"/>
            <w:rPr>
              <w:rFonts w:asciiTheme="minorHAnsi" w:eastAsiaTheme="minorEastAsia" w:hAnsiTheme="minorHAnsi" w:cstheme="minorBidi"/>
              <w:kern w:val="2"/>
              <w:sz w:val="24"/>
              <w:szCs w:val="24"/>
              <w:lang/>
            </w:rPr>
          </w:pPr>
          <w:hyperlink w:anchor="_Toc215842943" w:history="1">
            <w:r w:rsidRPr="0050592D">
              <w:rPr>
                <w:rStyle w:val="Hyperlink"/>
              </w:rPr>
              <w:t>2.4</w:t>
            </w:r>
            <w:r>
              <w:rPr>
                <w:rFonts w:asciiTheme="minorHAnsi" w:eastAsiaTheme="minorEastAsia" w:hAnsiTheme="minorHAnsi" w:cstheme="minorBidi"/>
                <w:kern w:val="2"/>
                <w:sz w:val="24"/>
                <w:szCs w:val="24"/>
                <w:lang/>
              </w:rPr>
              <w:tab/>
            </w:r>
            <w:r w:rsidRPr="0050592D">
              <w:rPr>
                <w:rStyle w:val="Hyperlink"/>
              </w:rPr>
              <w:t>Step 4 - Analyze the findings</w:t>
            </w:r>
            <w:r>
              <w:rPr>
                <w:webHidden/>
              </w:rPr>
              <w:tab/>
            </w:r>
            <w:r>
              <w:rPr>
                <w:webHidden/>
              </w:rPr>
              <w:fldChar w:fldCharType="begin"/>
            </w:r>
            <w:r>
              <w:rPr>
                <w:webHidden/>
              </w:rPr>
              <w:instrText xml:space="preserve"> PAGEREF _Toc215842943 \h </w:instrText>
            </w:r>
            <w:r>
              <w:rPr>
                <w:webHidden/>
              </w:rPr>
            </w:r>
            <w:r>
              <w:rPr>
                <w:webHidden/>
              </w:rPr>
              <w:fldChar w:fldCharType="separate"/>
            </w:r>
            <w:r>
              <w:rPr>
                <w:webHidden/>
              </w:rPr>
              <w:t>31</w:t>
            </w:r>
            <w:r>
              <w:rPr>
                <w:webHidden/>
              </w:rPr>
              <w:fldChar w:fldCharType="end"/>
            </w:r>
          </w:hyperlink>
        </w:p>
        <w:p w14:paraId="0365B837" w14:textId="77777777" w:rsidR="00500F9C" w:rsidRDefault="00500F9C">
          <w:pPr>
            <w:pStyle w:val="TOC3"/>
            <w:rPr>
              <w:rFonts w:asciiTheme="minorHAnsi" w:eastAsiaTheme="minorEastAsia" w:hAnsiTheme="minorHAnsi" w:cstheme="minorBidi"/>
              <w:kern w:val="2"/>
              <w:sz w:val="24"/>
              <w:szCs w:val="24"/>
              <w:lang/>
            </w:rPr>
          </w:pPr>
          <w:hyperlink w:anchor="_Toc215842944" w:history="1">
            <w:r w:rsidRPr="0050592D">
              <w:rPr>
                <w:rStyle w:val="Hyperlink"/>
              </w:rPr>
              <w:t>2.4.1</w:t>
            </w:r>
            <w:r>
              <w:rPr>
                <w:rFonts w:asciiTheme="minorHAnsi" w:eastAsiaTheme="minorEastAsia" w:hAnsiTheme="minorHAnsi" w:cstheme="minorBidi"/>
                <w:kern w:val="2"/>
                <w:sz w:val="24"/>
                <w:szCs w:val="24"/>
                <w:lang/>
              </w:rPr>
              <w:tab/>
            </w:r>
            <w:r w:rsidRPr="0050592D">
              <w:rPr>
                <w:rStyle w:val="Hyperlink"/>
              </w:rPr>
              <w:t>Prepare for analysis using Activity Explorer</w:t>
            </w:r>
            <w:r>
              <w:rPr>
                <w:webHidden/>
              </w:rPr>
              <w:tab/>
            </w:r>
            <w:r>
              <w:rPr>
                <w:webHidden/>
              </w:rPr>
              <w:fldChar w:fldCharType="begin"/>
            </w:r>
            <w:r>
              <w:rPr>
                <w:webHidden/>
              </w:rPr>
              <w:instrText xml:space="preserve"> PAGEREF _Toc215842944 \h </w:instrText>
            </w:r>
            <w:r>
              <w:rPr>
                <w:webHidden/>
              </w:rPr>
            </w:r>
            <w:r>
              <w:rPr>
                <w:webHidden/>
              </w:rPr>
              <w:fldChar w:fldCharType="separate"/>
            </w:r>
            <w:r>
              <w:rPr>
                <w:webHidden/>
              </w:rPr>
              <w:t>31</w:t>
            </w:r>
            <w:r>
              <w:rPr>
                <w:webHidden/>
              </w:rPr>
              <w:fldChar w:fldCharType="end"/>
            </w:r>
          </w:hyperlink>
        </w:p>
        <w:p w14:paraId="7058BC44" w14:textId="77777777" w:rsidR="00500F9C" w:rsidRDefault="00500F9C">
          <w:pPr>
            <w:pStyle w:val="TOC3"/>
            <w:rPr>
              <w:rFonts w:asciiTheme="minorHAnsi" w:eastAsiaTheme="minorEastAsia" w:hAnsiTheme="minorHAnsi" w:cstheme="minorBidi"/>
              <w:kern w:val="2"/>
              <w:sz w:val="24"/>
              <w:szCs w:val="24"/>
              <w:lang/>
            </w:rPr>
          </w:pPr>
          <w:hyperlink w:anchor="_Toc215842945" w:history="1">
            <w:r w:rsidRPr="0050592D">
              <w:rPr>
                <w:rStyle w:val="Hyperlink"/>
              </w:rPr>
              <w:t>2.4.2</w:t>
            </w:r>
            <w:r>
              <w:rPr>
                <w:rFonts w:asciiTheme="minorHAnsi" w:eastAsiaTheme="minorEastAsia" w:hAnsiTheme="minorHAnsi" w:cstheme="minorBidi"/>
                <w:kern w:val="2"/>
                <w:sz w:val="24"/>
                <w:szCs w:val="24"/>
                <w:lang/>
              </w:rPr>
              <w:tab/>
            </w:r>
            <w:r w:rsidRPr="0050592D">
              <w:rPr>
                <w:rStyle w:val="Hyperlink"/>
              </w:rPr>
              <w:t>Analyzing Activity Explorer results</w:t>
            </w:r>
            <w:r>
              <w:rPr>
                <w:webHidden/>
              </w:rPr>
              <w:tab/>
            </w:r>
            <w:r>
              <w:rPr>
                <w:webHidden/>
              </w:rPr>
              <w:fldChar w:fldCharType="begin"/>
            </w:r>
            <w:r>
              <w:rPr>
                <w:webHidden/>
              </w:rPr>
              <w:instrText xml:space="preserve"> PAGEREF _Toc215842945 \h </w:instrText>
            </w:r>
            <w:r>
              <w:rPr>
                <w:webHidden/>
              </w:rPr>
            </w:r>
            <w:r>
              <w:rPr>
                <w:webHidden/>
              </w:rPr>
              <w:fldChar w:fldCharType="separate"/>
            </w:r>
            <w:r>
              <w:rPr>
                <w:webHidden/>
              </w:rPr>
              <w:t>34</w:t>
            </w:r>
            <w:r>
              <w:rPr>
                <w:webHidden/>
              </w:rPr>
              <w:fldChar w:fldCharType="end"/>
            </w:r>
          </w:hyperlink>
        </w:p>
        <w:p w14:paraId="173B75F1" w14:textId="77777777" w:rsidR="00500F9C" w:rsidRDefault="00500F9C">
          <w:pPr>
            <w:pStyle w:val="TOC3"/>
            <w:rPr>
              <w:rFonts w:asciiTheme="minorHAnsi" w:eastAsiaTheme="minorEastAsia" w:hAnsiTheme="minorHAnsi" w:cstheme="minorBidi"/>
              <w:kern w:val="2"/>
              <w:sz w:val="24"/>
              <w:szCs w:val="24"/>
              <w:lang/>
            </w:rPr>
          </w:pPr>
          <w:hyperlink w:anchor="_Toc215842946" w:history="1">
            <w:r w:rsidRPr="0050592D">
              <w:rPr>
                <w:rStyle w:val="Hyperlink"/>
              </w:rPr>
              <w:t>2.4.3</w:t>
            </w:r>
            <w:r>
              <w:rPr>
                <w:rFonts w:asciiTheme="minorHAnsi" w:eastAsiaTheme="minorEastAsia" w:hAnsiTheme="minorHAnsi" w:cstheme="minorBidi"/>
                <w:kern w:val="2"/>
                <w:sz w:val="24"/>
                <w:szCs w:val="24"/>
                <w:lang/>
              </w:rPr>
              <w:tab/>
            </w:r>
            <w:r w:rsidRPr="0050592D">
              <w:rPr>
                <w:rStyle w:val="Hyperlink"/>
              </w:rPr>
              <w:t>Analyzing discovery findings scanner log files (Optional)</w:t>
            </w:r>
            <w:r>
              <w:rPr>
                <w:webHidden/>
              </w:rPr>
              <w:tab/>
            </w:r>
            <w:r>
              <w:rPr>
                <w:webHidden/>
              </w:rPr>
              <w:fldChar w:fldCharType="begin"/>
            </w:r>
            <w:r>
              <w:rPr>
                <w:webHidden/>
              </w:rPr>
              <w:instrText xml:space="preserve"> PAGEREF _Toc215842946 \h </w:instrText>
            </w:r>
            <w:r>
              <w:rPr>
                <w:webHidden/>
              </w:rPr>
            </w:r>
            <w:r>
              <w:rPr>
                <w:webHidden/>
              </w:rPr>
              <w:fldChar w:fldCharType="separate"/>
            </w:r>
            <w:r>
              <w:rPr>
                <w:webHidden/>
              </w:rPr>
              <w:t>37</w:t>
            </w:r>
            <w:r>
              <w:rPr>
                <w:webHidden/>
              </w:rPr>
              <w:fldChar w:fldCharType="end"/>
            </w:r>
          </w:hyperlink>
        </w:p>
        <w:p w14:paraId="5F284E21" w14:textId="77777777" w:rsidR="00500F9C" w:rsidRDefault="00500F9C">
          <w:pPr>
            <w:pStyle w:val="TOC2"/>
            <w:rPr>
              <w:rFonts w:asciiTheme="minorHAnsi" w:eastAsiaTheme="minorEastAsia" w:hAnsiTheme="minorHAnsi" w:cstheme="minorBidi"/>
              <w:kern w:val="2"/>
              <w:sz w:val="24"/>
              <w:szCs w:val="24"/>
              <w:lang/>
            </w:rPr>
          </w:pPr>
          <w:hyperlink w:anchor="_Toc215842947" w:history="1">
            <w:r w:rsidRPr="0050592D">
              <w:rPr>
                <w:rStyle w:val="Hyperlink"/>
              </w:rPr>
              <w:t>2.5</w:t>
            </w:r>
            <w:r>
              <w:rPr>
                <w:rFonts w:asciiTheme="minorHAnsi" w:eastAsiaTheme="minorEastAsia" w:hAnsiTheme="minorHAnsi" w:cstheme="minorBidi"/>
                <w:kern w:val="2"/>
                <w:sz w:val="24"/>
                <w:szCs w:val="24"/>
                <w:lang/>
              </w:rPr>
              <w:tab/>
            </w:r>
            <w:r w:rsidRPr="0050592D">
              <w:rPr>
                <w:rStyle w:val="Hyperlink"/>
              </w:rPr>
              <w:t>Step 6 - Decommission</w:t>
            </w:r>
            <w:r>
              <w:rPr>
                <w:webHidden/>
              </w:rPr>
              <w:tab/>
            </w:r>
            <w:r>
              <w:rPr>
                <w:webHidden/>
              </w:rPr>
              <w:fldChar w:fldCharType="begin"/>
            </w:r>
            <w:r>
              <w:rPr>
                <w:webHidden/>
              </w:rPr>
              <w:instrText xml:space="preserve"> PAGEREF _Toc215842947 \h </w:instrText>
            </w:r>
            <w:r>
              <w:rPr>
                <w:webHidden/>
              </w:rPr>
            </w:r>
            <w:r>
              <w:rPr>
                <w:webHidden/>
              </w:rPr>
              <w:fldChar w:fldCharType="separate"/>
            </w:r>
            <w:r>
              <w:rPr>
                <w:webHidden/>
              </w:rPr>
              <w:t>39</w:t>
            </w:r>
            <w:r>
              <w:rPr>
                <w:webHidden/>
              </w:rPr>
              <w:fldChar w:fldCharType="end"/>
            </w:r>
          </w:hyperlink>
        </w:p>
        <w:p w14:paraId="284A2EF1" w14:textId="77777777" w:rsidR="00700DDB" w:rsidRPr="00DD69E8" w:rsidRDefault="00EB7280">
          <w:pPr>
            <w:rPr>
              <w:b/>
              <w:bCs/>
              <w:noProof/>
            </w:rPr>
          </w:pPr>
          <w:r w:rsidRPr="00DD69E8">
            <w:rPr>
              <w:b/>
              <w:bCs/>
              <w:noProof/>
            </w:rPr>
            <w:fldChar w:fldCharType="end"/>
          </w:r>
        </w:p>
      </w:sdtContent>
    </w:sdt>
    <w:p w14:paraId="40F79D0E" w14:textId="77777777" w:rsidR="00572CEE" w:rsidRPr="00DD69E8" w:rsidRDefault="00572CEE" w:rsidP="00091F9C">
      <w:pPr>
        <w:pStyle w:val="Heading2"/>
        <w:numPr>
          <w:ilvl w:val="0"/>
          <w:numId w:val="0"/>
        </w:numPr>
        <w:ind w:left="-992"/>
      </w:pPr>
      <w:bookmarkStart w:id="3" w:name="_Toc215842919"/>
      <w:r w:rsidRPr="00DD69E8">
        <w:lastRenderedPageBreak/>
        <w:t>Disclaimer</w:t>
      </w:r>
      <w:bookmarkEnd w:id="0"/>
      <w:bookmarkEnd w:id="1"/>
      <w:bookmarkEnd w:id="2"/>
      <w:bookmarkEnd w:id="3"/>
    </w:p>
    <w:p w14:paraId="76510331" w14:textId="2A23795E" w:rsidR="001A01A1" w:rsidRPr="00DD69E8" w:rsidRDefault="001A01A1" w:rsidP="001A01A1">
      <w:r w:rsidRPr="00DD69E8">
        <w:t xml:space="preserve">The </w:t>
      </w:r>
      <w:r w:rsidR="00D3308A" w:rsidRPr="00D3308A">
        <w:rPr>
          <w:i/>
        </w:rPr>
        <w:t>Data Security Envisioning</w:t>
      </w:r>
      <w:r w:rsidR="00D3308A">
        <w:t xml:space="preserve"> Workshop</w:t>
      </w:r>
      <w:r w:rsidRPr="00DD69E8">
        <w:t xml:space="preserve"> provides a summary of an organization’s data protection and compliance stature and recommendations to improve data protection and compliance. </w:t>
      </w:r>
    </w:p>
    <w:p w14:paraId="1CF4583A" w14:textId="00B2EEF1" w:rsidR="001A01A1" w:rsidRPr="00DD69E8" w:rsidRDefault="001A01A1" w:rsidP="001A01A1">
      <w:r w:rsidRPr="00DD69E8">
        <w:t xml:space="preserve">The information, results, and scoring provided through the </w:t>
      </w:r>
      <w:r w:rsidR="00D3308A" w:rsidRPr="00D3308A">
        <w:rPr>
          <w:i/>
        </w:rPr>
        <w:t>Data Security Envisioning</w:t>
      </w:r>
      <w:r w:rsidR="00D3308A">
        <w:t xml:space="preserve"> Workshop</w:t>
      </w:r>
      <w:r w:rsidRPr="00DD69E8">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64E9726C" w14:textId="6FDAED8E" w:rsidR="001A01A1" w:rsidRPr="00DD69E8" w:rsidRDefault="001A01A1" w:rsidP="001A01A1">
      <w:r w:rsidRPr="00DD69E8">
        <w:t xml:space="preserve">We hope the </w:t>
      </w:r>
      <w:r w:rsidR="00D3308A" w:rsidRPr="00D3308A">
        <w:rPr>
          <w:i/>
        </w:rPr>
        <w:t>Data Security Envisioning</w:t>
      </w:r>
      <w:r w:rsidR="00D3308A">
        <w:t xml:space="preserve"> Workshop</w:t>
      </w:r>
      <w:r w:rsidRPr="00DD69E8">
        <w:t xml:space="preserve"> helps identify technologies and additional </w:t>
      </w:r>
      <w:r w:rsidR="00FE2ADE" w:rsidRPr="00DD69E8">
        <w:t>step</w:t>
      </w:r>
      <w:r w:rsidRPr="00DD69E8">
        <w:t xml:space="preserve">s that organizations can implement to simplify their compliance efforts. </w:t>
      </w:r>
    </w:p>
    <w:p w14:paraId="6AD792C4" w14:textId="67A0B474" w:rsidR="001A01A1" w:rsidRPr="00DD69E8" w:rsidRDefault="001A01A1" w:rsidP="001A01A1">
      <w:r w:rsidRPr="00DD69E8">
        <w:t xml:space="preserve">MICROSOFT MAKES NO WARRANTIES, EXPRESS, IMPLIED, OR STATUTORY, AS TO THE INFORMATION IN THIS </w:t>
      </w:r>
      <w:r w:rsidR="00D3308A" w:rsidRPr="00D3308A">
        <w:rPr>
          <w:i/>
        </w:rPr>
        <w:t>Data Security Envisioning</w:t>
      </w:r>
      <w:r w:rsidR="00D3308A">
        <w:t xml:space="preserve"> Workshop</w:t>
      </w:r>
      <w:r w:rsidRPr="00DD69E8">
        <w:t xml:space="preserve">. Microsoft disclaims any conditions, express or implied, or other terms that use of the Microsoft products or services will ensure the organization’s compliance with regulations or standards. This </w:t>
      </w:r>
      <w:r w:rsidR="00D3308A" w:rsidRPr="00D3308A">
        <w:rPr>
          <w:i/>
        </w:rPr>
        <w:t>Data Security Envisioning</w:t>
      </w:r>
      <w:r w:rsidR="00D3308A">
        <w:t xml:space="preserve"> Workshop</w:t>
      </w:r>
      <w:r w:rsidRPr="00DD69E8">
        <w:t xml:space="preserve"> toolkit is provided “as-is.” Information and recommendations expressed in the </w:t>
      </w:r>
      <w:r w:rsidR="00D3308A" w:rsidRPr="00D3308A">
        <w:rPr>
          <w:i/>
        </w:rPr>
        <w:t>Data Security Envisioning</w:t>
      </w:r>
      <w:r w:rsidR="00D3308A">
        <w:t xml:space="preserve"> Workshop</w:t>
      </w:r>
      <w:r w:rsidRPr="00DD69E8">
        <w:t xml:space="preserve"> toolkit may change without notice.</w:t>
      </w:r>
    </w:p>
    <w:p w14:paraId="6B265ADE" w14:textId="0B966687" w:rsidR="001A01A1" w:rsidRPr="00DD69E8" w:rsidRDefault="001A01A1" w:rsidP="001A01A1">
      <w:r w:rsidRPr="00DD69E8">
        <w:t xml:space="preserve">The </w:t>
      </w:r>
      <w:r w:rsidR="00D3308A" w:rsidRPr="00D3308A">
        <w:rPr>
          <w:i/>
        </w:rPr>
        <w:t>Data Security Envisioning</w:t>
      </w:r>
      <w:r w:rsidR="00D3308A">
        <w:t xml:space="preserve"> Workshop</w:t>
      </w:r>
      <w:r w:rsidRPr="00DD69E8">
        <w:t xml:space="preserve"> toolkit does not provide the user with any legal rights to any intellectual property in any Microsoft product or service. Use of the tool is for internal, reference purposes only; however, Microsoft partners may distribute the </w:t>
      </w:r>
      <w:r w:rsidR="00D3308A" w:rsidRPr="00D3308A">
        <w:rPr>
          <w:i/>
        </w:rPr>
        <w:t>Data Security Envisioning</w:t>
      </w:r>
      <w:r w:rsidR="00D3308A">
        <w:t xml:space="preserve"> Workshop</w:t>
      </w:r>
      <w:r w:rsidRPr="00DD69E8">
        <w:t xml:space="preserve"> toolkit to their customers for such customers’ internal, reference purposes only. Any distribution of the </w:t>
      </w:r>
      <w:r w:rsidR="00D3308A" w:rsidRPr="00D3308A">
        <w:rPr>
          <w:i/>
        </w:rPr>
        <w:t>Data Security Envisioning</w:t>
      </w:r>
      <w:r w:rsidR="00D3308A">
        <w:t xml:space="preserve"> Workshop</w:t>
      </w:r>
      <w:r w:rsidRPr="00DD69E8">
        <w:t xml:space="preserve"> toolkit by a Microsoft partner to its customers must include terms consistent with those set forth in this disclaimer. </w:t>
      </w:r>
    </w:p>
    <w:p w14:paraId="3978E59E" w14:textId="77777777" w:rsidR="00572CEE" w:rsidRPr="00DD69E8" w:rsidRDefault="00C75B70" w:rsidP="00572CEE">
      <w:r w:rsidRPr="00DD69E8">
        <w:t>© 202</w:t>
      </w:r>
      <w:r w:rsidR="00F12B1B" w:rsidRPr="00DD69E8">
        <w:t>6</w:t>
      </w:r>
      <w:r w:rsidRPr="00DD69E8">
        <w:t xml:space="preserve"> Microsoft. All rights reserved.</w:t>
      </w:r>
    </w:p>
    <w:p w14:paraId="6E0DB8AF" w14:textId="77777777" w:rsidR="00572CEE" w:rsidRPr="00DD69E8" w:rsidRDefault="00572CEE">
      <w:r w:rsidRPr="00DD69E8">
        <w:br w:type="page"/>
      </w:r>
    </w:p>
    <w:p w14:paraId="1F730D0F" w14:textId="77777777" w:rsidR="00572CEE" w:rsidRPr="00DD69E8" w:rsidRDefault="00572CEE" w:rsidP="00091F9C">
      <w:pPr>
        <w:pStyle w:val="Heading2"/>
        <w:numPr>
          <w:ilvl w:val="0"/>
          <w:numId w:val="0"/>
        </w:numPr>
        <w:ind w:left="-992"/>
      </w:pPr>
      <w:bookmarkStart w:id="4" w:name="_Toc39591005"/>
      <w:bookmarkStart w:id="5" w:name="_Toc40191387"/>
      <w:bookmarkStart w:id="6" w:name="_Toc56517514"/>
      <w:bookmarkStart w:id="7" w:name="_Toc215842920"/>
      <w:r w:rsidRPr="00DD69E8">
        <w:lastRenderedPageBreak/>
        <w:t xml:space="preserve">Version </w:t>
      </w:r>
      <w:r w:rsidR="005332EF" w:rsidRPr="00DD69E8">
        <w:t>h</w:t>
      </w:r>
      <w:r w:rsidRPr="00DD69E8">
        <w:t>istory</w:t>
      </w:r>
      <w:bookmarkEnd w:id="4"/>
      <w:bookmarkEnd w:id="5"/>
      <w:bookmarkEnd w:id="6"/>
      <w:bookmarkEnd w:id="7"/>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B513A9" w:rsidRPr="00DD69E8" w14:paraId="470BF700" w14:textId="77777777" w:rsidTr="00B513A9">
        <w:trPr>
          <w:cnfStyle w:val="100000000000" w:firstRow="1" w:lastRow="0" w:firstColumn="0" w:lastColumn="0" w:oddVBand="0" w:evenVBand="0" w:oddHBand="0" w:evenHBand="0" w:firstRowFirstColumn="0" w:firstRowLastColumn="0" w:lastRowFirstColumn="0" w:lastRowLastColumn="0"/>
        </w:trPr>
        <w:tc>
          <w:tcPr>
            <w:tcW w:w="879" w:type="dxa"/>
          </w:tcPr>
          <w:p w14:paraId="1BC8B91D" w14:textId="77777777" w:rsidR="00572CEE" w:rsidRPr="00DD69E8" w:rsidRDefault="00572CEE" w:rsidP="00973F96">
            <w:pPr>
              <w:spacing w:before="60" w:after="60"/>
              <w:rPr>
                <w:b/>
                <w:bCs/>
                <w:color w:val="FFFFFF"/>
              </w:rPr>
            </w:pPr>
            <w:r w:rsidRPr="00DD69E8">
              <w:rPr>
                <w:color w:val="FFFFFF"/>
              </w:rPr>
              <w:t>Version</w:t>
            </w:r>
          </w:p>
        </w:tc>
        <w:tc>
          <w:tcPr>
            <w:tcW w:w="2200" w:type="dxa"/>
          </w:tcPr>
          <w:p w14:paraId="7E725E01" w14:textId="77777777" w:rsidR="00572CEE" w:rsidRPr="00DD69E8" w:rsidRDefault="00572CEE" w:rsidP="00973F96">
            <w:pPr>
              <w:spacing w:before="60" w:after="60"/>
              <w:rPr>
                <w:b/>
                <w:bCs/>
                <w:color w:val="FFFFFF"/>
              </w:rPr>
            </w:pPr>
            <w:r w:rsidRPr="00DD69E8">
              <w:rPr>
                <w:color w:val="FFFFFF"/>
              </w:rPr>
              <w:t>Author</w:t>
            </w:r>
          </w:p>
        </w:tc>
        <w:tc>
          <w:tcPr>
            <w:tcW w:w="4626" w:type="dxa"/>
          </w:tcPr>
          <w:p w14:paraId="048D4FB7" w14:textId="77777777" w:rsidR="00572CEE" w:rsidRPr="00DD69E8" w:rsidRDefault="00572CEE" w:rsidP="00973F96">
            <w:pPr>
              <w:spacing w:before="60" w:after="60"/>
              <w:rPr>
                <w:b/>
                <w:bCs/>
                <w:color w:val="FFFFFF"/>
              </w:rPr>
            </w:pPr>
            <w:r w:rsidRPr="00DD69E8">
              <w:rPr>
                <w:color w:val="FFFFFF"/>
              </w:rPr>
              <w:t>Changes</w:t>
            </w:r>
          </w:p>
        </w:tc>
        <w:tc>
          <w:tcPr>
            <w:tcW w:w="1757" w:type="dxa"/>
          </w:tcPr>
          <w:p w14:paraId="3C37E2FE" w14:textId="77777777" w:rsidR="00572CEE" w:rsidRPr="00DD69E8" w:rsidRDefault="00572CEE" w:rsidP="00973F96">
            <w:pPr>
              <w:spacing w:before="60" w:after="60"/>
              <w:rPr>
                <w:b/>
                <w:bCs/>
                <w:color w:val="FFFFFF"/>
              </w:rPr>
            </w:pPr>
            <w:r w:rsidRPr="00DD69E8">
              <w:rPr>
                <w:color w:val="FFFFFF"/>
              </w:rPr>
              <w:t>Date</w:t>
            </w:r>
          </w:p>
        </w:tc>
      </w:tr>
      <w:tr w:rsidR="00572CEE" w:rsidRPr="00DD69E8" w14:paraId="214F533A" w14:textId="77777777" w:rsidTr="00B7559F">
        <w:trPr>
          <w:cnfStyle w:val="000000100000" w:firstRow="0" w:lastRow="0" w:firstColumn="0" w:lastColumn="0" w:oddVBand="0" w:evenVBand="0" w:oddHBand="1" w:evenHBand="0" w:firstRowFirstColumn="0" w:firstRowLastColumn="0" w:lastRowFirstColumn="0" w:lastRowLastColumn="0"/>
        </w:trPr>
        <w:tc>
          <w:tcPr>
            <w:tcW w:w="879" w:type="dxa"/>
          </w:tcPr>
          <w:p w14:paraId="310F94D7" w14:textId="77777777" w:rsidR="00572CEE" w:rsidRPr="00DD69E8" w:rsidRDefault="0095500D" w:rsidP="003667DB">
            <w:r w:rsidRPr="00DD69E8">
              <w:t>3.0</w:t>
            </w:r>
          </w:p>
        </w:tc>
        <w:tc>
          <w:tcPr>
            <w:tcW w:w="2200" w:type="dxa"/>
          </w:tcPr>
          <w:p w14:paraId="3DCDCDC7" w14:textId="77777777" w:rsidR="00572CEE" w:rsidRPr="00DD69E8" w:rsidRDefault="00572CEE" w:rsidP="003667DB">
            <w:r w:rsidRPr="00DD69E8">
              <w:t>François van Hemert</w:t>
            </w:r>
          </w:p>
        </w:tc>
        <w:tc>
          <w:tcPr>
            <w:tcW w:w="4626" w:type="dxa"/>
          </w:tcPr>
          <w:p w14:paraId="1B5C24AF" w14:textId="77777777" w:rsidR="00572CEE" w:rsidRPr="00DD69E8" w:rsidRDefault="00572CEE" w:rsidP="003667DB">
            <w:r w:rsidRPr="00DD69E8">
              <w:t>First published</w:t>
            </w:r>
            <w:r w:rsidR="00612274" w:rsidRPr="00DD69E8">
              <w:t xml:space="preserve"> </w:t>
            </w:r>
            <w:r w:rsidR="00851162" w:rsidRPr="00DD69E8">
              <w:t>modular</w:t>
            </w:r>
            <w:r w:rsidRPr="00DD69E8">
              <w:t xml:space="preserve"> release</w:t>
            </w:r>
          </w:p>
        </w:tc>
        <w:tc>
          <w:tcPr>
            <w:tcW w:w="1757" w:type="dxa"/>
          </w:tcPr>
          <w:p w14:paraId="38F81BCD" w14:textId="77777777" w:rsidR="00572CEE" w:rsidRPr="00DD69E8" w:rsidRDefault="00851162" w:rsidP="003667DB">
            <w:r w:rsidRPr="00DD69E8">
              <w:t xml:space="preserve">January </w:t>
            </w:r>
            <w:r w:rsidR="00C21925" w:rsidRPr="00DD69E8">
              <w:t>2021</w:t>
            </w:r>
          </w:p>
        </w:tc>
      </w:tr>
      <w:tr w:rsidR="00E571C4" w:rsidRPr="00DD69E8" w14:paraId="36DD138C" w14:textId="77777777" w:rsidTr="00B7559F">
        <w:trPr>
          <w:cnfStyle w:val="000000010000" w:firstRow="0" w:lastRow="0" w:firstColumn="0" w:lastColumn="0" w:oddVBand="0" w:evenVBand="0" w:oddHBand="0" w:evenHBand="1" w:firstRowFirstColumn="0" w:firstRowLastColumn="0" w:lastRowFirstColumn="0" w:lastRowLastColumn="0"/>
        </w:trPr>
        <w:tc>
          <w:tcPr>
            <w:tcW w:w="879" w:type="dxa"/>
          </w:tcPr>
          <w:p w14:paraId="7B38A40B" w14:textId="77777777" w:rsidR="00E571C4" w:rsidRPr="00DD69E8" w:rsidRDefault="00E571C4" w:rsidP="00E571C4">
            <w:r w:rsidRPr="00DD69E8">
              <w:t>3.1</w:t>
            </w:r>
          </w:p>
        </w:tc>
        <w:tc>
          <w:tcPr>
            <w:tcW w:w="2200" w:type="dxa"/>
          </w:tcPr>
          <w:p w14:paraId="46FA413E" w14:textId="77777777" w:rsidR="00E571C4" w:rsidRPr="00DD69E8" w:rsidRDefault="00E571C4" w:rsidP="00E571C4">
            <w:r w:rsidRPr="00DD69E8">
              <w:t>François van Hemert</w:t>
            </w:r>
          </w:p>
        </w:tc>
        <w:tc>
          <w:tcPr>
            <w:tcW w:w="4626" w:type="dxa"/>
          </w:tcPr>
          <w:p w14:paraId="09A5BC1F" w14:textId="77777777" w:rsidR="00E571C4" w:rsidRPr="00DD69E8" w:rsidRDefault="00E571C4" w:rsidP="00E571C4">
            <w:r w:rsidRPr="00DD69E8">
              <w:t>Updated version number to align with kit, no changes.</w:t>
            </w:r>
          </w:p>
        </w:tc>
        <w:tc>
          <w:tcPr>
            <w:tcW w:w="1757" w:type="dxa"/>
          </w:tcPr>
          <w:p w14:paraId="362EA783" w14:textId="77777777" w:rsidR="00E571C4" w:rsidRPr="00DD69E8" w:rsidRDefault="00E571C4" w:rsidP="00E571C4">
            <w:r w:rsidRPr="00DD69E8">
              <w:t>February 2021</w:t>
            </w:r>
          </w:p>
        </w:tc>
      </w:tr>
      <w:tr w:rsidR="00CF5822" w:rsidRPr="00DD69E8" w14:paraId="586B746B" w14:textId="77777777" w:rsidTr="00B7559F">
        <w:trPr>
          <w:cnfStyle w:val="000000100000" w:firstRow="0" w:lastRow="0" w:firstColumn="0" w:lastColumn="0" w:oddVBand="0" w:evenVBand="0" w:oddHBand="1" w:evenHBand="0" w:firstRowFirstColumn="0" w:firstRowLastColumn="0" w:lastRowFirstColumn="0" w:lastRowLastColumn="0"/>
        </w:trPr>
        <w:tc>
          <w:tcPr>
            <w:tcW w:w="879" w:type="dxa"/>
          </w:tcPr>
          <w:p w14:paraId="5A43BC39" w14:textId="77777777" w:rsidR="00CF5822" w:rsidRPr="00DD69E8" w:rsidRDefault="00CF5822" w:rsidP="00CF5822">
            <w:r w:rsidRPr="00DD69E8">
              <w:t>3.</w:t>
            </w:r>
            <w:r w:rsidR="00000EAF" w:rsidRPr="00DD69E8">
              <w:t>1.1</w:t>
            </w:r>
          </w:p>
        </w:tc>
        <w:tc>
          <w:tcPr>
            <w:tcW w:w="2200" w:type="dxa"/>
          </w:tcPr>
          <w:p w14:paraId="7398B2CB" w14:textId="77777777" w:rsidR="00CF5822" w:rsidRPr="00DD69E8" w:rsidRDefault="00CF5822" w:rsidP="00CF5822">
            <w:r w:rsidRPr="00DD69E8">
              <w:t>François van Hemert</w:t>
            </w:r>
          </w:p>
        </w:tc>
        <w:tc>
          <w:tcPr>
            <w:tcW w:w="4626" w:type="dxa"/>
          </w:tcPr>
          <w:p w14:paraId="440FF8A7" w14:textId="77777777" w:rsidR="00CF5822" w:rsidRPr="00DD69E8" w:rsidRDefault="00CF5822" w:rsidP="00CF5822">
            <w:r w:rsidRPr="00DD69E8">
              <w:t>Updates to align with new functionality</w:t>
            </w:r>
            <w:r w:rsidR="00A9066C" w:rsidRPr="00DD69E8">
              <w:t xml:space="preserve">, included AIP </w:t>
            </w:r>
            <w:r w:rsidR="00FE2ADE" w:rsidRPr="00DD69E8">
              <w:t>Scanner</w:t>
            </w:r>
            <w:r w:rsidR="00A9066C" w:rsidRPr="00DD69E8">
              <w:t xml:space="preserve"> preview</w:t>
            </w:r>
            <w:r w:rsidR="00726369" w:rsidRPr="00DD69E8">
              <w:t xml:space="preserve"> (</w:t>
            </w:r>
            <w:r w:rsidR="00726369" w:rsidRPr="00DD69E8">
              <w:rPr>
                <w:i/>
                <w:iCs/>
              </w:rPr>
              <w:t xml:space="preserve">AIP Analytics </w:t>
            </w:r>
            <w:r w:rsidR="00FE2ADE" w:rsidRPr="00DD69E8">
              <w:rPr>
                <w:i/>
                <w:iCs/>
              </w:rPr>
              <w:t>audit</w:t>
            </w:r>
            <w:r w:rsidR="00726369" w:rsidRPr="00DD69E8">
              <w:rPr>
                <w:i/>
                <w:iCs/>
              </w:rPr>
              <w:t xml:space="preserve"> logs to Activity Explorer)</w:t>
            </w:r>
            <w:r w:rsidR="002318A5" w:rsidRPr="00DD69E8">
              <w:rPr>
                <w:i/>
                <w:iCs/>
              </w:rPr>
              <w:t>.</w:t>
            </w:r>
          </w:p>
        </w:tc>
        <w:tc>
          <w:tcPr>
            <w:tcW w:w="1757" w:type="dxa"/>
          </w:tcPr>
          <w:p w14:paraId="33C2EF84" w14:textId="77777777" w:rsidR="00CF5822" w:rsidRPr="00DD69E8" w:rsidRDefault="00CF5822" w:rsidP="00CF5822">
            <w:r w:rsidRPr="00DD69E8">
              <w:t>April 2021</w:t>
            </w:r>
          </w:p>
        </w:tc>
      </w:tr>
      <w:tr w:rsidR="008D0B5C" w:rsidRPr="00DD69E8" w14:paraId="2596DA68" w14:textId="77777777" w:rsidTr="00B7559F">
        <w:trPr>
          <w:cnfStyle w:val="000000010000" w:firstRow="0" w:lastRow="0" w:firstColumn="0" w:lastColumn="0" w:oddVBand="0" w:evenVBand="0" w:oddHBand="0" w:evenHBand="1" w:firstRowFirstColumn="0" w:firstRowLastColumn="0" w:lastRowFirstColumn="0" w:lastRowLastColumn="0"/>
        </w:trPr>
        <w:tc>
          <w:tcPr>
            <w:tcW w:w="879" w:type="dxa"/>
          </w:tcPr>
          <w:p w14:paraId="2D5E0211" w14:textId="77777777" w:rsidR="008D0B5C" w:rsidRPr="00DD69E8" w:rsidRDefault="008D0B5C" w:rsidP="008D0B5C">
            <w:r w:rsidRPr="00DD69E8">
              <w:t>4.0</w:t>
            </w:r>
          </w:p>
        </w:tc>
        <w:tc>
          <w:tcPr>
            <w:tcW w:w="2200" w:type="dxa"/>
          </w:tcPr>
          <w:p w14:paraId="0A820DD0" w14:textId="77777777" w:rsidR="008D0B5C" w:rsidRPr="00DD69E8" w:rsidRDefault="008D0B5C" w:rsidP="008D0B5C">
            <w:r w:rsidRPr="00DD69E8">
              <w:t>François van Hemert</w:t>
            </w:r>
          </w:p>
        </w:tc>
        <w:tc>
          <w:tcPr>
            <w:tcW w:w="4626" w:type="dxa"/>
          </w:tcPr>
          <w:p w14:paraId="3A588A8D" w14:textId="77777777" w:rsidR="008D0B5C" w:rsidRPr="00DD69E8" w:rsidRDefault="00F40937" w:rsidP="008D0B5C">
            <w:r w:rsidRPr="00DD69E8">
              <w:t>Workshop split, update to align with new narrative, rebranding, updates to guidance and organized around data repositories.</w:t>
            </w:r>
          </w:p>
        </w:tc>
        <w:tc>
          <w:tcPr>
            <w:tcW w:w="1757" w:type="dxa"/>
          </w:tcPr>
          <w:p w14:paraId="71C82095" w14:textId="77777777" w:rsidR="008D0B5C" w:rsidRPr="00DD69E8" w:rsidRDefault="008D0B5C" w:rsidP="008D0B5C">
            <w:r w:rsidRPr="00DD69E8">
              <w:t>June 2021</w:t>
            </w:r>
          </w:p>
        </w:tc>
      </w:tr>
      <w:tr w:rsidR="00DA56AD" w:rsidRPr="00DD69E8" w14:paraId="58BAFD6F" w14:textId="77777777" w:rsidTr="00B7559F">
        <w:trPr>
          <w:cnfStyle w:val="000000100000" w:firstRow="0" w:lastRow="0" w:firstColumn="0" w:lastColumn="0" w:oddVBand="0" w:evenVBand="0" w:oddHBand="1" w:evenHBand="0" w:firstRowFirstColumn="0" w:firstRowLastColumn="0" w:lastRowFirstColumn="0" w:lastRowLastColumn="0"/>
        </w:trPr>
        <w:tc>
          <w:tcPr>
            <w:tcW w:w="879" w:type="dxa"/>
          </w:tcPr>
          <w:p w14:paraId="27459F60" w14:textId="77777777" w:rsidR="00DA56AD" w:rsidRPr="00DD69E8" w:rsidRDefault="00DA56AD" w:rsidP="00DA56AD">
            <w:r w:rsidRPr="00DD69E8">
              <w:t>4.1</w:t>
            </w:r>
          </w:p>
        </w:tc>
        <w:tc>
          <w:tcPr>
            <w:tcW w:w="2200" w:type="dxa"/>
          </w:tcPr>
          <w:p w14:paraId="34FFE650" w14:textId="77777777" w:rsidR="00DA56AD" w:rsidRPr="00DD69E8" w:rsidRDefault="00DA56AD" w:rsidP="00DA56AD">
            <w:r w:rsidRPr="00DD69E8">
              <w:t>François van Hemert</w:t>
            </w:r>
          </w:p>
        </w:tc>
        <w:tc>
          <w:tcPr>
            <w:tcW w:w="4626" w:type="dxa"/>
          </w:tcPr>
          <w:p w14:paraId="58336CFE" w14:textId="77777777" w:rsidR="00DA56AD" w:rsidRPr="00DD69E8" w:rsidRDefault="00DA56AD" w:rsidP="00DA56AD">
            <w:r w:rsidRPr="00DD69E8">
              <w:t>Update illustration for Compliance Manager Premium Assessments</w:t>
            </w:r>
            <w:r w:rsidR="002318A5" w:rsidRPr="00DD69E8">
              <w:t>.</w:t>
            </w:r>
          </w:p>
        </w:tc>
        <w:tc>
          <w:tcPr>
            <w:tcW w:w="1757" w:type="dxa"/>
          </w:tcPr>
          <w:p w14:paraId="47E9359F" w14:textId="77777777" w:rsidR="00DA56AD" w:rsidRPr="00DD69E8" w:rsidRDefault="00DA56AD" w:rsidP="00DA56AD">
            <w:r w:rsidRPr="00DD69E8">
              <w:t>October 2021</w:t>
            </w:r>
          </w:p>
        </w:tc>
      </w:tr>
      <w:tr w:rsidR="00DD2563" w:rsidRPr="00DD69E8" w14:paraId="0F67B10E" w14:textId="77777777" w:rsidTr="00B7559F">
        <w:trPr>
          <w:cnfStyle w:val="000000010000" w:firstRow="0" w:lastRow="0" w:firstColumn="0" w:lastColumn="0" w:oddVBand="0" w:evenVBand="0" w:oddHBand="0" w:evenHBand="1" w:firstRowFirstColumn="0" w:firstRowLastColumn="0" w:lastRowFirstColumn="0" w:lastRowLastColumn="0"/>
        </w:trPr>
        <w:tc>
          <w:tcPr>
            <w:tcW w:w="879" w:type="dxa"/>
          </w:tcPr>
          <w:p w14:paraId="18998203" w14:textId="77777777" w:rsidR="00DD2563" w:rsidRPr="00DD69E8" w:rsidRDefault="00DD2563" w:rsidP="00DD2563">
            <w:r w:rsidRPr="00DD69E8">
              <w:t>4.2</w:t>
            </w:r>
          </w:p>
        </w:tc>
        <w:tc>
          <w:tcPr>
            <w:tcW w:w="2200" w:type="dxa"/>
          </w:tcPr>
          <w:p w14:paraId="541D7C23" w14:textId="77777777" w:rsidR="00DD2563" w:rsidRPr="00DD69E8" w:rsidRDefault="00DD2563" w:rsidP="00DD2563">
            <w:r w:rsidRPr="00DD69E8">
              <w:t>François van Hemert</w:t>
            </w:r>
          </w:p>
        </w:tc>
        <w:tc>
          <w:tcPr>
            <w:tcW w:w="4626" w:type="dxa"/>
          </w:tcPr>
          <w:p w14:paraId="0A303CC2" w14:textId="77777777" w:rsidR="00DD2563" w:rsidRPr="00DD69E8" w:rsidRDefault="00DD2563" w:rsidP="00DD2563">
            <w:r w:rsidRPr="00DD69E8">
              <w:t>Purview branding update, step-by-step guidance update to align with changes M365</w:t>
            </w:r>
            <w:r w:rsidR="002318A5" w:rsidRPr="00DD69E8">
              <w:t>.</w:t>
            </w:r>
          </w:p>
        </w:tc>
        <w:tc>
          <w:tcPr>
            <w:tcW w:w="1757" w:type="dxa"/>
          </w:tcPr>
          <w:p w14:paraId="7797A37C" w14:textId="77777777" w:rsidR="00DD2563" w:rsidRPr="00DD69E8" w:rsidRDefault="002C6F8D" w:rsidP="00DD2563">
            <w:r w:rsidRPr="00DD69E8">
              <w:t>July 2022</w:t>
            </w:r>
          </w:p>
        </w:tc>
      </w:tr>
      <w:tr w:rsidR="00C826BF" w:rsidRPr="00DD69E8" w14:paraId="44F22D37" w14:textId="77777777" w:rsidTr="00B7559F">
        <w:trPr>
          <w:cnfStyle w:val="000000100000" w:firstRow="0" w:lastRow="0" w:firstColumn="0" w:lastColumn="0" w:oddVBand="0" w:evenVBand="0" w:oddHBand="1" w:evenHBand="0" w:firstRowFirstColumn="0" w:firstRowLastColumn="0" w:lastRowFirstColumn="0" w:lastRowLastColumn="0"/>
        </w:trPr>
        <w:tc>
          <w:tcPr>
            <w:tcW w:w="879" w:type="dxa"/>
          </w:tcPr>
          <w:p w14:paraId="180013DF" w14:textId="77777777" w:rsidR="00C826BF" w:rsidRPr="00DD69E8" w:rsidRDefault="00B01D94" w:rsidP="00DD2563">
            <w:r w:rsidRPr="00DD69E8">
              <w:t>4.2.2</w:t>
            </w:r>
          </w:p>
        </w:tc>
        <w:tc>
          <w:tcPr>
            <w:tcW w:w="2200" w:type="dxa"/>
          </w:tcPr>
          <w:p w14:paraId="560704D0" w14:textId="77777777" w:rsidR="00C826BF" w:rsidRPr="00DD69E8" w:rsidRDefault="00B01D94" w:rsidP="00DD2563">
            <w:r w:rsidRPr="00DD69E8">
              <w:t>François van Hemert</w:t>
            </w:r>
          </w:p>
        </w:tc>
        <w:tc>
          <w:tcPr>
            <w:tcW w:w="4626" w:type="dxa"/>
          </w:tcPr>
          <w:p w14:paraId="66507F3E" w14:textId="77777777" w:rsidR="00C826BF" w:rsidRPr="00DD69E8" w:rsidRDefault="00B01D94" w:rsidP="00DD2563">
            <w:r w:rsidRPr="00DD69E8">
              <w:t>Update to align with current product features and functionality (evergreen)</w:t>
            </w:r>
            <w:r w:rsidR="002318A5" w:rsidRPr="00DD69E8">
              <w:t>.</w:t>
            </w:r>
          </w:p>
        </w:tc>
        <w:tc>
          <w:tcPr>
            <w:tcW w:w="1757" w:type="dxa"/>
          </w:tcPr>
          <w:p w14:paraId="392E6C01" w14:textId="77777777" w:rsidR="00C826BF" w:rsidRPr="00DD69E8" w:rsidRDefault="00B01D94" w:rsidP="00DD2563">
            <w:r w:rsidRPr="00DD69E8">
              <w:t>January 2023</w:t>
            </w:r>
          </w:p>
        </w:tc>
      </w:tr>
      <w:tr w:rsidR="00D024C8" w:rsidRPr="00DD69E8" w14:paraId="25479BDC" w14:textId="77777777" w:rsidTr="00B7559F">
        <w:trPr>
          <w:cnfStyle w:val="000000010000" w:firstRow="0" w:lastRow="0" w:firstColumn="0" w:lastColumn="0" w:oddVBand="0" w:evenVBand="0" w:oddHBand="0" w:evenHBand="1" w:firstRowFirstColumn="0" w:firstRowLastColumn="0" w:lastRowFirstColumn="0" w:lastRowLastColumn="0"/>
        </w:trPr>
        <w:tc>
          <w:tcPr>
            <w:tcW w:w="879" w:type="dxa"/>
          </w:tcPr>
          <w:p w14:paraId="19BD826E" w14:textId="77777777" w:rsidR="00D024C8" w:rsidRPr="00DD69E8" w:rsidRDefault="00D024C8" w:rsidP="00D024C8">
            <w:r w:rsidRPr="00DD69E8">
              <w:t>6.0</w:t>
            </w:r>
          </w:p>
        </w:tc>
        <w:tc>
          <w:tcPr>
            <w:tcW w:w="2200" w:type="dxa"/>
          </w:tcPr>
          <w:p w14:paraId="16417B92" w14:textId="77777777" w:rsidR="00D024C8" w:rsidRPr="00DD69E8" w:rsidRDefault="00D024C8" w:rsidP="00D024C8">
            <w:r w:rsidRPr="00DD69E8">
              <w:t>François van Hemert</w:t>
            </w:r>
          </w:p>
        </w:tc>
        <w:tc>
          <w:tcPr>
            <w:tcW w:w="4626" w:type="dxa"/>
          </w:tcPr>
          <w:p w14:paraId="692E600F" w14:textId="77777777" w:rsidR="00D024C8" w:rsidRPr="00DD69E8" w:rsidRDefault="00481F62" w:rsidP="00D024C8">
            <w:r w:rsidRPr="00DD69E8">
              <w:t>Workshop merge, align with FY24 solution play, focus on Data Security.</w:t>
            </w:r>
          </w:p>
        </w:tc>
        <w:tc>
          <w:tcPr>
            <w:tcW w:w="1757" w:type="dxa"/>
          </w:tcPr>
          <w:p w14:paraId="33281F5A" w14:textId="77777777" w:rsidR="00D024C8" w:rsidRPr="00DD69E8" w:rsidRDefault="00D024C8" w:rsidP="00D024C8">
            <w:r w:rsidRPr="00DD69E8">
              <w:t>August 2023</w:t>
            </w:r>
          </w:p>
        </w:tc>
      </w:tr>
      <w:tr w:rsidR="00CD0958" w:rsidRPr="00DD69E8" w14:paraId="5DE5CEEF" w14:textId="77777777" w:rsidTr="00B7559F">
        <w:trPr>
          <w:cnfStyle w:val="000000100000" w:firstRow="0" w:lastRow="0" w:firstColumn="0" w:lastColumn="0" w:oddVBand="0" w:evenVBand="0" w:oddHBand="1" w:evenHBand="0" w:firstRowFirstColumn="0" w:firstRowLastColumn="0" w:lastRowFirstColumn="0" w:lastRowLastColumn="0"/>
        </w:trPr>
        <w:tc>
          <w:tcPr>
            <w:tcW w:w="879" w:type="dxa"/>
          </w:tcPr>
          <w:p w14:paraId="47330A6F" w14:textId="77777777" w:rsidR="00CD0958" w:rsidRPr="00DD69E8" w:rsidRDefault="00CD0958" w:rsidP="00CD0958">
            <w:r w:rsidRPr="00DD69E8">
              <w:t>6.</w:t>
            </w:r>
            <w:r w:rsidR="00C75B70" w:rsidRPr="00DD69E8">
              <w:t>5</w:t>
            </w:r>
          </w:p>
        </w:tc>
        <w:tc>
          <w:tcPr>
            <w:tcW w:w="2200" w:type="dxa"/>
          </w:tcPr>
          <w:p w14:paraId="0C24110E" w14:textId="77777777" w:rsidR="00CD0958" w:rsidRPr="00DD69E8" w:rsidRDefault="00CD0958" w:rsidP="00CD0958">
            <w:r w:rsidRPr="00DD69E8">
              <w:t>François van Hemert</w:t>
            </w:r>
          </w:p>
        </w:tc>
        <w:tc>
          <w:tcPr>
            <w:tcW w:w="4626" w:type="dxa"/>
          </w:tcPr>
          <w:p w14:paraId="5EAEF98F" w14:textId="77777777" w:rsidR="00CD0958" w:rsidRPr="00DD69E8" w:rsidRDefault="00CD0958" w:rsidP="00CD0958">
            <w:r w:rsidRPr="00DD69E8">
              <w:t>Update install steps to align with Purview configuration</w:t>
            </w:r>
          </w:p>
        </w:tc>
        <w:tc>
          <w:tcPr>
            <w:tcW w:w="1757" w:type="dxa"/>
          </w:tcPr>
          <w:p w14:paraId="79A8DAFB" w14:textId="77777777" w:rsidR="00CD0958" w:rsidRPr="00DD69E8" w:rsidRDefault="00AD5963" w:rsidP="00CD0958">
            <w:r w:rsidRPr="00DD69E8">
              <w:t xml:space="preserve">July </w:t>
            </w:r>
            <w:r w:rsidR="00C75B70" w:rsidRPr="00DD69E8">
              <w:t>2024</w:t>
            </w:r>
          </w:p>
        </w:tc>
      </w:tr>
      <w:tr w:rsidR="00FB2223" w:rsidRPr="00DD69E8" w14:paraId="7BEEED96" w14:textId="77777777" w:rsidTr="00B7559F">
        <w:trPr>
          <w:cnfStyle w:val="000000010000" w:firstRow="0" w:lastRow="0" w:firstColumn="0" w:lastColumn="0" w:oddVBand="0" w:evenVBand="0" w:oddHBand="0" w:evenHBand="1" w:firstRowFirstColumn="0" w:firstRowLastColumn="0" w:lastRowFirstColumn="0" w:lastRowLastColumn="0"/>
        </w:trPr>
        <w:tc>
          <w:tcPr>
            <w:tcW w:w="879" w:type="dxa"/>
          </w:tcPr>
          <w:p w14:paraId="54409B7D" w14:textId="77777777" w:rsidR="00FB2223" w:rsidRPr="00DD69E8" w:rsidRDefault="00FB2223" w:rsidP="00CD0958">
            <w:r w:rsidRPr="00DD69E8">
              <w:t>6.6</w:t>
            </w:r>
          </w:p>
        </w:tc>
        <w:tc>
          <w:tcPr>
            <w:tcW w:w="2200" w:type="dxa"/>
          </w:tcPr>
          <w:p w14:paraId="4D99DD21" w14:textId="77777777" w:rsidR="00FB2223" w:rsidRPr="00DD69E8" w:rsidRDefault="00FB2223" w:rsidP="00CD0958">
            <w:pPr>
              <w:rPr>
                <w:szCs w:val="20"/>
                <w:lang w:val="nl-NL"/>
              </w:rPr>
            </w:pPr>
            <w:r w:rsidRPr="00DD69E8">
              <w:t>François van Hemert</w:t>
            </w:r>
          </w:p>
        </w:tc>
        <w:tc>
          <w:tcPr>
            <w:tcW w:w="4626" w:type="dxa"/>
          </w:tcPr>
          <w:p w14:paraId="22C52936" w14:textId="77777777" w:rsidR="00FB2223" w:rsidRPr="00DD69E8" w:rsidRDefault="00FB2223" w:rsidP="00CD0958">
            <w:r w:rsidRPr="00DD69E8">
              <w:t>Update to align with the new Microsoft Purview Portal</w:t>
            </w:r>
          </w:p>
        </w:tc>
        <w:tc>
          <w:tcPr>
            <w:tcW w:w="1757" w:type="dxa"/>
          </w:tcPr>
          <w:p w14:paraId="00CAB784" w14:textId="77777777" w:rsidR="00FB2223" w:rsidRPr="00DD69E8" w:rsidRDefault="00FB2223" w:rsidP="00CD0958">
            <w:r w:rsidRPr="00DD69E8">
              <w:t>October 2024</w:t>
            </w:r>
          </w:p>
        </w:tc>
      </w:tr>
      <w:tr w:rsidR="00A4172B" w:rsidRPr="00DD69E8" w14:paraId="2018491C" w14:textId="77777777" w:rsidTr="00B7559F">
        <w:trPr>
          <w:cnfStyle w:val="000000100000" w:firstRow="0" w:lastRow="0" w:firstColumn="0" w:lastColumn="0" w:oddVBand="0" w:evenVBand="0" w:oddHBand="1" w:evenHBand="0" w:firstRowFirstColumn="0" w:firstRowLastColumn="0" w:lastRowFirstColumn="0" w:lastRowLastColumn="0"/>
        </w:trPr>
        <w:tc>
          <w:tcPr>
            <w:tcW w:w="879" w:type="dxa"/>
          </w:tcPr>
          <w:p w14:paraId="181D7AE6" w14:textId="77777777" w:rsidR="00A4172B" w:rsidRPr="00DD69E8" w:rsidRDefault="00A4172B" w:rsidP="00A4172B">
            <w:r w:rsidRPr="00DD69E8">
              <w:t>7.0</w:t>
            </w:r>
          </w:p>
        </w:tc>
        <w:tc>
          <w:tcPr>
            <w:tcW w:w="2200" w:type="dxa"/>
          </w:tcPr>
          <w:p w14:paraId="3E007BAF" w14:textId="77777777" w:rsidR="00A4172B" w:rsidRPr="00DD69E8" w:rsidRDefault="00A4172B" w:rsidP="00A4172B">
            <w:r w:rsidRPr="00DD69E8">
              <w:t>François van Hemert</w:t>
            </w:r>
          </w:p>
        </w:tc>
        <w:tc>
          <w:tcPr>
            <w:tcW w:w="4626" w:type="dxa"/>
          </w:tcPr>
          <w:p w14:paraId="3395AFE8" w14:textId="77777777" w:rsidR="00A4172B" w:rsidRPr="00DD69E8" w:rsidRDefault="00A5577A" w:rsidP="00A4172B">
            <w:r w:rsidRPr="00DD69E8">
              <w:rPr>
                <w:rFonts w:eastAsia="Calibri"/>
              </w:rPr>
              <w:t>Updated for additional module on Generative AI</w:t>
            </w:r>
          </w:p>
        </w:tc>
        <w:tc>
          <w:tcPr>
            <w:tcW w:w="1757" w:type="dxa"/>
          </w:tcPr>
          <w:p w14:paraId="108A2E20" w14:textId="77777777" w:rsidR="00A4172B" w:rsidRPr="00DD69E8" w:rsidRDefault="00A5577A" w:rsidP="00A4172B">
            <w:r w:rsidRPr="00DD69E8">
              <w:t>January 2025</w:t>
            </w:r>
          </w:p>
        </w:tc>
      </w:tr>
      <w:tr w:rsidR="00B01F6F" w:rsidRPr="00DD69E8" w14:paraId="0F17FE19" w14:textId="77777777" w:rsidTr="00B7559F">
        <w:trPr>
          <w:cnfStyle w:val="000000010000" w:firstRow="0" w:lastRow="0" w:firstColumn="0" w:lastColumn="0" w:oddVBand="0" w:evenVBand="0" w:oddHBand="0" w:evenHBand="1" w:firstRowFirstColumn="0" w:firstRowLastColumn="0" w:lastRowFirstColumn="0" w:lastRowLastColumn="0"/>
        </w:trPr>
        <w:tc>
          <w:tcPr>
            <w:tcW w:w="879" w:type="dxa"/>
          </w:tcPr>
          <w:p w14:paraId="5EB97596" w14:textId="77777777" w:rsidR="00B01F6F" w:rsidRPr="00DD69E8" w:rsidRDefault="00B01F6F" w:rsidP="00B01F6F">
            <w:r w:rsidRPr="00DD69E8">
              <w:t>7.1</w:t>
            </w:r>
          </w:p>
        </w:tc>
        <w:tc>
          <w:tcPr>
            <w:tcW w:w="2200" w:type="dxa"/>
          </w:tcPr>
          <w:p w14:paraId="0BE0E119" w14:textId="77777777" w:rsidR="00B01F6F" w:rsidRPr="00DD69E8" w:rsidRDefault="00B01F6F" w:rsidP="00B01F6F">
            <w:r w:rsidRPr="00DD69E8">
              <w:t>François van Hemert</w:t>
            </w:r>
          </w:p>
        </w:tc>
        <w:tc>
          <w:tcPr>
            <w:tcW w:w="4626" w:type="dxa"/>
          </w:tcPr>
          <w:p w14:paraId="4D283B3F" w14:textId="77777777" w:rsidR="00B01F6F" w:rsidRPr="00DD69E8" w:rsidRDefault="00B01F6F" w:rsidP="00B01F6F">
            <w:pPr>
              <w:rPr>
                <w:rFonts w:eastAsia="Calibri"/>
              </w:rPr>
            </w:pPr>
            <w:r w:rsidRPr="00DD69E8">
              <w:rPr>
                <w:rFonts w:eastAsia="Calibri"/>
              </w:rPr>
              <w:t>Version number update, no further changes</w:t>
            </w:r>
          </w:p>
        </w:tc>
        <w:tc>
          <w:tcPr>
            <w:tcW w:w="1757" w:type="dxa"/>
          </w:tcPr>
          <w:p w14:paraId="1B75BE73" w14:textId="77777777" w:rsidR="00B01F6F" w:rsidRPr="00DD69E8" w:rsidRDefault="00B01F6F" w:rsidP="00B01F6F">
            <w:r w:rsidRPr="00DD69E8">
              <w:t>May 2025</w:t>
            </w:r>
          </w:p>
        </w:tc>
      </w:tr>
      <w:tr w:rsidR="002D706E" w:rsidRPr="00DD69E8" w14:paraId="6B513199" w14:textId="77777777" w:rsidTr="00B7559F">
        <w:trPr>
          <w:cnfStyle w:val="000000100000" w:firstRow="0" w:lastRow="0" w:firstColumn="0" w:lastColumn="0" w:oddVBand="0" w:evenVBand="0" w:oddHBand="1" w:evenHBand="0" w:firstRowFirstColumn="0" w:firstRowLastColumn="0" w:lastRowFirstColumn="0" w:lastRowLastColumn="0"/>
        </w:trPr>
        <w:tc>
          <w:tcPr>
            <w:tcW w:w="879" w:type="dxa"/>
          </w:tcPr>
          <w:p w14:paraId="267BC107" w14:textId="77777777" w:rsidR="002D706E" w:rsidRPr="00DD69E8" w:rsidRDefault="002D706E" w:rsidP="00B01F6F">
            <w:r w:rsidRPr="00DD69E8">
              <w:t>8.0</w:t>
            </w:r>
          </w:p>
        </w:tc>
        <w:tc>
          <w:tcPr>
            <w:tcW w:w="2200" w:type="dxa"/>
          </w:tcPr>
          <w:p w14:paraId="74A8E901" w14:textId="77777777" w:rsidR="002D706E" w:rsidRPr="00DD69E8" w:rsidRDefault="002D706E" w:rsidP="002D706E">
            <w:pPr>
              <w:rPr>
                <w:szCs w:val="20"/>
                <w:lang w:val="nl-NL"/>
              </w:rPr>
            </w:pPr>
            <w:r w:rsidRPr="00DD69E8">
              <w:t>François van Hemert</w:t>
            </w:r>
          </w:p>
          <w:p w14:paraId="0EFFC5CD" w14:textId="77777777" w:rsidR="002D706E" w:rsidRPr="00DD69E8" w:rsidRDefault="002D706E" w:rsidP="00B01F6F"/>
        </w:tc>
        <w:tc>
          <w:tcPr>
            <w:tcW w:w="4626" w:type="dxa"/>
          </w:tcPr>
          <w:p w14:paraId="0553F576" w14:textId="77777777" w:rsidR="002D706E" w:rsidRPr="00DD69E8" w:rsidRDefault="002D706E" w:rsidP="00B01F6F">
            <w:pPr>
              <w:rPr>
                <w:rFonts w:eastAsia="Calibri"/>
              </w:rPr>
            </w:pPr>
            <w:r w:rsidRPr="00DD69E8">
              <w:rPr>
                <w:rFonts w:eastAsia="Calibri"/>
              </w:rPr>
              <w:t>Update to align with current product features and functionality (evergreen), update name, update branding.</w:t>
            </w:r>
          </w:p>
        </w:tc>
        <w:tc>
          <w:tcPr>
            <w:tcW w:w="1757" w:type="dxa"/>
          </w:tcPr>
          <w:p w14:paraId="00FC54E3" w14:textId="77777777" w:rsidR="002D706E" w:rsidRPr="00DD69E8" w:rsidRDefault="002D706E" w:rsidP="00B01F6F">
            <w:r w:rsidRPr="00DD69E8">
              <w:t>July 2025</w:t>
            </w:r>
          </w:p>
        </w:tc>
      </w:tr>
      <w:tr w:rsidR="00F12B1B" w:rsidRPr="00DD69E8" w14:paraId="432B9D41" w14:textId="77777777" w:rsidTr="00B7559F">
        <w:trPr>
          <w:cnfStyle w:val="000000010000" w:firstRow="0" w:lastRow="0" w:firstColumn="0" w:lastColumn="0" w:oddVBand="0" w:evenVBand="0" w:oddHBand="0" w:evenHBand="1" w:firstRowFirstColumn="0" w:firstRowLastColumn="0" w:lastRowFirstColumn="0" w:lastRowLastColumn="0"/>
        </w:trPr>
        <w:tc>
          <w:tcPr>
            <w:tcW w:w="879" w:type="dxa"/>
          </w:tcPr>
          <w:p w14:paraId="24E8B013" w14:textId="77777777" w:rsidR="00F12B1B" w:rsidRPr="00DD69E8" w:rsidRDefault="00F12B1B" w:rsidP="00B01F6F">
            <w:r w:rsidRPr="00DD69E8">
              <w:t>8.5</w:t>
            </w:r>
          </w:p>
        </w:tc>
        <w:tc>
          <w:tcPr>
            <w:tcW w:w="2200" w:type="dxa"/>
          </w:tcPr>
          <w:p w14:paraId="0DB780BA" w14:textId="77777777" w:rsidR="00F12B1B" w:rsidRPr="00DD69E8" w:rsidRDefault="00F12B1B" w:rsidP="002D706E">
            <w:pPr>
              <w:rPr>
                <w:szCs w:val="20"/>
                <w:lang w:val="nl-NL"/>
              </w:rPr>
            </w:pPr>
            <w:r w:rsidRPr="00DD69E8">
              <w:t>François van Hemert</w:t>
            </w:r>
          </w:p>
        </w:tc>
        <w:tc>
          <w:tcPr>
            <w:tcW w:w="4626" w:type="dxa"/>
          </w:tcPr>
          <w:p w14:paraId="53D21F69" w14:textId="77777777" w:rsidR="00F12B1B" w:rsidRPr="00DD69E8" w:rsidRDefault="00F12B1B" w:rsidP="00B01F6F">
            <w:pPr>
              <w:rPr>
                <w:rFonts w:eastAsia="Calibri"/>
              </w:rPr>
            </w:pPr>
            <w:r w:rsidRPr="00DD69E8">
              <w:rPr>
                <w:rFonts w:eastAsia="Calibri"/>
              </w:rPr>
              <w:t>Update to align with current product features and functionality (evergreen)</w:t>
            </w:r>
          </w:p>
        </w:tc>
        <w:tc>
          <w:tcPr>
            <w:tcW w:w="1757" w:type="dxa"/>
          </w:tcPr>
          <w:p w14:paraId="3F0BCFB1" w14:textId="77777777" w:rsidR="00F12B1B" w:rsidRPr="00DD69E8" w:rsidRDefault="00F12B1B" w:rsidP="00B01F6F">
            <w:r w:rsidRPr="00DD69E8">
              <w:t>January 2026</w:t>
            </w:r>
          </w:p>
        </w:tc>
      </w:tr>
    </w:tbl>
    <w:p w14:paraId="7B3CAC4A" w14:textId="77777777" w:rsidR="00572CEE" w:rsidRPr="00DD69E8" w:rsidRDefault="004F4CE7" w:rsidP="00091F9C">
      <w:pPr>
        <w:pStyle w:val="Heading2"/>
        <w:numPr>
          <w:ilvl w:val="0"/>
          <w:numId w:val="0"/>
        </w:numPr>
        <w:ind w:left="-992"/>
      </w:pPr>
      <w:bookmarkStart w:id="8" w:name="_Toc39591006"/>
      <w:bookmarkStart w:id="9" w:name="_Toc40191388"/>
      <w:bookmarkStart w:id="10" w:name="_Toc56517515"/>
      <w:bookmarkStart w:id="11" w:name="_Toc215842921"/>
      <w:r w:rsidRPr="00DD69E8">
        <w:rPr>
          <w:noProof/>
        </w:rPr>
        <w:drawing>
          <wp:anchor distT="0" distB="0" distL="114300" distR="114300" simplePos="0" relativeHeight="251658240" behindDoc="0" locked="0" layoutInCell="1" allowOverlap="1" wp14:anchorId="44C76E30" wp14:editId="31DB118A">
            <wp:simplePos x="0" y="0"/>
            <wp:positionH relativeFrom="column">
              <wp:posOffset>-2540</wp:posOffset>
            </wp:positionH>
            <wp:positionV relativeFrom="paragraph">
              <wp:posOffset>436880</wp:posOffset>
            </wp:positionV>
            <wp:extent cx="716280" cy="721995"/>
            <wp:effectExtent l="0" t="0" r="7620" b="1905"/>
            <wp:wrapSquare wrapText="bothSides"/>
            <wp:docPr id="1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572CEE" w:rsidRPr="00DD69E8">
        <w:t>We look forward to your feedback!</w:t>
      </w:r>
      <w:bookmarkEnd w:id="8"/>
      <w:bookmarkEnd w:id="9"/>
      <w:bookmarkEnd w:id="10"/>
      <w:bookmarkEnd w:id="11"/>
    </w:p>
    <w:p w14:paraId="61AA7F61" w14:textId="77777777" w:rsidR="004643EE" w:rsidRPr="00DD69E8" w:rsidRDefault="004643EE">
      <w:r w:rsidRPr="00DD69E8">
        <w:t>Thank you for your continued trust and partnership. The resources within this toolkit will be iteratively improved upon based on product releases as well as direct feedback from delivered engagements. We encourage you to provide feedback to help us improve our products and toolkits.</w:t>
      </w:r>
    </w:p>
    <w:p w14:paraId="64E586AD" w14:textId="77777777" w:rsidR="009B7BE5" w:rsidRPr="00DD69E8" w:rsidRDefault="009B7BE5" w:rsidP="009B7BE5">
      <w:r w:rsidRPr="00DD69E8">
        <w:t xml:space="preserve">Please share your feedback and questions via our Engagement feedback form that can be found at: </w:t>
      </w:r>
      <w:hyperlink r:id="rId13" w:history="1">
        <w:r w:rsidRPr="00DD69E8">
          <w:rPr>
            <w:rStyle w:val="Hyperlink"/>
          </w:rPr>
          <w:t>https://aka.ms/SCIEngagementsFeedback</w:t>
        </w:r>
      </w:hyperlink>
      <w:r w:rsidRPr="00DD69E8">
        <w:t>.</w:t>
      </w:r>
    </w:p>
    <w:p w14:paraId="546C7DE7" w14:textId="77777777" w:rsidR="00572CEE" w:rsidRPr="00DD69E8" w:rsidRDefault="00572CEE" w:rsidP="00954C06">
      <w:pPr>
        <w:pStyle w:val="Heading1"/>
      </w:pPr>
      <w:bookmarkStart w:id="12" w:name="_Toc39591007"/>
      <w:bookmarkStart w:id="13" w:name="_Toc40191389"/>
      <w:bookmarkStart w:id="14" w:name="_Toc56517516"/>
      <w:bookmarkStart w:id="15" w:name="_Toc215842922"/>
      <w:r w:rsidRPr="00DD69E8">
        <w:lastRenderedPageBreak/>
        <w:t>Introduction</w:t>
      </w:r>
      <w:bookmarkEnd w:id="12"/>
      <w:bookmarkEnd w:id="13"/>
      <w:bookmarkEnd w:id="14"/>
      <w:bookmarkEnd w:id="15"/>
    </w:p>
    <w:p w14:paraId="6126E5B3" w14:textId="7050CDAE" w:rsidR="0091422F" w:rsidRPr="00DD69E8" w:rsidRDefault="000B712A" w:rsidP="000B712A">
      <w:r w:rsidRPr="00DD69E8">
        <w:t>This document contains delivery guidance for the</w:t>
      </w:r>
      <w:r w:rsidR="004A60B1" w:rsidRPr="00DD69E8">
        <w:t xml:space="preserve"> optional </w:t>
      </w:r>
      <w:r w:rsidR="00D3308A">
        <w:rPr>
          <w:i/>
          <w:iCs/>
        </w:rPr>
        <w:t>On-premises discovery</w:t>
      </w:r>
      <w:r w:rsidR="00AF7FC2" w:rsidRPr="00DD69E8">
        <w:t xml:space="preserve"> </w:t>
      </w:r>
      <w:r w:rsidR="00EC6EAD" w:rsidRPr="00DD69E8">
        <w:t xml:space="preserve">activity </w:t>
      </w:r>
      <w:r w:rsidR="00267A4E" w:rsidRPr="00DD69E8">
        <w:t xml:space="preserve">that </w:t>
      </w:r>
      <w:r w:rsidR="00AE47AF" w:rsidRPr="00DD69E8">
        <w:t xml:space="preserve">will extend the </w:t>
      </w:r>
      <w:r w:rsidR="00D3308A" w:rsidRPr="00D3308A">
        <w:rPr>
          <w:i/>
        </w:rPr>
        <w:t>Automated Discovery</w:t>
      </w:r>
      <w:r w:rsidR="00AE47AF" w:rsidRPr="00DD69E8">
        <w:t xml:space="preserve"> Process </w:t>
      </w:r>
      <w:r w:rsidR="00913BEB" w:rsidRPr="00DD69E8">
        <w:t xml:space="preserve">to also scan </w:t>
      </w:r>
      <w:r w:rsidR="00981527" w:rsidRPr="00DD69E8">
        <w:t>on-</w:t>
      </w:r>
      <w:r w:rsidR="00FE2ADE" w:rsidRPr="00DD69E8">
        <w:t>premises</w:t>
      </w:r>
      <w:r w:rsidR="00913BEB" w:rsidRPr="00DD69E8">
        <w:t xml:space="preserve"> data repositories such as file shares and </w:t>
      </w:r>
      <w:r w:rsidR="00FE2ADE" w:rsidRPr="00DD69E8">
        <w:t>SharePoint</w:t>
      </w:r>
      <w:r w:rsidR="00913BEB" w:rsidRPr="00DD69E8">
        <w:t xml:space="preserve"> libraries</w:t>
      </w:r>
      <w:r w:rsidR="00FB0B27" w:rsidRPr="00DD69E8">
        <w:t xml:space="preserve"> for data that may impose </w:t>
      </w:r>
      <w:r w:rsidR="00D3308A">
        <w:t>data security risks</w:t>
      </w:r>
      <w:r w:rsidR="00876C32" w:rsidRPr="00DD69E8">
        <w:t xml:space="preserve"> to the organization.</w:t>
      </w:r>
      <w:r w:rsidR="003860D5" w:rsidRPr="00DD69E8">
        <w:t xml:space="preserve"> </w:t>
      </w:r>
    </w:p>
    <w:p w14:paraId="2C46FB9D" w14:textId="0F9428B4" w:rsidR="00B94F8F" w:rsidRPr="00DD69E8" w:rsidRDefault="00750EFC" w:rsidP="00B94F8F">
      <w:r w:rsidRPr="00DD69E8">
        <w:t xml:space="preserve">The outcome </w:t>
      </w:r>
      <w:r w:rsidR="0099579A" w:rsidRPr="00DD69E8">
        <w:t xml:space="preserve">and findings </w:t>
      </w:r>
      <w:r w:rsidRPr="00DD69E8">
        <w:t>of th</w:t>
      </w:r>
      <w:r w:rsidR="00B94623" w:rsidRPr="00DD69E8">
        <w:t>is</w:t>
      </w:r>
      <w:r w:rsidRPr="00DD69E8">
        <w:t xml:space="preserve"> activity will be </w:t>
      </w:r>
      <w:r w:rsidR="00775DB3" w:rsidRPr="00DD69E8">
        <w:t>merged</w:t>
      </w:r>
      <w:r w:rsidR="00C60384" w:rsidRPr="00DD69E8">
        <w:t xml:space="preserve"> into </w:t>
      </w:r>
      <w:r w:rsidR="00116C14" w:rsidRPr="00DD69E8">
        <w:t xml:space="preserve">the overall findings and recommendations that will be presented at the end of the </w:t>
      </w:r>
      <w:r w:rsidR="00D3308A">
        <w:t>Data Security Envisioning Workshop</w:t>
      </w:r>
      <w:r w:rsidR="00125E05" w:rsidRPr="00DD69E8">
        <w:t>.</w:t>
      </w:r>
    </w:p>
    <w:p w14:paraId="3A2F8BFB" w14:textId="77777777" w:rsidR="004256CB" w:rsidRPr="00DD69E8" w:rsidRDefault="004256CB" w:rsidP="00091F9C">
      <w:pPr>
        <w:pStyle w:val="Heading2"/>
      </w:pPr>
      <w:bookmarkStart w:id="16" w:name="_Toc56517517"/>
      <w:bookmarkStart w:id="17" w:name="_Toc215842923"/>
      <w:r w:rsidRPr="00DD69E8">
        <w:t>Objectives</w:t>
      </w:r>
      <w:bookmarkEnd w:id="16"/>
      <w:bookmarkEnd w:id="17"/>
    </w:p>
    <w:p w14:paraId="4D19DCC5" w14:textId="77777777" w:rsidR="004966E5" w:rsidRPr="00DD69E8" w:rsidRDefault="004966E5" w:rsidP="004966E5">
      <w:pPr>
        <w:keepNext/>
        <w:keepLines/>
      </w:pPr>
      <w:r w:rsidRPr="00DD69E8">
        <w:t>The objectives for this activity are:</w:t>
      </w:r>
    </w:p>
    <w:p w14:paraId="7437616E" w14:textId="2B1DE55B" w:rsidR="004966E5" w:rsidRPr="00DD69E8" w:rsidRDefault="004966E5">
      <w:pPr>
        <w:pStyle w:val="ListParagraph"/>
        <w:keepLines/>
        <w:numPr>
          <w:ilvl w:val="0"/>
          <w:numId w:val="17"/>
        </w:numPr>
      </w:pPr>
      <w:r w:rsidRPr="00DD69E8">
        <w:rPr>
          <w:b/>
          <w:bCs/>
        </w:rPr>
        <w:t xml:space="preserve">Discover </w:t>
      </w:r>
      <w:r w:rsidR="00D3308A">
        <w:rPr>
          <w:b/>
          <w:bCs/>
        </w:rPr>
        <w:t>data security risks</w:t>
      </w:r>
      <w:r w:rsidRPr="00DD69E8">
        <w:rPr>
          <w:b/>
          <w:bCs/>
        </w:rPr>
        <w:t xml:space="preserve"> in </w:t>
      </w:r>
      <w:r w:rsidR="00981527" w:rsidRPr="00DD69E8">
        <w:rPr>
          <w:b/>
          <w:bCs/>
        </w:rPr>
        <w:t>on-</w:t>
      </w:r>
      <w:r w:rsidR="00FE2ADE" w:rsidRPr="00DD69E8">
        <w:rPr>
          <w:b/>
          <w:bCs/>
        </w:rPr>
        <w:t>premises</w:t>
      </w:r>
      <w:r w:rsidRPr="00DD69E8">
        <w:rPr>
          <w:b/>
          <w:bCs/>
        </w:rPr>
        <w:t xml:space="preserve"> data repositories</w:t>
      </w:r>
      <w:r w:rsidRPr="00DD69E8">
        <w:rPr>
          <w:bCs/>
        </w:rPr>
        <w:t>.</w:t>
      </w:r>
      <w:r w:rsidRPr="00DD69E8">
        <w:rPr>
          <w:b/>
          <w:bCs/>
        </w:rPr>
        <w:br/>
      </w:r>
      <w:r w:rsidRPr="00DD69E8">
        <w:t xml:space="preserve">Gain visibility into existing, and sometimes hidden, </w:t>
      </w:r>
      <w:r w:rsidR="00D3308A">
        <w:t>privacy and regulatory risks</w:t>
      </w:r>
      <w:r w:rsidRPr="00DD69E8">
        <w:t xml:space="preserve"> that might exist in the customer’s organizational data</w:t>
      </w:r>
      <w:r w:rsidR="00732111" w:rsidRPr="00DD69E8">
        <w:t xml:space="preserve"> </w:t>
      </w:r>
      <w:r w:rsidR="00FB06D9" w:rsidRPr="00DD69E8">
        <w:t xml:space="preserve">stored </w:t>
      </w:r>
      <w:r w:rsidR="00732111" w:rsidRPr="00DD69E8">
        <w:t xml:space="preserve">in </w:t>
      </w:r>
      <w:r w:rsidR="00FB06D9" w:rsidRPr="00DD69E8">
        <w:t xml:space="preserve">the </w:t>
      </w:r>
      <w:r w:rsidR="00981527" w:rsidRPr="00DD69E8">
        <w:t>on-</w:t>
      </w:r>
      <w:r w:rsidR="00FE2ADE" w:rsidRPr="00DD69E8">
        <w:t>premises</w:t>
      </w:r>
      <w:r w:rsidR="00732111" w:rsidRPr="00DD69E8">
        <w:t xml:space="preserve"> data repositories</w:t>
      </w:r>
      <w:r w:rsidR="00BD3276" w:rsidRPr="00DD69E8">
        <w:t xml:space="preserve"> such as file shares and </w:t>
      </w:r>
      <w:r w:rsidR="00FE2ADE" w:rsidRPr="00DD69E8">
        <w:t>SharePoint</w:t>
      </w:r>
      <w:r w:rsidR="00BD3276" w:rsidRPr="00DD69E8">
        <w:t xml:space="preserve"> libraries</w:t>
      </w:r>
      <w:r w:rsidRPr="00DD69E8">
        <w:t>.</w:t>
      </w:r>
    </w:p>
    <w:p w14:paraId="0BA1C06F" w14:textId="12E4C015" w:rsidR="004966E5" w:rsidRPr="00DD69E8" w:rsidRDefault="004966E5">
      <w:pPr>
        <w:pStyle w:val="ListParagraph"/>
        <w:keepLines/>
        <w:numPr>
          <w:ilvl w:val="0"/>
          <w:numId w:val="17"/>
        </w:numPr>
        <w:rPr>
          <w:b/>
          <w:bCs/>
        </w:rPr>
      </w:pPr>
      <w:r w:rsidRPr="00DD69E8">
        <w:rPr>
          <w:b/>
          <w:bCs/>
        </w:rPr>
        <w:t xml:space="preserve">Understand how to mitigate </w:t>
      </w:r>
      <w:r w:rsidR="00FB06D9" w:rsidRPr="00DD69E8">
        <w:rPr>
          <w:b/>
          <w:bCs/>
        </w:rPr>
        <w:t xml:space="preserve">the </w:t>
      </w:r>
      <w:r w:rsidRPr="00DD69E8">
        <w:rPr>
          <w:b/>
          <w:bCs/>
        </w:rPr>
        <w:t>identified</w:t>
      </w:r>
      <w:r w:rsidRPr="00DD69E8">
        <w:rPr>
          <w:b/>
        </w:rPr>
        <w:t xml:space="preserve"> </w:t>
      </w:r>
      <w:r w:rsidR="00D3308A">
        <w:rPr>
          <w:b/>
        </w:rPr>
        <w:t>data security risks</w:t>
      </w:r>
      <w:r w:rsidRPr="00DD69E8">
        <w:rPr>
          <w:b/>
        </w:rPr>
        <w:t>.</w:t>
      </w:r>
      <w:r w:rsidRPr="00DD69E8">
        <w:rPr>
          <w:b/>
        </w:rPr>
        <w:br/>
      </w:r>
      <w:r w:rsidRPr="00DD69E8">
        <w:t xml:space="preserve">Help customers to better understand, prioritize, and mitigate these </w:t>
      </w:r>
      <w:r w:rsidR="00D3308A">
        <w:t>privacy and regulatory risks</w:t>
      </w:r>
      <w:r w:rsidRPr="00DD69E8">
        <w:t xml:space="preserve"> across the </w:t>
      </w:r>
      <w:r w:rsidR="00981527" w:rsidRPr="00DD69E8">
        <w:t>on-</w:t>
      </w:r>
      <w:r w:rsidR="00FE2ADE" w:rsidRPr="00DD69E8">
        <w:t>premises</w:t>
      </w:r>
      <w:r w:rsidRPr="00DD69E8">
        <w:t xml:space="preserve"> data repositories.</w:t>
      </w:r>
    </w:p>
    <w:p w14:paraId="57602562" w14:textId="41EA8C67" w:rsidR="004966E5" w:rsidRPr="00DD69E8" w:rsidRDefault="004966E5">
      <w:pPr>
        <w:pStyle w:val="ListParagraph"/>
        <w:keepLines/>
        <w:numPr>
          <w:ilvl w:val="0"/>
          <w:numId w:val="17"/>
        </w:numPr>
        <w:ind w:left="714" w:hanging="357"/>
        <w:rPr>
          <w:b/>
          <w:bCs/>
        </w:rPr>
      </w:pPr>
      <w:r w:rsidRPr="00DD69E8">
        <w:rPr>
          <w:b/>
          <w:bCs/>
        </w:rPr>
        <w:t xml:space="preserve">Provide recommendations and define next </w:t>
      </w:r>
      <w:r w:rsidR="00FE2ADE" w:rsidRPr="00DD69E8">
        <w:rPr>
          <w:b/>
          <w:bCs/>
        </w:rPr>
        <w:t>step</w:t>
      </w:r>
      <w:r w:rsidRPr="00DD69E8">
        <w:rPr>
          <w:b/>
          <w:bCs/>
        </w:rPr>
        <w:t>s</w:t>
      </w:r>
      <w:r w:rsidRPr="00DD69E8">
        <w:rPr>
          <w:bCs/>
        </w:rPr>
        <w:t>.</w:t>
      </w:r>
      <w:r w:rsidR="002C52F7" w:rsidRPr="00DD69E8">
        <w:rPr>
          <w:bCs/>
        </w:rPr>
        <w:br/>
        <w:t xml:space="preserve">Recommendations and next </w:t>
      </w:r>
      <w:r w:rsidR="00FE2ADE" w:rsidRPr="00DD69E8">
        <w:rPr>
          <w:bCs/>
        </w:rPr>
        <w:t>step</w:t>
      </w:r>
      <w:r w:rsidR="002C52F7" w:rsidRPr="00DD69E8">
        <w:rPr>
          <w:bCs/>
        </w:rPr>
        <w:t xml:space="preserve">s </w:t>
      </w:r>
      <w:r w:rsidR="00053B1A" w:rsidRPr="00DD69E8">
        <w:rPr>
          <w:bCs/>
        </w:rPr>
        <w:t xml:space="preserve">based on the findings from this activity will be rolled up into the overall </w:t>
      </w:r>
      <w:r w:rsidR="00D3308A">
        <w:rPr>
          <w:bCs/>
        </w:rPr>
        <w:t>Data Security Envisioning Workshop</w:t>
      </w:r>
      <w:r w:rsidR="00B104C8" w:rsidRPr="00DD69E8">
        <w:rPr>
          <w:bCs/>
        </w:rPr>
        <w:t xml:space="preserve"> </w:t>
      </w:r>
      <w:r w:rsidR="00364092" w:rsidRPr="00DD69E8">
        <w:rPr>
          <w:bCs/>
        </w:rPr>
        <w:t>close-out presentation.</w:t>
      </w:r>
    </w:p>
    <w:p w14:paraId="1E87103F" w14:textId="77777777" w:rsidR="0096134F" w:rsidRPr="00DD69E8" w:rsidRDefault="002F6DD2" w:rsidP="00091F9C">
      <w:pPr>
        <w:pStyle w:val="Heading2"/>
      </w:pPr>
      <w:bookmarkStart w:id="18" w:name="_Toc56517518"/>
      <w:bookmarkStart w:id="19" w:name="_Toc215842924"/>
      <w:r w:rsidRPr="00DD69E8">
        <w:t>Delivery guidance</w:t>
      </w:r>
      <w:bookmarkEnd w:id="19"/>
    </w:p>
    <w:p w14:paraId="3E870D17" w14:textId="0AE5D3A8" w:rsidR="002F6DD2" w:rsidRPr="00DD69E8" w:rsidRDefault="002F6DD2" w:rsidP="000E4B02">
      <w:pPr>
        <w:keepNext/>
      </w:pPr>
      <w:r w:rsidRPr="00DD69E8">
        <w:t xml:space="preserve">This document is an integral part of the overall delivery guidance for the </w:t>
      </w:r>
      <w:r w:rsidR="00D3308A" w:rsidRPr="00D3308A">
        <w:rPr>
          <w:i/>
        </w:rPr>
        <w:t>Data Security Envisioning</w:t>
      </w:r>
      <w:r w:rsidR="00D3308A">
        <w:t xml:space="preserve"> Workshop</w:t>
      </w:r>
      <w:r w:rsidRPr="00DD69E8">
        <w:t>.</w:t>
      </w:r>
      <w:r w:rsidR="00ED5D8F" w:rsidRPr="00DD69E8">
        <w:t xml:space="preserve"> </w:t>
      </w:r>
      <w:r w:rsidR="003E414C" w:rsidRPr="00DD69E8">
        <w:t xml:space="preserve">When delivering the </w:t>
      </w:r>
      <w:r w:rsidR="00D3308A" w:rsidRPr="00D3308A">
        <w:rPr>
          <w:i/>
        </w:rPr>
        <w:t>Data Security Check</w:t>
      </w:r>
      <w:r w:rsidR="003E414C" w:rsidRPr="00DD69E8">
        <w:t xml:space="preserve">, follow the guidance </w:t>
      </w:r>
      <w:r w:rsidR="004839AC" w:rsidRPr="00DD69E8">
        <w:t xml:space="preserve">provided </w:t>
      </w:r>
      <w:r w:rsidR="003E414C" w:rsidRPr="00DD69E8">
        <w:t>in the</w:t>
      </w:r>
      <w:r w:rsidR="006D55DC" w:rsidRPr="00DD69E8">
        <w:t xml:space="preserve"> </w:t>
      </w:r>
      <w:r w:rsidR="006D55DC" w:rsidRPr="00DD69E8">
        <w:rPr>
          <w:i/>
          <w:iCs/>
        </w:rPr>
        <w:t>&lt;</w:t>
      </w:r>
      <w:r w:rsidR="00D3308A">
        <w:rPr>
          <w:i/>
          <w:iCs/>
        </w:rPr>
        <w:t>00-Master Delivery Guide</w:t>
      </w:r>
      <w:r w:rsidR="006D55DC" w:rsidRPr="00DD69E8">
        <w:rPr>
          <w:i/>
          <w:iCs/>
        </w:rPr>
        <w:t>&gt;</w:t>
      </w:r>
      <w:r w:rsidR="003E414C" w:rsidRPr="00DD69E8">
        <w:rPr>
          <w:i/>
          <w:iCs/>
        </w:rPr>
        <w:t xml:space="preserve"> </w:t>
      </w:r>
      <w:r w:rsidR="003E414C" w:rsidRPr="00DD69E8">
        <w:t xml:space="preserve">and </w:t>
      </w:r>
      <w:r w:rsidR="00804276" w:rsidRPr="00DD69E8">
        <w:t>when instructed</w:t>
      </w:r>
      <w:r w:rsidR="004839AC" w:rsidRPr="00DD69E8">
        <w:t>,</w:t>
      </w:r>
      <w:r w:rsidR="00804276" w:rsidRPr="00DD69E8">
        <w:t xml:space="preserve"> engage in the supplemental activities </w:t>
      </w:r>
      <w:r w:rsidR="004569B8" w:rsidRPr="00DD69E8">
        <w:t xml:space="preserve">outlined </w:t>
      </w:r>
      <w:r w:rsidR="00804276" w:rsidRPr="00DD69E8">
        <w:t>in this guide.</w:t>
      </w:r>
    </w:p>
    <w:p w14:paraId="5E0DFAC7" w14:textId="77777777" w:rsidR="00CD5C1D" w:rsidRPr="00DD69E8" w:rsidRDefault="00451936" w:rsidP="008D7A1F">
      <w:pPr>
        <w:jc w:val="center"/>
      </w:pPr>
      <w:r w:rsidRPr="00DD69E8">
        <w:rPr>
          <w:noProof/>
        </w:rPr>
        <w:drawing>
          <wp:inline distT="0" distB="0" distL="0" distR="0" wp14:anchorId="3C3C9667" wp14:editId="7B62BAE4">
            <wp:extent cx="5940000" cy="3129633"/>
            <wp:effectExtent l="0" t="0" r="3810" b="0"/>
            <wp:docPr id="718358736" name="Picture 56"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58736" name="Picture 56"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3"/>
                    </a:xfrm>
                    <a:prstGeom prst="rect">
                      <a:avLst/>
                    </a:prstGeom>
                    <a:noFill/>
                  </pic:spPr>
                </pic:pic>
              </a:graphicData>
            </a:graphic>
          </wp:inline>
        </w:drawing>
      </w:r>
    </w:p>
    <w:p w14:paraId="595A92D0" w14:textId="77777777" w:rsidR="00364092" w:rsidRPr="00DD69E8" w:rsidRDefault="00364092" w:rsidP="00091F9C">
      <w:pPr>
        <w:pStyle w:val="Heading2"/>
      </w:pPr>
      <w:bookmarkStart w:id="20" w:name="_Toc215842925"/>
      <w:r w:rsidRPr="00DD69E8">
        <w:lastRenderedPageBreak/>
        <w:t>Scoping</w:t>
      </w:r>
      <w:bookmarkEnd w:id="18"/>
      <w:bookmarkEnd w:id="20"/>
    </w:p>
    <w:p w14:paraId="02BF0C55" w14:textId="77777777" w:rsidR="00364092" w:rsidRPr="00DD69E8" w:rsidRDefault="00364092" w:rsidP="00BA0045">
      <w:pPr>
        <w:pStyle w:val="Heading5"/>
      </w:pPr>
      <w:bookmarkStart w:id="21" w:name="_Toc56517519"/>
      <w:r w:rsidRPr="00DD69E8">
        <w:t>In scope</w:t>
      </w:r>
      <w:bookmarkEnd w:id="21"/>
    </w:p>
    <w:p w14:paraId="7648D964" w14:textId="77777777" w:rsidR="00364092" w:rsidRPr="00DD69E8" w:rsidRDefault="00364092" w:rsidP="00364092">
      <w:pPr>
        <w:keepNext/>
      </w:pPr>
      <w:r w:rsidRPr="00DD69E8">
        <w:t>The scope for this activity includes:</w:t>
      </w:r>
    </w:p>
    <w:p w14:paraId="63C8BA3A" w14:textId="4241F688" w:rsidR="00364092" w:rsidRPr="00DD69E8" w:rsidRDefault="00364092">
      <w:pPr>
        <w:pStyle w:val="ListParagraph"/>
        <w:numPr>
          <w:ilvl w:val="0"/>
          <w:numId w:val="15"/>
        </w:numPr>
      </w:pPr>
      <w:r w:rsidRPr="00DD69E8">
        <w:t>Install and configure</w:t>
      </w:r>
      <w:r w:rsidR="00C80A67" w:rsidRPr="00DD69E8">
        <w:t xml:space="preserve"> </w:t>
      </w:r>
      <w:r w:rsidR="00D3308A">
        <w:t>Microsoft Purview Information Protection scanner</w:t>
      </w:r>
      <w:r w:rsidR="00E23871" w:rsidRPr="00DD69E8">
        <w:t>.</w:t>
      </w:r>
      <w:r w:rsidR="00C80A67" w:rsidRPr="00DD69E8">
        <w:t xml:space="preserve"> </w:t>
      </w:r>
    </w:p>
    <w:p w14:paraId="269D3F61" w14:textId="28E54574" w:rsidR="00364092" w:rsidRPr="00DD69E8" w:rsidRDefault="00364092">
      <w:pPr>
        <w:pStyle w:val="ListParagraph"/>
        <w:keepLines/>
        <w:numPr>
          <w:ilvl w:val="0"/>
          <w:numId w:val="15"/>
        </w:numPr>
        <w:ind w:left="714" w:hanging="357"/>
      </w:pPr>
      <w:r w:rsidRPr="00DD69E8">
        <w:t xml:space="preserve">Gain visibility into hidden </w:t>
      </w:r>
      <w:r w:rsidR="00D3308A">
        <w:t>data security risks</w:t>
      </w:r>
      <w:r w:rsidRPr="00DD69E8">
        <w:t xml:space="preserve"> in</w:t>
      </w:r>
      <w:r w:rsidR="00B104C8" w:rsidRPr="00DD69E8">
        <w:t xml:space="preserve"> a subset of</w:t>
      </w:r>
      <w:r w:rsidRPr="00DD69E8">
        <w:t xml:space="preserve"> </w:t>
      </w:r>
      <w:r w:rsidR="00EF49DB" w:rsidRPr="00DD69E8">
        <w:t>o</w:t>
      </w:r>
      <w:r w:rsidR="00981527" w:rsidRPr="00DD69E8">
        <w:t>n-</w:t>
      </w:r>
      <w:r w:rsidR="00FE2ADE" w:rsidRPr="00DD69E8">
        <w:t>premises</w:t>
      </w:r>
      <w:r w:rsidRPr="00DD69E8">
        <w:t xml:space="preserve"> data repositories in use by the customer.</w:t>
      </w:r>
    </w:p>
    <w:p w14:paraId="79952CD3" w14:textId="77777777" w:rsidR="00BA6F65" w:rsidRPr="00DD69E8" w:rsidRDefault="00BA6F65" w:rsidP="00091F9C">
      <w:pPr>
        <w:pStyle w:val="Heading2"/>
      </w:pPr>
      <w:bookmarkStart w:id="22" w:name="_Toc39591019"/>
      <w:bookmarkStart w:id="23" w:name="_Toc40191401"/>
      <w:bookmarkStart w:id="24" w:name="_Toc55546482"/>
      <w:bookmarkStart w:id="25" w:name="_Toc56517521"/>
      <w:bookmarkStart w:id="26" w:name="_Toc215842926"/>
      <w:r w:rsidRPr="00DD69E8">
        <w:t>Estimated partner effort</w:t>
      </w:r>
      <w:bookmarkEnd w:id="22"/>
      <w:bookmarkEnd w:id="23"/>
      <w:bookmarkEnd w:id="24"/>
      <w:bookmarkEnd w:id="25"/>
      <w:bookmarkEnd w:id="26"/>
    </w:p>
    <w:p w14:paraId="6AE58A85" w14:textId="77777777" w:rsidR="00BA6F65" w:rsidRPr="00DD69E8" w:rsidRDefault="00BA6F65" w:rsidP="00710358">
      <w:pPr>
        <w:keepNext/>
      </w:pPr>
      <w:r w:rsidRPr="00DD69E8">
        <w:t>The table below provide</w:t>
      </w:r>
      <w:r w:rsidR="001770EC" w:rsidRPr="00DD69E8">
        <w:t>s</w:t>
      </w:r>
      <w:r w:rsidRPr="00DD69E8">
        <w:t xml:space="preserve"> a high-level estimate of the additional partner effort for the activities described in this guide. The numbers provided are to be considered indicative and can change as a result of customization of the delivery schedule and the individual activities.</w:t>
      </w:r>
    </w:p>
    <w:p w14:paraId="02FFF181" w14:textId="77777777" w:rsidR="00FC4CE8" w:rsidRPr="00DD69E8" w:rsidRDefault="00DC3D66" w:rsidP="002422C3">
      <w:r w:rsidRPr="00DD69E8">
        <w:rPr>
          <w:noProof/>
        </w:rPr>
        <w:drawing>
          <wp:inline distT="0" distB="0" distL="0" distR="0" wp14:anchorId="15A8B5FD" wp14:editId="045A79D0">
            <wp:extent cx="5760720" cy="1530488"/>
            <wp:effectExtent l="0" t="0" r="0" b="0"/>
            <wp:docPr id="1" name="Picture 1" descr="Additional effort estimation for thi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ditional effort estimation for this modul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60720" cy="1530488"/>
                    </a:xfrm>
                    <a:prstGeom prst="rect">
                      <a:avLst/>
                    </a:prstGeom>
                    <a:noFill/>
                    <a:ln>
                      <a:noFill/>
                    </a:ln>
                  </pic:spPr>
                </pic:pic>
              </a:graphicData>
            </a:graphic>
          </wp:inline>
        </w:drawing>
      </w:r>
    </w:p>
    <w:p w14:paraId="2FE0859B" w14:textId="77777777" w:rsidR="00D445C1" w:rsidRPr="00DD69E8" w:rsidRDefault="00D445C1" w:rsidP="00091F9C">
      <w:pPr>
        <w:pStyle w:val="Heading2"/>
      </w:pPr>
      <w:bookmarkStart w:id="27" w:name="_Toc56517523"/>
      <w:bookmarkStart w:id="28" w:name="_Toc215842927"/>
      <w:r w:rsidRPr="00DD69E8">
        <w:t>Infrastructure requirements</w:t>
      </w:r>
      <w:bookmarkEnd w:id="27"/>
      <w:bookmarkEnd w:id="28"/>
    </w:p>
    <w:p w14:paraId="53725770" w14:textId="4C9F0DF5" w:rsidR="00E85C81" w:rsidRPr="00DD69E8" w:rsidRDefault="00E85C81" w:rsidP="00E85C81">
      <w:r w:rsidRPr="00DD69E8">
        <w:t xml:space="preserve">Before installing the </w:t>
      </w:r>
      <w:r w:rsidR="00D3308A">
        <w:t>Purview Information Protection scanner</w:t>
      </w:r>
      <w:r w:rsidRPr="00DD69E8">
        <w:t>, make sure that your system complies with basic Azure Information Protection requirements</w:t>
      </w:r>
      <w:r w:rsidR="0020699B" w:rsidRPr="00DD69E8">
        <w:t>, r</w:t>
      </w:r>
      <w:r w:rsidR="00BD2DA9" w:rsidRPr="00DD69E8">
        <w:t xml:space="preserve">efer to </w:t>
      </w:r>
      <w:hyperlink r:id="rId16" w:history="1">
        <w:r w:rsidR="00BD2DA9" w:rsidRPr="00DD69E8">
          <w:rPr>
            <w:rStyle w:val="Hyperlink"/>
          </w:rPr>
          <w:t>Azure Information Protection requirements</w:t>
        </w:r>
      </w:hyperlink>
      <w:r w:rsidR="00BD2DA9" w:rsidRPr="00DD69E8">
        <w:t xml:space="preserve"> </w:t>
      </w:r>
      <w:r w:rsidR="009E1026" w:rsidRPr="00DD69E8">
        <w:t>for an up</w:t>
      </w:r>
      <w:r w:rsidR="0020699B" w:rsidRPr="00DD69E8">
        <w:t>-</w:t>
      </w:r>
      <w:r w:rsidR="009E1026" w:rsidRPr="00DD69E8">
        <w:t>to</w:t>
      </w:r>
      <w:r w:rsidR="0020699B" w:rsidRPr="00DD69E8">
        <w:t>-</w:t>
      </w:r>
      <w:r w:rsidR="009E1026" w:rsidRPr="00DD69E8">
        <w:t>date list of requirements.</w:t>
      </w:r>
    </w:p>
    <w:p w14:paraId="64914325" w14:textId="77777777" w:rsidR="00D67DB7" w:rsidRPr="00DD69E8" w:rsidRDefault="00E85C81" w:rsidP="00E85C81">
      <w:r w:rsidRPr="00DD69E8">
        <w:t>Additionally, specific</w:t>
      </w:r>
      <w:r w:rsidR="007942E8" w:rsidRPr="00DD69E8">
        <w:t xml:space="preserve"> requirements apply to</w:t>
      </w:r>
      <w:r w:rsidRPr="00DD69E8">
        <w:t xml:space="preserve"> the scanner</w:t>
      </w:r>
      <w:r w:rsidR="009B70E1" w:rsidRPr="00DD69E8">
        <w:t>, for further details refer to:</w:t>
      </w:r>
      <w:r w:rsidR="007334F7" w:rsidRPr="00DD69E8">
        <w:t xml:space="preserve"> </w:t>
      </w:r>
      <w:hyperlink r:id="rId17" w:history="1">
        <w:r w:rsidR="007334F7" w:rsidRPr="00DD69E8">
          <w:rPr>
            <w:rStyle w:val="Hyperlink"/>
          </w:rPr>
          <w:t>Get started with the information protection scanner</w:t>
        </w:r>
      </w:hyperlink>
      <w:r w:rsidR="007334F7" w:rsidRPr="00DD69E8">
        <w:t>.</w:t>
      </w:r>
    </w:p>
    <w:p w14:paraId="33C9CC04" w14:textId="77777777" w:rsidR="00F70125" w:rsidRPr="00DD69E8" w:rsidRDefault="00F70125" w:rsidP="00091F9C">
      <w:pPr>
        <w:pStyle w:val="Heading2"/>
      </w:pPr>
      <w:bookmarkStart w:id="29" w:name="_Toc200960933"/>
      <w:bookmarkStart w:id="30" w:name="_Toc200960950"/>
      <w:bookmarkStart w:id="31" w:name="_Toc56517524"/>
      <w:bookmarkStart w:id="32" w:name="_Toc215842928"/>
      <w:bookmarkEnd w:id="29"/>
      <w:bookmarkEnd w:id="30"/>
      <w:r w:rsidRPr="00DD69E8">
        <w:t xml:space="preserve">Tools and services </w:t>
      </w:r>
      <w:r w:rsidR="003961D5" w:rsidRPr="00DD69E8">
        <w:t>used</w:t>
      </w:r>
      <w:bookmarkEnd w:id="31"/>
      <w:bookmarkEnd w:id="32"/>
    </w:p>
    <w:p w14:paraId="5FA48CAB" w14:textId="6A9421AB" w:rsidR="004A3F2A" w:rsidRPr="00DD69E8" w:rsidRDefault="004A3F2A" w:rsidP="00C75B2F">
      <w:pPr>
        <w:keepNext/>
        <w:rPr>
          <w:b/>
        </w:rPr>
      </w:pPr>
      <w:r w:rsidRPr="00DD69E8">
        <w:t xml:space="preserve">The </w:t>
      </w:r>
      <w:r w:rsidR="00D3308A" w:rsidRPr="00D3308A">
        <w:rPr>
          <w:i/>
        </w:rPr>
        <w:t>Data Security Check</w:t>
      </w:r>
      <w:r w:rsidRPr="00DD69E8">
        <w:t xml:space="preserve"> </w:t>
      </w:r>
      <w:r w:rsidR="00D3308A" w:rsidRPr="00D3308A">
        <w:rPr>
          <w:i/>
        </w:rPr>
        <w:t>Automated Discovery</w:t>
      </w:r>
      <w:r w:rsidR="004C153A" w:rsidRPr="00DD69E8">
        <w:t xml:space="preserve"> process</w:t>
      </w:r>
      <w:r w:rsidRPr="00DD69E8">
        <w:t xml:space="preserve"> leverages </w:t>
      </w:r>
      <w:r w:rsidR="00D3308A">
        <w:t>Purview Information Protection scanner</w:t>
      </w:r>
      <w:r w:rsidRPr="00DD69E8">
        <w:t xml:space="preserve"> to discover and </w:t>
      </w:r>
      <w:r w:rsidR="00FE2ADE" w:rsidRPr="00DD69E8">
        <w:t>report</w:t>
      </w:r>
      <w:r w:rsidRPr="00DD69E8">
        <w:t xml:space="preserve"> on </w:t>
      </w:r>
      <w:r w:rsidR="00D3308A">
        <w:t>privacy and regulatory risks</w:t>
      </w:r>
      <w:r w:rsidR="004C3BFD" w:rsidRPr="00DD69E8">
        <w:t>.</w:t>
      </w:r>
    </w:p>
    <w:p w14:paraId="46B56672" w14:textId="77777777" w:rsidR="00081586" w:rsidRPr="00DD69E8" w:rsidRDefault="00081586" w:rsidP="00081586">
      <w:pPr>
        <w:pStyle w:val="Heading5"/>
      </w:pPr>
      <w:r w:rsidRPr="00DD69E8">
        <w:t>Overview</w:t>
      </w:r>
    </w:p>
    <w:p w14:paraId="3827F397" w14:textId="5BE2DDF7" w:rsidR="00081586" w:rsidRPr="00DD69E8" w:rsidRDefault="00D3308A" w:rsidP="006C2697">
      <w:r>
        <w:t>Microsoft Purview</w:t>
      </w:r>
      <w:r w:rsidR="00081586" w:rsidRPr="00DD69E8">
        <w:t xml:space="preserve"> is a cloud-based solution that helps an organization classify and optionally protect its documents and emails by applying labels. Labels can be applied automatically by </w:t>
      </w:r>
      <w:r w:rsidR="00FE2ADE" w:rsidRPr="00DD69E8">
        <w:t>administrator</w:t>
      </w:r>
      <w:r w:rsidR="00081586" w:rsidRPr="00DD69E8">
        <w:t>s who define rules and conditions, manually by users, or a combination</w:t>
      </w:r>
      <w:r w:rsidR="007E6F58" w:rsidRPr="00DD69E8">
        <w:t xml:space="preserve"> of both</w:t>
      </w:r>
      <w:r w:rsidR="00081586" w:rsidRPr="00DD69E8">
        <w:t xml:space="preserve"> where users are given recommendations</w:t>
      </w:r>
      <w:r w:rsidR="007E6F58" w:rsidRPr="00DD69E8">
        <w:t xml:space="preserve"> but can choose for alternatives</w:t>
      </w:r>
      <w:r w:rsidR="00081586" w:rsidRPr="00DD69E8">
        <w:t>.</w:t>
      </w:r>
    </w:p>
    <w:p w14:paraId="6FB8A8F7" w14:textId="766DE0B0" w:rsidR="00E36E76" w:rsidRPr="00DD69E8" w:rsidRDefault="00D3308A" w:rsidP="00470E6A">
      <w:r>
        <w:t>Purview Information Protection scanner</w:t>
      </w:r>
      <w:r w:rsidR="00081586" w:rsidRPr="00DD69E8">
        <w:t xml:space="preserve"> extends the </w:t>
      </w:r>
      <w:r w:rsidRPr="00D3308A">
        <w:rPr>
          <w:i/>
        </w:rPr>
        <w:t>Data Security Check</w:t>
      </w:r>
      <w:r w:rsidR="00081586" w:rsidRPr="00DD69E8">
        <w:t xml:space="preserve"> to </w:t>
      </w:r>
      <w:r w:rsidR="00EF49DB" w:rsidRPr="00DD69E8">
        <w:t>o</w:t>
      </w:r>
      <w:r w:rsidR="00981527" w:rsidRPr="00DD69E8">
        <w:t>n-</w:t>
      </w:r>
      <w:r w:rsidR="00FE2ADE" w:rsidRPr="00DD69E8">
        <w:t>premises</w:t>
      </w:r>
      <w:r w:rsidR="00081586" w:rsidRPr="00DD69E8">
        <w:t xml:space="preserve"> data repositories such as file shares and </w:t>
      </w:r>
      <w:r w:rsidR="00FE2ADE" w:rsidRPr="00DD69E8">
        <w:t>SharePoint</w:t>
      </w:r>
      <w:r w:rsidR="00081586" w:rsidRPr="00DD69E8">
        <w:t xml:space="preserve"> Server libraries.</w:t>
      </w:r>
    </w:p>
    <w:p w14:paraId="1A370604" w14:textId="77777777" w:rsidR="00081586" w:rsidRPr="00DD69E8" w:rsidRDefault="00081586" w:rsidP="00081586">
      <w:pPr>
        <w:pStyle w:val="Heading5"/>
        <w:rPr>
          <w:rStyle w:val="HeadStrongChar"/>
          <w:b/>
          <w:bCs w:val="0"/>
        </w:rPr>
      </w:pPr>
      <w:r w:rsidRPr="00DD69E8">
        <w:rPr>
          <w:rStyle w:val="HeadStrongChar"/>
          <w:b/>
        </w:rPr>
        <w:lastRenderedPageBreak/>
        <w:t>Product information</w:t>
      </w:r>
    </w:p>
    <w:p w14:paraId="4BEE8BB6" w14:textId="0B05B9AC" w:rsidR="00081586" w:rsidRPr="00DD69E8" w:rsidRDefault="00081586" w:rsidP="00081586">
      <w:pPr>
        <w:keepNext/>
        <w:keepLines/>
      </w:pPr>
      <w:r w:rsidRPr="00DD69E8">
        <w:t xml:space="preserve">For more information </w:t>
      </w:r>
      <w:r w:rsidR="008C15C8" w:rsidRPr="00DD69E8">
        <w:t xml:space="preserve">about the </w:t>
      </w:r>
      <w:r w:rsidR="00D3308A">
        <w:t>Microsoft Purview Information Protection scanner</w:t>
      </w:r>
      <w:r w:rsidRPr="00DD69E8">
        <w:t>, refer to:</w:t>
      </w:r>
    </w:p>
    <w:p w14:paraId="1972B12B" w14:textId="77777777" w:rsidR="00F735FB" w:rsidRPr="00DD69E8" w:rsidRDefault="00F735FB" w:rsidP="00197F12">
      <w:pPr>
        <w:pStyle w:val="ListParagraph"/>
        <w:keepNext w:val="0"/>
        <w:numPr>
          <w:ilvl w:val="0"/>
          <w:numId w:val="36"/>
        </w:numPr>
        <w:ind w:left="714" w:hanging="357"/>
        <w:rPr>
          <w:rStyle w:val="HeadStrongChar"/>
          <w:b w:val="0"/>
          <w:bCs/>
        </w:rPr>
      </w:pPr>
      <w:hyperlink r:id="rId18" w:history="1">
        <w:r w:rsidRPr="00DD69E8">
          <w:rPr>
            <w:rStyle w:val="Hyperlink"/>
          </w:rPr>
          <w:t>Learn about the information protection scanner</w:t>
        </w:r>
      </w:hyperlink>
    </w:p>
    <w:p w14:paraId="60036F3F" w14:textId="1948819B" w:rsidR="00081586" w:rsidRPr="00DD69E8" w:rsidRDefault="00081586" w:rsidP="00081586">
      <w:pPr>
        <w:pStyle w:val="Heading5"/>
        <w:rPr>
          <w:rStyle w:val="HeadStrongChar"/>
          <w:b/>
        </w:rPr>
      </w:pPr>
      <w:r w:rsidRPr="00DD69E8">
        <w:rPr>
          <w:rStyle w:val="HeadStrongChar"/>
          <w:b/>
        </w:rPr>
        <w:t xml:space="preserve">Functionality used by the </w:t>
      </w:r>
      <w:r w:rsidR="00D3308A">
        <w:t>Data Security Check</w:t>
      </w:r>
      <w:r w:rsidRPr="00DD69E8">
        <w:rPr>
          <w:rStyle w:val="HeadStrongChar"/>
          <w:b/>
        </w:rPr>
        <w:t xml:space="preserve"> </w:t>
      </w:r>
    </w:p>
    <w:p w14:paraId="7ECFBFAA" w14:textId="2D79F068" w:rsidR="00081586" w:rsidRPr="00DD69E8" w:rsidRDefault="00081586" w:rsidP="00081586">
      <w:pPr>
        <w:keepNext/>
        <w:keepLines/>
      </w:pPr>
      <w:r w:rsidRPr="00DD69E8">
        <w:t xml:space="preserve">The </w:t>
      </w:r>
      <w:r w:rsidR="00D3308A" w:rsidRPr="00D3308A">
        <w:rPr>
          <w:i/>
        </w:rPr>
        <w:t>Data Security Check</w:t>
      </w:r>
      <w:r w:rsidRPr="00DD69E8">
        <w:t xml:space="preserve"> will leverage </w:t>
      </w:r>
      <w:r w:rsidR="00D3308A">
        <w:t>Purview Information Protection scanner</w:t>
      </w:r>
      <w:r w:rsidRPr="00DD69E8">
        <w:t xml:space="preserve"> for the discovery of </w:t>
      </w:r>
      <w:r w:rsidR="00D3308A">
        <w:t>privacy and regulatory risks</w:t>
      </w:r>
      <w:r w:rsidRPr="00DD69E8">
        <w:t xml:space="preserve"> in:</w:t>
      </w:r>
    </w:p>
    <w:p w14:paraId="02F8DFA9" w14:textId="77777777" w:rsidR="009214D9" w:rsidRPr="00DD69E8" w:rsidRDefault="00981527" w:rsidP="00E11D04">
      <w:pPr>
        <w:pStyle w:val="ListParagraph"/>
        <w:numPr>
          <w:ilvl w:val="0"/>
          <w:numId w:val="1"/>
        </w:numPr>
        <w:ind w:left="714" w:hanging="357"/>
      </w:pPr>
      <w:r w:rsidRPr="00DD69E8">
        <w:t>On-</w:t>
      </w:r>
      <w:r w:rsidR="00FE2ADE" w:rsidRPr="00DD69E8">
        <w:t>premises</w:t>
      </w:r>
      <w:r w:rsidR="00081586" w:rsidRPr="00DD69E8">
        <w:t xml:space="preserve"> data repositories</w:t>
      </w:r>
      <w:r w:rsidR="00DD0EE7" w:rsidRPr="00DD69E8">
        <w:t xml:space="preserve"> such as file</w:t>
      </w:r>
      <w:r w:rsidR="00FD77C8" w:rsidRPr="00DD69E8">
        <w:t xml:space="preserve"> </w:t>
      </w:r>
      <w:r w:rsidR="00DD0EE7" w:rsidRPr="00DD69E8">
        <w:t xml:space="preserve">shares and </w:t>
      </w:r>
      <w:r w:rsidR="00FE2ADE" w:rsidRPr="00DD69E8">
        <w:t>SharePoint</w:t>
      </w:r>
      <w:r w:rsidR="00DD0EE7" w:rsidRPr="00DD69E8">
        <w:t xml:space="preserve"> libraries.</w:t>
      </w:r>
    </w:p>
    <w:p w14:paraId="20A91676" w14:textId="77777777" w:rsidR="008660B9" w:rsidRPr="00DD69E8" w:rsidRDefault="008660B9" w:rsidP="00091F9C">
      <w:pPr>
        <w:pStyle w:val="Heading1"/>
      </w:pPr>
      <w:bookmarkStart w:id="33" w:name="_Toc56517525"/>
      <w:bookmarkStart w:id="34" w:name="_Toc215842929"/>
      <w:r w:rsidRPr="00DD69E8">
        <w:lastRenderedPageBreak/>
        <w:t>Activit</w:t>
      </w:r>
      <w:r w:rsidR="00A95BE4" w:rsidRPr="00DD69E8">
        <w:t>y details</w:t>
      </w:r>
      <w:bookmarkEnd w:id="33"/>
      <w:bookmarkEnd w:id="34"/>
    </w:p>
    <w:p w14:paraId="11CF6BF6" w14:textId="7839846C" w:rsidR="001E6AE3" w:rsidRPr="00DD69E8" w:rsidRDefault="00D3308A" w:rsidP="00091F9C">
      <w:pPr>
        <w:pStyle w:val="Heading2"/>
      </w:pPr>
      <w:bookmarkStart w:id="35" w:name="_Ref12023271"/>
      <w:bookmarkStart w:id="36" w:name="_Ref12023280"/>
      <w:bookmarkStart w:id="37" w:name="_Ref19542353"/>
      <w:bookmarkStart w:id="38" w:name="_Toc39591053"/>
      <w:bookmarkStart w:id="39" w:name="_Toc40191435"/>
      <w:bookmarkStart w:id="40" w:name="_Toc55546517"/>
      <w:bookmarkStart w:id="41" w:name="_Toc56517526"/>
      <w:bookmarkStart w:id="42" w:name="_Toc215842930"/>
      <w:r>
        <w:t>Step 1 - Kick-off meeting</w:t>
      </w:r>
      <w:bookmarkEnd w:id="35"/>
      <w:bookmarkEnd w:id="36"/>
      <w:bookmarkEnd w:id="37"/>
      <w:bookmarkEnd w:id="38"/>
      <w:bookmarkEnd w:id="39"/>
      <w:bookmarkEnd w:id="40"/>
      <w:bookmarkEnd w:id="41"/>
      <w:bookmarkEnd w:id="42"/>
    </w:p>
    <w:p w14:paraId="5D6D8499" w14:textId="77777777" w:rsidR="00604020" w:rsidRPr="00DD69E8" w:rsidRDefault="00604020" w:rsidP="00604020">
      <w:pPr>
        <w:pStyle w:val="Heading5"/>
      </w:pPr>
      <w:r w:rsidRPr="00DD69E8">
        <w:t>Guidance</w:t>
      </w:r>
    </w:p>
    <w:p w14:paraId="4D84BF51" w14:textId="0E04994F" w:rsidR="000F1B9C" w:rsidRPr="00DD69E8" w:rsidRDefault="00864D9A" w:rsidP="008660B9">
      <w:r w:rsidRPr="00DD69E8">
        <w:t xml:space="preserve">Follow the guidance </w:t>
      </w:r>
      <w:r w:rsidR="008D6D05" w:rsidRPr="00DD69E8">
        <w:t xml:space="preserve">for the </w:t>
      </w:r>
      <w:r w:rsidR="00D3308A" w:rsidRPr="00D3308A">
        <w:rPr>
          <w:i/>
        </w:rPr>
        <w:t>Kick-off meeting</w:t>
      </w:r>
      <w:r w:rsidR="008D6D05" w:rsidRPr="00DD69E8">
        <w:t xml:space="preserve"> </w:t>
      </w:r>
      <w:r w:rsidR="0024671B" w:rsidRPr="00DD69E8">
        <w:t xml:space="preserve">provided in </w:t>
      </w:r>
      <w:r w:rsidR="004C3ABE" w:rsidRPr="00DD69E8">
        <w:rPr>
          <w:i/>
          <w:iCs/>
        </w:rPr>
        <w:t>&lt;</w:t>
      </w:r>
      <w:r w:rsidR="00D3308A">
        <w:rPr>
          <w:i/>
          <w:iCs/>
        </w:rPr>
        <w:t>00-Master Delivery Guide</w:t>
      </w:r>
      <w:r w:rsidR="004C3ABE" w:rsidRPr="00DD69E8">
        <w:rPr>
          <w:i/>
          <w:iCs/>
        </w:rPr>
        <w:t>&gt;</w:t>
      </w:r>
      <w:r w:rsidR="0024671B" w:rsidRPr="00DD69E8">
        <w:t xml:space="preserve"> and add an additional section to the meeting</w:t>
      </w:r>
      <w:r w:rsidR="00826E7F" w:rsidRPr="00DD69E8">
        <w:t>(s)</w:t>
      </w:r>
      <w:r w:rsidR="0024671B" w:rsidRPr="00DD69E8">
        <w:t xml:space="preserve"> to discuss:</w:t>
      </w:r>
    </w:p>
    <w:p w14:paraId="78AC692E" w14:textId="7819C040" w:rsidR="0024671B" w:rsidRPr="00DD69E8" w:rsidRDefault="00981527" w:rsidP="00197F12">
      <w:pPr>
        <w:pStyle w:val="ListParagraph"/>
        <w:numPr>
          <w:ilvl w:val="0"/>
          <w:numId w:val="19"/>
        </w:numPr>
      </w:pPr>
      <w:r w:rsidRPr="00DD69E8">
        <w:t>On-</w:t>
      </w:r>
      <w:r w:rsidR="00FE2ADE" w:rsidRPr="00DD69E8">
        <w:t>premises</w:t>
      </w:r>
      <w:r w:rsidR="00D83927" w:rsidRPr="00DD69E8">
        <w:t xml:space="preserve"> </w:t>
      </w:r>
      <w:r w:rsidR="00D3308A">
        <w:t>Automated Discovery</w:t>
      </w:r>
      <w:r w:rsidR="00655451" w:rsidRPr="00DD69E8">
        <w:t xml:space="preserve"> by using the </w:t>
      </w:r>
      <w:r w:rsidR="00D3308A">
        <w:t>Purview Information Protection scanner</w:t>
      </w:r>
    </w:p>
    <w:p w14:paraId="094BF2FD" w14:textId="77777777" w:rsidR="00655451" w:rsidRPr="00DD69E8" w:rsidRDefault="003434BF" w:rsidP="00197F12">
      <w:pPr>
        <w:pStyle w:val="ListParagraph"/>
        <w:numPr>
          <w:ilvl w:val="0"/>
          <w:numId w:val="19"/>
        </w:numPr>
      </w:pPr>
      <w:r w:rsidRPr="00DD69E8">
        <w:t xml:space="preserve">The number and locations of </w:t>
      </w:r>
      <w:r w:rsidR="00981527" w:rsidRPr="00DD69E8">
        <w:t>on-</w:t>
      </w:r>
      <w:r w:rsidR="00FE2ADE" w:rsidRPr="00DD69E8">
        <w:t>premises</w:t>
      </w:r>
      <w:r w:rsidR="00174B1B" w:rsidRPr="00DD69E8">
        <w:t xml:space="preserve"> data sources to be included in the Auto Discovery process.</w:t>
      </w:r>
    </w:p>
    <w:p w14:paraId="41B58F54" w14:textId="5A619E26" w:rsidR="00DF5A7C" w:rsidRPr="00DD69E8" w:rsidRDefault="00DF5A7C" w:rsidP="00DF5A7C">
      <w:r w:rsidRPr="00DD69E8">
        <w:t xml:space="preserve">The </w:t>
      </w:r>
      <w:r w:rsidR="00C63896" w:rsidRPr="00DD69E8">
        <w:rPr>
          <w:i/>
          <w:iCs/>
        </w:rPr>
        <w:t>&lt;</w:t>
      </w:r>
      <w:r w:rsidR="00D3308A">
        <w:rPr>
          <w:i/>
          <w:iCs/>
        </w:rPr>
        <w:t>40-Pre-engagement and Kickoff deck</w:t>
      </w:r>
      <w:r w:rsidR="00C63896" w:rsidRPr="00DD69E8">
        <w:rPr>
          <w:i/>
          <w:iCs/>
        </w:rPr>
        <w:t>&gt;</w:t>
      </w:r>
      <w:r w:rsidR="0087288C" w:rsidRPr="00DD69E8">
        <w:t xml:space="preserve"> contain</w:t>
      </w:r>
      <w:r w:rsidR="001D669B" w:rsidRPr="00DD69E8">
        <w:t>s</w:t>
      </w:r>
      <w:r w:rsidR="0087288C" w:rsidRPr="00DD69E8">
        <w:t xml:space="preserve"> optional slides</w:t>
      </w:r>
      <w:r w:rsidR="00826E7F" w:rsidRPr="00DD69E8">
        <w:t xml:space="preserve"> with speaker notes</w:t>
      </w:r>
      <w:r w:rsidR="0087288C" w:rsidRPr="00DD69E8">
        <w:t xml:space="preserve"> that can be used to facilitate the discussion.</w:t>
      </w:r>
    </w:p>
    <w:p w14:paraId="6D4864ED" w14:textId="77777777" w:rsidR="00DF5A7C" w:rsidRPr="00DD69E8" w:rsidRDefault="00DF5A7C" w:rsidP="00DF5A7C">
      <w:pPr>
        <w:pStyle w:val="Heading5"/>
      </w:pPr>
      <w:r w:rsidRPr="00DD69E8">
        <w:t>Supporting materials</w:t>
      </w:r>
    </w:p>
    <w:p w14:paraId="0D54C905" w14:textId="1AEC02D5" w:rsidR="00DF5A7C" w:rsidRPr="00DD69E8" w:rsidRDefault="00DF5A7C" w:rsidP="00197F12">
      <w:pPr>
        <w:pStyle w:val="ListParagraph"/>
        <w:numPr>
          <w:ilvl w:val="0"/>
          <w:numId w:val="20"/>
        </w:numPr>
        <w:rPr>
          <w:i/>
          <w:iCs/>
        </w:rPr>
      </w:pPr>
      <w:r w:rsidRPr="00DD69E8">
        <w:rPr>
          <w:i/>
          <w:iCs/>
        </w:rPr>
        <w:t>&lt;</w:t>
      </w:r>
      <w:r w:rsidR="00D3308A">
        <w:rPr>
          <w:i/>
          <w:iCs/>
        </w:rPr>
        <w:t>40-Pre-engagement and Kickoff deck</w:t>
      </w:r>
      <w:r w:rsidRPr="00DD69E8">
        <w:rPr>
          <w:i/>
          <w:iCs/>
        </w:rPr>
        <w:t>&gt;</w:t>
      </w:r>
    </w:p>
    <w:p w14:paraId="08B06E1B" w14:textId="4130DB38" w:rsidR="00DF5A7C" w:rsidRPr="00DD69E8" w:rsidRDefault="00DF5A7C" w:rsidP="00CF7F1E">
      <w:pPr>
        <w:pStyle w:val="HeadStrong"/>
        <w:pBdr>
          <w:left w:val="single" w:sz="12" w:space="4" w:color="auto"/>
        </w:pBdr>
        <w:ind w:left="851"/>
        <w:rPr>
          <w:b w:val="0"/>
          <w:bCs/>
          <w:i/>
          <w:iCs/>
        </w:rPr>
      </w:pPr>
      <w:r w:rsidRPr="00DD69E8">
        <w:rPr>
          <w:noProof/>
        </w:rPr>
        <w:drawing>
          <wp:inline distT="0" distB="0" distL="0" distR="0" wp14:anchorId="1DFFDE4E" wp14:editId="7C002395">
            <wp:extent cx="190800" cy="190800"/>
            <wp:effectExtent l="0" t="0" r="0" b="0"/>
            <wp:docPr id="23487" name="Graphic 2348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position w:val="8"/>
        </w:rPr>
        <w:t>Note</w:t>
      </w:r>
      <w:r w:rsidRPr="00DD69E8">
        <w:br/>
      </w:r>
      <w:r w:rsidRPr="00DD69E8">
        <w:rPr>
          <w:b w:val="0"/>
          <w:i/>
          <w:iCs/>
        </w:rPr>
        <w:t>The &lt;</w:t>
      </w:r>
      <w:r w:rsidR="00D3308A">
        <w:rPr>
          <w:b w:val="0"/>
          <w:i/>
          <w:iCs/>
        </w:rPr>
        <w:t>40-Pre-engagement and Kickoff deck</w:t>
      </w:r>
      <w:r w:rsidRPr="00DD69E8">
        <w:rPr>
          <w:b w:val="0"/>
          <w:i/>
          <w:iCs/>
        </w:rPr>
        <w:t xml:space="preserve">&gt; is used </w:t>
      </w:r>
      <w:r w:rsidR="00CB3027" w:rsidRPr="00DD69E8">
        <w:rPr>
          <w:b w:val="0"/>
          <w:i/>
          <w:iCs/>
        </w:rPr>
        <w:t xml:space="preserve">during </w:t>
      </w:r>
      <w:r w:rsidRPr="00DD69E8">
        <w:rPr>
          <w:b w:val="0"/>
          <w:i/>
          <w:iCs/>
        </w:rPr>
        <w:t>the</w:t>
      </w:r>
      <w:r w:rsidR="00BD418B" w:rsidRPr="00DD69E8">
        <w:rPr>
          <w:b w:val="0"/>
          <w:i/>
          <w:iCs/>
        </w:rPr>
        <w:t xml:space="preserve"> </w:t>
      </w:r>
      <w:r w:rsidR="00D3308A">
        <w:rPr>
          <w:b w:val="0"/>
          <w:i/>
          <w:iCs/>
        </w:rPr>
        <w:t>Pre-engagement meeting</w:t>
      </w:r>
      <w:r w:rsidR="00CB3027" w:rsidRPr="00DD69E8">
        <w:rPr>
          <w:b w:val="0"/>
          <w:i/>
          <w:iCs/>
        </w:rPr>
        <w:t xml:space="preserve"> and </w:t>
      </w:r>
      <w:r w:rsidR="0025471F" w:rsidRPr="00DD69E8">
        <w:rPr>
          <w:b w:val="0"/>
          <w:bCs/>
          <w:i/>
          <w:iCs/>
        </w:rPr>
        <w:t xml:space="preserve">the </w:t>
      </w:r>
      <w:r w:rsidR="00D3308A">
        <w:rPr>
          <w:b w:val="0"/>
          <w:bCs/>
          <w:i/>
          <w:iCs/>
        </w:rPr>
        <w:t>Kick-off meeting</w:t>
      </w:r>
      <w:r w:rsidRPr="00DD69E8">
        <w:rPr>
          <w:b w:val="0"/>
          <w:bCs/>
          <w:i/>
          <w:iCs/>
        </w:rPr>
        <w:t>. Instructions on how to update the slides are included as hidden slides in the deck.</w:t>
      </w:r>
    </w:p>
    <w:p w14:paraId="737CB881" w14:textId="77777777" w:rsidR="00BC240E" w:rsidRPr="00DD69E8" w:rsidRDefault="00BC240E" w:rsidP="00D96A65">
      <w:pPr>
        <w:pStyle w:val="BeforeAndAfterNote"/>
      </w:pPr>
    </w:p>
    <w:p w14:paraId="12BF1DA2" w14:textId="77777777" w:rsidR="00BC240E" w:rsidRPr="00DD69E8" w:rsidRDefault="00BC240E" w:rsidP="00BC240E">
      <w:pPr>
        <w:pStyle w:val="Heading5"/>
      </w:pPr>
      <w:r w:rsidRPr="00DD69E8">
        <w:t>Pre-requisites</w:t>
      </w:r>
    </w:p>
    <w:p w14:paraId="48E09190" w14:textId="2B48BD9D" w:rsidR="00BC240E" w:rsidRPr="00DD69E8" w:rsidRDefault="00BC240E" w:rsidP="00BC240E">
      <w:r w:rsidRPr="00DD69E8">
        <w:t xml:space="preserve">The activities and guidance described in this step complement </w:t>
      </w:r>
      <w:r w:rsidR="00D3308A">
        <w:rPr>
          <w:i/>
          <w:iCs/>
        </w:rPr>
        <w:t>Step 1 - Kick-off meeting</w:t>
      </w:r>
      <w:r w:rsidRPr="00DD69E8">
        <w:t xml:space="preserve"> as described in the </w:t>
      </w:r>
      <w:r w:rsidR="00C56717" w:rsidRPr="00DD69E8">
        <w:rPr>
          <w:i/>
          <w:iCs/>
        </w:rPr>
        <w:t>&lt;</w:t>
      </w:r>
      <w:r w:rsidR="00D3308A">
        <w:rPr>
          <w:i/>
          <w:iCs/>
        </w:rPr>
        <w:t>00-Master Delivery Guide</w:t>
      </w:r>
      <w:r w:rsidR="00C56717" w:rsidRPr="00DD69E8">
        <w:rPr>
          <w:i/>
          <w:iCs/>
        </w:rPr>
        <w:t>&gt;</w:t>
      </w:r>
      <w:r w:rsidRPr="00DD69E8">
        <w:t>. The activities should be merged and delivered as one.</w:t>
      </w:r>
    </w:p>
    <w:p w14:paraId="6A3D269D" w14:textId="77777777" w:rsidR="007E3B9F" w:rsidRPr="00DD69E8" w:rsidRDefault="007E3B9F" w:rsidP="00B371F1">
      <w:pPr>
        <w:pStyle w:val="Heading5"/>
      </w:pPr>
      <w:r w:rsidRPr="00DD69E8">
        <w:t>Next step</w:t>
      </w:r>
    </w:p>
    <w:p w14:paraId="46FF450E" w14:textId="2B7D2B43" w:rsidR="007E3B9F" w:rsidRPr="00DD69E8" w:rsidRDefault="007E3B9F" w:rsidP="00197F12">
      <w:pPr>
        <w:pStyle w:val="ListParagraph"/>
        <w:numPr>
          <w:ilvl w:val="0"/>
          <w:numId w:val="62"/>
        </w:numPr>
      </w:pPr>
      <w:r w:rsidRPr="00DD69E8">
        <w:t xml:space="preserve">Return to the </w:t>
      </w:r>
      <w:r w:rsidRPr="00DD69E8">
        <w:rPr>
          <w:i/>
          <w:iCs/>
        </w:rPr>
        <w:t>&lt;</w:t>
      </w:r>
      <w:r w:rsidR="00D3308A">
        <w:rPr>
          <w:i/>
          <w:iCs/>
        </w:rPr>
        <w:t>00-Master Delivery Guide</w:t>
      </w:r>
      <w:r w:rsidRPr="00DD69E8">
        <w:rPr>
          <w:i/>
          <w:iCs/>
        </w:rPr>
        <w:t>&gt;</w:t>
      </w:r>
      <w:r w:rsidRPr="00DD69E8">
        <w:t xml:space="preserve"> and continue the guidance provided in </w:t>
      </w:r>
      <w:r w:rsidR="00D3308A">
        <w:rPr>
          <w:b/>
          <w:bCs/>
        </w:rPr>
        <w:t>Step 1 - Kick-off meeting</w:t>
      </w:r>
      <w:r w:rsidR="00755FF4" w:rsidRPr="00DD69E8">
        <w:t>.</w:t>
      </w:r>
    </w:p>
    <w:p w14:paraId="4A08F2C4" w14:textId="791D5D15" w:rsidR="001229FE" w:rsidRPr="00DD69E8" w:rsidRDefault="00D3308A" w:rsidP="00091F9C">
      <w:pPr>
        <w:pStyle w:val="Heading2"/>
      </w:pPr>
      <w:bookmarkStart w:id="43" w:name="_Toc215842931"/>
      <w:r>
        <w:t>Step 2 - Acquire and assign licenses</w:t>
      </w:r>
      <w:bookmarkEnd w:id="43"/>
    </w:p>
    <w:p w14:paraId="54562A62" w14:textId="236BA490" w:rsidR="003426FE" w:rsidRPr="00DD69E8" w:rsidRDefault="003426FE" w:rsidP="003426FE">
      <w:bookmarkStart w:id="44" w:name="_Ref12029985"/>
      <w:bookmarkStart w:id="45" w:name="_Ref12029988"/>
      <w:bookmarkStart w:id="46" w:name="_Toc39591055"/>
      <w:bookmarkStart w:id="47" w:name="_Toc40191437"/>
      <w:bookmarkStart w:id="48" w:name="_Toc55546519"/>
      <w:r w:rsidRPr="00DD69E8">
        <w:t xml:space="preserve">The required product </w:t>
      </w:r>
      <w:r w:rsidR="00FE2ADE" w:rsidRPr="00DD69E8">
        <w:t>license</w:t>
      </w:r>
      <w:r w:rsidRPr="00DD69E8">
        <w:t xml:space="preserve">s for this activity are included in the overall </w:t>
      </w:r>
      <w:r w:rsidR="00D3308A" w:rsidRPr="00D3308A">
        <w:rPr>
          <w:i/>
        </w:rPr>
        <w:t>Data Security Check</w:t>
      </w:r>
      <w:r w:rsidRPr="00DD69E8">
        <w:t xml:space="preserve"> trial </w:t>
      </w:r>
      <w:r w:rsidR="00FE2ADE" w:rsidRPr="00DD69E8">
        <w:t>license</w:t>
      </w:r>
      <w:r w:rsidRPr="00DD69E8">
        <w:t xml:space="preserve"> that was deployed in </w:t>
      </w:r>
      <w:r w:rsidR="00D3308A">
        <w:rPr>
          <w:i/>
          <w:iCs/>
        </w:rPr>
        <w:t>Step 2 - Acquire and assign licenses</w:t>
      </w:r>
      <w:r w:rsidRPr="00DD69E8">
        <w:t xml:space="preserve"> </w:t>
      </w:r>
      <w:r w:rsidR="005826A5" w:rsidRPr="00DD69E8">
        <w:t xml:space="preserve">described in </w:t>
      </w:r>
      <w:r w:rsidR="000B4067" w:rsidRPr="00DD69E8">
        <w:rPr>
          <w:i/>
          <w:iCs/>
        </w:rPr>
        <w:t>&lt;</w:t>
      </w:r>
      <w:r w:rsidR="00D3308A">
        <w:rPr>
          <w:i/>
          <w:iCs/>
        </w:rPr>
        <w:t>00-Master Delivery Guide</w:t>
      </w:r>
      <w:r w:rsidR="000B4067" w:rsidRPr="00DD69E8">
        <w:rPr>
          <w:i/>
          <w:iCs/>
        </w:rPr>
        <w:t>&gt;</w:t>
      </w:r>
      <w:r w:rsidRPr="00DD69E8">
        <w:t xml:space="preserve">. No additional (trial) </w:t>
      </w:r>
      <w:r w:rsidR="00FE2ADE" w:rsidRPr="00DD69E8">
        <w:t>license</w:t>
      </w:r>
      <w:r w:rsidRPr="00DD69E8">
        <w:t>s are required.</w:t>
      </w:r>
    </w:p>
    <w:p w14:paraId="08A4E1FF" w14:textId="77777777" w:rsidR="00755FF4" w:rsidRPr="00DD69E8" w:rsidRDefault="00755FF4" w:rsidP="00B371F1">
      <w:pPr>
        <w:pStyle w:val="Heading5"/>
      </w:pPr>
      <w:r w:rsidRPr="00DD69E8">
        <w:t>Next step</w:t>
      </w:r>
    </w:p>
    <w:p w14:paraId="387EB8CC" w14:textId="27686FFC" w:rsidR="00755FF4" w:rsidRPr="00DD69E8" w:rsidRDefault="00755FF4" w:rsidP="00197F12">
      <w:pPr>
        <w:pStyle w:val="ListParagraph"/>
        <w:keepNext w:val="0"/>
        <w:numPr>
          <w:ilvl w:val="0"/>
          <w:numId w:val="63"/>
        </w:numPr>
      </w:pPr>
      <w:r w:rsidRPr="00DD69E8">
        <w:t xml:space="preserve">Return to the </w:t>
      </w:r>
      <w:r w:rsidRPr="00DD69E8">
        <w:rPr>
          <w:i/>
          <w:iCs/>
        </w:rPr>
        <w:t>&lt;</w:t>
      </w:r>
      <w:r w:rsidR="00D3308A">
        <w:rPr>
          <w:i/>
          <w:iCs/>
        </w:rPr>
        <w:t>00-Master Delivery Guide</w:t>
      </w:r>
      <w:r w:rsidRPr="00DD69E8">
        <w:rPr>
          <w:i/>
          <w:iCs/>
        </w:rPr>
        <w:t>&gt;</w:t>
      </w:r>
      <w:r w:rsidRPr="00DD69E8">
        <w:t xml:space="preserve"> and continue the guidance provided in </w:t>
      </w:r>
      <w:r w:rsidR="00D3308A">
        <w:rPr>
          <w:b/>
          <w:bCs/>
        </w:rPr>
        <w:t>Step 2 - Acquire and assign licenses</w:t>
      </w:r>
      <w:r w:rsidR="00BF2BF3" w:rsidRPr="00DD69E8">
        <w:t>.</w:t>
      </w:r>
    </w:p>
    <w:p w14:paraId="708436AF" w14:textId="5A0FAB09" w:rsidR="00860C5A" w:rsidRPr="00DD69E8" w:rsidRDefault="00D3308A" w:rsidP="00516286">
      <w:pPr>
        <w:pStyle w:val="Heading2"/>
      </w:pPr>
      <w:bookmarkStart w:id="49" w:name="_Toc215842932"/>
      <w:bookmarkEnd w:id="44"/>
      <w:bookmarkEnd w:id="45"/>
      <w:bookmarkEnd w:id="46"/>
      <w:bookmarkEnd w:id="47"/>
      <w:bookmarkEnd w:id="48"/>
      <w:r>
        <w:lastRenderedPageBreak/>
        <w:t>Step 3 - Setup and configuration</w:t>
      </w:r>
      <w:bookmarkEnd w:id="49"/>
    </w:p>
    <w:p w14:paraId="1B32C9D8" w14:textId="77777777" w:rsidR="003951DC" w:rsidRPr="00DD69E8" w:rsidRDefault="003951DC" w:rsidP="00E53763">
      <w:pPr>
        <w:pStyle w:val="Heading5"/>
      </w:pPr>
      <w:r w:rsidRPr="00DD69E8">
        <w:t>Guidance</w:t>
      </w:r>
    </w:p>
    <w:p w14:paraId="06761719" w14:textId="424F2010" w:rsidR="003951DC" w:rsidRPr="00DD69E8" w:rsidRDefault="003951DC" w:rsidP="00E53763">
      <w:pPr>
        <w:keepNext/>
        <w:keepLines/>
      </w:pPr>
      <w:r w:rsidRPr="00DD69E8">
        <w:t xml:space="preserve">This section describes the </w:t>
      </w:r>
      <w:r w:rsidR="00FE2ADE" w:rsidRPr="00DD69E8">
        <w:t>step</w:t>
      </w:r>
      <w:r w:rsidRPr="00DD69E8">
        <w:t xml:space="preserve">s required to install, configure, and run the </w:t>
      </w:r>
      <w:r w:rsidR="00D3308A">
        <w:rPr>
          <w:i/>
          <w:iCs/>
        </w:rPr>
        <w:t>Purview Information Protection scanner</w:t>
      </w:r>
      <w:r w:rsidRPr="00DD69E8">
        <w:rPr>
          <w:i/>
          <w:iCs/>
        </w:rPr>
        <w:t xml:space="preserve"> </w:t>
      </w:r>
      <w:r w:rsidRPr="00DD69E8">
        <w:t xml:space="preserve">as part of the </w:t>
      </w:r>
      <w:r w:rsidR="00D3308A" w:rsidRPr="00D3308A">
        <w:rPr>
          <w:i/>
        </w:rPr>
        <w:t>Data Security Check</w:t>
      </w:r>
      <w:r w:rsidRPr="00DD69E8">
        <w:t xml:space="preserve"> </w:t>
      </w:r>
      <w:r w:rsidR="00D3308A" w:rsidRPr="00D3308A">
        <w:rPr>
          <w:i/>
        </w:rPr>
        <w:t>Automated Discovery</w:t>
      </w:r>
      <w:r w:rsidRPr="00DD69E8">
        <w:t xml:space="preserve"> for </w:t>
      </w:r>
      <w:r w:rsidR="00EF49DB" w:rsidRPr="00DD69E8">
        <w:t>o</w:t>
      </w:r>
      <w:r w:rsidR="00981527" w:rsidRPr="00DD69E8">
        <w:t>n-</w:t>
      </w:r>
      <w:r w:rsidR="00FE2ADE" w:rsidRPr="00DD69E8">
        <w:t>premises</w:t>
      </w:r>
      <w:r w:rsidRPr="00DD69E8">
        <w:t xml:space="preserve"> data repositories.</w:t>
      </w:r>
    </w:p>
    <w:p w14:paraId="7B60D353" w14:textId="1A20B01E" w:rsidR="003951DC" w:rsidRPr="00DD69E8" w:rsidRDefault="003951DC" w:rsidP="00E53763">
      <w:pPr>
        <w:keepNext/>
        <w:keepLines/>
      </w:pPr>
      <w:r w:rsidRPr="00DD69E8">
        <w:t xml:space="preserve">The </w:t>
      </w:r>
      <w:r w:rsidR="00D3308A">
        <w:t>Purview Information Protection scanner</w:t>
      </w:r>
      <w:r w:rsidRPr="00DD69E8">
        <w:t xml:space="preserve"> extends </w:t>
      </w:r>
      <w:r w:rsidR="00D3308A" w:rsidRPr="00D3308A">
        <w:rPr>
          <w:i/>
        </w:rPr>
        <w:t>Automated Discovery</w:t>
      </w:r>
      <w:r w:rsidRPr="00DD69E8">
        <w:t xml:space="preserve"> for the </w:t>
      </w:r>
      <w:r w:rsidR="00D3308A" w:rsidRPr="00D3308A">
        <w:rPr>
          <w:i/>
        </w:rPr>
        <w:t>Data Security Check</w:t>
      </w:r>
      <w:r w:rsidRPr="00DD69E8">
        <w:t xml:space="preserve"> to </w:t>
      </w:r>
      <w:r w:rsidR="00EF49DB" w:rsidRPr="00DD69E8">
        <w:t>o</w:t>
      </w:r>
      <w:r w:rsidR="00981527" w:rsidRPr="00DD69E8">
        <w:t>n-</w:t>
      </w:r>
      <w:r w:rsidR="00FE2ADE" w:rsidRPr="00DD69E8">
        <w:t>premises</w:t>
      </w:r>
      <w:r w:rsidRPr="00DD69E8">
        <w:t xml:space="preserve"> data sources such as:</w:t>
      </w:r>
    </w:p>
    <w:p w14:paraId="4C980EAA" w14:textId="77777777" w:rsidR="00302AFF" w:rsidRPr="00DD69E8" w:rsidRDefault="003951DC" w:rsidP="000F6250">
      <w:pPr>
        <w:numPr>
          <w:ilvl w:val="0"/>
          <w:numId w:val="2"/>
        </w:numPr>
        <w:spacing w:after="60"/>
      </w:pPr>
      <w:r w:rsidRPr="00DD69E8">
        <w:rPr>
          <w:b/>
          <w:bCs/>
        </w:rPr>
        <w:t>UNC paths for network shares</w:t>
      </w:r>
      <w:r w:rsidRPr="00DD69E8">
        <w:t xml:space="preserve"> that use the Server Message Block (SMB) protocol.</w:t>
      </w:r>
    </w:p>
    <w:p w14:paraId="00775ED0" w14:textId="77777777" w:rsidR="003951DC" w:rsidRPr="00DD69E8" w:rsidRDefault="003951DC" w:rsidP="000F6250">
      <w:pPr>
        <w:numPr>
          <w:ilvl w:val="0"/>
          <w:numId w:val="2"/>
        </w:numPr>
      </w:pPr>
      <w:r w:rsidRPr="00DD69E8">
        <w:rPr>
          <w:b/>
          <w:bCs/>
        </w:rPr>
        <w:t xml:space="preserve">Document libraries and folders for </w:t>
      </w:r>
      <w:r w:rsidR="00FE2ADE" w:rsidRPr="00DD69E8">
        <w:rPr>
          <w:b/>
          <w:bCs/>
        </w:rPr>
        <w:t>SharePoint</w:t>
      </w:r>
      <w:r w:rsidRPr="00DD69E8">
        <w:rPr>
          <w:b/>
          <w:bCs/>
        </w:rPr>
        <w:t xml:space="preserve"> Server</w:t>
      </w:r>
      <w:r w:rsidRPr="00DD69E8">
        <w:t xml:space="preserve"> (supported versions: 2019 through 2013).</w:t>
      </w:r>
    </w:p>
    <w:p w14:paraId="7E7CF6E0" w14:textId="628DF852" w:rsidR="003951DC" w:rsidRPr="00DD69E8" w:rsidRDefault="003951DC" w:rsidP="004C7098">
      <w:pPr>
        <w:keepNext/>
      </w:pPr>
      <w:r w:rsidRPr="00DD69E8">
        <w:t xml:space="preserve">The </w:t>
      </w:r>
      <w:r w:rsidR="00D3308A">
        <w:t>Purview Information Protection scanner</w:t>
      </w:r>
      <w:r w:rsidRPr="00DD69E8">
        <w:t xml:space="preserve"> can inspect all files that can be indexed by the Windows operating system and relies on the use of IFilters that are installed on the computer the </w:t>
      </w:r>
      <w:r w:rsidR="00D3308A">
        <w:t>Purview Information Protection scanner</w:t>
      </w:r>
      <w:r w:rsidRPr="00DD69E8">
        <w:t xml:space="preserve"> is installed on. </w:t>
      </w:r>
    </w:p>
    <w:p w14:paraId="1B17DAC0" w14:textId="52399DC5" w:rsidR="003951DC" w:rsidRPr="00DD69E8" w:rsidRDefault="003951DC" w:rsidP="006320E1">
      <w:r w:rsidRPr="00DD69E8">
        <w:t xml:space="preserve">The search artifacts defined </w:t>
      </w:r>
      <w:r w:rsidR="003D1EDC" w:rsidRPr="00DD69E8">
        <w:t xml:space="preserve">during the mandatory activities </w:t>
      </w:r>
      <w:r w:rsidR="006320E1" w:rsidRPr="00DD69E8">
        <w:t xml:space="preserve">that are </w:t>
      </w:r>
      <w:r w:rsidR="003D1EDC" w:rsidRPr="00DD69E8">
        <w:t xml:space="preserve">described in </w:t>
      </w:r>
      <w:r w:rsidR="000141EA" w:rsidRPr="00DD69E8">
        <w:t>&lt;</w:t>
      </w:r>
      <w:r w:rsidR="00D3308A">
        <w:rPr>
          <w:i/>
          <w:iCs/>
        </w:rPr>
        <w:t>00-Master Delivery Guide</w:t>
      </w:r>
      <w:r w:rsidR="000141EA" w:rsidRPr="00DD69E8">
        <w:rPr>
          <w:i/>
          <w:iCs/>
        </w:rPr>
        <w:t>&gt;</w:t>
      </w:r>
      <w:r w:rsidR="003D1EDC" w:rsidRPr="00DD69E8">
        <w:t xml:space="preserve"> </w:t>
      </w:r>
      <w:r w:rsidRPr="00DD69E8">
        <w:t xml:space="preserve">are used to scan data for </w:t>
      </w:r>
      <w:r w:rsidR="00D3308A">
        <w:t>data security risks</w:t>
      </w:r>
      <w:r w:rsidRPr="00DD69E8">
        <w:t xml:space="preserve"> in the </w:t>
      </w:r>
      <w:r w:rsidR="00981527" w:rsidRPr="00DD69E8">
        <w:t>on-</w:t>
      </w:r>
      <w:r w:rsidR="00FE2ADE" w:rsidRPr="00DD69E8">
        <w:t>premises</w:t>
      </w:r>
      <w:r w:rsidRPr="00DD69E8">
        <w:t xml:space="preserve"> data stores. The</w:t>
      </w:r>
      <w:r w:rsidR="006320E1" w:rsidRPr="00DD69E8">
        <w:t>se</w:t>
      </w:r>
      <w:r w:rsidRPr="00DD69E8">
        <w:t xml:space="preserve"> search artifacts will be retrieved from Microsoft 365 through the </w:t>
      </w:r>
      <w:r w:rsidRPr="00DD69E8">
        <w:rPr>
          <w:i/>
          <w:iCs/>
        </w:rPr>
        <w:t>Unified Labeling Client</w:t>
      </w:r>
      <w:r w:rsidRPr="00DD69E8">
        <w:t xml:space="preserve"> that will be installed on the computer running the </w:t>
      </w:r>
      <w:r w:rsidR="00D3308A">
        <w:t>Purview Information Protection scanner</w:t>
      </w:r>
      <w:r w:rsidRPr="00DD69E8">
        <w:t xml:space="preserve">. </w:t>
      </w:r>
      <w:r w:rsidR="00FE2ADE" w:rsidRPr="00DD69E8">
        <w:t>Configuration</w:t>
      </w:r>
      <w:r w:rsidRPr="00DD69E8">
        <w:t xml:space="preserve"> and operational data for the </w:t>
      </w:r>
      <w:r w:rsidR="00D3308A">
        <w:t>Purview Information Protection scanner</w:t>
      </w:r>
      <w:r w:rsidRPr="00DD69E8">
        <w:t xml:space="preserve"> will be stored in a SQL database that can be installed on the </w:t>
      </w:r>
      <w:r w:rsidR="00D3308A">
        <w:t>Purview Information Protection scanner</w:t>
      </w:r>
      <w:r w:rsidRPr="00DD69E8">
        <w:t xml:space="preserve"> computer or on a dedicated machine. The illustration below depicts a high-level overview of the envisioned installation. </w:t>
      </w:r>
    </w:p>
    <w:p w14:paraId="7D2FC200" w14:textId="77777777" w:rsidR="007711AC" w:rsidRPr="00DD69E8" w:rsidRDefault="00BA0045" w:rsidP="009D7FA1">
      <w:pPr>
        <w:jc w:val="center"/>
      </w:pPr>
      <w:r w:rsidRPr="00DD69E8">
        <w:rPr>
          <w:noProof/>
        </w:rPr>
        <w:drawing>
          <wp:inline distT="0" distB="0" distL="0" distR="0" wp14:anchorId="2C6215BF" wp14:editId="49E91BB9">
            <wp:extent cx="5000625" cy="2734398"/>
            <wp:effectExtent l="0" t="0" r="0" b="8890"/>
            <wp:docPr id="16" name="Picture 16" descr="High level overview showing a default configuration of the AIP scanner cluster deployment and connected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igh level overview showing a default configuration of the AIP scanner cluster deployment and connected data sources"/>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09782" cy="2739405"/>
                    </a:xfrm>
                    <a:prstGeom prst="rect">
                      <a:avLst/>
                    </a:prstGeom>
                  </pic:spPr>
                </pic:pic>
              </a:graphicData>
            </a:graphic>
          </wp:inline>
        </w:drawing>
      </w:r>
    </w:p>
    <w:p w14:paraId="2C327A6E" w14:textId="02216888" w:rsidR="003951DC" w:rsidRPr="00DD69E8" w:rsidRDefault="003951DC" w:rsidP="004B6C13">
      <w:pPr>
        <w:pBdr>
          <w:left w:val="single" w:sz="12" w:space="4" w:color="auto"/>
        </w:pBdr>
        <w:ind w:left="851"/>
        <w:rPr>
          <w:i/>
          <w:iCs/>
        </w:rPr>
      </w:pPr>
      <w:r w:rsidRPr="00DD69E8">
        <w:rPr>
          <w:b/>
          <w:noProof/>
        </w:rPr>
        <w:drawing>
          <wp:inline distT="0" distB="0" distL="0" distR="0" wp14:anchorId="0ED97229" wp14:editId="46FD3C3A">
            <wp:extent cx="190800" cy="190800"/>
            <wp:effectExtent l="0" t="0" r="0" b="0"/>
            <wp:docPr id="19" name="Graphic 19"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Depending on the data volume in the customer’s environment, multiple instances of the </w:t>
      </w:r>
      <w:r w:rsidR="00D3308A">
        <w:rPr>
          <w:i/>
          <w:iCs/>
        </w:rPr>
        <w:t>Purview Information Protection scanner</w:t>
      </w:r>
      <w:r w:rsidR="002C4EAA" w:rsidRPr="00DD69E8">
        <w:rPr>
          <w:i/>
          <w:iCs/>
        </w:rPr>
        <w:t xml:space="preserve"> and a separate, high-performance SQL Database server</w:t>
      </w:r>
      <w:r w:rsidRPr="00DD69E8">
        <w:rPr>
          <w:i/>
          <w:iCs/>
        </w:rPr>
        <w:t xml:space="preserve"> </w:t>
      </w:r>
      <w:r w:rsidR="0066272A" w:rsidRPr="00DD69E8">
        <w:rPr>
          <w:i/>
          <w:iCs/>
        </w:rPr>
        <w:t xml:space="preserve">may </w:t>
      </w:r>
      <w:r w:rsidRPr="00DD69E8">
        <w:rPr>
          <w:i/>
          <w:iCs/>
        </w:rPr>
        <w:t xml:space="preserve">be required. Refer to </w:t>
      </w:r>
      <w:hyperlink r:id="rId22" w:anchor="optimize-scanner-performance" w:history="1">
        <w:r w:rsidR="00B305D3" w:rsidRPr="00DD69E8">
          <w:rPr>
            <w:rStyle w:val="Hyperlink"/>
          </w:rPr>
          <w:t>Optimize scanner performance</w:t>
        </w:r>
      </w:hyperlink>
      <w:r w:rsidRPr="00DD69E8">
        <w:rPr>
          <w:i/>
          <w:iCs/>
        </w:rPr>
        <w:t xml:space="preserve"> for more details.</w:t>
      </w:r>
    </w:p>
    <w:p w14:paraId="278F8E53" w14:textId="77777777" w:rsidR="00CB4811" w:rsidRPr="00DD69E8" w:rsidRDefault="00CB4811" w:rsidP="00CB4811">
      <w:pPr>
        <w:pStyle w:val="BeforeAndAfterNote"/>
      </w:pPr>
    </w:p>
    <w:p w14:paraId="4953E11D" w14:textId="4B30D2AB" w:rsidR="003951DC" w:rsidRPr="00DD69E8" w:rsidRDefault="00D3308A" w:rsidP="003951DC">
      <w:pPr>
        <w:keepNext/>
      </w:pPr>
      <w:r>
        <w:lastRenderedPageBreak/>
        <w:t>Purview Information Protection scanner</w:t>
      </w:r>
      <w:r w:rsidR="003951DC" w:rsidRPr="00DD69E8">
        <w:t xml:space="preserve"> supports </w:t>
      </w:r>
      <w:r w:rsidR="00F5350B" w:rsidRPr="00DD69E8">
        <w:t xml:space="preserve">running in </w:t>
      </w:r>
      <w:r w:rsidR="009438E1" w:rsidRPr="00DD69E8">
        <w:t>multiple</w:t>
      </w:r>
      <w:r w:rsidR="003951DC" w:rsidRPr="00DD69E8">
        <w:t xml:space="preserve"> operating modes:</w:t>
      </w:r>
    </w:p>
    <w:p w14:paraId="31F00302" w14:textId="2181561E" w:rsidR="003951DC" w:rsidRPr="00DD69E8" w:rsidRDefault="003951DC" w:rsidP="00E11D04">
      <w:pPr>
        <w:numPr>
          <w:ilvl w:val="0"/>
          <w:numId w:val="4"/>
        </w:numPr>
      </w:pPr>
      <w:r w:rsidRPr="00DD69E8">
        <w:rPr>
          <w:b/>
          <w:bCs/>
        </w:rPr>
        <w:t>Discover</w:t>
      </w:r>
      <w:r w:rsidR="00D51DA8" w:rsidRPr="00DD69E8">
        <w:rPr>
          <w:b/>
          <w:bCs/>
        </w:rPr>
        <w:t xml:space="preserve"> only</w:t>
      </w:r>
      <w:r w:rsidRPr="00DD69E8">
        <w:rPr>
          <w:b/>
          <w:bCs/>
        </w:rPr>
        <w:t xml:space="preserve"> mode</w:t>
      </w:r>
      <w:r w:rsidR="00521A16" w:rsidRPr="00DD69E8">
        <w:t>. Th</w:t>
      </w:r>
      <w:r w:rsidRPr="00DD69E8">
        <w:t xml:space="preserve">e </w:t>
      </w:r>
      <w:r w:rsidR="00D3308A">
        <w:t>Purview Information Protection scanner</w:t>
      </w:r>
      <w:r w:rsidRPr="00DD69E8">
        <w:t xml:space="preserve"> scans the data sources and identifies files that contain </w:t>
      </w:r>
      <w:r w:rsidR="00514952" w:rsidRPr="00DD69E8">
        <w:t>(</w:t>
      </w:r>
      <w:r w:rsidRPr="00DD69E8">
        <w:t>the predefined</w:t>
      </w:r>
      <w:r w:rsidR="00514952" w:rsidRPr="00DD69E8">
        <w:t>)</w:t>
      </w:r>
      <w:r w:rsidRPr="00DD69E8">
        <w:t xml:space="preserve"> </w:t>
      </w:r>
      <w:r w:rsidR="00D3308A">
        <w:t>Sensitive Info Types</w:t>
      </w:r>
      <w:r w:rsidRPr="00DD69E8">
        <w:t>.</w:t>
      </w:r>
    </w:p>
    <w:p w14:paraId="5FB025A9" w14:textId="07C51597" w:rsidR="003951DC" w:rsidRPr="00DD69E8" w:rsidRDefault="003951DC" w:rsidP="00E11D04">
      <w:pPr>
        <w:numPr>
          <w:ilvl w:val="0"/>
          <w:numId w:val="4"/>
        </w:numPr>
      </w:pPr>
      <w:r w:rsidRPr="00DD69E8">
        <w:rPr>
          <w:b/>
          <w:bCs/>
        </w:rPr>
        <w:t>Enforce mode</w:t>
      </w:r>
      <w:r w:rsidR="00521A16" w:rsidRPr="00DD69E8">
        <w:rPr>
          <w:b/>
          <w:bCs/>
        </w:rPr>
        <w:t xml:space="preserve">. </w:t>
      </w:r>
      <w:r w:rsidR="00521A16" w:rsidRPr="00DD69E8">
        <w:t>T</w:t>
      </w:r>
      <w:r w:rsidRPr="00DD69E8">
        <w:t xml:space="preserve">he </w:t>
      </w:r>
      <w:r w:rsidR="00D3308A">
        <w:t>Purview Information Protection scanner</w:t>
      </w:r>
      <w:r w:rsidRPr="00DD69E8">
        <w:t xml:space="preserve"> scans the data sources and files that contain the predefined </w:t>
      </w:r>
      <w:r w:rsidR="00D3308A">
        <w:t>Sensitive Info Types</w:t>
      </w:r>
      <w:r w:rsidRPr="00DD69E8">
        <w:t xml:space="preserve"> will automatically be labelled. The applied labels will apply classification, and optionally, apply or remove protection.</w:t>
      </w:r>
    </w:p>
    <w:p w14:paraId="03A1BE9B" w14:textId="7C409D0E" w:rsidR="003951DC" w:rsidRPr="00DD69E8" w:rsidRDefault="003951DC" w:rsidP="00BD24AA">
      <w:pPr>
        <w:keepLines/>
        <w:pBdr>
          <w:left w:val="single" w:sz="12" w:space="4" w:color="auto"/>
        </w:pBdr>
        <w:ind w:left="851"/>
        <w:rPr>
          <w:b/>
          <w:bCs/>
          <w:i/>
          <w:iCs/>
        </w:rPr>
      </w:pPr>
      <w:r w:rsidRPr="00DD69E8">
        <w:rPr>
          <w:b/>
          <w:noProof/>
        </w:rPr>
        <w:drawing>
          <wp:inline distT="0" distB="0" distL="0" distR="0" wp14:anchorId="7BFC52C9" wp14:editId="1A00E16F">
            <wp:extent cx="190800" cy="190800"/>
            <wp:effectExtent l="0" t="0" r="0" b="0"/>
            <wp:docPr id="17" name="Graphic 1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 xml:space="preserve">The </w:t>
      </w:r>
      <w:r w:rsidR="00D3308A">
        <w:rPr>
          <w:i/>
          <w:iCs/>
        </w:rPr>
        <w:t>Purview Information Protection scanner</w:t>
      </w:r>
      <w:r w:rsidRPr="00DD69E8">
        <w:rPr>
          <w:i/>
          <w:iCs/>
        </w:rPr>
        <w:t xml:space="preserve"> will be configured to run in </w:t>
      </w:r>
      <w:r w:rsidRPr="00DD69E8">
        <w:rPr>
          <w:b/>
          <w:bCs/>
          <w:i/>
          <w:iCs/>
        </w:rPr>
        <w:t>Discover</w:t>
      </w:r>
      <w:r w:rsidR="006F166D" w:rsidRPr="00DD69E8">
        <w:rPr>
          <w:b/>
          <w:bCs/>
          <w:i/>
          <w:iCs/>
        </w:rPr>
        <w:t xml:space="preserve"> only</w:t>
      </w:r>
      <w:r w:rsidRPr="00DD69E8">
        <w:rPr>
          <w:b/>
          <w:bCs/>
          <w:i/>
          <w:iCs/>
        </w:rPr>
        <w:t xml:space="preserve"> mode</w:t>
      </w:r>
      <w:r w:rsidRPr="00DD69E8">
        <w:rPr>
          <w:i/>
          <w:iCs/>
        </w:rPr>
        <w:t xml:space="preserve"> and </w:t>
      </w:r>
      <w:r w:rsidRPr="00DD69E8">
        <w:rPr>
          <w:i/>
          <w:iCs/>
          <w:u w:val="single"/>
        </w:rPr>
        <w:t>will not apply labels or in any way modify, move, or delete existing data</w:t>
      </w:r>
      <w:r w:rsidRPr="00DD69E8">
        <w:rPr>
          <w:i/>
          <w:iCs/>
        </w:rPr>
        <w:t xml:space="preserve">. </w:t>
      </w:r>
      <w:r w:rsidRPr="00DD69E8">
        <w:rPr>
          <w:b/>
          <w:bCs/>
          <w:i/>
          <w:iCs/>
        </w:rPr>
        <w:t>All data will remain unchanged.</w:t>
      </w:r>
    </w:p>
    <w:p w14:paraId="6F19FD99" w14:textId="77777777" w:rsidR="006A2A4D" w:rsidRPr="00DD69E8" w:rsidRDefault="003951DC" w:rsidP="00965E4D">
      <w:pPr>
        <w:keepLines/>
      </w:pPr>
      <w:r w:rsidRPr="00DD69E8">
        <w:t>The instructions provided in the following paragraphs assume a relatively simple single-</w:t>
      </w:r>
      <w:r w:rsidR="00787DAD" w:rsidRPr="00DD69E8">
        <w:t>s</w:t>
      </w:r>
      <w:r w:rsidR="00FE2ADE" w:rsidRPr="00DD69E8">
        <w:t>canner</w:t>
      </w:r>
      <w:r w:rsidRPr="00DD69E8">
        <w:t xml:space="preserve">, single-region deployment. In larger production environments with multiple regions, it is recommended that policies are created per-region with an associated </w:t>
      </w:r>
      <w:r w:rsidR="00787DAD" w:rsidRPr="00DD69E8">
        <w:t>s</w:t>
      </w:r>
      <w:r w:rsidR="00FE2ADE" w:rsidRPr="00DD69E8">
        <w:t>canner</w:t>
      </w:r>
      <w:r w:rsidRPr="00DD69E8">
        <w:t xml:space="preserve"> deployed close to each region’s resources that need to be scanned. As an example, an organization may be well served by a </w:t>
      </w:r>
      <w:r w:rsidR="00676052" w:rsidRPr="00DD69E8">
        <w:t>s</w:t>
      </w:r>
      <w:r w:rsidR="00FE2ADE" w:rsidRPr="00DD69E8">
        <w:t>canner</w:t>
      </w:r>
      <w:r w:rsidRPr="00DD69E8">
        <w:t xml:space="preserve"> in Europe and another in the Americas, or if a large number of resources are located in one region, by deploying multiple </w:t>
      </w:r>
      <w:r w:rsidR="00676052" w:rsidRPr="00DD69E8">
        <w:t>s</w:t>
      </w:r>
      <w:r w:rsidR="00FE2ADE" w:rsidRPr="00DD69E8">
        <w:t>canner</w:t>
      </w:r>
      <w:r w:rsidRPr="00DD69E8">
        <w:t xml:space="preserve">s in that region and then dividing the resources to be scanned between the individual </w:t>
      </w:r>
      <w:r w:rsidR="00676052" w:rsidRPr="00DD69E8">
        <w:t>s</w:t>
      </w:r>
      <w:r w:rsidR="00FE2ADE" w:rsidRPr="00DD69E8">
        <w:t>canner</w:t>
      </w:r>
      <w:r w:rsidRPr="00DD69E8">
        <w:t xml:space="preserve"> deployments. </w:t>
      </w:r>
    </w:p>
    <w:p w14:paraId="5322C6C0" w14:textId="10C93B42" w:rsidR="003951DC" w:rsidRPr="00DD69E8" w:rsidRDefault="003951DC" w:rsidP="004B6C13">
      <w:pPr>
        <w:pBdr>
          <w:left w:val="single" w:sz="12" w:space="4" w:color="auto"/>
        </w:pBdr>
        <w:ind w:left="851"/>
        <w:rPr>
          <w:i/>
          <w:iCs/>
        </w:rPr>
      </w:pPr>
      <w:r w:rsidRPr="00DD69E8">
        <w:rPr>
          <w:b/>
          <w:noProof/>
        </w:rPr>
        <w:drawing>
          <wp:inline distT="0" distB="0" distL="0" distR="0" wp14:anchorId="2ED50EE8" wp14:editId="3EA99ADF">
            <wp:extent cx="190800" cy="190800"/>
            <wp:effectExtent l="0" t="0" r="0" b="0"/>
            <wp:docPr id="38" name="Graphic 3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The deployment of multiple </w:t>
      </w:r>
      <w:r w:rsidR="00D3308A">
        <w:rPr>
          <w:i/>
          <w:iCs/>
        </w:rPr>
        <w:t>Purview Information Protection scanner</w:t>
      </w:r>
      <w:r w:rsidRPr="00DD69E8">
        <w:rPr>
          <w:i/>
          <w:iCs/>
        </w:rPr>
        <w:t xml:space="preserve"> instances is considered out of scope for this engagement.</w:t>
      </w:r>
    </w:p>
    <w:p w14:paraId="782F8A70" w14:textId="77777777" w:rsidR="00AF7FC2" w:rsidRPr="00DD69E8" w:rsidRDefault="00AF7FC2" w:rsidP="00383A40">
      <w:pPr>
        <w:pStyle w:val="BeforeAndAfterNote"/>
      </w:pPr>
    </w:p>
    <w:p w14:paraId="52DEF0F5" w14:textId="1333E052" w:rsidR="001619F5" w:rsidRPr="00DD69E8" w:rsidRDefault="001619F5" w:rsidP="003951DC">
      <w:r w:rsidRPr="00DD69E8">
        <w:t xml:space="preserve">An operational </w:t>
      </w:r>
      <w:r w:rsidR="00D3308A">
        <w:t>Purview Information Protection scanner</w:t>
      </w:r>
      <w:r w:rsidR="00507AC4" w:rsidRPr="00DD69E8">
        <w:t xml:space="preserve"> will generate a log file in CSV format after every scan</w:t>
      </w:r>
      <w:r w:rsidR="00E040C5" w:rsidRPr="00DD69E8">
        <w:t>. This log file wi</w:t>
      </w:r>
      <w:r w:rsidR="00465F3B" w:rsidRPr="00DD69E8">
        <w:t>ll be saved to a local direct</w:t>
      </w:r>
      <w:r w:rsidR="00F16AF7" w:rsidRPr="00DD69E8">
        <w:t>ory on the scanner server</w:t>
      </w:r>
      <w:r w:rsidR="004A2D58" w:rsidRPr="00DD69E8">
        <w:t xml:space="preserve"> and contains information </w:t>
      </w:r>
      <w:r w:rsidR="00B42C25" w:rsidRPr="00DD69E8">
        <w:t xml:space="preserve">about the data </w:t>
      </w:r>
      <w:r w:rsidR="00B54CC6" w:rsidRPr="00DD69E8">
        <w:t xml:space="preserve">that was </w:t>
      </w:r>
      <w:r w:rsidR="00B42C25" w:rsidRPr="00DD69E8">
        <w:t>scan</w:t>
      </w:r>
      <w:r w:rsidR="00B54CC6" w:rsidRPr="00DD69E8">
        <w:t>ned</w:t>
      </w:r>
      <w:r w:rsidR="00B42C25" w:rsidRPr="00DD69E8">
        <w:t xml:space="preserve"> and </w:t>
      </w:r>
      <w:r w:rsidR="00E34CD9" w:rsidRPr="00DD69E8">
        <w:t xml:space="preserve">sensitive information </w:t>
      </w:r>
      <w:r w:rsidR="005A7301" w:rsidRPr="00DD69E8">
        <w:t xml:space="preserve">that was </w:t>
      </w:r>
      <w:r w:rsidR="00E34CD9" w:rsidRPr="00DD69E8">
        <w:t>detected.</w:t>
      </w:r>
    </w:p>
    <w:p w14:paraId="4DCED406" w14:textId="7763CF29" w:rsidR="00E34CD9" w:rsidRPr="00DD69E8" w:rsidRDefault="0029755B" w:rsidP="003951DC">
      <w:r w:rsidRPr="00DD69E8">
        <w:t xml:space="preserve">The logfile data can be accessed directly from the </w:t>
      </w:r>
      <w:r w:rsidR="005A7301" w:rsidRPr="00DD69E8">
        <w:t xml:space="preserve">local </w:t>
      </w:r>
      <w:r w:rsidRPr="00DD69E8">
        <w:t>scanner serv</w:t>
      </w:r>
      <w:r w:rsidR="005A7301" w:rsidRPr="00DD69E8">
        <w:t>er</w:t>
      </w:r>
      <w:r w:rsidRPr="00DD69E8">
        <w:t xml:space="preserve"> or </w:t>
      </w:r>
      <w:r w:rsidR="00A03FC5" w:rsidRPr="00DD69E8">
        <w:t xml:space="preserve">through the </w:t>
      </w:r>
      <w:r w:rsidR="00D3308A">
        <w:t>Microsoft Purview compliance portal</w:t>
      </w:r>
      <w:r w:rsidR="00A03FC5" w:rsidRPr="00DD69E8">
        <w:t xml:space="preserve"> </w:t>
      </w:r>
      <w:r w:rsidR="00104048" w:rsidRPr="00DD69E8">
        <w:t xml:space="preserve">audit logs or the </w:t>
      </w:r>
      <w:r w:rsidR="00D3308A">
        <w:t>Activity Explorer</w:t>
      </w:r>
      <w:r w:rsidR="00104048" w:rsidRPr="00DD69E8">
        <w:t>.</w:t>
      </w:r>
    </w:p>
    <w:p w14:paraId="12A8CF09" w14:textId="77777777" w:rsidR="00240C44" w:rsidRPr="00DD69E8" w:rsidRDefault="00D400FE" w:rsidP="00FD051B">
      <w:pPr>
        <w:jc w:val="center"/>
      </w:pPr>
      <w:r w:rsidRPr="00DD69E8">
        <w:rPr>
          <w:noProof/>
        </w:rPr>
        <w:drawing>
          <wp:inline distT="0" distB="0" distL="0" distR="0" wp14:anchorId="0BA72685" wp14:editId="267D7710">
            <wp:extent cx="5939790" cy="2842090"/>
            <wp:effectExtent l="0" t="0" r="3810" b="0"/>
            <wp:docPr id="1579560617" name="Picture 58" descr="image depicting how the log files from the scanner and the activity explorer in the purview compliance center are used together to generate results for the modu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60617" name="Picture 58" descr="image depicting how the log files from the scanner and the activity explorer in the purview compliance center are used together to generate results for the module&#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2842090"/>
                    </a:xfrm>
                    <a:prstGeom prst="rect">
                      <a:avLst/>
                    </a:prstGeom>
                    <a:noFill/>
                  </pic:spPr>
                </pic:pic>
              </a:graphicData>
            </a:graphic>
          </wp:inline>
        </w:drawing>
      </w:r>
      <w:r w:rsidR="001363A5" w:rsidRPr="00DD69E8">
        <w:br w:type="page"/>
      </w:r>
    </w:p>
    <w:p w14:paraId="711B527A" w14:textId="77777777" w:rsidR="003951DC" w:rsidRPr="00DD69E8" w:rsidRDefault="003951DC" w:rsidP="003951DC">
      <w:pPr>
        <w:pStyle w:val="Heading5"/>
      </w:pPr>
      <w:r w:rsidRPr="00DD69E8">
        <w:lastRenderedPageBreak/>
        <w:t>Background reading</w:t>
      </w:r>
    </w:p>
    <w:p w14:paraId="4037F3BA" w14:textId="77777777" w:rsidR="003951DC" w:rsidRPr="00DD69E8" w:rsidRDefault="003951DC" w:rsidP="003951DC">
      <w:pPr>
        <w:keepNext/>
      </w:pPr>
      <w:r w:rsidRPr="00DD69E8">
        <w:t>For more information refer to:</w:t>
      </w:r>
    </w:p>
    <w:p w14:paraId="3D8E0581" w14:textId="77777777" w:rsidR="003951DC" w:rsidRPr="00DD69E8" w:rsidRDefault="00CE3FA2" w:rsidP="00197F12">
      <w:pPr>
        <w:pStyle w:val="ListParagraph"/>
        <w:numPr>
          <w:ilvl w:val="0"/>
          <w:numId w:val="35"/>
        </w:numPr>
        <w:rPr>
          <w:rStyle w:val="Hyperlink"/>
        </w:rPr>
      </w:pPr>
      <w:hyperlink r:id="rId26" w:anchor="install-the-scanner" w:history="1">
        <w:r w:rsidRPr="00DD69E8">
          <w:rPr>
            <w:rStyle w:val="Hyperlink"/>
          </w:rPr>
          <w:t>Learn about the information protection scanner</w:t>
        </w:r>
      </w:hyperlink>
      <w:r w:rsidR="00264417" w:rsidRPr="00DD69E8">
        <w:rPr>
          <w:rStyle w:val="Hyperlink"/>
        </w:rPr>
        <w:t xml:space="preserve"> </w:t>
      </w:r>
    </w:p>
    <w:p w14:paraId="0C760507" w14:textId="77777777" w:rsidR="00621EFD" w:rsidRPr="00DD69E8" w:rsidRDefault="00621EFD" w:rsidP="00197F12">
      <w:pPr>
        <w:pStyle w:val="ListParagraph"/>
        <w:numPr>
          <w:ilvl w:val="0"/>
          <w:numId w:val="35"/>
        </w:numPr>
        <w:rPr>
          <w:rStyle w:val="Hyperlink"/>
        </w:rPr>
      </w:pPr>
      <w:hyperlink r:id="rId27" w:history="1">
        <w:r w:rsidRPr="00DD69E8">
          <w:rPr>
            <w:rStyle w:val="Hyperlink"/>
          </w:rPr>
          <w:t>Get started with activity explorer</w:t>
        </w:r>
      </w:hyperlink>
    </w:p>
    <w:p w14:paraId="26AB84E2" w14:textId="77777777" w:rsidR="005D5210" w:rsidRPr="00DD69E8" w:rsidRDefault="00033585" w:rsidP="00197F12">
      <w:pPr>
        <w:pStyle w:val="ListParagraph"/>
        <w:numPr>
          <w:ilvl w:val="0"/>
          <w:numId w:val="35"/>
        </w:numPr>
        <w:rPr>
          <w:rStyle w:val="Hyperlink"/>
        </w:rPr>
      </w:pPr>
      <w:hyperlink r:id="rId28" w:history="1">
        <w:r w:rsidRPr="00DD69E8">
          <w:rPr>
            <w:rStyle w:val="Hyperlink"/>
          </w:rPr>
          <w:t>Search the audit log</w:t>
        </w:r>
      </w:hyperlink>
    </w:p>
    <w:p w14:paraId="1D159371" w14:textId="77777777" w:rsidR="00FC350E" w:rsidRPr="00DD69E8" w:rsidRDefault="00FC350E" w:rsidP="00197F12">
      <w:pPr>
        <w:pStyle w:val="ListParagraph"/>
        <w:numPr>
          <w:ilvl w:val="0"/>
          <w:numId w:val="35"/>
        </w:numPr>
        <w:rPr>
          <w:rStyle w:val="Hyperlink"/>
        </w:rPr>
      </w:pPr>
      <w:hyperlink r:id="rId29" w:history="1">
        <w:r w:rsidRPr="00DD69E8">
          <w:rPr>
            <w:rStyle w:val="Hyperlink"/>
          </w:rPr>
          <w:t>Labeling activities that are available in Activity explorer</w:t>
        </w:r>
      </w:hyperlink>
    </w:p>
    <w:p w14:paraId="5FC61883" w14:textId="77777777" w:rsidR="005C53D6" w:rsidRPr="00DD69E8" w:rsidRDefault="005C53D6" w:rsidP="005C53D6">
      <w:pPr>
        <w:pStyle w:val="Heading5"/>
      </w:pPr>
      <w:r w:rsidRPr="00DD69E8">
        <w:t>Pre-requisites</w:t>
      </w:r>
    </w:p>
    <w:p w14:paraId="4DA737D9" w14:textId="658BF48A" w:rsidR="005C53D6" w:rsidRPr="00DD69E8" w:rsidRDefault="005C53D6" w:rsidP="005C53D6">
      <w:r w:rsidRPr="00DD69E8">
        <w:t xml:space="preserve">Prior to starting the activities in this step, the following mandatory </w:t>
      </w:r>
      <w:r w:rsidR="00D3308A" w:rsidRPr="00D3308A">
        <w:rPr>
          <w:i/>
        </w:rPr>
        <w:t>Data Security Check</w:t>
      </w:r>
      <w:r w:rsidRPr="00DD69E8">
        <w:t xml:space="preserve"> activities as described in </w:t>
      </w:r>
      <w:r w:rsidRPr="00DD69E8">
        <w:rPr>
          <w:i/>
          <w:iCs/>
        </w:rPr>
        <w:t>&lt;</w:t>
      </w:r>
      <w:r w:rsidR="00D3308A">
        <w:rPr>
          <w:i/>
          <w:iCs/>
        </w:rPr>
        <w:t>00-Master Delivery Guide</w:t>
      </w:r>
      <w:r w:rsidRPr="00DD69E8">
        <w:rPr>
          <w:i/>
          <w:iCs/>
        </w:rPr>
        <w:t>&gt;</w:t>
      </w:r>
      <w:r w:rsidRPr="00DD69E8">
        <w:t xml:space="preserve"> should be completed:</w:t>
      </w:r>
    </w:p>
    <w:p w14:paraId="23166D01" w14:textId="0D873D91" w:rsidR="005C53D6" w:rsidRPr="00DD69E8" w:rsidRDefault="00D3308A">
      <w:pPr>
        <w:pStyle w:val="ListParagraph"/>
        <w:numPr>
          <w:ilvl w:val="0"/>
          <w:numId w:val="16"/>
        </w:numPr>
      </w:pPr>
      <w:r>
        <w:t>Step 1 - Kick-off meeting</w:t>
      </w:r>
    </w:p>
    <w:p w14:paraId="2E608BCB" w14:textId="0FB2C73A" w:rsidR="005C53D6" w:rsidRPr="00DD69E8" w:rsidRDefault="00D3308A">
      <w:pPr>
        <w:pStyle w:val="ListParagraph"/>
        <w:numPr>
          <w:ilvl w:val="0"/>
          <w:numId w:val="16"/>
        </w:numPr>
      </w:pPr>
      <w:r>
        <w:t>Step 2 - Acquire and assign licenses</w:t>
      </w:r>
    </w:p>
    <w:p w14:paraId="48DFA8B6" w14:textId="6A4465CB" w:rsidR="005C53D6" w:rsidRPr="00DD69E8" w:rsidRDefault="00D3308A">
      <w:pPr>
        <w:pStyle w:val="ListParagraph"/>
        <w:numPr>
          <w:ilvl w:val="0"/>
          <w:numId w:val="16"/>
        </w:numPr>
      </w:pPr>
      <w:r>
        <w:t>Step 3 - Setup and configuration</w:t>
      </w:r>
    </w:p>
    <w:p w14:paraId="47583046" w14:textId="77777777" w:rsidR="005C53D6" w:rsidRPr="00DD69E8" w:rsidRDefault="005C53D6" w:rsidP="005C53D6">
      <w:pPr>
        <w:pStyle w:val="ListParagraph"/>
      </w:pPr>
    </w:p>
    <w:p w14:paraId="1D40C553" w14:textId="092EAC99" w:rsidR="005C53D6" w:rsidRPr="00DD69E8" w:rsidRDefault="005C53D6" w:rsidP="003E15A6">
      <w:pPr>
        <w:pStyle w:val="ListParagraph"/>
        <w:keepLines/>
        <w:pBdr>
          <w:left w:val="single" w:sz="12" w:space="4" w:color="auto"/>
        </w:pBdr>
        <w:ind w:left="850" w:firstLine="0"/>
        <w:rPr>
          <w:i/>
          <w:iCs/>
        </w:rPr>
      </w:pPr>
      <w:r w:rsidRPr="00DD69E8">
        <w:rPr>
          <w:b/>
          <w:noProof/>
        </w:rPr>
        <w:drawing>
          <wp:inline distT="0" distB="0" distL="0" distR="0" wp14:anchorId="364D63E0" wp14:editId="51FD51A7">
            <wp:extent cx="190800" cy="190800"/>
            <wp:effectExtent l="0" t="0" r="0" b="0"/>
            <wp:docPr id="12" name="Graphic 1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i/>
          <w:iCs/>
        </w:rPr>
        <w:t xml:space="preserve"> </w:t>
      </w:r>
      <w:r w:rsidRPr="00DD69E8">
        <w:rPr>
          <w:i/>
          <w:iCs/>
        </w:rPr>
        <w:br/>
      </w:r>
      <w:r w:rsidR="00D3308A">
        <w:rPr>
          <w:i/>
          <w:iCs/>
        </w:rPr>
        <w:t>Purview Information Protection scanner</w:t>
      </w:r>
      <w:r w:rsidR="006F2F3C" w:rsidRPr="00DD69E8">
        <w:rPr>
          <w:i/>
          <w:iCs/>
        </w:rPr>
        <w:t xml:space="preserve"> rel</w:t>
      </w:r>
      <w:r w:rsidR="004B3A93" w:rsidRPr="00DD69E8">
        <w:rPr>
          <w:i/>
          <w:iCs/>
        </w:rPr>
        <w:t>ies</w:t>
      </w:r>
      <w:r w:rsidR="006F2F3C" w:rsidRPr="00DD69E8">
        <w:rPr>
          <w:i/>
          <w:iCs/>
        </w:rPr>
        <w:t xml:space="preserve"> on </w:t>
      </w:r>
      <w:r w:rsidR="00D3308A">
        <w:rPr>
          <w:i/>
          <w:iCs/>
        </w:rPr>
        <w:t>Sensitive Info Types</w:t>
      </w:r>
      <w:r w:rsidR="006F2F3C" w:rsidRPr="00DD69E8">
        <w:rPr>
          <w:i/>
          <w:iCs/>
        </w:rPr>
        <w:t xml:space="preserve"> to identify </w:t>
      </w:r>
      <w:r w:rsidR="00D3308A">
        <w:rPr>
          <w:i/>
          <w:iCs/>
        </w:rPr>
        <w:t>privacy and regulatory risks</w:t>
      </w:r>
      <w:r w:rsidR="006F2F3C" w:rsidRPr="00DD69E8">
        <w:rPr>
          <w:i/>
          <w:iCs/>
        </w:rPr>
        <w:t xml:space="preserve">. Before starting this activity, the instructions outlined in </w:t>
      </w:r>
      <w:r w:rsidR="00D3308A">
        <w:rPr>
          <w:i/>
          <w:iCs/>
        </w:rPr>
        <w:t>Step 3 - Setup and configuration</w:t>
      </w:r>
      <w:r w:rsidR="006F2F3C" w:rsidRPr="00DD69E8">
        <w:rPr>
          <w:i/>
          <w:iCs/>
        </w:rPr>
        <w:t xml:space="preserve"> in the </w:t>
      </w:r>
      <w:r w:rsidR="00D3308A">
        <w:rPr>
          <w:i/>
          <w:iCs/>
        </w:rPr>
        <w:t>00-Master Delivery Guide</w:t>
      </w:r>
      <w:r w:rsidR="006F2F3C" w:rsidRPr="00DD69E8">
        <w:rPr>
          <w:i/>
          <w:iCs/>
        </w:rPr>
        <w:t xml:space="preserve"> should be completed successfully. (</w:t>
      </w:r>
      <w:r w:rsidR="0059746E" w:rsidRPr="00DD69E8">
        <w:rPr>
          <w:i/>
          <w:iCs/>
        </w:rPr>
        <w:t>i.e.,</w:t>
      </w:r>
      <w:r w:rsidR="006F2F3C" w:rsidRPr="00DD69E8">
        <w:rPr>
          <w:i/>
          <w:iCs/>
        </w:rPr>
        <w:t xml:space="preserve"> all customer specific sensitive information types configured and available).</w:t>
      </w:r>
    </w:p>
    <w:p w14:paraId="58DEB719" w14:textId="77777777" w:rsidR="005C53D6" w:rsidRPr="00DD69E8" w:rsidRDefault="005C53D6" w:rsidP="00101A76">
      <w:pPr>
        <w:pStyle w:val="BeforeAndAfterNote"/>
        <w:rPr>
          <w:rStyle w:val="Hyperlink"/>
        </w:rPr>
      </w:pPr>
    </w:p>
    <w:p w14:paraId="732331E4" w14:textId="3D26358A" w:rsidR="003951DC" w:rsidRPr="00DD69E8" w:rsidRDefault="00D3308A" w:rsidP="0063101E">
      <w:pPr>
        <w:pStyle w:val="Heading3"/>
      </w:pPr>
      <w:bookmarkStart w:id="50" w:name="_Toc34744597"/>
      <w:bookmarkStart w:id="51" w:name="_Ref35008592"/>
      <w:bookmarkStart w:id="52" w:name="_Toc56517529"/>
      <w:bookmarkStart w:id="53" w:name="_Toc215842933"/>
      <w:r>
        <w:t>Purview Information Protection scanner</w:t>
      </w:r>
      <w:r w:rsidR="003951DC" w:rsidRPr="00DD69E8">
        <w:t xml:space="preserve"> </w:t>
      </w:r>
      <w:bookmarkEnd w:id="50"/>
      <w:bookmarkEnd w:id="51"/>
      <w:bookmarkEnd w:id="52"/>
      <w:r w:rsidR="00346A61" w:rsidRPr="00DD69E8">
        <w:t>pre-requisites</w:t>
      </w:r>
      <w:bookmarkEnd w:id="53"/>
    </w:p>
    <w:p w14:paraId="283DE2AD" w14:textId="77777777" w:rsidR="003951DC" w:rsidRPr="00DD69E8" w:rsidRDefault="003951DC" w:rsidP="003951DC">
      <w:pPr>
        <w:pStyle w:val="Heading5"/>
      </w:pPr>
      <w:r w:rsidRPr="00DD69E8">
        <w:t>Guidance</w:t>
      </w:r>
    </w:p>
    <w:p w14:paraId="692DE195" w14:textId="322C19E8" w:rsidR="003951DC" w:rsidRPr="00DD69E8" w:rsidRDefault="003951DC" w:rsidP="003951DC">
      <w:r w:rsidRPr="00DD69E8">
        <w:t xml:space="preserve">In order to successfully deploy </w:t>
      </w:r>
      <w:r w:rsidR="00D3308A">
        <w:t>Purview Information Protection scanner</w:t>
      </w:r>
      <w:r w:rsidRPr="00DD69E8">
        <w:t xml:space="preserve">, several pre-requisites must be in place prior to </w:t>
      </w:r>
      <w:r w:rsidR="0042220B" w:rsidRPr="00DD69E8">
        <w:t xml:space="preserve">starting </w:t>
      </w:r>
      <w:r w:rsidRPr="00DD69E8">
        <w:t>the deployment:</w:t>
      </w:r>
    </w:p>
    <w:p w14:paraId="2034100F" w14:textId="77777777" w:rsidR="003951DC" w:rsidRPr="00DD69E8" w:rsidRDefault="003951DC" w:rsidP="00197F12">
      <w:pPr>
        <w:pStyle w:val="ListParagraph"/>
        <w:numPr>
          <w:ilvl w:val="0"/>
          <w:numId w:val="34"/>
        </w:numPr>
      </w:pPr>
      <w:r w:rsidRPr="00DD69E8">
        <w:t xml:space="preserve">Windows Server computer that will run the </w:t>
      </w:r>
      <w:r w:rsidR="002A16FF" w:rsidRPr="00DD69E8">
        <w:t>installed and available</w:t>
      </w:r>
      <w:r w:rsidR="009E1DBE" w:rsidRPr="00DD69E8">
        <w:t xml:space="preserve"> scanner service</w:t>
      </w:r>
      <w:r w:rsidRPr="00DD69E8">
        <w:t>.</w:t>
      </w:r>
    </w:p>
    <w:p w14:paraId="0858DDC1" w14:textId="77777777" w:rsidR="003951DC" w:rsidRPr="00DD69E8" w:rsidRDefault="003951DC" w:rsidP="00197F12">
      <w:pPr>
        <w:pStyle w:val="ListParagraph"/>
        <w:numPr>
          <w:ilvl w:val="0"/>
          <w:numId w:val="34"/>
        </w:numPr>
      </w:pPr>
      <w:r w:rsidRPr="00DD69E8">
        <w:t xml:space="preserve">Service account to run the </w:t>
      </w:r>
      <w:r w:rsidR="0067365A" w:rsidRPr="00DD69E8">
        <w:t>s</w:t>
      </w:r>
      <w:r w:rsidR="00FE2ADE" w:rsidRPr="00DD69E8">
        <w:t>canner</w:t>
      </w:r>
      <w:r w:rsidRPr="00DD69E8">
        <w:t xml:space="preserve"> service.</w:t>
      </w:r>
    </w:p>
    <w:p w14:paraId="543FE178" w14:textId="77777777" w:rsidR="003951DC" w:rsidRPr="00DD69E8" w:rsidRDefault="003951DC" w:rsidP="00197F12">
      <w:pPr>
        <w:pStyle w:val="ListParagraph"/>
        <w:numPr>
          <w:ilvl w:val="0"/>
          <w:numId w:val="34"/>
        </w:numPr>
      </w:pPr>
      <w:r w:rsidRPr="00DD69E8">
        <w:t xml:space="preserve">SQL Server to store the </w:t>
      </w:r>
      <w:r w:rsidR="0067365A" w:rsidRPr="00DD69E8">
        <w:t>s</w:t>
      </w:r>
      <w:r w:rsidR="00FE2ADE" w:rsidRPr="00DD69E8">
        <w:t>canner</w:t>
      </w:r>
      <w:r w:rsidRPr="00DD69E8">
        <w:t xml:space="preserve"> </w:t>
      </w:r>
      <w:r w:rsidR="00FE2ADE" w:rsidRPr="00DD69E8">
        <w:t>configuration</w:t>
      </w:r>
      <w:r w:rsidRPr="00DD69E8">
        <w:t>.</w:t>
      </w:r>
    </w:p>
    <w:p w14:paraId="31B9A6D1" w14:textId="277077BA" w:rsidR="003951DC" w:rsidRPr="00DD69E8" w:rsidRDefault="003951DC" w:rsidP="003419ED">
      <w:pPr>
        <w:keepNext/>
        <w:keepLines/>
        <w:pBdr>
          <w:left w:val="single" w:sz="12" w:space="4" w:color="auto"/>
        </w:pBdr>
        <w:ind w:left="851"/>
        <w:rPr>
          <w:i/>
          <w:iCs/>
        </w:rPr>
      </w:pPr>
      <w:r w:rsidRPr="00DD69E8">
        <w:rPr>
          <w:b/>
          <w:noProof/>
        </w:rPr>
        <w:drawing>
          <wp:inline distT="0" distB="0" distL="0" distR="0" wp14:anchorId="7E32663B" wp14:editId="6E88DB38">
            <wp:extent cx="190800" cy="190800"/>
            <wp:effectExtent l="0" t="0" r="0" b="0"/>
            <wp:docPr id="26" name="Graphic 26"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 xml:space="preserve">Before installing </w:t>
      </w:r>
      <w:r w:rsidR="00D3308A">
        <w:rPr>
          <w:i/>
          <w:iCs/>
        </w:rPr>
        <w:t>Purview Information Protection scanner</w:t>
      </w:r>
      <w:r w:rsidRPr="00DD69E8">
        <w:rPr>
          <w:i/>
          <w:iCs/>
        </w:rPr>
        <w:t xml:space="preserve">, carefully read the detailed requirements that can be found at </w:t>
      </w:r>
      <w:hyperlink r:id="rId30" w:history="1">
        <w:r w:rsidR="00EB0CA3" w:rsidRPr="00DD69E8">
          <w:rPr>
            <w:rStyle w:val="Hyperlink"/>
          </w:rPr>
          <w:t>Get started with the information protection scanner</w:t>
        </w:r>
      </w:hyperlink>
      <w:r w:rsidRPr="00DD69E8">
        <w:rPr>
          <w:i/>
          <w:iCs/>
        </w:rPr>
        <w:t>.</w:t>
      </w:r>
    </w:p>
    <w:p w14:paraId="3A415AD2" w14:textId="77777777" w:rsidR="004C7098" w:rsidRPr="00DD69E8" w:rsidRDefault="004C7098" w:rsidP="00383A40">
      <w:pPr>
        <w:pStyle w:val="BeforeAndAfterNote"/>
      </w:pPr>
    </w:p>
    <w:p w14:paraId="7845FB49" w14:textId="77777777" w:rsidR="003951DC" w:rsidRPr="00DD69E8" w:rsidRDefault="003951DC" w:rsidP="003951DC">
      <w:pPr>
        <w:pStyle w:val="Heading5"/>
      </w:pPr>
      <w:r w:rsidRPr="00DD69E8">
        <w:t>Objectives</w:t>
      </w:r>
    </w:p>
    <w:p w14:paraId="2FC606EC" w14:textId="4B8EFCF0" w:rsidR="003951DC" w:rsidRPr="00DD69E8" w:rsidRDefault="003951DC" w:rsidP="00197F12">
      <w:pPr>
        <w:pStyle w:val="ListParagraph"/>
        <w:numPr>
          <w:ilvl w:val="0"/>
          <w:numId w:val="37"/>
        </w:numPr>
      </w:pPr>
      <w:r w:rsidRPr="00DD69E8">
        <w:t xml:space="preserve">Prepare for the installation of </w:t>
      </w:r>
      <w:r w:rsidR="00D3308A">
        <w:t>Purview Information Protection scanner</w:t>
      </w:r>
      <w:r w:rsidRPr="00DD69E8">
        <w:t xml:space="preserve"> and make sure all requirements are in place.</w:t>
      </w:r>
    </w:p>
    <w:p w14:paraId="5B0458AF" w14:textId="77777777" w:rsidR="003951DC" w:rsidRPr="00DD69E8" w:rsidRDefault="003951DC" w:rsidP="00197F12">
      <w:pPr>
        <w:pStyle w:val="ListParagraph"/>
        <w:numPr>
          <w:ilvl w:val="0"/>
          <w:numId w:val="37"/>
        </w:numPr>
      </w:pPr>
      <w:r w:rsidRPr="00DD69E8">
        <w:t>Provide required hardware and software, user accounts</w:t>
      </w:r>
      <w:r w:rsidR="008E243F" w:rsidRPr="00DD69E8">
        <w:t>,</w:t>
      </w:r>
      <w:r w:rsidRPr="00DD69E8">
        <w:t xml:space="preserve"> and other pre-requisites.</w:t>
      </w:r>
    </w:p>
    <w:p w14:paraId="50CB2051" w14:textId="236D1837" w:rsidR="003951DC" w:rsidRPr="00DD69E8" w:rsidRDefault="003951DC" w:rsidP="00197F12">
      <w:pPr>
        <w:pStyle w:val="ListParagraph"/>
        <w:keepNext w:val="0"/>
        <w:numPr>
          <w:ilvl w:val="0"/>
          <w:numId w:val="37"/>
        </w:numPr>
      </w:pPr>
      <w:r w:rsidRPr="00DD69E8">
        <w:t xml:space="preserve">Confirm the relevant identity and users and groups </w:t>
      </w:r>
      <w:r w:rsidR="00FE2ADE" w:rsidRPr="00DD69E8">
        <w:t>configuration</w:t>
      </w:r>
      <w:r w:rsidRPr="00DD69E8">
        <w:t xml:space="preserve">s for use of </w:t>
      </w:r>
      <w:r w:rsidR="00D3308A">
        <w:t>Information Protection</w:t>
      </w:r>
      <w:r w:rsidRPr="00DD69E8">
        <w:t>.</w:t>
      </w:r>
    </w:p>
    <w:p w14:paraId="1BA3AF1A" w14:textId="77777777" w:rsidR="003951DC" w:rsidRPr="00DD69E8" w:rsidRDefault="003951DC" w:rsidP="003951DC">
      <w:pPr>
        <w:pStyle w:val="Heading5"/>
      </w:pPr>
      <w:r w:rsidRPr="00DD69E8">
        <w:lastRenderedPageBreak/>
        <w:t>Background Reading</w:t>
      </w:r>
    </w:p>
    <w:p w14:paraId="71812C98" w14:textId="77777777" w:rsidR="008413B8" w:rsidRPr="00DD69E8" w:rsidRDefault="00CB044B" w:rsidP="00197F12">
      <w:pPr>
        <w:pStyle w:val="ListParagraph"/>
        <w:numPr>
          <w:ilvl w:val="0"/>
          <w:numId w:val="38"/>
        </w:numPr>
      </w:pPr>
      <w:hyperlink r:id="rId31" w:history="1">
        <w:r w:rsidRPr="00DD69E8">
          <w:rPr>
            <w:rStyle w:val="Hyperlink"/>
          </w:rPr>
          <w:t>Get started with the information protection scanner</w:t>
        </w:r>
      </w:hyperlink>
    </w:p>
    <w:p w14:paraId="0398AD3F" w14:textId="77777777" w:rsidR="003951DC" w:rsidRPr="00DD69E8" w:rsidRDefault="000262A1" w:rsidP="00197F12">
      <w:pPr>
        <w:pStyle w:val="ListParagraph"/>
        <w:numPr>
          <w:ilvl w:val="0"/>
          <w:numId w:val="38"/>
        </w:numPr>
        <w:rPr>
          <w:rStyle w:val="Hyperlink"/>
        </w:rPr>
      </w:pPr>
      <w:hyperlink r:id="rId32" w:history="1">
        <w:r w:rsidRPr="00DD69E8">
          <w:rPr>
            <w:rStyle w:val="Hyperlink"/>
          </w:rPr>
          <w:t>Configure and install the information protection scanner</w:t>
        </w:r>
      </w:hyperlink>
    </w:p>
    <w:p w14:paraId="133AFE44" w14:textId="53E7DC42" w:rsidR="00D61239" w:rsidRPr="00DD69E8" w:rsidRDefault="00D61239" w:rsidP="00D61239">
      <w:pPr>
        <w:pStyle w:val="Heading3"/>
      </w:pPr>
      <w:bookmarkStart w:id="54" w:name="_Toc34744600"/>
      <w:bookmarkStart w:id="55" w:name="_Ref35011448"/>
      <w:bookmarkStart w:id="56" w:name="_Ref35011454"/>
      <w:bookmarkStart w:id="57" w:name="_Toc56517533"/>
      <w:bookmarkStart w:id="58" w:name="_Ref67912951"/>
      <w:bookmarkStart w:id="59" w:name="_Ref35010601"/>
      <w:bookmarkStart w:id="60" w:name="_Toc56517530"/>
      <w:bookmarkStart w:id="61" w:name="_Toc215842934"/>
      <w:r w:rsidRPr="00DD69E8">
        <w:t xml:space="preserve">Configure the </w:t>
      </w:r>
      <w:r w:rsidR="00D3308A">
        <w:t>Purview Information Protection scanner</w:t>
      </w:r>
      <w:r w:rsidRPr="00DD69E8">
        <w:t xml:space="preserve"> service account</w:t>
      </w:r>
      <w:bookmarkEnd w:id="54"/>
      <w:bookmarkEnd w:id="55"/>
      <w:bookmarkEnd w:id="56"/>
      <w:bookmarkEnd w:id="57"/>
      <w:bookmarkEnd w:id="61"/>
    </w:p>
    <w:p w14:paraId="593928E7" w14:textId="77777777" w:rsidR="00D61239" w:rsidRPr="00DD69E8" w:rsidRDefault="00D61239" w:rsidP="00D61239">
      <w:pPr>
        <w:pStyle w:val="Heading5"/>
      </w:pPr>
      <w:r w:rsidRPr="00DD69E8">
        <w:t>Guidance</w:t>
      </w:r>
    </w:p>
    <w:p w14:paraId="00E31A96" w14:textId="6F648DCC" w:rsidR="00D61239" w:rsidRPr="00DD69E8" w:rsidRDefault="00D61239" w:rsidP="00D473A5">
      <w:r w:rsidRPr="00DD69E8">
        <w:t xml:space="preserve">A service account is required to run the </w:t>
      </w:r>
      <w:r w:rsidR="00D3308A">
        <w:t>Purview Information Protection scanner</w:t>
      </w:r>
      <w:r w:rsidRPr="00DD69E8">
        <w:t xml:space="preserve"> service on the on-premises Windows Server computer. Additionally, the service account will also be used to authenticate against </w:t>
      </w:r>
      <w:r w:rsidR="00D3308A">
        <w:t>Microsoft Entra ID</w:t>
      </w:r>
      <w:r w:rsidRPr="00DD69E8">
        <w:t xml:space="preserve"> and to download the </w:t>
      </w:r>
      <w:r w:rsidR="00D3308A">
        <w:t>Data Loss Prevention</w:t>
      </w:r>
      <w:r w:rsidRPr="00DD69E8">
        <w:t xml:space="preserve"> policy. The guidance provided in this section assumes the deployment model as depicted in the illustration below.</w:t>
      </w:r>
    </w:p>
    <w:p w14:paraId="237F98DA" w14:textId="77777777" w:rsidR="0058213D" w:rsidRPr="00DD69E8" w:rsidRDefault="00AB0FB6" w:rsidP="00470E6A">
      <w:r w:rsidRPr="00DD69E8">
        <w:rPr>
          <w:noProof/>
        </w:rPr>
        <w:drawing>
          <wp:inline distT="0" distB="0" distL="0" distR="0" wp14:anchorId="134EE1DE" wp14:editId="543BB220">
            <wp:extent cx="5940000" cy="2806166"/>
            <wp:effectExtent l="0" t="0" r="3810" b="0"/>
            <wp:docPr id="1650808512" name="Picture 59" descr="Illustration showing the scanner implementation with respect to Microsoft Entra and the on-premises Activ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08512" name="Picture 59" descr="Illustration showing the scanner implementation with respect to Microsoft Entra and the on-premises Active Directory."/>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0000" cy="2806166"/>
                    </a:xfrm>
                    <a:prstGeom prst="rect">
                      <a:avLst/>
                    </a:prstGeom>
                    <a:noFill/>
                  </pic:spPr>
                </pic:pic>
              </a:graphicData>
            </a:graphic>
          </wp:inline>
        </w:drawing>
      </w:r>
    </w:p>
    <w:p w14:paraId="7117AB0D" w14:textId="77777777" w:rsidR="00D61239" w:rsidRPr="00DD69E8" w:rsidRDefault="00D61239" w:rsidP="00197F12">
      <w:pPr>
        <w:pStyle w:val="ListParagraph"/>
        <w:numPr>
          <w:ilvl w:val="0"/>
          <w:numId w:val="43"/>
        </w:numPr>
        <w:ind w:left="714" w:hanging="357"/>
      </w:pPr>
      <w:r w:rsidRPr="00DD69E8">
        <w:t>The customer has deployed an on-premises Active Directory Domain (contoso.com).</w:t>
      </w:r>
    </w:p>
    <w:p w14:paraId="3409FE7B" w14:textId="54E421FC" w:rsidR="00D61239" w:rsidRPr="00DD69E8" w:rsidRDefault="00D61239" w:rsidP="00197F12">
      <w:pPr>
        <w:pStyle w:val="ListParagraph"/>
        <w:numPr>
          <w:ilvl w:val="0"/>
          <w:numId w:val="43"/>
        </w:numPr>
      </w:pPr>
      <w:r w:rsidRPr="00DD69E8">
        <w:t xml:space="preserve">The on-premises Active Directory is synchronized to </w:t>
      </w:r>
      <w:r w:rsidR="00D3308A">
        <w:t>Microsoft Entra ID</w:t>
      </w:r>
      <w:r w:rsidRPr="00DD69E8">
        <w:t>.</w:t>
      </w:r>
    </w:p>
    <w:p w14:paraId="7E74945D" w14:textId="31E01E4B" w:rsidR="00D61239" w:rsidRPr="00DD69E8" w:rsidRDefault="00D61239" w:rsidP="00197F12">
      <w:pPr>
        <w:pStyle w:val="ListParagraph"/>
        <w:numPr>
          <w:ilvl w:val="0"/>
          <w:numId w:val="43"/>
        </w:numPr>
      </w:pPr>
      <w:r w:rsidRPr="00DD69E8">
        <w:t xml:space="preserve">The Windows Server running </w:t>
      </w:r>
      <w:r w:rsidR="00D3308A">
        <w:t>Purview Information Protection scanner</w:t>
      </w:r>
      <w:r w:rsidRPr="00DD69E8">
        <w:t xml:space="preserve"> is joined to the domain.</w:t>
      </w:r>
    </w:p>
    <w:p w14:paraId="596CB243" w14:textId="77777777" w:rsidR="00D61239" w:rsidRPr="00DD69E8" w:rsidRDefault="00D61239" w:rsidP="00197F12">
      <w:pPr>
        <w:pStyle w:val="ListParagraph"/>
        <w:numPr>
          <w:ilvl w:val="0"/>
          <w:numId w:val="43"/>
        </w:numPr>
      </w:pPr>
      <w:r w:rsidRPr="00DD69E8">
        <w:t xml:space="preserve">The on-premises </w:t>
      </w:r>
      <w:r w:rsidR="00FC70A1" w:rsidRPr="00DD69E8">
        <w:t>f</w:t>
      </w:r>
      <w:r w:rsidRPr="00DD69E8">
        <w:t xml:space="preserve">ile </w:t>
      </w:r>
      <w:r w:rsidR="00FC70A1" w:rsidRPr="00DD69E8">
        <w:t>s</w:t>
      </w:r>
      <w:r w:rsidRPr="00DD69E8">
        <w:t>ervers and SharePoint Servers are joined to the domain.</w:t>
      </w:r>
    </w:p>
    <w:p w14:paraId="39FFA58F" w14:textId="77777777" w:rsidR="00DB48C2" w:rsidRPr="00DD69E8" w:rsidRDefault="00DB48C2" w:rsidP="00FC049D">
      <w:pPr>
        <w:pStyle w:val="BeforeAndAfterNote"/>
      </w:pPr>
    </w:p>
    <w:p w14:paraId="1F7F2409" w14:textId="77777777" w:rsidR="00D61239" w:rsidRPr="00DD69E8" w:rsidRDefault="00D61239" w:rsidP="00D61239">
      <w:r w:rsidRPr="00DD69E8">
        <w:t>This section provides guidance on creating the required service account.</w:t>
      </w:r>
    </w:p>
    <w:p w14:paraId="6B9632E0" w14:textId="77777777" w:rsidR="00D61239" w:rsidRPr="00DD69E8" w:rsidRDefault="00D61239" w:rsidP="00D61239">
      <w:pPr>
        <w:keepNext/>
        <w:keepLines/>
        <w:pBdr>
          <w:left w:val="single" w:sz="12" w:space="4" w:color="auto"/>
        </w:pBdr>
        <w:ind w:left="850"/>
        <w:rPr>
          <w:i/>
          <w:iCs/>
        </w:rPr>
      </w:pPr>
      <w:r w:rsidRPr="00DD69E8">
        <w:rPr>
          <w:b/>
          <w:noProof/>
        </w:rPr>
        <w:drawing>
          <wp:inline distT="0" distB="0" distL="0" distR="0" wp14:anchorId="112D6379" wp14:editId="154DD760">
            <wp:extent cx="190800" cy="190800"/>
            <wp:effectExtent l="0" t="0" r="0" b="0"/>
            <wp:docPr id="34" name="Graphic 3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The procedures to create accounts and assign required rights and permissions will vary from organization to organization. This section will therefore not describe step-</w:t>
      </w:r>
      <w:r w:rsidR="00B15A6F" w:rsidRPr="00DD69E8">
        <w:rPr>
          <w:i/>
          <w:iCs/>
        </w:rPr>
        <w:t>by-step</w:t>
      </w:r>
      <w:r w:rsidRPr="00DD69E8">
        <w:rPr>
          <w:i/>
          <w:iCs/>
        </w:rPr>
        <w:t xml:space="preserve"> instructions but instead provides a high-level overview of actions and requirements.</w:t>
      </w:r>
    </w:p>
    <w:p w14:paraId="7C2AB1C2" w14:textId="77777777" w:rsidR="00D61239" w:rsidRPr="00DD69E8" w:rsidRDefault="00D61239" w:rsidP="00181329">
      <w:pPr>
        <w:pStyle w:val="BeforeAndAfterNote"/>
      </w:pPr>
    </w:p>
    <w:p w14:paraId="0CF25F62" w14:textId="77777777" w:rsidR="00D61239" w:rsidRPr="00DD69E8" w:rsidRDefault="00D61239" w:rsidP="00D61239">
      <w:pPr>
        <w:pStyle w:val="Heading5"/>
      </w:pPr>
      <w:r w:rsidRPr="00DD69E8">
        <w:t>Objective(s)</w:t>
      </w:r>
    </w:p>
    <w:p w14:paraId="4941E87A" w14:textId="0683503D" w:rsidR="00D61239" w:rsidRPr="00DD69E8" w:rsidRDefault="00D61239" w:rsidP="00197F12">
      <w:pPr>
        <w:pStyle w:val="ListParagraph"/>
        <w:numPr>
          <w:ilvl w:val="0"/>
          <w:numId w:val="44"/>
        </w:numPr>
        <w:ind w:left="714" w:hanging="357"/>
      </w:pPr>
      <w:r w:rsidRPr="00DD69E8">
        <w:t xml:space="preserve">Create a service account to be used by the </w:t>
      </w:r>
      <w:r w:rsidR="00D3308A">
        <w:t>Purview Information Protection scanner</w:t>
      </w:r>
      <w:r w:rsidRPr="00DD69E8">
        <w:t xml:space="preserve"> service.</w:t>
      </w:r>
    </w:p>
    <w:p w14:paraId="00805ACE" w14:textId="77777777" w:rsidR="00D61239" w:rsidRPr="00DD69E8" w:rsidRDefault="00D61239" w:rsidP="00197F12">
      <w:pPr>
        <w:pStyle w:val="ListParagraph"/>
        <w:numPr>
          <w:ilvl w:val="0"/>
          <w:numId w:val="44"/>
        </w:numPr>
      </w:pPr>
      <w:r w:rsidRPr="00DD69E8">
        <w:t>Assign required permissions and rights to the service account.</w:t>
      </w:r>
    </w:p>
    <w:p w14:paraId="57283314" w14:textId="77777777" w:rsidR="00D61239" w:rsidRPr="00DD69E8" w:rsidRDefault="00D61239" w:rsidP="00D61239">
      <w:pPr>
        <w:pStyle w:val="Heading5"/>
      </w:pPr>
      <w:r w:rsidRPr="00DD69E8">
        <w:t>Pre-requisites</w:t>
      </w:r>
    </w:p>
    <w:p w14:paraId="3C3C607B" w14:textId="77777777" w:rsidR="00D61239" w:rsidRPr="00DD69E8" w:rsidRDefault="00D61239">
      <w:pPr>
        <w:numPr>
          <w:ilvl w:val="0"/>
          <w:numId w:val="8"/>
        </w:numPr>
      </w:pPr>
      <w:r w:rsidRPr="00DD69E8">
        <w:t>No pre-requisites exist.</w:t>
      </w:r>
    </w:p>
    <w:p w14:paraId="734E284C" w14:textId="77777777" w:rsidR="00D61239" w:rsidRPr="00DD69E8" w:rsidRDefault="00D61239" w:rsidP="00D61239">
      <w:pPr>
        <w:pStyle w:val="Heading5"/>
      </w:pPr>
      <w:r w:rsidRPr="00DD69E8">
        <w:t>Background Reading</w:t>
      </w:r>
    </w:p>
    <w:p w14:paraId="186CCEBE" w14:textId="77777777" w:rsidR="00D61239" w:rsidRPr="00DD69E8" w:rsidRDefault="002A2C7A" w:rsidP="00197F12">
      <w:pPr>
        <w:pStyle w:val="ListParagraph"/>
        <w:numPr>
          <w:ilvl w:val="0"/>
          <w:numId w:val="45"/>
        </w:numPr>
        <w:rPr>
          <w:rStyle w:val="Hyperlink"/>
        </w:rPr>
      </w:pPr>
      <w:hyperlink r:id="rId34" w:anchor="deploying-the-scanner-with-alternative-configurations" w:history="1">
        <w:r w:rsidRPr="00DD69E8">
          <w:rPr>
            <w:rStyle w:val="Hyperlink"/>
          </w:rPr>
          <w:t>Learn about the information protection scanner</w:t>
        </w:r>
      </w:hyperlink>
    </w:p>
    <w:p w14:paraId="21440E7D" w14:textId="77777777" w:rsidR="00D61239" w:rsidRPr="00DD69E8" w:rsidRDefault="0067365A" w:rsidP="00197F12">
      <w:pPr>
        <w:pStyle w:val="ListParagraph"/>
        <w:numPr>
          <w:ilvl w:val="0"/>
          <w:numId w:val="45"/>
        </w:numPr>
        <w:rPr>
          <w:rStyle w:val="Hyperlink"/>
        </w:rPr>
      </w:pPr>
      <w:hyperlink r:id="rId35" w:anchor="deploying-the-scanner-with-alternative-configurations" w:history="1">
        <w:r w:rsidRPr="00DD69E8">
          <w:rPr>
            <w:rStyle w:val="Hyperlink"/>
          </w:rPr>
          <w:t>Deploying the scanner with alternative configurations</w:t>
        </w:r>
      </w:hyperlink>
    </w:p>
    <w:p w14:paraId="4AECA57B" w14:textId="77777777" w:rsidR="0061579A" w:rsidRPr="00DD69E8" w:rsidRDefault="0061579A" w:rsidP="00197F12">
      <w:pPr>
        <w:pStyle w:val="ListParagraph"/>
        <w:numPr>
          <w:ilvl w:val="0"/>
          <w:numId w:val="45"/>
        </w:numPr>
        <w:rPr>
          <w:rStyle w:val="Hyperlink"/>
        </w:rPr>
      </w:pPr>
      <w:hyperlink r:id="rId36" w:history="1">
        <w:r w:rsidRPr="00DD69E8">
          <w:rPr>
            <w:rStyle w:val="Hyperlink"/>
          </w:rPr>
          <w:t>Allow log on locally - security policy setting</w:t>
        </w:r>
      </w:hyperlink>
    </w:p>
    <w:p w14:paraId="739531E1" w14:textId="77777777" w:rsidR="001C3110" w:rsidRPr="00DD69E8" w:rsidRDefault="006208D0" w:rsidP="00197F12">
      <w:pPr>
        <w:pStyle w:val="ListParagraph"/>
        <w:numPr>
          <w:ilvl w:val="0"/>
          <w:numId w:val="45"/>
        </w:numPr>
        <w:rPr>
          <w:rStyle w:val="Hyperlink"/>
        </w:rPr>
      </w:pPr>
      <w:hyperlink r:id="rId37" w:history="1">
        <w:r w:rsidRPr="00DD69E8">
          <w:rPr>
            <w:rStyle w:val="Hyperlink"/>
          </w:rPr>
          <w:t>Configure security policy settings</w:t>
        </w:r>
      </w:hyperlink>
    </w:p>
    <w:p w14:paraId="3DA7688B" w14:textId="77777777" w:rsidR="00360F07" w:rsidRPr="00DD69E8" w:rsidRDefault="000B7455" w:rsidP="00197F12">
      <w:pPr>
        <w:pStyle w:val="ListParagraph"/>
        <w:numPr>
          <w:ilvl w:val="0"/>
          <w:numId w:val="45"/>
        </w:numPr>
        <w:rPr>
          <w:color w:val="0078D4" w:themeColor="hyperlink"/>
          <w:u w:val="single"/>
        </w:rPr>
      </w:pPr>
      <w:hyperlink r:id="rId38" w:history="1">
        <w:r w:rsidRPr="00DD69E8">
          <w:rPr>
            <w:rStyle w:val="Hyperlink"/>
          </w:rPr>
          <w:t>Get started with the information protection scanner</w:t>
        </w:r>
      </w:hyperlink>
    </w:p>
    <w:p w14:paraId="5A62743C" w14:textId="77777777" w:rsidR="00125B4A" w:rsidRPr="00DD69E8" w:rsidRDefault="00125B4A" w:rsidP="00125B4A">
      <w:pPr>
        <w:pStyle w:val="ListParagraph"/>
        <w:numPr>
          <w:ilvl w:val="0"/>
          <w:numId w:val="45"/>
        </w:numPr>
        <w:rPr>
          <w:rStyle w:val="Hyperlink"/>
        </w:rPr>
      </w:pPr>
      <w:hyperlink r:id="rId39" w:history="1">
        <w:r w:rsidRPr="00DD69E8">
          <w:rPr>
            <w:rStyle w:val="Hyperlink"/>
          </w:rPr>
          <w:t>Learn how user accounts and groups use the Azure Rights Management service</w:t>
        </w:r>
      </w:hyperlink>
    </w:p>
    <w:p w14:paraId="0E12168A" w14:textId="77777777" w:rsidR="00D61239" w:rsidRPr="00DD69E8" w:rsidRDefault="00D61239" w:rsidP="00D61239">
      <w:pPr>
        <w:pStyle w:val="Heading5"/>
      </w:pPr>
      <w:r w:rsidRPr="00DD69E8">
        <w:t>Instructions</w:t>
      </w:r>
    </w:p>
    <w:p w14:paraId="66F75F75" w14:textId="6ECC2E06" w:rsidR="00D61239" w:rsidRPr="00DD69E8" w:rsidRDefault="00D61239" w:rsidP="00197F12">
      <w:pPr>
        <w:pStyle w:val="ListParagraph"/>
        <w:numPr>
          <w:ilvl w:val="0"/>
          <w:numId w:val="28"/>
        </w:numPr>
      </w:pPr>
      <w:r w:rsidRPr="00DD69E8">
        <w:t xml:space="preserve">Create the </w:t>
      </w:r>
      <w:r w:rsidR="00D3308A">
        <w:rPr>
          <w:b/>
          <w:bCs/>
        </w:rPr>
        <w:t>Purview Information Protection scanner</w:t>
      </w:r>
      <w:r w:rsidRPr="00DD69E8">
        <w:rPr>
          <w:b/>
          <w:bCs/>
        </w:rPr>
        <w:t xml:space="preserve"> service account</w:t>
      </w:r>
      <w:r w:rsidRPr="00DD69E8">
        <w:t xml:space="preserve"> in the on-premises Active Directory. For the guidance described in this guide, </w:t>
      </w:r>
      <w:r w:rsidRPr="00DD69E8">
        <w:rPr>
          <w:b/>
          <w:bCs/>
        </w:rPr>
        <w:t>SVC_Scanner</w:t>
      </w:r>
      <w:r w:rsidRPr="00DD69E8">
        <w:t xml:space="preserve"> will be used as the account name.</w:t>
      </w:r>
    </w:p>
    <w:p w14:paraId="3B15F59A" w14:textId="77777777" w:rsidR="00D61239" w:rsidRPr="00DD69E8" w:rsidRDefault="00D61239" w:rsidP="00D61239">
      <w:pPr>
        <w:keepNext/>
        <w:keepLines/>
        <w:pBdr>
          <w:left w:val="single" w:sz="12" w:space="4" w:color="auto"/>
        </w:pBdr>
        <w:ind w:left="850"/>
        <w:rPr>
          <w:i/>
          <w:iCs/>
        </w:rPr>
      </w:pPr>
      <w:r w:rsidRPr="00DD69E8">
        <w:rPr>
          <w:b/>
          <w:noProof/>
        </w:rPr>
        <w:drawing>
          <wp:inline distT="0" distB="0" distL="0" distR="0" wp14:anchorId="664C3D1D" wp14:editId="15D16711">
            <wp:extent cx="190800" cy="190800"/>
            <wp:effectExtent l="0" t="0" r="0" b="0"/>
            <wp:docPr id="39" name="Graphic 3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 xml:space="preserve">The service account should be created in an </w:t>
      </w:r>
      <w:r w:rsidR="002C6623" w:rsidRPr="00DD69E8">
        <w:rPr>
          <w:i/>
          <w:iCs/>
        </w:rPr>
        <w:t>o</w:t>
      </w:r>
      <w:r w:rsidRPr="00DD69E8">
        <w:rPr>
          <w:i/>
          <w:iCs/>
        </w:rPr>
        <w:t xml:space="preserve">rganizational </w:t>
      </w:r>
      <w:r w:rsidR="002C6623" w:rsidRPr="00DD69E8">
        <w:rPr>
          <w:i/>
          <w:iCs/>
        </w:rPr>
        <w:t>u</w:t>
      </w:r>
      <w:r w:rsidRPr="00DD69E8">
        <w:rPr>
          <w:i/>
          <w:iCs/>
        </w:rPr>
        <w:t>nit (OU) that is synchronized with Azure Active Directory. Pay special attention to restrictive policies that might be assigned to the OU.</w:t>
      </w:r>
    </w:p>
    <w:p w14:paraId="547BF693" w14:textId="77777777" w:rsidR="00383A40" w:rsidRPr="00DD69E8" w:rsidRDefault="00383A40" w:rsidP="00383A40">
      <w:pPr>
        <w:pStyle w:val="BeforeAndAfterNote"/>
      </w:pPr>
    </w:p>
    <w:p w14:paraId="32AF593E" w14:textId="77777777" w:rsidR="00D61239" w:rsidRPr="00DD69E8" w:rsidRDefault="00D61239" w:rsidP="00197F12">
      <w:pPr>
        <w:pStyle w:val="ListParagraph"/>
        <w:numPr>
          <w:ilvl w:val="0"/>
          <w:numId w:val="28"/>
        </w:numPr>
      </w:pPr>
      <w:r w:rsidRPr="00DD69E8">
        <w:t>Verify the account is synchronized to Azure Active Directory.</w:t>
      </w:r>
    </w:p>
    <w:p w14:paraId="0BFF7253" w14:textId="0A4AD31D" w:rsidR="00D61239" w:rsidRPr="00DD69E8" w:rsidRDefault="00D61239" w:rsidP="00D61239">
      <w:pPr>
        <w:keepNext/>
        <w:keepLines/>
        <w:pBdr>
          <w:left w:val="single" w:sz="12" w:space="4" w:color="auto"/>
        </w:pBdr>
        <w:ind w:left="850"/>
        <w:rPr>
          <w:i/>
          <w:iCs/>
        </w:rPr>
      </w:pPr>
      <w:r w:rsidRPr="00DD69E8">
        <w:rPr>
          <w:b/>
          <w:noProof/>
        </w:rPr>
        <w:drawing>
          <wp:inline distT="0" distB="0" distL="0" distR="0" wp14:anchorId="1D6BAF60" wp14:editId="4733B231">
            <wp:extent cx="190800" cy="190800"/>
            <wp:effectExtent l="0" t="0" r="0" b="0"/>
            <wp:docPr id="37" name="Graphic 3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The </w:t>
      </w:r>
      <w:r w:rsidR="00D3308A">
        <w:rPr>
          <w:i/>
          <w:iCs/>
        </w:rPr>
        <w:t>Purview Information Protection scanner</w:t>
      </w:r>
      <w:r w:rsidRPr="00DD69E8">
        <w:rPr>
          <w:i/>
          <w:iCs/>
        </w:rPr>
        <w:t xml:space="preserve"> service account must be an Active Directory account and synchronized to Azure AD. If organization policies prevent the account from synchronizing, refer to </w:t>
      </w:r>
      <w:hyperlink r:id="rId40" w:anchor="deploying-the-scanner-with-alternative-configurations" w:history="1">
        <w:r w:rsidR="0067365A" w:rsidRPr="00DD69E8">
          <w:rPr>
            <w:rStyle w:val="Hyperlink"/>
            <w:i/>
            <w:iCs/>
          </w:rPr>
          <w:t>Deploying the scanner with alternative configurations</w:t>
        </w:r>
      </w:hyperlink>
      <w:r w:rsidRPr="00DD69E8">
        <w:rPr>
          <w:i/>
          <w:iCs/>
        </w:rPr>
        <w:t xml:space="preserve"> section in the </w:t>
      </w:r>
      <w:hyperlink r:id="rId41" w:history="1">
        <w:r w:rsidR="009C7A4A" w:rsidRPr="00DD69E8">
          <w:rPr>
            <w:rStyle w:val="Hyperlink"/>
            <w:i/>
            <w:iCs/>
          </w:rPr>
          <w:t>Get started with the information protection scanner</w:t>
        </w:r>
      </w:hyperlink>
      <w:r w:rsidRPr="00DD69E8">
        <w:rPr>
          <w:i/>
          <w:iCs/>
        </w:rPr>
        <w:t xml:space="preserve"> document on Microsoft Docs.</w:t>
      </w:r>
    </w:p>
    <w:p w14:paraId="61D1829D" w14:textId="77777777" w:rsidR="00181329" w:rsidRPr="00DD69E8" w:rsidRDefault="00181329" w:rsidP="00181329">
      <w:pPr>
        <w:pStyle w:val="BeforeAndAfterNote"/>
      </w:pPr>
    </w:p>
    <w:p w14:paraId="3D8C9E2C" w14:textId="3AA3C833" w:rsidR="00D61239" w:rsidRPr="00DD69E8" w:rsidRDefault="00D61239" w:rsidP="00197F12">
      <w:pPr>
        <w:pStyle w:val="ListParagraph"/>
        <w:numPr>
          <w:ilvl w:val="0"/>
          <w:numId w:val="28"/>
        </w:numPr>
      </w:pPr>
      <w:r w:rsidRPr="00DD69E8">
        <w:t xml:space="preserve">Assign </w:t>
      </w:r>
      <w:r w:rsidRPr="00DD69E8">
        <w:rPr>
          <w:b/>
          <w:bCs/>
        </w:rPr>
        <w:t xml:space="preserve">log on locally rights </w:t>
      </w:r>
      <w:r w:rsidRPr="00DD69E8">
        <w:t>to the service account</w:t>
      </w:r>
      <w:r w:rsidRPr="00DD69E8">
        <w:rPr>
          <w:b/>
          <w:bCs/>
        </w:rPr>
        <w:t xml:space="preserve"> </w:t>
      </w:r>
      <w:r w:rsidRPr="00DD69E8">
        <w:t xml:space="preserve">on the server where the </w:t>
      </w:r>
      <w:r w:rsidR="00D3308A">
        <w:t>Purview Information Protection scanner</w:t>
      </w:r>
      <w:r w:rsidRPr="00DD69E8">
        <w:t xml:space="preserve"> will be installed.</w:t>
      </w:r>
    </w:p>
    <w:p w14:paraId="569CCF5B" w14:textId="26561A4B" w:rsidR="002958FA" w:rsidRPr="00DD69E8" w:rsidRDefault="002958FA" w:rsidP="00197F12">
      <w:pPr>
        <w:keepNext/>
        <w:numPr>
          <w:ilvl w:val="1"/>
          <w:numId w:val="28"/>
        </w:numPr>
        <w:shd w:val="clear" w:color="auto" w:fill="FFFFFF"/>
        <w:spacing w:after="0" w:line="240" w:lineRule="auto"/>
      </w:pPr>
      <w:r w:rsidRPr="00DD69E8">
        <w:rPr>
          <w:b/>
          <w:bCs/>
        </w:rPr>
        <w:t>Logon on to the server</w:t>
      </w:r>
      <w:r w:rsidRPr="00DD69E8">
        <w:t xml:space="preserve"> where the </w:t>
      </w:r>
      <w:r w:rsidR="00D3308A">
        <w:t>Purview Information Protection scanner</w:t>
      </w:r>
      <w:r w:rsidRPr="00DD69E8">
        <w:t xml:space="preserve"> will be installed with an account that has administrative privileges.</w:t>
      </w:r>
    </w:p>
    <w:p w14:paraId="58CBB9F0" w14:textId="77777777" w:rsidR="002958FA" w:rsidRPr="00DD69E8" w:rsidRDefault="002958FA" w:rsidP="00197F12">
      <w:pPr>
        <w:keepNext/>
        <w:numPr>
          <w:ilvl w:val="1"/>
          <w:numId w:val="28"/>
        </w:numPr>
        <w:shd w:val="clear" w:color="auto" w:fill="FFFFFF"/>
        <w:spacing w:after="0" w:line="240" w:lineRule="auto"/>
      </w:pPr>
      <w:r w:rsidRPr="00DD69E8">
        <w:t xml:space="preserve">Open the </w:t>
      </w:r>
      <w:r w:rsidRPr="00DD69E8">
        <w:rPr>
          <w:b/>
          <w:bCs/>
        </w:rPr>
        <w:t>Administrative Tools</w:t>
      </w:r>
      <w:r w:rsidRPr="00DD69E8">
        <w:t xml:space="preserve"> and open the </w:t>
      </w:r>
      <w:r w:rsidRPr="00DD69E8">
        <w:rPr>
          <w:b/>
          <w:bCs/>
        </w:rPr>
        <w:t>Local Security Policy</w:t>
      </w:r>
      <w:r w:rsidR="00FD59C2" w:rsidRPr="00DD69E8">
        <w:t>.</w:t>
      </w:r>
    </w:p>
    <w:p w14:paraId="1AA90AE6" w14:textId="77777777" w:rsidR="002958FA" w:rsidRPr="00DD69E8" w:rsidRDefault="002958FA" w:rsidP="00197F12">
      <w:pPr>
        <w:keepNext/>
        <w:numPr>
          <w:ilvl w:val="1"/>
          <w:numId w:val="28"/>
        </w:numPr>
        <w:shd w:val="clear" w:color="auto" w:fill="FFFFFF"/>
        <w:spacing w:after="0" w:line="240" w:lineRule="auto"/>
      </w:pPr>
      <w:r w:rsidRPr="00DD69E8">
        <w:t xml:space="preserve">Expand </w:t>
      </w:r>
      <w:r w:rsidRPr="00DD69E8">
        <w:rPr>
          <w:b/>
          <w:bCs/>
        </w:rPr>
        <w:t>Local Polic</w:t>
      </w:r>
      <w:r w:rsidR="005505AE" w:rsidRPr="00DD69E8">
        <w:rPr>
          <w:b/>
          <w:bCs/>
        </w:rPr>
        <w:t>ies</w:t>
      </w:r>
      <w:r w:rsidRPr="00DD69E8">
        <w:t xml:space="preserve"> and click on </w:t>
      </w:r>
      <w:r w:rsidRPr="00DD69E8">
        <w:rPr>
          <w:b/>
          <w:bCs/>
        </w:rPr>
        <w:t>User Rights Assignment</w:t>
      </w:r>
      <w:r w:rsidR="00FD59C2" w:rsidRPr="00DD69E8">
        <w:t>.</w:t>
      </w:r>
    </w:p>
    <w:p w14:paraId="6213E3CF" w14:textId="77777777" w:rsidR="002958FA" w:rsidRPr="00DD69E8" w:rsidRDefault="002958FA" w:rsidP="00197F12">
      <w:pPr>
        <w:keepNext/>
        <w:numPr>
          <w:ilvl w:val="1"/>
          <w:numId w:val="28"/>
        </w:numPr>
        <w:shd w:val="clear" w:color="auto" w:fill="FFFFFF"/>
        <w:spacing w:after="0" w:line="240" w:lineRule="auto"/>
      </w:pPr>
      <w:r w:rsidRPr="00DD69E8">
        <w:t xml:space="preserve">In the right pane, right-click </w:t>
      </w:r>
      <w:r w:rsidR="001C0C5C" w:rsidRPr="00DD69E8">
        <w:rPr>
          <w:b/>
          <w:bCs/>
        </w:rPr>
        <w:t>Allow log on locally</w:t>
      </w:r>
      <w:r w:rsidRPr="00DD69E8">
        <w:t xml:space="preserve"> and select </w:t>
      </w:r>
      <w:r w:rsidRPr="00DD69E8">
        <w:rPr>
          <w:b/>
          <w:bCs/>
        </w:rPr>
        <w:t>properties</w:t>
      </w:r>
      <w:r w:rsidRPr="00DD69E8">
        <w:t>.</w:t>
      </w:r>
    </w:p>
    <w:p w14:paraId="30175644" w14:textId="77777777" w:rsidR="002958FA" w:rsidRPr="00DD69E8" w:rsidRDefault="002958FA" w:rsidP="00197F12">
      <w:pPr>
        <w:keepNext/>
        <w:numPr>
          <w:ilvl w:val="1"/>
          <w:numId w:val="28"/>
        </w:numPr>
        <w:shd w:val="clear" w:color="auto" w:fill="FFFFFF"/>
        <w:spacing w:after="0" w:line="240" w:lineRule="auto"/>
      </w:pPr>
      <w:r w:rsidRPr="00DD69E8">
        <w:t xml:space="preserve">Click on the </w:t>
      </w:r>
      <w:r w:rsidRPr="00DD69E8">
        <w:rPr>
          <w:b/>
          <w:bCs/>
        </w:rPr>
        <w:t>Add User or Group…</w:t>
      </w:r>
      <w:r w:rsidRPr="00DD69E8">
        <w:t xml:space="preserve"> button to add the service account.</w:t>
      </w:r>
    </w:p>
    <w:p w14:paraId="0A552EEC" w14:textId="77777777" w:rsidR="00583C0A" w:rsidRPr="00DD69E8" w:rsidRDefault="00583C0A" w:rsidP="00197AAC">
      <w:pPr>
        <w:pStyle w:val="BeforeAndAfterNote"/>
      </w:pPr>
    </w:p>
    <w:p w14:paraId="00F5BA67" w14:textId="77777777" w:rsidR="002958FA" w:rsidRPr="00DD69E8" w:rsidRDefault="002958FA" w:rsidP="002958FA">
      <w:pPr>
        <w:pStyle w:val="BeforeAndAfterNote"/>
      </w:pPr>
    </w:p>
    <w:p w14:paraId="6DFCAA67" w14:textId="12E51242" w:rsidR="00D61239" w:rsidRPr="00DD69E8" w:rsidRDefault="00D61239" w:rsidP="00E92A48">
      <w:pPr>
        <w:keepLines/>
        <w:pBdr>
          <w:left w:val="single" w:sz="12" w:space="4" w:color="auto"/>
        </w:pBdr>
        <w:ind w:left="851"/>
        <w:rPr>
          <w:i/>
          <w:iCs/>
        </w:rPr>
      </w:pPr>
      <w:r w:rsidRPr="00DD69E8">
        <w:rPr>
          <w:b/>
          <w:noProof/>
        </w:rPr>
        <w:drawing>
          <wp:inline distT="0" distB="0" distL="0" distR="0" wp14:anchorId="2547E41C" wp14:editId="5206C5A3">
            <wp:extent cx="190800" cy="190800"/>
            <wp:effectExtent l="0" t="0" r="0" b="0"/>
            <wp:docPr id="42" name="Graphic 4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The log on locally right is required for the installation and configuration of </w:t>
      </w:r>
      <w:r w:rsidR="00D3308A">
        <w:rPr>
          <w:i/>
          <w:iCs/>
        </w:rPr>
        <w:t>Purview Information Protection scanner</w:t>
      </w:r>
      <w:r w:rsidRPr="00DD69E8">
        <w:rPr>
          <w:i/>
          <w:iCs/>
        </w:rPr>
        <w:t>. It must be granted to the service account but can be removed after installation. If granting this right even for a short period of time is not possible because of organization</w:t>
      </w:r>
      <w:r w:rsidR="00B63601" w:rsidRPr="00DD69E8">
        <w:rPr>
          <w:i/>
          <w:iCs/>
        </w:rPr>
        <w:t>al</w:t>
      </w:r>
      <w:r w:rsidRPr="00DD69E8">
        <w:rPr>
          <w:i/>
          <w:iCs/>
        </w:rPr>
        <w:t xml:space="preserve"> policies, see the </w:t>
      </w:r>
      <w:hyperlink r:id="rId42" w:anchor="deploying-the-scanner-with-alternative-configurations" w:history="1">
        <w:r w:rsidR="00CA3185" w:rsidRPr="00DD69E8">
          <w:rPr>
            <w:rStyle w:val="Hyperlink"/>
          </w:rPr>
          <w:t>Deploying the scanner with alternative configurations</w:t>
        </w:r>
      </w:hyperlink>
      <w:r w:rsidRPr="00DD69E8">
        <w:rPr>
          <w:i/>
          <w:iCs/>
        </w:rPr>
        <w:t xml:space="preserve"> section on Microsoft Docs.</w:t>
      </w:r>
    </w:p>
    <w:p w14:paraId="112218F9" w14:textId="77777777" w:rsidR="00583C0A" w:rsidRPr="00DD69E8" w:rsidRDefault="00583C0A" w:rsidP="00197AAC">
      <w:pPr>
        <w:pStyle w:val="BeforeAndAfterNote"/>
      </w:pPr>
    </w:p>
    <w:p w14:paraId="6424C885" w14:textId="77777777" w:rsidR="00D61239" w:rsidRPr="00DD69E8" w:rsidRDefault="00D61239" w:rsidP="00197F12">
      <w:pPr>
        <w:pStyle w:val="ListParagraph"/>
        <w:numPr>
          <w:ilvl w:val="0"/>
          <w:numId w:val="28"/>
        </w:numPr>
      </w:pPr>
      <w:r w:rsidRPr="00DD69E8">
        <w:t xml:space="preserve">Assign </w:t>
      </w:r>
      <w:r w:rsidRPr="00DD69E8">
        <w:rPr>
          <w:b/>
          <w:bCs/>
        </w:rPr>
        <w:t xml:space="preserve">log on as a service </w:t>
      </w:r>
      <w:r w:rsidRPr="00DD69E8">
        <w:rPr>
          <w:rFonts w:eastAsia="Times New Roman"/>
        </w:rPr>
        <w:t>to the service account</w:t>
      </w:r>
      <w:r w:rsidRPr="00DD69E8">
        <w:t xml:space="preserve">. </w:t>
      </w:r>
    </w:p>
    <w:p w14:paraId="722D7BC4" w14:textId="31DECE6A" w:rsidR="00D61239" w:rsidRPr="00DD69E8" w:rsidRDefault="00D61239" w:rsidP="00D61239">
      <w:pPr>
        <w:keepNext/>
        <w:keepLines/>
        <w:pBdr>
          <w:left w:val="single" w:sz="12" w:space="4" w:color="auto"/>
        </w:pBdr>
        <w:ind w:left="850"/>
        <w:rPr>
          <w:i/>
          <w:iCs/>
        </w:rPr>
      </w:pPr>
      <w:r w:rsidRPr="00DD69E8">
        <w:rPr>
          <w:b/>
          <w:noProof/>
        </w:rPr>
        <w:drawing>
          <wp:inline distT="0" distB="0" distL="0" distR="0" wp14:anchorId="68D8D248" wp14:editId="61080CB7">
            <wp:extent cx="190800" cy="190800"/>
            <wp:effectExtent l="0" t="0" r="0" b="0"/>
            <wp:docPr id="43" name="Graphic 4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No additional action </w:t>
      </w:r>
      <w:r w:rsidR="00FD59C2" w:rsidRPr="00DD69E8">
        <w:rPr>
          <w:i/>
          <w:iCs/>
        </w:rPr>
        <w:t xml:space="preserve">is </w:t>
      </w:r>
      <w:r w:rsidRPr="00DD69E8">
        <w:rPr>
          <w:i/>
          <w:iCs/>
        </w:rPr>
        <w:t xml:space="preserve">required, this right is automatically assigned during the installation of </w:t>
      </w:r>
      <w:r w:rsidR="00D3308A">
        <w:rPr>
          <w:i/>
          <w:iCs/>
        </w:rPr>
        <w:t>Purview Information Protection scanner</w:t>
      </w:r>
      <w:r w:rsidRPr="00DD69E8">
        <w:rPr>
          <w:i/>
          <w:iCs/>
        </w:rPr>
        <w:t>.</w:t>
      </w:r>
    </w:p>
    <w:p w14:paraId="55F20C28" w14:textId="77777777" w:rsidR="00383A40" w:rsidRPr="00DD69E8" w:rsidRDefault="00383A40" w:rsidP="00383A40">
      <w:pPr>
        <w:pStyle w:val="BeforeAndAfterNote"/>
      </w:pPr>
    </w:p>
    <w:p w14:paraId="41C94168" w14:textId="0D19D8CE" w:rsidR="00D61239" w:rsidRPr="00DD69E8" w:rsidRDefault="00D61239" w:rsidP="00197F12">
      <w:pPr>
        <w:pStyle w:val="ListParagraph"/>
        <w:numPr>
          <w:ilvl w:val="0"/>
          <w:numId w:val="28"/>
        </w:numPr>
      </w:pPr>
      <w:r w:rsidRPr="00DD69E8">
        <w:t xml:space="preserve">Grant </w:t>
      </w:r>
      <w:r w:rsidRPr="00DD69E8">
        <w:rPr>
          <w:b/>
          <w:bCs/>
        </w:rPr>
        <w:t>Read</w:t>
      </w:r>
      <w:r w:rsidRPr="00DD69E8">
        <w:t xml:space="preserve"> permissions to file shares or local files the </w:t>
      </w:r>
      <w:r w:rsidR="00D3308A">
        <w:t>Purview Information Protection scanner</w:t>
      </w:r>
      <w:r w:rsidRPr="00DD69E8">
        <w:t xml:space="preserve"> will be scanning.</w:t>
      </w:r>
    </w:p>
    <w:p w14:paraId="60DF1BAE" w14:textId="7897A281" w:rsidR="00D61239" w:rsidRPr="00DD69E8" w:rsidRDefault="00D61239" w:rsidP="00197F12">
      <w:pPr>
        <w:pStyle w:val="ListParagraph"/>
        <w:numPr>
          <w:ilvl w:val="0"/>
          <w:numId w:val="28"/>
        </w:numPr>
      </w:pPr>
      <w:r w:rsidRPr="00DD69E8">
        <w:t xml:space="preserve">Grant </w:t>
      </w:r>
      <w:r w:rsidRPr="00DD69E8">
        <w:rPr>
          <w:b/>
          <w:bCs/>
        </w:rPr>
        <w:t>Read</w:t>
      </w:r>
      <w:r w:rsidRPr="00DD69E8">
        <w:t xml:space="preserve"> permissions to SharePoint document libraries the </w:t>
      </w:r>
      <w:r w:rsidR="00D3308A">
        <w:t>Purview Information Protection scanner</w:t>
      </w:r>
      <w:r w:rsidRPr="00DD69E8">
        <w:t xml:space="preserve"> will be scanning.</w:t>
      </w:r>
    </w:p>
    <w:p w14:paraId="6A35C770" w14:textId="4311658B" w:rsidR="00D61239" w:rsidRPr="00DD69E8" w:rsidRDefault="00D61239" w:rsidP="00D61239">
      <w:pPr>
        <w:keepNext/>
        <w:keepLines/>
        <w:pBdr>
          <w:left w:val="single" w:sz="12" w:space="4" w:color="auto"/>
        </w:pBdr>
        <w:ind w:left="850"/>
        <w:rPr>
          <w:i/>
          <w:iCs/>
        </w:rPr>
      </w:pPr>
      <w:r w:rsidRPr="00DD69E8">
        <w:rPr>
          <w:b/>
          <w:noProof/>
        </w:rPr>
        <w:drawing>
          <wp:inline distT="0" distB="0" distL="0" distR="0" wp14:anchorId="0CDCAC4A" wp14:editId="08CA4444">
            <wp:extent cx="190800" cy="190800"/>
            <wp:effectExtent l="0" t="0" r="0" b="0"/>
            <wp:docPr id="44" name="Graphic 4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The </w:t>
      </w:r>
      <w:r w:rsidR="00D3308A">
        <w:rPr>
          <w:i/>
          <w:iCs/>
        </w:rPr>
        <w:t>Purview Information Protection scanner</w:t>
      </w:r>
      <w:r w:rsidRPr="00DD69E8">
        <w:rPr>
          <w:i/>
          <w:iCs/>
        </w:rPr>
        <w:t xml:space="preserve"> service account only requires </w:t>
      </w:r>
      <w:r w:rsidRPr="00DD69E8">
        <w:rPr>
          <w:b/>
          <w:bCs/>
          <w:i/>
          <w:iCs/>
        </w:rPr>
        <w:t>Read</w:t>
      </w:r>
      <w:r w:rsidRPr="00DD69E8">
        <w:rPr>
          <w:i/>
          <w:iCs/>
        </w:rPr>
        <w:t xml:space="preserve"> permissions for scanning the files for sensitive information. Modify, Write, and Full Control permissions are not required because the </w:t>
      </w:r>
      <w:r w:rsidR="00CA3185" w:rsidRPr="00DD69E8">
        <w:rPr>
          <w:i/>
          <w:iCs/>
        </w:rPr>
        <w:t>s</w:t>
      </w:r>
      <w:r w:rsidRPr="00DD69E8">
        <w:rPr>
          <w:i/>
          <w:iCs/>
        </w:rPr>
        <w:t>canner will be running in discovery mode only.</w:t>
      </w:r>
      <w:r w:rsidR="00B4237A" w:rsidRPr="00DD69E8">
        <w:rPr>
          <w:i/>
          <w:iCs/>
        </w:rPr>
        <w:t xml:space="preserve"> Refer to </w:t>
      </w:r>
      <w:hyperlink r:id="rId43" w:anchor="service-account-requirements" w:history="1">
        <w:r w:rsidR="00496E6C" w:rsidRPr="00DD69E8">
          <w:rPr>
            <w:rStyle w:val="Hyperlink"/>
            <w:i/>
            <w:iCs/>
          </w:rPr>
          <w:t>Service account requirements</w:t>
        </w:r>
      </w:hyperlink>
      <w:r w:rsidR="00496E6C" w:rsidRPr="00DD69E8">
        <w:rPr>
          <w:i/>
          <w:iCs/>
        </w:rPr>
        <w:t xml:space="preserve"> for more details and advanced configuration information. </w:t>
      </w:r>
    </w:p>
    <w:p w14:paraId="2C30FCBD" w14:textId="77777777" w:rsidR="00D61239" w:rsidRPr="00DD69E8" w:rsidRDefault="00D61239" w:rsidP="002958FA">
      <w:pPr>
        <w:pStyle w:val="BeforeAndAfterNote"/>
      </w:pPr>
    </w:p>
    <w:p w14:paraId="6E5CAB76" w14:textId="4FC54A89" w:rsidR="009E1355" w:rsidRPr="00DD69E8" w:rsidRDefault="009E1355" w:rsidP="00255A9D">
      <w:pPr>
        <w:pStyle w:val="Heading3"/>
      </w:pPr>
      <w:bookmarkStart w:id="62" w:name="_Ref123644490"/>
      <w:bookmarkStart w:id="63" w:name="_Toc34744601"/>
      <w:bookmarkStart w:id="64" w:name="_Toc56517535"/>
      <w:bookmarkStart w:id="65" w:name="_Ref68083093"/>
      <w:bookmarkStart w:id="66" w:name="_Ref68083098"/>
      <w:bookmarkStart w:id="67" w:name="_Ref71280970"/>
      <w:bookmarkStart w:id="68" w:name="_Ref72315376"/>
      <w:bookmarkStart w:id="69" w:name="_Ref104884066"/>
      <w:bookmarkStart w:id="70" w:name="_Toc215842935"/>
      <w:bookmarkEnd w:id="58"/>
      <w:r w:rsidRPr="00DD69E8">
        <w:t xml:space="preserve">Create a </w:t>
      </w:r>
      <w:r w:rsidR="00D3308A">
        <w:t>Sensitivity Label</w:t>
      </w:r>
      <w:bookmarkEnd w:id="62"/>
      <w:bookmarkEnd w:id="70"/>
    </w:p>
    <w:p w14:paraId="742AAEAC" w14:textId="77777777" w:rsidR="009E1355" w:rsidRPr="00DD69E8" w:rsidRDefault="009E1355" w:rsidP="009E1355">
      <w:pPr>
        <w:pStyle w:val="Heading5"/>
      </w:pPr>
      <w:r w:rsidRPr="00DD69E8">
        <w:t>Guidance</w:t>
      </w:r>
    </w:p>
    <w:p w14:paraId="247BF067" w14:textId="6CD42B14" w:rsidR="009E1355" w:rsidRPr="00DD69E8" w:rsidRDefault="009E1355" w:rsidP="009E1355">
      <w:r w:rsidRPr="00DD69E8">
        <w:t xml:space="preserve">The </w:t>
      </w:r>
      <w:r w:rsidR="00D3308A">
        <w:t>Purview Information Protection scanner</w:t>
      </w:r>
      <w:r w:rsidRPr="00DD69E8">
        <w:t xml:space="preserve"> can operate in two operating modes:</w:t>
      </w:r>
    </w:p>
    <w:p w14:paraId="41C252E5" w14:textId="05D4783C" w:rsidR="009E1355" w:rsidRPr="00DD69E8" w:rsidRDefault="009E1355" w:rsidP="009E1355">
      <w:pPr>
        <w:numPr>
          <w:ilvl w:val="0"/>
          <w:numId w:val="7"/>
        </w:numPr>
      </w:pPr>
      <w:r w:rsidRPr="00DD69E8">
        <w:rPr>
          <w:b/>
          <w:bCs/>
        </w:rPr>
        <w:t xml:space="preserve">Scan for </w:t>
      </w:r>
      <w:r w:rsidRPr="00DD69E8">
        <w:rPr>
          <w:b/>
          <w:bCs/>
          <w:u w:val="single"/>
        </w:rPr>
        <w:t>all</w:t>
      </w:r>
      <w:r w:rsidRPr="00DD69E8">
        <w:rPr>
          <w:b/>
          <w:bCs/>
        </w:rPr>
        <w:t xml:space="preserve"> </w:t>
      </w:r>
      <w:r w:rsidR="00D3308A">
        <w:rPr>
          <w:b/>
          <w:bCs/>
        </w:rPr>
        <w:t>Out-of-box Sensitive Info Types</w:t>
      </w:r>
      <w:r w:rsidRPr="00DD69E8">
        <w:rPr>
          <w:b/>
          <w:bCs/>
        </w:rPr>
        <w:t xml:space="preserve"> and </w:t>
      </w:r>
      <w:r w:rsidR="00D3308A">
        <w:rPr>
          <w:b/>
          <w:bCs/>
        </w:rPr>
        <w:t>Custom Sensitive Info Types</w:t>
      </w:r>
      <w:r w:rsidRPr="00DD69E8">
        <w:rPr>
          <w:b/>
          <w:bCs/>
        </w:rPr>
        <w:t xml:space="preserve"> available in the customer’s tenant.</w:t>
      </w:r>
      <w:r w:rsidRPr="00DD69E8">
        <w:t xml:space="preserve"> This mode does not require additional classification configuration but will have noticeable impact on scanner performance because the data will be scanned for all </w:t>
      </w:r>
      <w:r w:rsidR="008A5E36" w:rsidRPr="00DD69E8">
        <w:t>315</w:t>
      </w:r>
      <w:r w:rsidRPr="00DD69E8">
        <w:t xml:space="preserve">+ </w:t>
      </w:r>
      <w:r w:rsidR="00D3308A">
        <w:t>Out-of-box Sensitive Info Types</w:t>
      </w:r>
      <w:r w:rsidRPr="00DD69E8">
        <w:t xml:space="preserve"> plus all custom defined types. </w:t>
      </w:r>
    </w:p>
    <w:p w14:paraId="56F2ECDD" w14:textId="77A8B5DF" w:rsidR="009E1355" w:rsidRPr="00DD69E8" w:rsidRDefault="009E1355" w:rsidP="009E1355">
      <w:pPr>
        <w:keepLines/>
        <w:numPr>
          <w:ilvl w:val="0"/>
          <w:numId w:val="7"/>
        </w:numPr>
        <w:ind w:left="714" w:hanging="357"/>
      </w:pPr>
      <w:r w:rsidRPr="00DD69E8">
        <w:rPr>
          <w:b/>
          <w:bCs/>
        </w:rPr>
        <w:t xml:space="preserve">Scan for a </w:t>
      </w:r>
      <w:r w:rsidRPr="00DD69E8">
        <w:rPr>
          <w:b/>
          <w:bCs/>
          <w:u w:val="single"/>
        </w:rPr>
        <w:t>subset</w:t>
      </w:r>
      <w:r w:rsidRPr="00DD69E8">
        <w:rPr>
          <w:b/>
          <w:bCs/>
        </w:rPr>
        <w:t xml:space="preserve"> of </w:t>
      </w:r>
      <w:r w:rsidR="00D3308A">
        <w:rPr>
          <w:b/>
          <w:bCs/>
        </w:rPr>
        <w:t>Sensitive Info Types</w:t>
      </w:r>
      <w:r w:rsidRPr="00DD69E8">
        <w:rPr>
          <w:b/>
          <w:bCs/>
        </w:rPr>
        <w:t>.</w:t>
      </w:r>
      <w:r w:rsidRPr="00DD69E8">
        <w:t xml:space="preserve"> By creating an additional </w:t>
      </w:r>
      <w:r w:rsidR="00D3308A">
        <w:t>Sensitivity Label</w:t>
      </w:r>
      <w:r w:rsidRPr="00DD69E8">
        <w:t xml:space="preserve"> that is configured with only the </w:t>
      </w:r>
      <w:r w:rsidR="00D3308A">
        <w:t>Sensitive Info Types</w:t>
      </w:r>
      <w:r w:rsidRPr="00DD69E8">
        <w:t xml:space="preserve"> that are relevant to the customer (as defined during the </w:t>
      </w:r>
      <w:r w:rsidR="00D3308A" w:rsidRPr="00D3308A">
        <w:rPr>
          <w:i/>
        </w:rPr>
        <w:t>Pre-engagement meeting</w:t>
      </w:r>
      <w:r w:rsidRPr="00DD69E8">
        <w:t xml:space="preserve"> or </w:t>
      </w:r>
      <w:r w:rsidR="00D3308A" w:rsidRPr="00D3308A">
        <w:rPr>
          <w:i/>
        </w:rPr>
        <w:t>Kick-off meeting</w:t>
      </w:r>
      <w:r w:rsidRPr="00DD69E8">
        <w:t xml:space="preserve">), the performance of the </w:t>
      </w:r>
      <w:r w:rsidR="00D3308A">
        <w:t>Purview Information Protection scanner</w:t>
      </w:r>
      <w:r w:rsidRPr="00DD69E8">
        <w:t xml:space="preserve"> will be less impacted and the scanning process can be completed in the allotted time. </w:t>
      </w:r>
    </w:p>
    <w:p w14:paraId="4075B3AD" w14:textId="6B808500" w:rsidR="009E1355" w:rsidRPr="00DD69E8" w:rsidRDefault="009E1355" w:rsidP="009E1355">
      <w:r w:rsidRPr="00DD69E8">
        <w:t xml:space="preserve">The guidance in this section will provide the steps required to configure the scanner to only scan for </w:t>
      </w:r>
      <w:r w:rsidR="00D3308A">
        <w:t>Sensitive Info Types</w:t>
      </w:r>
      <w:r w:rsidRPr="00DD69E8">
        <w:t xml:space="preserve"> that are relevant to the customer (mode #2). </w:t>
      </w:r>
    </w:p>
    <w:p w14:paraId="7E7AC212" w14:textId="0D34DF98" w:rsidR="009E1355" w:rsidRPr="00DD69E8" w:rsidRDefault="009E1355" w:rsidP="00255A9D">
      <w:pPr>
        <w:keepLines/>
      </w:pPr>
      <w:r w:rsidRPr="00DD69E8">
        <w:t xml:space="preserve">The </w:t>
      </w:r>
      <w:r w:rsidR="00D3308A">
        <w:t>Purview Information Protection scanner</w:t>
      </w:r>
      <w:r w:rsidRPr="00DD69E8">
        <w:t xml:space="preserve"> receives its configuration through the </w:t>
      </w:r>
      <w:r w:rsidR="00D3308A">
        <w:t>Purview Information Protection client</w:t>
      </w:r>
      <w:r w:rsidRPr="00DD69E8">
        <w:t xml:space="preserve"> by means of a </w:t>
      </w:r>
      <w:r w:rsidR="00D3308A">
        <w:t>Sensitivity Label</w:t>
      </w:r>
      <w:r w:rsidRPr="00DD69E8">
        <w:t xml:space="preserve">. For the purpose of </w:t>
      </w:r>
      <w:r w:rsidR="00D3308A">
        <w:rPr>
          <w:i/>
          <w:iCs/>
        </w:rPr>
        <w:t>On-premises discovery</w:t>
      </w:r>
      <w:r w:rsidRPr="00DD69E8">
        <w:t xml:space="preserve"> a single </w:t>
      </w:r>
      <w:r w:rsidR="00D3308A">
        <w:t>Sensitivity Label</w:t>
      </w:r>
      <w:r w:rsidRPr="00DD69E8">
        <w:t xml:space="preserve"> will be created and published to the </w:t>
      </w:r>
      <w:r w:rsidR="00D3308A">
        <w:t>Purview Information Protection scanner</w:t>
      </w:r>
      <w:r w:rsidRPr="00DD69E8">
        <w:t xml:space="preserve">. This </w:t>
      </w:r>
      <w:r w:rsidR="00D3308A">
        <w:t>Sensitivity Label</w:t>
      </w:r>
      <w:r w:rsidRPr="00DD69E8">
        <w:t xml:space="preserve"> will contain all previously </w:t>
      </w:r>
      <w:r w:rsidR="00A5013F" w:rsidRPr="00DD69E8">
        <w:t xml:space="preserve">identified </w:t>
      </w:r>
      <w:r w:rsidR="00D3308A">
        <w:t>Sensitive Info Types</w:t>
      </w:r>
      <w:r w:rsidR="00A5013F" w:rsidRPr="00DD69E8">
        <w:t xml:space="preserve"> that were identified by you and the customer during the </w:t>
      </w:r>
      <w:r w:rsidR="00D3308A">
        <w:t>Pre-engagement meeting</w:t>
      </w:r>
      <w:r w:rsidR="00A5013F" w:rsidRPr="00DD69E8">
        <w:t xml:space="preserve"> or </w:t>
      </w:r>
      <w:r w:rsidR="00D3308A">
        <w:t>Kick-off meeting</w:t>
      </w:r>
      <w:r w:rsidR="005F1120" w:rsidRPr="00DD69E8">
        <w:t xml:space="preserve"> </w:t>
      </w:r>
    </w:p>
    <w:p w14:paraId="46741EA8" w14:textId="77777777" w:rsidR="009E1355" w:rsidRPr="00DD69E8" w:rsidRDefault="009E1355" w:rsidP="009E1355">
      <w:pPr>
        <w:pStyle w:val="Heading5"/>
      </w:pPr>
      <w:r w:rsidRPr="00DD69E8">
        <w:t>Objective(s)</w:t>
      </w:r>
    </w:p>
    <w:p w14:paraId="6FC8DF15" w14:textId="67BD6E49" w:rsidR="009E1355" w:rsidRPr="00DD69E8" w:rsidRDefault="009E1355" w:rsidP="009E1355">
      <w:pPr>
        <w:numPr>
          <w:ilvl w:val="0"/>
          <w:numId w:val="5"/>
        </w:numPr>
      </w:pPr>
      <w:r w:rsidRPr="00DD69E8">
        <w:t xml:space="preserve">Create one </w:t>
      </w:r>
      <w:r w:rsidR="00D3308A">
        <w:t>Sensitivity Label</w:t>
      </w:r>
      <w:r w:rsidRPr="00DD69E8">
        <w:t xml:space="preserve"> that includes all customer relevant </w:t>
      </w:r>
      <w:r w:rsidR="00D3308A">
        <w:t>Sensitive Info Types</w:t>
      </w:r>
      <w:r w:rsidRPr="00DD69E8">
        <w:t>.</w:t>
      </w:r>
    </w:p>
    <w:p w14:paraId="0823107C" w14:textId="77777777" w:rsidR="009E1355" w:rsidRPr="00DD69E8" w:rsidRDefault="009E1355" w:rsidP="009E1355">
      <w:pPr>
        <w:pStyle w:val="Heading5"/>
      </w:pPr>
      <w:r w:rsidRPr="00DD69E8">
        <w:t>Pre-requisites</w:t>
      </w:r>
    </w:p>
    <w:p w14:paraId="443C0F3B" w14:textId="033E108E" w:rsidR="009E1355" w:rsidRPr="00DD69E8" w:rsidRDefault="009E1355" w:rsidP="009E1355">
      <w:pPr>
        <w:numPr>
          <w:ilvl w:val="0"/>
          <w:numId w:val="6"/>
        </w:numPr>
      </w:pPr>
      <w:r w:rsidRPr="00DD69E8">
        <w:t xml:space="preserve">The configuration of </w:t>
      </w:r>
      <w:r w:rsidR="00D3308A">
        <w:t>Custom Sensitive Info Types</w:t>
      </w:r>
      <w:r w:rsidRPr="00DD69E8">
        <w:t xml:space="preserve"> as part of the mandatory activities that are described in </w:t>
      </w:r>
      <w:r w:rsidRPr="00DD69E8">
        <w:rPr>
          <w:i/>
          <w:iCs/>
        </w:rPr>
        <w:t>&lt;</w:t>
      </w:r>
      <w:r w:rsidR="00D3308A">
        <w:rPr>
          <w:i/>
          <w:iCs/>
        </w:rPr>
        <w:t>00-Master Delivery Guide</w:t>
      </w:r>
      <w:r w:rsidRPr="00DD69E8">
        <w:rPr>
          <w:i/>
          <w:iCs/>
        </w:rPr>
        <w:t>&gt;</w:t>
      </w:r>
      <w:r w:rsidR="005F1120" w:rsidRPr="00DD69E8">
        <w:t xml:space="preserve"> </w:t>
      </w:r>
      <w:r w:rsidRPr="00DD69E8">
        <w:t>is completed.</w:t>
      </w:r>
    </w:p>
    <w:p w14:paraId="4F212E63" w14:textId="77777777" w:rsidR="009E1355" w:rsidRPr="00DD69E8" w:rsidRDefault="009E1355" w:rsidP="009E1355">
      <w:pPr>
        <w:pStyle w:val="Heading5"/>
      </w:pPr>
      <w:r w:rsidRPr="00DD69E8">
        <w:t>Background reading</w:t>
      </w:r>
    </w:p>
    <w:p w14:paraId="46FD71A4" w14:textId="77777777" w:rsidR="009E1355" w:rsidRPr="00DD69E8" w:rsidRDefault="009E1355" w:rsidP="009E1355">
      <w:pPr>
        <w:keepNext/>
      </w:pPr>
      <w:r w:rsidRPr="00DD69E8">
        <w:t>For more information refer to:</w:t>
      </w:r>
    </w:p>
    <w:p w14:paraId="03FD8D14" w14:textId="77777777" w:rsidR="009E1355" w:rsidRPr="00DD69E8" w:rsidRDefault="009E1355" w:rsidP="00197F12">
      <w:pPr>
        <w:pStyle w:val="ListParagraph"/>
        <w:numPr>
          <w:ilvl w:val="0"/>
          <w:numId w:val="39"/>
        </w:numPr>
        <w:rPr>
          <w:rStyle w:val="Hyperlink"/>
        </w:rPr>
      </w:pPr>
      <w:hyperlink r:id="rId44" w:history="1">
        <w:r w:rsidRPr="00DD69E8">
          <w:rPr>
            <w:rStyle w:val="Hyperlink"/>
          </w:rPr>
          <w:t>Learn about Sensitivity labels</w:t>
        </w:r>
      </w:hyperlink>
    </w:p>
    <w:p w14:paraId="3119EC58" w14:textId="77777777" w:rsidR="009E1355" w:rsidRPr="00DD69E8" w:rsidRDefault="009E1355" w:rsidP="00197F12">
      <w:pPr>
        <w:pStyle w:val="ListParagraph"/>
        <w:numPr>
          <w:ilvl w:val="0"/>
          <w:numId w:val="39"/>
        </w:numPr>
        <w:rPr>
          <w:rStyle w:val="Hyperlink"/>
        </w:rPr>
      </w:pPr>
      <w:hyperlink r:id="rId45" w:history="1">
        <w:r w:rsidRPr="00DD69E8">
          <w:rPr>
            <w:rStyle w:val="Hyperlink"/>
          </w:rPr>
          <w:t>Get started with Sensitivity labels</w:t>
        </w:r>
      </w:hyperlink>
    </w:p>
    <w:p w14:paraId="4A8CA8A9" w14:textId="77777777" w:rsidR="009E1355" w:rsidRPr="00DD69E8" w:rsidRDefault="009E1355" w:rsidP="00197F12">
      <w:pPr>
        <w:pStyle w:val="ListParagraph"/>
        <w:keepNext w:val="0"/>
        <w:numPr>
          <w:ilvl w:val="0"/>
          <w:numId w:val="39"/>
        </w:numPr>
        <w:rPr>
          <w:rStyle w:val="Hyperlink"/>
        </w:rPr>
      </w:pPr>
      <w:hyperlink r:id="rId46" w:history="1">
        <w:r w:rsidRPr="00DD69E8">
          <w:rPr>
            <w:rStyle w:val="Hyperlink"/>
          </w:rPr>
          <w:t>Create and configure Sensitivity labels and their policies</w:t>
        </w:r>
      </w:hyperlink>
    </w:p>
    <w:p w14:paraId="112F3A2F" w14:textId="77777777" w:rsidR="009E1355" w:rsidRPr="00DD69E8" w:rsidRDefault="009E1355" w:rsidP="00255A9D">
      <w:pPr>
        <w:pStyle w:val="Heading5"/>
        <w:keepNext w:val="0"/>
      </w:pPr>
      <w:r w:rsidRPr="00DD69E8">
        <w:t>Instructions</w:t>
      </w:r>
    </w:p>
    <w:p w14:paraId="5BD7C7EF" w14:textId="09AC20A7" w:rsidR="00477308" w:rsidRPr="00DD69E8" w:rsidRDefault="00587BA1" w:rsidP="00477308">
      <w:pPr>
        <w:numPr>
          <w:ilvl w:val="0"/>
          <w:numId w:val="68"/>
        </w:numPr>
        <w:contextualSpacing/>
      </w:pPr>
      <w:r w:rsidRPr="00DD69E8">
        <w:rPr>
          <w:rFonts w:eastAsia="Times New Roman"/>
        </w:rPr>
        <w:t xml:space="preserve">Browse to the </w:t>
      </w:r>
      <w:r w:rsidR="00D3308A" w:rsidRPr="00D3308A">
        <w:rPr>
          <w:rFonts w:eastAsia="Times New Roman"/>
          <w:b/>
        </w:rPr>
        <w:t>Microsoft Purview portal</w:t>
      </w:r>
      <w:r w:rsidR="009E1355" w:rsidRPr="00DD69E8">
        <w:t xml:space="preserve"> at </w:t>
      </w:r>
      <w:hyperlink r:id="rId47" w:history="1">
        <w:r w:rsidRPr="00DD69E8">
          <w:rPr>
            <w:rStyle w:val="Hyperlink"/>
          </w:rPr>
          <w:t>https://purview.microsoft.com/</w:t>
        </w:r>
      </w:hyperlink>
      <w:r w:rsidR="009E1355" w:rsidRPr="00DD69E8">
        <w:t xml:space="preserve"> </w:t>
      </w:r>
      <w:r w:rsidR="009E1355" w:rsidRPr="00DD69E8">
        <w:rPr>
          <w:rFonts w:eastAsia="Times New Roman"/>
        </w:rPr>
        <w:t>and log in with</w:t>
      </w:r>
      <w:r w:rsidR="009E1355" w:rsidRPr="00DD69E8">
        <w:t xml:space="preserve"> </w:t>
      </w:r>
      <w:r w:rsidR="009E1355" w:rsidRPr="00DD69E8">
        <w:rPr>
          <w:rFonts w:eastAsia="Times New Roman"/>
        </w:rPr>
        <w:t xml:space="preserve">Tenant Admin credentials or a user account that is a </w:t>
      </w:r>
      <w:r w:rsidR="009E1355" w:rsidRPr="00DD69E8">
        <w:t xml:space="preserve">member of your </w:t>
      </w:r>
      <w:r w:rsidR="00D3308A">
        <w:t>Data Security Check</w:t>
      </w:r>
      <w:r w:rsidR="009E1355" w:rsidRPr="00DD69E8">
        <w:t xml:space="preserve"> team</w:t>
      </w:r>
      <w:r w:rsidR="009E1355" w:rsidRPr="00DD69E8">
        <w:rPr>
          <w:rFonts w:eastAsia="Times New Roman"/>
        </w:rPr>
        <w:t xml:space="preserve"> and has been assigned the appropriate permissions.</w:t>
      </w:r>
      <w:r w:rsidR="00477308" w:rsidRPr="00DD69E8">
        <w:t xml:space="preserve"> </w:t>
      </w:r>
    </w:p>
    <w:p w14:paraId="001DF1C5" w14:textId="77777777" w:rsidR="00477308" w:rsidRPr="00DD69E8" w:rsidRDefault="00477308" w:rsidP="00477308">
      <w:pPr>
        <w:numPr>
          <w:ilvl w:val="0"/>
          <w:numId w:val="68"/>
        </w:numPr>
        <w:contextualSpacing/>
      </w:pPr>
      <w:r w:rsidRPr="00DD69E8">
        <w:t xml:space="preserve">In the </w:t>
      </w:r>
      <w:r w:rsidRPr="00DD69E8">
        <w:rPr>
          <w:i/>
          <w:iCs/>
        </w:rPr>
        <w:t>navigation bar</w:t>
      </w:r>
      <w:r w:rsidRPr="00DD69E8">
        <w:t xml:space="preserve"> on the left side, click on </w:t>
      </w:r>
      <w:r w:rsidRPr="00DD69E8">
        <w:rPr>
          <w:b/>
          <w:bCs/>
        </w:rPr>
        <w:t>Solutions.</w:t>
      </w:r>
    </w:p>
    <w:p w14:paraId="17D0D328" w14:textId="77777777" w:rsidR="00477308" w:rsidRPr="00DD69E8" w:rsidRDefault="00477308" w:rsidP="00477308">
      <w:pPr>
        <w:numPr>
          <w:ilvl w:val="0"/>
          <w:numId w:val="68"/>
        </w:numPr>
        <w:contextualSpacing/>
      </w:pPr>
      <w:r w:rsidRPr="00DD69E8">
        <w:t xml:space="preserve">In the </w:t>
      </w:r>
      <w:r w:rsidRPr="00DD69E8">
        <w:rPr>
          <w:i/>
          <w:iCs/>
        </w:rPr>
        <w:t>Solutions</w:t>
      </w:r>
      <w:r w:rsidRPr="00DD69E8">
        <w:t xml:space="preserve"> navigator, click on </w:t>
      </w:r>
      <w:r w:rsidRPr="00DD69E8">
        <w:rPr>
          <w:b/>
          <w:bCs/>
        </w:rPr>
        <w:t>Information Protection.</w:t>
      </w:r>
    </w:p>
    <w:p w14:paraId="41416F0A" w14:textId="77777777" w:rsidR="00477308" w:rsidRPr="00DD69E8" w:rsidRDefault="00477308" w:rsidP="00197AAC">
      <w:pPr>
        <w:numPr>
          <w:ilvl w:val="0"/>
          <w:numId w:val="68"/>
        </w:numPr>
        <w:spacing w:after="0"/>
        <w:ind w:left="714" w:hanging="357"/>
        <w:contextualSpacing/>
      </w:pPr>
      <w:r w:rsidRPr="00DD69E8">
        <w:t xml:space="preserve">On the </w:t>
      </w:r>
      <w:r w:rsidRPr="00DD69E8">
        <w:rPr>
          <w:i/>
          <w:iCs/>
        </w:rPr>
        <w:t>Information Protection</w:t>
      </w:r>
      <w:r w:rsidRPr="00DD69E8">
        <w:t xml:space="preserve"> solution card, </w:t>
      </w:r>
      <w:r w:rsidR="009870BD" w:rsidRPr="00DD69E8">
        <w:t>click on</w:t>
      </w:r>
      <w:r w:rsidRPr="00DD69E8">
        <w:t xml:space="preserve"> </w:t>
      </w:r>
      <w:r w:rsidR="009870BD" w:rsidRPr="00DD69E8">
        <w:rPr>
          <w:b/>
          <w:bCs/>
        </w:rPr>
        <w:t>Sensitivity labels</w:t>
      </w:r>
      <w:r w:rsidRPr="00DD69E8">
        <w:t>.</w:t>
      </w:r>
    </w:p>
    <w:p w14:paraId="064D9BBF" w14:textId="77777777" w:rsidR="009E1355" w:rsidRPr="00DD69E8" w:rsidRDefault="009E1355" w:rsidP="00197F12">
      <w:pPr>
        <w:pStyle w:val="ListParagraph"/>
        <w:keepNext w:val="0"/>
        <w:numPr>
          <w:ilvl w:val="0"/>
          <w:numId w:val="22"/>
        </w:numPr>
      </w:pPr>
      <w:r w:rsidRPr="00DD69E8">
        <w:t xml:space="preserve">On the </w:t>
      </w:r>
      <w:r w:rsidR="009870BD" w:rsidRPr="00DD69E8">
        <w:rPr>
          <w:i/>
          <w:iCs/>
        </w:rPr>
        <w:t>Sensitivity</w:t>
      </w:r>
      <w:r w:rsidR="009870BD" w:rsidRPr="00DD69E8">
        <w:t xml:space="preserve"> </w:t>
      </w:r>
      <w:r w:rsidR="006F2955" w:rsidRPr="00DD69E8">
        <w:rPr>
          <w:i/>
          <w:iCs/>
        </w:rPr>
        <w:t>labels</w:t>
      </w:r>
      <w:r w:rsidR="009870BD" w:rsidRPr="00DD69E8">
        <w:rPr>
          <w:b/>
          <w:bCs/>
          <w:i/>
          <w:iCs/>
        </w:rPr>
        <w:t xml:space="preserve"> </w:t>
      </w:r>
      <w:r w:rsidRPr="00DD69E8">
        <w:t xml:space="preserve">page, click </w:t>
      </w:r>
      <w:r w:rsidRPr="00DD69E8">
        <w:rPr>
          <w:b/>
          <w:bCs/>
        </w:rPr>
        <w:t>+Create a label</w:t>
      </w:r>
      <w:r w:rsidRPr="00DD69E8">
        <w:t>.</w:t>
      </w:r>
    </w:p>
    <w:p w14:paraId="6A5CB484" w14:textId="77777777" w:rsidR="001866C4" w:rsidRPr="00DD69E8" w:rsidRDefault="001866C4" w:rsidP="00FC049D">
      <w:pPr>
        <w:pStyle w:val="BeforeAndAfterNote"/>
      </w:pPr>
    </w:p>
    <w:p w14:paraId="01862CC2" w14:textId="77777777" w:rsidR="001866C4" w:rsidRPr="00DD69E8" w:rsidRDefault="001866C4" w:rsidP="00FC049D">
      <w:pPr>
        <w:keepNext/>
        <w:keepLines/>
        <w:pBdr>
          <w:left w:val="single" w:sz="12" w:space="4" w:color="auto"/>
        </w:pBdr>
        <w:ind w:left="850"/>
        <w:rPr>
          <w:bCs/>
          <w:i/>
          <w:iCs/>
        </w:rPr>
      </w:pPr>
      <w:r w:rsidRPr="00DD69E8">
        <w:rPr>
          <w:noProof/>
        </w:rPr>
        <mc:AlternateContent>
          <mc:Choice Requires="wpg">
            <w:drawing>
              <wp:inline distT="0" distB="0" distL="0" distR="0" wp14:anchorId="52A98CB7" wp14:editId="4D88222B">
                <wp:extent cx="190500" cy="190500"/>
                <wp:effectExtent l="0" t="0" r="0" b="0"/>
                <wp:docPr id="767852541" name="Group 6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87401118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05497456"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6976698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2794682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4681167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76198148"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BBDAE7F" id="Group 6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007724E8" w:rsidRPr="00DD69E8">
        <w:rPr>
          <w:i/>
          <w:iCs/>
        </w:rPr>
        <w:t>The guidance provided in this paragraph is built for organizations</w:t>
      </w:r>
      <w:r w:rsidR="006B6BA4" w:rsidRPr="00DD69E8">
        <w:rPr>
          <w:i/>
          <w:iCs/>
        </w:rPr>
        <w:t xml:space="preserve"> that have not yet migrated to the </w:t>
      </w:r>
      <w:r w:rsidR="006B6BA4" w:rsidRPr="00DD69E8">
        <w:rPr>
          <w:b/>
          <w:bCs/>
          <w:i/>
          <w:iCs/>
        </w:rPr>
        <w:t>Modern Label Scheme</w:t>
      </w:r>
      <w:r w:rsidR="00720657" w:rsidRPr="00DD69E8">
        <w:rPr>
          <w:i/>
          <w:iCs/>
        </w:rPr>
        <w:t>. To learn more about the</w:t>
      </w:r>
      <w:r w:rsidR="00767E4A" w:rsidRPr="00DD69E8">
        <w:rPr>
          <w:i/>
          <w:iCs/>
        </w:rPr>
        <w:t xml:space="preserve"> process to migrate to the Modern Label Scheme and the impact this has on creating </w:t>
      </w:r>
      <w:r w:rsidR="00FA754F" w:rsidRPr="00DD69E8">
        <w:rPr>
          <w:i/>
          <w:iCs/>
        </w:rPr>
        <w:t xml:space="preserve">labels, refer to </w:t>
      </w:r>
      <w:hyperlink r:id="rId48" w:history="1">
        <w:r w:rsidR="00FA754F" w:rsidRPr="00DD69E8">
          <w:rPr>
            <w:rStyle w:val="Hyperlink"/>
            <w:i/>
            <w:iCs/>
          </w:rPr>
          <w:t>Migrate parent sensitivity labels to label groups</w:t>
        </w:r>
      </w:hyperlink>
      <w:r w:rsidR="00FA754F" w:rsidRPr="00DD69E8">
        <w:rPr>
          <w:i/>
          <w:iCs/>
        </w:rPr>
        <w:t xml:space="preserve"> </w:t>
      </w:r>
    </w:p>
    <w:p w14:paraId="136FCB2C" w14:textId="77777777" w:rsidR="001866C4" w:rsidRPr="00DD69E8" w:rsidRDefault="001866C4" w:rsidP="00254C9E">
      <w:pPr>
        <w:pStyle w:val="BeforeAndAfterNote"/>
      </w:pPr>
    </w:p>
    <w:p w14:paraId="42D20F68" w14:textId="1B50A453" w:rsidR="009E1355" w:rsidRPr="00DD69E8" w:rsidRDefault="009E1355" w:rsidP="00197F12">
      <w:pPr>
        <w:pStyle w:val="ListParagraph"/>
        <w:keepNext w:val="0"/>
        <w:numPr>
          <w:ilvl w:val="0"/>
          <w:numId w:val="22"/>
        </w:numPr>
      </w:pPr>
      <w:r w:rsidRPr="00DD69E8">
        <w:t xml:space="preserve">On the </w:t>
      </w:r>
      <w:r w:rsidR="006779C0" w:rsidRPr="00DD69E8">
        <w:rPr>
          <w:i/>
          <w:iCs/>
        </w:rPr>
        <w:t xml:space="preserve">Provide </w:t>
      </w:r>
      <w:r w:rsidR="007708A6" w:rsidRPr="00DD69E8">
        <w:rPr>
          <w:i/>
          <w:iCs/>
        </w:rPr>
        <w:t>basic details for this</w:t>
      </w:r>
      <w:r w:rsidRPr="00DD69E8">
        <w:rPr>
          <w:i/>
          <w:iCs/>
        </w:rPr>
        <w:t xml:space="preserve"> label</w:t>
      </w:r>
      <w:r w:rsidRPr="00DD69E8">
        <w:t xml:space="preserve"> page enter </w:t>
      </w:r>
      <w:r w:rsidR="00D3308A">
        <w:rPr>
          <w:b/>
          <w:bCs/>
        </w:rPr>
        <w:t>DataSecurityCheck-</w:t>
      </w:r>
      <w:r w:rsidRPr="00DD69E8">
        <w:rPr>
          <w:b/>
          <w:bCs/>
        </w:rPr>
        <w:t>AutoDiscoveryLabel</w:t>
      </w:r>
      <w:r w:rsidRPr="00DD69E8">
        <w:t xml:space="preserve"> as</w:t>
      </w:r>
      <w:r w:rsidRPr="00DD69E8">
        <w:rPr>
          <w:b/>
          <w:bCs/>
        </w:rPr>
        <w:t xml:space="preserve"> </w:t>
      </w:r>
      <w:r w:rsidRPr="00DD69E8">
        <w:rPr>
          <w:i/>
          <w:iCs/>
        </w:rPr>
        <w:t>Name</w:t>
      </w:r>
      <w:r w:rsidRPr="00DD69E8">
        <w:t>.</w:t>
      </w:r>
    </w:p>
    <w:p w14:paraId="0FA5E582" w14:textId="09588513" w:rsidR="007B7EFC" w:rsidRPr="00DD69E8" w:rsidRDefault="00776867" w:rsidP="00197F12">
      <w:pPr>
        <w:pStyle w:val="ListParagraph"/>
        <w:keepNext w:val="0"/>
        <w:numPr>
          <w:ilvl w:val="0"/>
          <w:numId w:val="22"/>
        </w:numPr>
      </w:pPr>
      <w:r w:rsidRPr="00DD69E8">
        <w:t xml:space="preserve">Enter </w:t>
      </w:r>
      <w:r w:rsidR="00D3308A">
        <w:rPr>
          <w:b/>
          <w:bCs/>
        </w:rPr>
        <w:t>DataSecurityCheck-</w:t>
      </w:r>
      <w:r w:rsidRPr="00DD69E8">
        <w:rPr>
          <w:b/>
          <w:bCs/>
        </w:rPr>
        <w:t>AutoDiscoveryLabel</w:t>
      </w:r>
      <w:r w:rsidRPr="00DD69E8">
        <w:t xml:space="preserve"> as</w:t>
      </w:r>
      <w:r w:rsidR="007B7EFC" w:rsidRPr="00DD69E8">
        <w:t xml:space="preserve"> </w:t>
      </w:r>
      <w:r w:rsidR="007B7EFC" w:rsidRPr="00DD69E8">
        <w:rPr>
          <w:i/>
          <w:iCs/>
        </w:rPr>
        <w:t>Display name.</w:t>
      </w:r>
    </w:p>
    <w:p w14:paraId="6A626A6A" w14:textId="77777777" w:rsidR="00C5755D" w:rsidRPr="00DD69E8" w:rsidRDefault="00BD718C" w:rsidP="00197F12">
      <w:pPr>
        <w:pStyle w:val="ListParagraph"/>
        <w:keepNext w:val="0"/>
        <w:numPr>
          <w:ilvl w:val="0"/>
          <w:numId w:val="22"/>
        </w:numPr>
      </w:pPr>
      <w:r w:rsidRPr="00DD69E8">
        <w:t xml:space="preserve">Leave the </w:t>
      </w:r>
      <w:r w:rsidRPr="00DD69E8">
        <w:rPr>
          <w:b/>
          <w:bCs/>
        </w:rPr>
        <w:t>Label priority</w:t>
      </w:r>
      <w:r w:rsidRPr="00DD69E8">
        <w:t xml:space="preserve"> unchanged.</w:t>
      </w:r>
    </w:p>
    <w:p w14:paraId="5C995B91" w14:textId="77777777" w:rsidR="007B7EFC" w:rsidRPr="00DD69E8" w:rsidRDefault="007B7EFC" w:rsidP="00197F12">
      <w:pPr>
        <w:pStyle w:val="ListParagraph"/>
        <w:keepNext w:val="0"/>
        <w:numPr>
          <w:ilvl w:val="0"/>
          <w:numId w:val="22"/>
        </w:numPr>
      </w:pPr>
      <w:r w:rsidRPr="00DD69E8">
        <w:t xml:space="preserve">Provide a meaningful </w:t>
      </w:r>
      <w:r w:rsidR="00C658CA" w:rsidRPr="00DD69E8">
        <w:rPr>
          <w:b/>
          <w:bCs/>
        </w:rPr>
        <w:t>D</w:t>
      </w:r>
      <w:r w:rsidRPr="00DD69E8">
        <w:rPr>
          <w:b/>
          <w:bCs/>
        </w:rPr>
        <w:t>escription</w:t>
      </w:r>
      <w:r w:rsidR="00C658CA" w:rsidRPr="00DD69E8">
        <w:rPr>
          <w:b/>
          <w:bCs/>
        </w:rPr>
        <w:t xml:space="preserve"> for users</w:t>
      </w:r>
      <w:r w:rsidRPr="00DD69E8">
        <w:t>.</w:t>
      </w:r>
    </w:p>
    <w:p w14:paraId="025ABB92" w14:textId="77777777" w:rsidR="00F54A3F" w:rsidRPr="00DD69E8" w:rsidRDefault="00F54A3F" w:rsidP="00197F12">
      <w:pPr>
        <w:pStyle w:val="ListParagraph"/>
        <w:keepNext w:val="0"/>
        <w:numPr>
          <w:ilvl w:val="0"/>
          <w:numId w:val="22"/>
        </w:numPr>
      </w:pPr>
      <w:r w:rsidRPr="00DD69E8">
        <w:t xml:space="preserve">Provide a meaningful </w:t>
      </w:r>
      <w:r w:rsidR="00C658CA" w:rsidRPr="00DD69E8">
        <w:rPr>
          <w:b/>
          <w:bCs/>
        </w:rPr>
        <w:t>D</w:t>
      </w:r>
      <w:r w:rsidRPr="00DD69E8">
        <w:rPr>
          <w:b/>
          <w:bCs/>
        </w:rPr>
        <w:t>escription</w:t>
      </w:r>
      <w:r w:rsidR="00C658CA" w:rsidRPr="00DD69E8">
        <w:rPr>
          <w:b/>
          <w:bCs/>
        </w:rPr>
        <w:t xml:space="preserve"> for admins</w:t>
      </w:r>
      <w:r w:rsidRPr="00DD69E8">
        <w:t>.</w:t>
      </w:r>
    </w:p>
    <w:p w14:paraId="6DDA871C" w14:textId="77777777" w:rsidR="009E1355" w:rsidRPr="00DD69E8" w:rsidRDefault="009E1355" w:rsidP="00197F12">
      <w:pPr>
        <w:pStyle w:val="ListParagraph"/>
        <w:keepNext w:val="0"/>
        <w:numPr>
          <w:ilvl w:val="0"/>
          <w:numId w:val="22"/>
        </w:numPr>
      </w:pPr>
      <w:r w:rsidRPr="00DD69E8">
        <w:t xml:space="preserve">Click </w:t>
      </w:r>
      <w:r w:rsidRPr="00DD69E8">
        <w:rPr>
          <w:b/>
          <w:bCs/>
        </w:rPr>
        <w:t>Next</w:t>
      </w:r>
      <w:r w:rsidRPr="00DD69E8">
        <w:t>.</w:t>
      </w:r>
    </w:p>
    <w:p w14:paraId="737E2A6B" w14:textId="77777777" w:rsidR="00BC0CAA" w:rsidRPr="00DD69E8" w:rsidRDefault="009E1355" w:rsidP="00197F12">
      <w:pPr>
        <w:pStyle w:val="ListParagraph"/>
        <w:keepNext w:val="0"/>
        <w:numPr>
          <w:ilvl w:val="0"/>
          <w:numId w:val="22"/>
        </w:numPr>
        <w:rPr>
          <w:i/>
          <w:iCs/>
        </w:rPr>
      </w:pPr>
      <w:r w:rsidRPr="00DD69E8">
        <w:t xml:space="preserve">On the </w:t>
      </w:r>
      <w:r w:rsidRPr="00DD69E8">
        <w:rPr>
          <w:i/>
          <w:iCs/>
        </w:rPr>
        <w:t>Define the scope for this label</w:t>
      </w:r>
      <w:r w:rsidRPr="00DD69E8">
        <w:t xml:space="preserve"> page, </w:t>
      </w:r>
      <w:r w:rsidR="006E425C" w:rsidRPr="00DD69E8">
        <w:t>select</w:t>
      </w:r>
      <w:r w:rsidRPr="00DD69E8">
        <w:t xml:space="preserve"> </w:t>
      </w:r>
      <w:r w:rsidR="006E425C" w:rsidRPr="00DD69E8">
        <w:rPr>
          <w:b/>
          <w:bCs/>
        </w:rPr>
        <w:t>Files &amp; other data assets</w:t>
      </w:r>
      <w:r w:rsidR="00BC0CAA" w:rsidRPr="00DD69E8">
        <w:rPr>
          <w:b/>
          <w:bCs/>
        </w:rPr>
        <w:t>.</w:t>
      </w:r>
    </w:p>
    <w:p w14:paraId="4A2E3558" w14:textId="77777777" w:rsidR="009E1355" w:rsidRPr="00DD69E8" w:rsidRDefault="00DE6F3C" w:rsidP="00197F12">
      <w:pPr>
        <w:pStyle w:val="ListParagraph"/>
        <w:keepNext w:val="0"/>
        <w:numPr>
          <w:ilvl w:val="0"/>
          <w:numId w:val="22"/>
        </w:numPr>
        <w:rPr>
          <w:i/>
          <w:iCs/>
        </w:rPr>
      </w:pPr>
      <w:r w:rsidRPr="00DD69E8">
        <w:t xml:space="preserve">Verify that all other options are </w:t>
      </w:r>
      <w:r w:rsidRPr="00DD69E8">
        <w:rPr>
          <w:b/>
          <w:bCs/>
        </w:rPr>
        <w:t>de-selected</w:t>
      </w:r>
      <w:r w:rsidR="008C2083" w:rsidRPr="00DD69E8">
        <w:rPr>
          <w:b/>
          <w:bCs/>
        </w:rPr>
        <w:t>.</w:t>
      </w:r>
    </w:p>
    <w:p w14:paraId="69C14F27" w14:textId="77777777" w:rsidR="000C5D4D" w:rsidRPr="00DD69E8" w:rsidRDefault="000C5D4D" w:rsidP="00802307">
      <w:pPr>
        <w:pStyle w:val="BeforeAndAfterNote"/>
      </w:pPr>
    </w:p>
    <w:p w14:paraId="3806715F" w14:textId="77777777" w:rsidR="000C5D4D" w:rsidRPr="00DD69E8" w:rsidRDefault="000C5D4D" w:rsidP="00FC049D">
      <w:pPr>
        <w:keepNext/>
        <w:keepLines/>
        <w:pBdr>
          <w:left w:val="single" w:sz="12" w:space="4" w:color="auto"/>
        </w:pBdr>
        <w:ind w:left="850"/>
        <w:rPr>
          <w:b/>
          <w:bCs/>
          <w:i/>
          <w:iCs/>
        </w:rPr>
      </w:pPr>
      <w:r w:rsidRPr="00DD69E8">
        <w:rPr>
          <w:noProof/>
        </w:rPr>
        <mc:AlternateContent>
          <mc:Choice Requires="wpg">
            <w:drawing>
              <wp:inline distT="0" distB="0" distL="0" distR="0" wp14:anchorId="7A93B5B7" wp14:editId="0FAF357B">
                <wp:extent cx="190500" cy="190500"/>
                <wp:effectExtent l="0" t="0" r="0" b="0"/>
                <wp:docPr id="1876786529" name="Group 6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31347153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34485082"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2709908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558502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119935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9260489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EE2A993" id="Group 6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nZv1SQ8HAAAt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&#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00656FEA" w:rsidRPr="00DD69E8">
        <w:rPr>
          <w:i/>
          <w:iCs/>
        </w:rPr>
        <w:t xml:space="preserve">De-selecting might trigger the </w:t>
      </w:r>
      <w:r w:rsidR="00656FEA" w:rsidRPr="00DD69E8">
        <w:rPr>
          <w:b/>
          <w:bCs/>
          <w:i/>
          <w:iCs/>
        </w:rPr>
        <w:t>Imp</w:t>
      </w:r>
      <w:r w:rsidR="00582CFE" w:rsidRPr="00DD69E8">
        <w:rPr>
          <w:b/>
          <w:bCs/>
          <w:i/>
          <w:iCs/>
        </w:rPr>
        <w:t>a</w:t>
      </w:r>
      <w:r w:rsidR="00656FEA" w:rsidRPr="00DD69E8">
        <w:rPr>
          <w:b/>
          <w:bCs/>
          <w:i/>
          <w:iCs/>
        </w:rPr>
        <w:t>ct to current settings</w:t>
      </w:r>
      <w:r w:rsidR="00656FEA" w:rsidRPr="00DD69E8">
        <w:rPr>
          <w:i/>
          <w:iCs/>
        </w:rPr>
        <w:t xml:space="preserve"> popup</w:t>
      </w:r>
      <w:r w:rsidR="00582CFE" w:rsidRPr="00DD69E8">
        <w:rPr>
          <w:i/>
          <w:iCs/>
        </w:rPr>
        <w:t>. If the popup is show</w:t>
      </w:r>
      <w:r w:rsidR="00802307" w:rsidRPr="00DD69E8">
        <w:rPr>
          <w:i/>
          <w:iCs/>
        </w:rPr>
        <w:t>n</w:t>
      </w:r>
      <w:r w:rsidR="00582CFE" w:rsidRPr="00DD69E8">
        <w:rPr>
          <w:i/>
          <w:iCs/>
        </w:rPr>
        <w:t xml:space="preserve">, click </w:t>
      </w:r>
      <w:r w:rsidR="00582CFE" w:rsidRPr="00DD69E8">
        <w:rPr>
          <w:b/>
          <w:bCs/>
          <w:i/>
          <w:iCs/>
        </w:rPr>
        <w:t>Confirm</w:t>
      </w:r>
      <w:r w:rsidR="00802307" w:rsidRPr="00DD69E8">
        <w:rPr>
          <w:i/>
          <w:iCs/>
        </w:rPr>
        <w:t xml:space="preserve"> to automatically </w:t>
      </w:r>
      <w:r w:rsidR="00383DFA" w:rsidRPr="00DD69E8">
        <w:rPr>
          <w:i/>
          <w:iCs/>
        </w:rPr>
        <w:t>remove the ‘Meetings</w:t>
      </w:r>
      <w:r w:rsidR="000F12DC" w:rsidRPr="00DD69E8">
        <w:rPr>
          <w:i/>
          <w:iCs/>
        </w:rPr>
        <w:t>’ scope.</w:t>
      </w:r>
    </w:p>
    <w:p w14:paraId="6A381A0F" w14:textId="77777777" w:rsidR="000C5D4D" w:rsidRPr="00DD69E8" w:rsidRDefault="000C5D4D" w:rsidP="00254C9E">
      <w:pPr>
        <w:pStyle w:val="BeforeAndAfterNote"/>
      </w:pPr>
    </w:p>
    <w:p w14:paraId="054C9568" w14:textId="77777777" w:rsidR="009E1355" w:rsidRPr="00DD69E8" w:rsidRDefault="009E1355" w:rsidP="00197F12">
      <w:pPr>
        <w:pStyle w:val="ListParagraph"/>
        <w:keepNext w:val="0"/>
        <w:numPr>
          <w:ilvl w:val="0"/>
          <w:numId w:val="22"/>
        </w:numPr>
      </w:pPr>
      <w:r w:rsidRPr="00DD69E8">
        <w:t xml:space="preserve">Click </w:t>
      </w:r>
      <w:r w:rsidRPr="00DD69E8">
        <w:rPr>
          <w:b/>
          <w:bCs/>
        </w:rPr>
        <w:t>Next</w:t>
      </w:r>
      <w:r w:rsidRPr="00DD69E8">
        <w:t>.</w:t>
      </w:r>
    </w:p>
    <w:p w14:paraId="660C7618" w14:textId="77777777" w:rsidR="009E1355" w:rsidRPr="00DD69E8" w:rsidRDefault="009E1355" w:rsidP="00197F12">
      <w:pPr>
        <w:pStyle w:val="ListParagraph"/>
        <w:keepNext w:val="0"/>
        <w:numPr>
          <w:ilvl w:val="0"/>
          <w:numId w:val="22"/>
        </w:numPr>
      </w:pPr>
      <w:r w:rsidRPr="00DD69E8">
        <w:t xml:space="preserve">On the </w:t>
      </w:r>
      <w:r w:rsidR="00913129" w:rsidRPr="00DD69E8">
        <w:rPr>
          <w:i/>
          <w:iCs/>
        </w:rPr>
        <w:t>Choose protection settings for the types of items you selected</w:t>
      </w:r>
      <w:r w:rsidRPr="00DD69E8">
        <w:t xml:space="preserve"> page, </w:t>
      </w:r>
      <w:r w:rsidRPr="00DD69E8">
        <w:rPr>
          <w:b/>
          <w:bCs/>
        </w:rPr>
        <w:t>verify</w:t>
      </w:r>
      <w:r w:rsidRPr="00DD69E8">
        <w:t xml:space="preserve"> that </w:t>
      </w:r>
      <w:r w:rsidR="009C7AFA" w:rsidRPr="00DD69E8">
        <w:rPr>
          <w:b/>
          <w:bCs/>
        </w:rPr>
        <w:t>Control access</w:t>
      </w:r>
      <w:r w:rsidRPr="00DD69E8">
        <w:t xml:space="preserve"> </w:t>
      </w:r>
      <w:r w:rsidR="000F492A" w:rsidRPr="00DD69E8">
        <w:t>,</w:t>
      </w:r>
      <w:r w:rsidR="00E31497" w:rsidRPr="00DD69E8">
        <w:t xml:space="preserve"> </w:t>
      </w:r>
      <w:r w:rsidRPr="00DD69E8">
        <w:rPr>
          <w:b/>
          <w:bCs/>
        </w:rPr>
        <w:t>Apply content marking</w:t>
      </w:r>
      <w:r w:rsidRPr="00DD69E8">
        <w:t xml:space="preserve"> </w:t>
      </w:r>
      <w:r w:rsidR="00E31497" w:rsidRPr="00DD69E8">
        <w:t xml:space="preserve">and </w:t>
      </w:r>
      <w:r w:rsidR="00E31497" w:rsidRPr="00DD69E8">
        <w:rPr>
          <w:b/>
          <w:bCs/>
        </w:rPr>
        <w:t>Protect Teams meetings and chats</w:t>
      </w:r>
      <w:r w:rsidR="00E31497" w:rsidRPr="00DD69E8">
        <w:t xml:space="preserve"> </w:t>
      </w:r>
      <w:r w:rsidRPr="00DD69E8">
        <w:t xml:space="preserve">are </w:t>
      </w:r>
      <w:r w:rsidRPr="00DD69E8">
        <w:rPr>
          <w:b/>
          <w:bCs/>
        </w:rPr>
        <w:t>de-selected</w:t>
      </w:r>
      <w:r w:rsidRPr="00DD69E8">
        <w:t>.</w:t>
      </w:r>
    </w:p>
    <w:p w14:paraId="071B6338" w14:textId="77777777" w:rsidR="009E1355" w:rsidRPr="00DD69E8" w:rsidRDefault="009E1355" w:rsidP="00197F12">
      <w:pPr>
        <w:pStyle w:val="ListParagraph"/>
        <w:keepNext w:val="0"/>
        <w:numPr>
          <w:ilvl w:val="0"/>
          <w:numId w:val="22"/>
        </w:numPr>
      </w:pPr>
      <w:r w:rsidRPr="00DD69E8">
        <w:t xml:space="preserve">Click </w:t>
      </w:r>
      <w:r w:rsidRPr="00DD69E8">
        <w:rPr>
          <w:b/>
          <w:bCs/>
        </w:rPr>
        <w:t>Next</w:t>
      </w:r>
      <w:r w:rsidRPr="00DD69E8">
        <w:t>.</w:t>
      </w:r>
    </w:p>
    <w:p w14:paraId="40BA0F6B" w14:textId="77777777" w:rsidR="009E1355" w:rsidRPr="00DD69E8" w:rsidRDefault="009E1355" w:rsidP="00197F12">
      <w:pPr>
        <w:pStyle w:val="ListParagraph"/>
        <w:keepNext w:val="0"/>
        <w:numPr>
          <w:ilvl w:val="0"/>
          <w:numId w:val="22"/>
        </w:numPr>
      </w:pPr>
      <w:r w:rsidRPr="00DD69E8">
        <w:t xml:space="preserve">On the </w:t>
      </w:r>
      <w:r w:rsidR="00720CBA" w:rsidRPr="00DD69E8">
        <w:rPr>
          <w:i/>
          <w:iCs/>
        </w:rPr>
        <w:t>Auto-labeling for files and emails</w:t>
      </w:r>
      <w:r w:rsidR="00720CBA" w:rsidRPr="00DD69E8" w:rsidDel="00720CBA">
        <w:t xml:space="preserve"> </w:t>
      </w:r>
      <w:r w:rsidRPr="00DD69E8">
        <w:t xml:space="preserve">page, set </w:t>
      </w:r>
      <w:r w:rsidRPr="00DD69E8">
        <w:rPr>
          <w:i/>
          <w:iCs/>
        </w:rPr>
        <w:t>Auto-labeling for files and emails</w:t>
      </w:r>
      <w:r w:rsidRPr="00DD69E8">
        <w:t xml:space="preserve"> to </w:t>
      </w:r>
      <w:r w:rsidRPr="00DD69E8">
        <w:rPr>
          <w:b/>
          <w:bCs/>
        </w:rPr>
        <w:t>On</w:t>
      </w:r>
      <w:r w:rsidRPr="00DD69E8">
        <w:t>.</w:t>
      </w:r>
      <w:r w:rsidRPr="00DD69E8">
        <w:rPr>
          <w:b/>
          <w:bCs/>
        </w:rPr>
        <w:t xml:space="preserve"> </w:t>
      </w:r>
      <w:r w:rsidRPr="00DD69E8">
        <w:rPr>
          <w:b/>
          <w:bCs/>
        </w:rPr>
        <w:br/>
      </w:r>
      <w:r w:rsidRPr="00DD69E8">
        <w:rPr>
          <w:noProof/>
        </w:rPr>
        <w:drawing>
          <wp:inline distT="0" distB="0" distL="0" distR="0" wp14:anchorId="4FA356DF" wp14:editId="484882C7">
            <wp:extent cx="1440000" cy="370800"/>
            <wp:effectExtent l="38100" t="38100" r="84455" b="86995"/>
            <wp:docPr id="8" name="Picture 8" descr="Screenshot that shows that Auto Labeling for files and e-mails is set to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that shows that Auto Labeling for files and e-mails is set to ON."/>
                    <pic:cNvPicPr/>
                  </pic:nvPicPr>
                  <pic:blipFill>
                    <a:blip r:embed="rId49"/>
                    <a:stretch>
                      <a:fillRect/>
                    </a:stretch>
                  </pic:blipFill>
                  <pic:spPr>
                    <a:xfrm>
                      <a:off x="0" y="0"/>
                      <a:ext cx="1440000" cy="370800"/>
                    </a:xfrm>
                    <a:prstGeom prst="rect">
                      <a:avLst/>
                    </a:prstGeom>
                    <a:ln>
                      <a:noFill/>
                    </a:ln>
                    <a:effectLst>
                      <a:outerShdw blurRad="50800" dist="38100" dir="2700000" algn="tl" rotWithShape="0">
                        <a:prstClr val="black">
                          <a:alpha val="40000"/>
                        </a:prstClr>
                      </a:outerShdw>
                    </a:effectLst>
                  </pic:spPr>
                </pic:pic>
              </a:graphicData>
            </a:graphic>
          </wp:inline>
        </w:drawing>
      </w:r>
    </w:p>
    <w:p w14:paraId="3CEE5EED" w14:textId="286EB89B" w:rsidR="009E1355" w:rsidRPr="00DD69E8" w:rsidRDefault="009E1355" w:rsidP="00255A9D">
      <w:pPr>
        <w:keepLines/>
        <w:pBdr>
          <w:left w:val="single" w:sz="12" w:space="4" w:color="auto"/>
        </w:pBdr>
        <w:ind w:left="850"/>
        <w:rPr>
          <w:i/>
          <w:iCs/>
        </w:rPr>
      </w:pPr>
      <w:r w:rsidRPr="00DD69E8">
        <w:rPr>
          <w:b/>
          <w:noProof/>
        </w:rPr>
        <w:drawing>
          <wp:inline distT="0" distB="0" distL="0" distR="0" wp14:anchorId="20CDD700" wp14:editId="13BDD226">
            <wp:extent cx="190800" cy="190800"/>
            <wp:effectExtent l="0" t="0" r="0" b="0"/>
            <wp:docPr id="662747674" name="Graphic 66274767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Although Auto-labeling for Office apps is switched on, the </w:t>
      </w:r>
      <w:r w:rsidR="00D3308A">
        <w:rPr>
          <w:i/>
          <w:iCs/>
        </w:rPr>
        <w:t>Purview Information Protection scanner</w:t>
      </w:r>
      <w:r w:rsidRPr="00DD69E8">
        <w:rPr>
          <w:i/>
          <w:iCs/>
        </w:rPr>
        <w:t xml:space="preserve"> will not label or in any other way modify discovered content.</w:t>
      </w:r>
    </w:p>
    <w:p w14:paraId="1FBC88E2" w14:textId="77777777" w:rsidR="00383A40" w:rsidRPr="00DD69E8" w:rsidRDefault="00383A40" w:rsidP="00383A40">
      <w:pPr>
        <w:pStyle w:val="BeforeAndAfterNote"/>
      </w:pPr>
    </w:p>
    <w:p w14:paraId="1EDC1754" w14:textId="77777777" w:rsidR="009E1355" w:rsidRPr="00DD69E8" w:rsidRDefault="009E1355" w:rsidP="00197F12">
      <w:pPr>
        <w:pStyle w:val="ListParagraph"/>
        <w:keepNext w:val="0"/>
        <w:numPr>
          <w:ilvl w:val="0"/>
          <w:numId w:val="23"/>
        </w:numPr>
      </w:pPr>
      <w:r w:rsidRPr="00DD69E8">
        <w:t xml:space="preserve">Below </w:t>
      </w:r>
      <w:r w:rsidRPr="00DD69E8">
        <w:rPr>
          <w:i/>
          <w:iCs/>
        </w:rPr>
        <w:t xml:space="preserve">Detect content that </w:t>
      </w:r>
      <w:r w:rsidR="004E7E40" w:rsidRPr="00DD69E8">
        <w:rPr>
          <w:i/>
          <w:iCs/>
        </w:rPr>
        <w:t>matches these condition</w:t>
      </w:r>
      <w:r w:rsidR="004E7E40" w:rsidRPr="00DD69E8">
        <w:t xml:space="preserve"> </w:t>
      </w:r>
      <w:r w:rsidRPr="00DD69E8">
        <w:t xml:space="preserve">click </w:t>
      </w:r>
      <w:r w:rsidRPr="00DD69E8">
        <w:rPr>
          <w:b/>
          <w:bCs/>
        </w:rPr>
        <w:t>+Add condition</w:t>
      </w:r>
      <w:r w:rsidRPr="00DD69E8">
        <w:t xml:space="preserve">, then click </w:t>
      </w:r>
      <w:r w:rsidRPr="00DD69E8">
        <w:rPr>
          <w:b/>
          <w:bCs/>
        </w:rPr>
        <w:t>Content contains</w:t>
      </w:r>
      <w:r w:rsidRPr="00DD69E8">
        <w:t>.</w:t>
      </w:r>
    </w:p>
    <w:p w14:paraId="7C77A117" w14:textId="77777777" w:rsidR="009E1355" w:rsidRPr="00DD69E8" w:rsidRDefault="009E1355" w:rsidP="00197F12">
      <w:pPr>
        <w:pStyle w:val="ListParagraph"/>
        <w:keepNext w:val="0"/>
        <w:numPr>
          <w:ilvl w:val="0"/>
          <w:numId w:val="23"/>
        </w:numPr>
      </w:pPr>
      <w:r w:rsidRPr="00DD69E8">
        <w:t xml:space="preserve">Change the </w:t>
      </w:r>
      <w:r w:rsidRPr="00DD69E8">
        <w:rPr>
          <w:i/>
          <w:iCs/>
        </w:rPr>
        <w:t>Group operator</w:t>
      </w:r>
      <w:r w:rsidRPr="00DD69E8">
        <w:t xml:space="preserve"> to </w:t>
      </w:r>
      <w:r w:rsidRPr="00DD69E8">
        <w:rPr>
          <w:b/>
          <w:bCs/>
        </w:rPr>
        <w:t>Any of these</w:t>
      </w:r>
      <w:r w:rsidRPr="00DD69E8">
        <w:t>.</w:t>
      </w:r>
    </w:p>
    <w:p w14:paraId="146BFCAC" w14:textId="77777777" w:rsidR="009E1355" w:rsidRPr="00DD69E8" w:rsidRDefault="00C97F21" w:rsidP="00197AAC">
      <w:pPr>
        <w:pStyle w:val="ListParagraph"/>
        <w:keepNext w:val="0"/>
        <w:numPr>
          <w:ilvl w:val="0"/>
          <w:numId w:val="23"/>
        </w:numPr>
        <w:spacing w:after="0"/>
        <w:ind w:left="714" w:hanging="357"/>
      </w:pPr>
      <w:r w:rsidRPr="00DD69E8">
        <w:t xml:space="preserve">Below the </w:t>
      </w:r>
      <w:r w:rsidRPr="00DD69E8">
        <w:rPr>
          <w:i/>
          <w:iCs/>
        </w:rPr>
        <w:t>Group name</w:t>
      </w:r>
      <w:r w:rsidRPr="00DD69E8">
        <w:t>, c</w:t>
      </w:r>
      <w:r w:rsidR="009E1355" w:rsidRPr="00DD69E8">
        <w:t xml:space="preserve">lick on </w:t>
      </w:r>
      <w:r w:rsidR="009E1355" w:rsidRPr="00DD69E8">
        <w:rPr>
          <w:b/>
          <w:bCs/>
        </w:rPr>
        <w:t>Add</w:t>
      </w:r>
      <w:r w:rsidR="009E1355" w:rsidRPr="00DD69E8">
        <w:t xml:space="preserve"> and select </w:t>
      </w:r>
      <w:r w:rsidR="009E1355" w:rsidRPr="00DD69E8">
        <w:rPr>
          <w:b/>
          <w:bCs/>
        </w:rPr>
        <w:t>Sensitive info types</w:t>
      </w:r>
      <w:r w:rsidR="009E1355" w:rsidRPr="00DD69E8">
        <w:t>.</w:t>
      </w:r>
    </w:p>
    <w:p w14:paraId="0DC91C24" w14:textId="7C2031AA" w:rsidR="005B773E" w:rsidRPr="00DD69E8" w:rsidRDefault="00745A52" w:rsidP="0082255D">
      <w:pPr>
        <w:pStyle w:val="Bullet2"/>
        <w:keepNext w:val="0"/>
      </w:pPr>
      <w:r w:rsidRPr="00DD69E8">
        <w:t xml:space="preserve">On the </w:t>
      </w:r>
      <w:r w:rsidRPr="00DD69E8">
        <w:rPr>
          <w:i/>
          <w:iCs/>
        </w:rPr>
        <w:t>Sensitive info types</w:t>
      </w:r>
      <w:r w:rsidRPr="00DD69E8">
        <w:t xml:space="preserve"> </w:t>
      </w:r>
      <w:r w:rsidR="00AA7FD4" w:rsidRPr="00DD69E8">
        <w:t>fly-out</w:t>
      </w:r>
      <w:r w:rsidRPr="00DD69E8">
        <w:t xml:space="preserve">, </w:t>
      </w:r>
      <w:r w:rsidR="001965B5" w:rsidRPr="00DD69E8">
        <w:rPr>
          <w:b/>
          <w:bCs/>
        </w:rPr>
        <w:t>select</w:t>
      </w:r>
      <w:r w:rsidR="001965B5" w:rsidRPr="00DD69E8">
        <w:t xml:space="preserve"> all </w:t>
      </w:r>
      <w:r w:rsidR="00D3308A">
        <w:rPr>
          <w:b/>
          <w:bCs/>
        </w:rPr>
        <w:t>Out-of-box Sensitive Info Types</w:t>
      </w:r>
      <w:r w:rsidR="000A48BB" w:rsidRPr="00DD69E8">
        <w:t xml:space="preserve"> previously identified </w:t>
      </w:r>
      <w:r w:rsidR="00417D06" w:rsidRPr="00DD69E8">
        <w:rPr>
          <w:color w:val="auto"/>
        </w:rPr>
        <w:t xml:space="preserve">by you and your customer during the </w:t>
      </w:r>
      <w:r w:rsidR="00D3308A">
        <w:rPr>
          <w:color w:val="auto"/>
        </w:rPr>
        <w:t>Pre-engagement meeting</w:t>
      </w:r>
      <w:r w:rsidR="00070F75" w:rsidRPr="00DD69E8">
        <w:t xml:space="preserve"> </w:t>
      </w:r>
      <w:r w:rsidR="00FB64B8" w:rsidRPr="00DD69E8">
        <w:t>and/</w:t>
      </w:r>
      <w:r w:rsidR="00070F75" w:rsidRPr="00DD69E8">
        <w:t xml:space="preserve">or </w:t>
      </w:r>
      <w:r w:rsidR="00D3308A">
        <w:t>Kick-off meeting</w:t>
      </w:r>
      <w:r w:rsidR="00744D18" w:rsidRPr="00DD69E8">
        <w:t xml:space="preserve"> </w:t>
      </w:r>
    </w:p>
    <w:p w14:paraId="774959C1" w14:textId="0ADC6C72" w:rsidR="00196C78" w:rsidRPr="00DD69E8" w:rsidRDefault="005B773E" w:rsidP="0082255D">
      <w:pPr>
        <w:pStyle w:val="Bullet2"/>
        <w:keepNext w:val="0"/>
      </w:pPr>
      <w:r w:rsidRPr="00DD69E8">
        <w:t xml:space="preserve">On the </w:t>
      </w:r>
      <w:r w:rsidRPr="00DD69E8">
        <w:rPr>
          <w:i/>
          <w:iCs/>
        </w:rPr>
        <w:t>Sensitive info types</w:t>
      </w:r>
      <w:r w:rsidRPr="00DD69E8">
        <w:t xml:space="preserve"> </w:t>
      </w:r>
      <w:r w:rsidR="00AA7FD4" w:rsidRPr="00DD69E8">
        <w:t>fly-out</w:t>
      </w:r>
      <w:r w:rsidRPr="00DD69E8">
        <w:t xml:space="preserve">, </w:t>
      </w:r>
      <w:r w:rsidRPr="00DD69E8">
        <w:rPr>
          <w:b/>
          <w:bCs/>
        </w:rPr>
        <w:t>s</w:t>
      </w:r>
      <w:r w:rsidR="00745A52" w:rsidRPr="00DD69E8">
        <w:rPr>
          <w:b/>
          <w:bCs/>
        </w:rPr>
        <w:t>elect</w:t>
      </w:r>
      <w:r w:rsidR="00745A52" w:rsidRPr="00DD69E8">
        <w:t xml:space="preserve"> </w:t>
      </w:r>
      <w:r w:rsidR="00744D18" w:rsidRPr="00DD69E8">
        <w:t>the</w:t>
      </w:r>
      <w:r w:rsidR="00745A52" w:rsidRPr="00DD69E8">
        <w:t xml:space="preserve"> </w:t>
      </w:r>
      <w:r w:rsidR="00D3308A">
        <w:rPr>
          <w:b/>
          <w:bCs/>
        </w:rPr>
        <w:t>Custom Sensitive Info Types</w:t>
      </w:r>
      <w:r w:rsidR="00745A52" w:rsidRPr="00DD69E8">
        <w:t xml:space="preserve"> </w:t>
      </w:r>
      <w:r w:rsidR="00744D18" w:rsidRPr="00DD69E8">
        <w:rPr>
          <w:color w:val="auto"/>
        </w:rPr>
        <w:t xml:space="preserve">built as part of the guidance in the </w:t>
      </w:r>
      <w:r w:rsidR="00744D18" w:rsidRPr="00DD69E8">
        <w:rPr>
          <w:i/>
          <w:color w:val="auto"/>
        </w:rPr>
        <w:t>&lt;</w:t>
      </w:r>
      <w:r w:rsidR="00D3308A">
        <w:rPr>
          <w:i/>
          <w:color w:val="auto"/>
        </w:rPr>
        <w:t>00-Master Delivery Guide</w:t>
      </w:r>
      <w:r w:rsidR="00744D18" w:rsidRPr="00DD69E8">
        <w:rPr>
          <w:i/>
          <w:color w:val="auto"/>
        </w:rPr>
        <w:t>&gt;</w:t>
      </w:r>
      <w:r w:rsidR="00070F75" w:rsidRPr="00DD69E8">
        <w:rPr>
          <w:i/>
          <w:color w:val="auto"/>
        </w:rPr>
        <w:t>.</w:t>
      </w:r>
      <w:r w:rsidR="00744D18" w:rsidRPr="00DD69E8">
        <w:rPr>
          <w:i/>
          <w:color w:val="auto"/>
        </w:rPr>
        <w:t xml:space="preserve"> </w:t>
      </w:r>
      <w:r w:rsidR="009E1355" w:rsidRPr="00DD69E8">
        <w:br/>
      </w:r>
    </w:p>
    <w:p w14:paraId="540548A8" w14:textId="0C33DCA1" w:rsidR="00196C78" w:rsidRPr="00DD69E8" w:rsidRDefault="00196C78" w:rsidP="00FC049D">
      <w:pPr>
        <w:keepNext/>
        <w:keepLines/>
        <w:pBdr>
          <w:left w:val="single" w:sz="12" w:space="4" w:color="auto"/>
        </w:pBdr>
        <w:ind w:left="850"/>
        <w:rPr>
          <w:i/>
          <w:iCs/>
        </w:rPr>
      </w:pPr>
      <w:r w:rsidRPr="00DD69E8">
        <w:rPr>
          <w:noProof/>
        </w:rPr>
        <mc:AlternateContent>
          <mc:Choice Requires="wpg">
            <w:drawing>
              <wp:inline distT="0" distB="0" distL="0" distR="0" wp14:anchorId="7433C9A7" wp14:editId="01CC014F">
                <wp:extent cx="190500" cy="190500"/>
                <wp:effectExtent l="0" t="0" r="0" b="0"/>
                <wp:docPr id="1060087858" name="Group 106008785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999260960"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3422813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0784629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0232276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9791707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3406324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DB96C22" id="Group 106008785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BK6bkg8HAAAu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004056B3" w:rsidRPr="00DD69E8">
        <w:rPr>
          <w:i/>
          <w:iCs/>
        </w:rPr>
        <w:t xml:space="preserve">The </w:t>
      </w:r>
      <w:r w:rsidR="00D3308A">
        <w:rPr>
          <w:i/>
          <w:iCs/>
        </w:rPr>
        <w:t>Custom Sensitive Info Types</w:t>
      </w:r>
      <w:r w:rsidR="004056B3" w:rsidRPr="00DD69E8">
        <w:rPr>
          <w:i/>
          <w:iCs/>
        </w:rPr>
        <w:t xml:space="preserve"> can be easily identified by searching for </w:t>
      </w:r>
      <w:r w:rsidR="00D3308A">
        <w:rPr>
          <w:i/>
          <w:iCs/>
        </w:rPr>
        <w:t>DataSecurityCheck-</w:t>
      </w:r>
      <w:r w:rsidR="00755E22" w:rsidRPr="00DD69E8">
        <w:rPr>
          <w:i/>
          <w:iCs/>
        </w:rPr>
        <w:br/>
      </w:r>
      <w:r w:rsidR="00755E22" w:rsidRPr="00DD69E8">
        <w:rPr>
          <w:noProof/>
        </w:rPr>
        <w:drawing>
          <wp:inline distT="0" distB="0" distL="0" distR="0" wp14:anchorId="0A5AEE12" wp14:editId="5D6BEF1F">
            <wp:extent cx="1996154" cy="1171131"/>
            <wp:effectExtent l="0" t="0" r="4445" b="0"/>
            <wp:docPr id="1304719821" name="Picture 1304719821" descr="Image showing the datasecuritycheck sensitive info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9821" name="Picture 1304719821" descr="Image showing the datasecuritycheck sensitive info types"/>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96154" cy="1171131"/>
                    </a:xfrm>
                    <a:prstGeom prst="rect">
                      <a:avLst/>
                    </a:prstGeom>
                  </pic:spPr>
                </pic:pic>
              </a:graphicData>
            </a:graphic>
          </wp:inline>
        </w:drawing>
      </w:r>
    </w:p>
    <w:p w14:paraId="69C1457F" w14:textId="77777777" w:rsidR="00755E22" w:rsidRPr="00DD69E8" w:rsidRDefault="00755E22" w:rsidP="00FC049D">
      <w:pPr>
        <w:pStyle w:val="BeforeAndAfterNote"/>
      </w:pPr>
    </w:p>
    <w:p w14:paraId="36940BA1" w14:textId="77777777" w:rsidR="009E1355" w:rsidRPr="00DD69E8" w:rsidRDefault="009E1355" w:rsidP="00197F12">
      <w:pPr>
        <w:pStyle w:val="ListParagraph"/>
        <w:keepNext w:val="0"/>
        <w:numPr>
          <w:ilvl w:val="0"/>
          <w:numId w:val="23"/>
        </w:numPr>
        <w:rPr>
          <w:noProof/>
        </w:rPr>
      </w:pPr>
      <w:r w:rsidRPr="00DD69E8">
        <w:t xml:space="preserve">Click </w:t>
      </w:r>
      <w:r w:rsidRPr="00DD69E8">
        <w:rPr>
          <w:b/>
          <w:bCs/>
        </w:rPr>
        <w:t>Add</w:t>
      </w:r>
      <w:r w:rsidRPr="00DD69E8">
        <w:t>.</w:t>
      </w:r>
    </w:p>
    <w:p w14:paraId="688EE7F1" w14:textId="77777777" w:rsidR="009E1355" w:rsidRPr="00DD69E8" w:rsidRDefault="009E1355" w:rsidP="00197F12">
      <w:pPr>
        <w:pStyle w:val="ListParagraph"/>
        <w:keepNext w:val="0"/>
        <w:numPr>
          <w:ilvl w:val="0"/>
          <w:numId w:val="23"/>
        </w:numPr>
        <w:ind w:left="714" w:hanging="357"/>
      </w:pPr>
      <w:r w:rsidRPr="00DD69E8">
        <w:t>Below</w:t>
      </w:r>
      <w:r w:rsidRPr="00DD69E8">
        <w:rPr>
          <w:i/>
          <w:iCs/>
        </w:rPr>
        <w:t xml:space="preserve"> When content matches these conditions,</w:t>
      </w:r>
      <w:r w:rsidRPr="00DD69E8">
        <w:t xml:space="preserve"> verify </w:t>
      </w:r>
      <w:r w:rsidRPr="00DD69E8">
        <w:rPr>
          <w:b/>
          <w:bCs/>
        </w:rPr>
        <w:t>Automatically apply the label</w:t>
      </w:r>
      <w:r w:rsidRPr="00DD69E8">
        <w:t xml:space="preserve"> is selected.</w:t>
      </w:r>
      <w:r w:rsidRPr="00DD69E8">
        <w:br/>
      </w:r>
      <w:r w:rsidRPr="00DD69E8">
        <w:rPr>
          <w:noProof/>
        </w:rPr>
        <w:drawing>
          <wp:inline distT="0" distB="0" distL="0" distR="0" wp14:anchorId="10C16D25" wp14:editId="6784D66B">
            <wp:extent cx="2880000" cy="289866"/>
            <wp:effectExtent l="38100" t="38100" r="92075" b="91440"/>
            <wp:docPr id="1751753059" name="Picture 1751753059" descr="Screenshot showing an Automatic label i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3059" name="Picture 1751753059" descr="Screenshot showing an Automatic label is appli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80000" cy="289866"/>
                    </a:xfrm>
                    <a:prstGeom prst="rect">
                      <a:avLst/>
                    </a:prstGeom>
                    <a:ln>
                      <a:noFill/>
                    </a:ln>
                    <a:effectLst>
                      <a:outerShdw blurRad="50800" dist="38100" dir="2700000" algn="tl" rotWithShape="0">
                        <a:prstClr val="black">
                          <a:alpha val="40000"/>
                        </a:prstClr>
                      </a:outerShdw>
                    </a:effectLst>
                  </pic:spPr>
                </pic:pic>
              </a:graphicData>
            </a:graphic>
          </wp:inline>
        </w:drawing>
      </w:r>
    </w:p>
    <w:p w14:paraId="4D64FB31" w14:textId="7127D6FA" w:rsidR="009E1355" w:rsidRPr="00DD69E8" w:rsidRDefault="009E1355" w:rsidP="00255A9D">
      <w:pPr>
        <w:keepLines/>
        <w:pBdr>
          <w:left w:val="single" w:sz="12" w:space="4" w:color="auto"/>
        </w:pBdr>
        <w:ind w:left="850"/>
        <w:rPr>
          <w:b/>
          <w:noProof/>
        </w:rPr>
      </w:pPr>
      <w:r w:rsidRPr="00DD69E8">
        <w:rPr>
          <w:b/>
          <w:noProof/>
        </w:rPr>
        <w:drawing>
          <wp:inline distT="0" distB="0" distL="0" distR="0" wp14:anchorId="6E22A6A1" wp14:editId="425F4D93">
            <wp:extent cx="190800" cy="190800"/>
            <wp:effectExtent l="0" t="0" r="0" b="0"/>
            <wp:docPr id="662747675" name="Graphic 66274767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noProof/>
        </w:rPr>
        <w:t xml:space="preserve">Note </w:t>
      </w:r>
      <w:r w:rsidRPr="00DD69E8">
        <w:rPr>
          <w:b/>
          <w:noProof/>
        </w:rPr>
        <w:br/>
      </w:r>
      <w:r w:rsidRPr="00DD69E8">
        <w:rPr>
          <w:bCs/>
          <w:i/>
          <w:iCs/>
          <w:noProof/>
        </w:rPr>
        <w:t xml:space="preserve">Although </w:t>
      </w:r>
      <w:r w:rsidR="009451E0" w:rsidRPr="00DD69E8">
        <w:rPr>
          <w:bCs/>
          <w:i/>
          <w:iCs/>
          <w:noProof/>
        </w:rPr>
        <w:t>“</w:t>
      </w:r>
      <w:r w:rsidRPr="00DD69E8">
        <w:rPr>
          <w:bCs/>
          <w:i/>
          <w:iCs/>
          <w:noProof/>
        </w:rPr>
        <w:t>Automatically apply the label</w:t>
      </w:r>
      <w:r w:rsidR="009451E0" w:rsidRPr="00DD69E8">
        <w:rPr>
          <w:bCs/>
          <w:i/>
          <w:iCs/>
          <w:noProof/>
        </w:rPr>
        <w:t>”</w:t>
      </w:r>
      <w:r w:rsidRPr="00DD69E8">
        <w:rPr>
          <w:bCs/>
          <w:i/>
          <w:iCs/>
          <w:noProof/>
        </w:rPr>
        <w:t xml:space="preserve"> is switched on, the </w:t>
      </w:r>
      <w:r w:rsidR="00D3308A">
        <w:rPr>
          <w:bCs/>
          <w:i/>
          <w:iCs/>
          <w:noProof/>
        </w:rPr>
        <w:t>Purview Information Protection scanner</w:t>
      </w:r>
      <w:r w:rsidRPr="00DD69E8">
        <w:rPr>
          <w:bCs/>
          <w:i/>
          <w:iCs/>
          <w:noProof/>
        </w:rPr>
        <w:t xml:space="preserve"> will not label or in any other way modify discovered content.</w:t>
      </w:r>
    </w:p>
    <w:p w14:paraId="36055D32" w14:textId="77777777" w:rsidR="009E1355" w:rsidRPr="00DD69E8" w:rsidRDefault="009E1355" w:rsidP="00383A40">
      <w:pPr>
        <w:pStyle w:val="BeforeAndAfterNote"/>
      </w:pPr>
    </w:p>
    <w:p w14:paraId="06D50B34" w14:textId="77777777" w:rsidR="009E1355" w:rsidRPr="00DD69E8" w:rsidRDefault="009E1355" w:rsidP="00197F12">
      <w:pPr>
        <w:pStyle w:val="ListParagraph"/>
        <w:keepNext w:val="0"/>
        <w:numPr>
          <w:ilvl w:val="0"/>
          <w:numId w:val="23"/>
        </w:numPr>
      </w:pPr>
      <w:r w:rsidRPr="00DD69E8">
        <w:t xml:space="preserve">Leave the text field below Display this message to users when the label is applied </w:t>
      </w:r>
      <w:r w:rsidRPr="00DD69E8">
        <w:rPr>
          <w:b/>
          <w:bCs/>
        </w:rPr>
        <w:t>blank</w:t>
      </w:r>
      <w:r w:rsidRPr="00DD69E8">
        <w:t>.</w:t>
      </w:r>
    </w:p>
    <w:p w14:paraId="361B7AAB" w14:textId="77777777" w:rsidR="009E1355" w:rsidRPr="00DD69E8" w:rsidRDefault="009E1355" w:rsidP="00197F12">
      <w:pPr>
        <w:pStyle w:val="ListParagraph"/>
        <w:keepNext w:val="0"/>
        <w:numPr>
          <w:ilvl w:val="0"/>
          <w:numId w:val="23"/>
        </w:numPr>
      </w:pPr>
      <w:r w:rsidRPr="00DD69E8">
        <w:t xml:space="preserve">Click </w:t>
      </w:r>
      <w:r w:rsidRPr="00DD69E8">
        <w:rPr>
          <w:b/>
          <w:bCs/>
        </w:rPr>
        <w:t>Next</w:t>
      </w:r>
      <w:r w:rsidRPr="00DD69E8">
        <w:t>.</w:t>
      </w:r>
    </w:p>
    <w:p w14:paraId="573DD57A" w14:textId="77777777" w:rsidR="009E1355" w:rsidRPr="00DD69E8" w:rsidRDefault="009E1355" w:rsidP="00197F12">
      <w:pPr>
        <w:pStyle w:val="ListParagraph"/>
        <w:keepNext w:val="0"/>
        <w:numPr>
          <w:ilvl w:val="0"/>
          <w:numId w:val="23"/>
        </w:numPr>
      </w:pPr>
      <w:r w:rsidRPr="00DD69E8">
        <w:t xml:space="preserve">On the </w:t>
      </w:r>
      <w:r w:rsidRPr="00DD69E8">
        <w:rPr>
          <w:i/>
          <w:iCs/>
        </w:rPr>
        <w:t>Define protection settings for groups and sites</w:t>
      </w:r>
      <w:r w:rsidRPr="00DD69E8">
        <w:t xml:space="preserve"> </w:t>
      </w:r>
      <w:r w:rsidR="00FA5776" w:rsidRPr="00DD69E8">
        <w:t>page</w:t>
      </w:r>
      <w:r w:rsidRPr="00DD69E8">
        <w:t>, leave the default settings.</w:t>
      </w:r>
    </w:p>
    <w:p w14:paraId="7A337D9D" w14:textId="77777777" w:rsidR="009E1355" w:rsidRPr="00DD69E8" w:rsidRDefault="009E1355" w:rsidP="00197F12">
      <w:pPr>
        <w:pStyle w:val="ListParagraph"/>
        <w:keepNext w:val="0"/>
        <w:numPr>
          <w:ilvl w:val="0"/>
          <w:numId w:val="23"/>
        </w:numPr>
      </w:pPr>
      <w:r w:rsidRPr="00DD69E8">
        <w:t xml:space="preserve">Click </w:t>
      </w:r>
      <w:r w:rsidRPr="00DD69E8">
        <w:rPr>
          <w:b/>
          <w:bCs/>
        </w:rPr>
        <w:t>Next</w:t>
      </w:r>
      <w:r w:rsidRPr="00DD69E8">
        <w:t>.</w:t>
      </w:r>
    </w:p>
    <w:p w14:paraId="2466D723" w14:textId="77777777" w:rsidR="009E1355" w:rsidRPr="00DD69E8" w:rsidRDefault="009E1355" w:rsidP="00197F12">
      <w:pPr>
        <w:pStyle w:val="ListParagraph"/>
        <w:keepNext w:val="0"/>
        <w:numPr>
          <w:ilvl w:val="0"/>
          <w:numId w:val="23"/>
        </w:numPr>
      </w:pPr>
      <w:r w:rsidRPr="00DD69E8">
        <w:t xml:space="preserve">On the </w:t>
      </w:r>
      <w:r w:rsidRPr="00DD69E8">
        <w:rPr>
          <w:i/>
          <w:iCs/>
        </w:rPr>
        <w:t>Review your settings and finish</w:t>
      </w:r>
      <w:r w:rsidRPr="00DD69E8">
        <w:t xml:space="preserve"> </w:t>
      </w:r>
      <w:r w:rsidR="0045349F" w:rsidRPr="00DD69E8">
        <w:t>page</w:t>
      </w:r>
      <w:r w:rsidRPr="00DD69E8">
        <w:t xml:space="preserve">, click </w:t>
      </w:r>
      <w:r w:rsidRPr="00DD69E8">
        <w:rPr>
          <w:b/>
          <w:bCs/>
        </w:rPr>
        <w:t>Create label</w:t>
      </w:r>
      <w:r w:rsidRPr="00DD69E8">
        <w:t>.</w:t>
      </w:r>
    </w:p>
    <w:p w14:paraId="18583129" w14:textId="77777777" w:rsidR="009E1355" w:rsidRPr="00DD69E8" w:rsidRDefault="009E1355" w:rsidP="00197F12">
      <w:pPr>
        <w:pStyle w:val="ListParagraph"/>
        <w:keepNext w:val="0"/>
        <w:numPr>
          <w:ilvl w:val="0"/>
          <w:numId w:val="23"/>
        </w:numPr>
      </w:pPr>
      <w:r w:rsidRPr="00DD69E8">
        <w:t xml:space="preserve">On the </w:t>
      </w:r>
      <w:r w:rsidRPr="00DD69E8">
        <w:rPr>
          <w:i/>
          <w:iCs/>
        </w:rPr>
        <w:t>Your label was created</w:t>
      </w:r>
      <w:r w:rsidRPr="00DD69E8">
        <w:t xml:space="preserve"> </w:t>
      </w:r>
      <w:r w:rsidR="00F73D41" w:rsidRPr="00DD69E8">
        <w:t>page</w:t>
      </w:r>
      <w:r w:rsidRPr="00DD69E8">
        <w:t xml:space="preserve">, select </w:t>
      </w:r>
      <w:r w:rsidRPr="00DD69E8">
        <w:rPr>
          <w:b/>
          <w:bCs/>
        </w:rPr>
        <w:t>Don’t create a policy yet</w:t>
      </w:r>
      <w:r w:rsidRPr="00DD69E8">
        <w:t>.</w:t>
      </w:r>
      <w:r w:rsidRPr="00DD69E8">
        <w:rPr>
          <w:noProof/>
        </w:rPr>
        <w:drawing>
          <wp:inline distT="0" distB="0" distL="0" distR="0" wp14:anchorId="5D2FC735" wp14:editId="0CFA2F0C">
            <wp:extent cx="3646170" cy="1522759"/>
            <wp:effectExtent l="38100" t="38100" r="87630" b="96520"/>
            <wp:docPr id="32" name="Picture 32" descr="Picture with arrow pointing to Don't create a policy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Picture with arrow pointing to Don't create a policy ye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72610" cy="1533801"/>
                    </a:xfrm>
                    <a:prstGeom prst="rect">
                      <a:avLst/>
                    </a:prstGeom>
                    <a:noFill/>
                    <a:effectLst>
                      <a:outerShdw blurRad="50800" dist="38100" dir="2700000" algn="tl" rotWithShape="0">
                        <a:prstClr val="black">
                          <a:alpha val="40000"/>
                        </a:prstClr>
                      </a:outerShdw>
                    </a:effectLst>
                  </pic:spPr>
                </pic:pic>
              </a:graphicData>
            </a:graphic>
          </wp:inline>
        </w:drawing>
      </w:r>
    </w:p>
    <w:p w14:paraId="0A62A466" w14:textId="77777777" w:rsidR="00D67665" w:rsidRPr="00DD69E8" w:rsidRDefault="00D67665" w:rsidP="00197F12">
      <w:pPr>
        <w:pStyle w:val="ListParagraph"/>
        <w:keepNext w:val="0"/>
        <w:numPr>
          <w:ilvl w:val="0"/>
          <w:numId w:val="23"/>
        </w:numPr>
      </w:pPr>
      <w:r w:rsidRPr="00DD69E8">
        <w:t xml:space="preserve">Click </w:t>
      </w:r>
      <w:r w:rsidRPr="00DD69E8">
        <w:rPr>
          <w:b/>
          <w:bCs/>
        </w:rPr>
        <w:t>Done</w:t>
      </w:r>
      <w:r w:rsidRPr="00DD69E8">
        <w:t>.</w:t>
      </w:r>
    </w:p>
    <w:p w14:paraId="0549A0DE" w14:textId="77777777" w:rsidR="009E1355" w:rsidRPr="00DD69E8" w:rsidRDefault="009E1355" w:rsidP="00255A9D">
      <w:pPr>
        <w:pStyle w:val="Heading3"/>
      </w:pPr>
      <w:bookmarkStart w:id="71" w:name="_Ref35010523"/>
      <w:bookmarkStart w:id="72" w:name="_Toc56517531"/>
      <w:bookmarkStart w:id="73" w:name="_Toc215842936"/>
      <w:r w:rsidRPr="00DD69E8">
        <w:t>Create and publish a Label Policy</w:t>
      </w:r>
      <w:bookmarkEnd w:id="71"/>
      <w:bookmarkEnd w:id="72"/>
      <w:bookmarkEnd w:id="73"/>
    </w:p>
    <w:p w14:paraId="74AD26E2" w14:textId="77777777" w:rsidR="009E1355" w:rsidRPr="00DD69E8" w:rsidRDefault="009E1355" w:rsidP="009E1355">
      <w:pPr>
        <w:pStyle w:val="Heading5"/>
      </w:pPr>
      <w:r w:rsidRPr="00DD69E8">
        <w:t>Guidance</w:t>
      </w:r>
    </w:p>
    <w:p w14:paraId="31B99BD2" w14:textId="49A8D1B7" w:rsidR="009E1355" w:rsidRPr="00DD69E8" w:rsidRDefault="009E1355" w:rsidP="009E1355">
      <w:r w:rsidRPr="00DD69E8">
        <w:t xml:space="preserve">To instruct the </w:t>
      </w:r>
      <w:r w:rsidR="00D3308A">
        <w:t>Purview Information Protection scanner</w:t>
      </w:r>
      <w:r w:rsidRPr="00DD69E8">
        <w:t xml:space="preserve"> to use the </w:t>
      </w:r>
      <w:r w:rsidR="00D3308A">
        <w:rPr>
          <w:i/>
          <w:iCs/>
        </w:rPr>
        <w:t>Sensitivity Label</w:t>
      </w:r>
      <w:r w:rsidRPr="00DD69E8">
        <w:t xml:space="preserve"> created in the previous paragraph, a Label Policy needs to be created and assigned to the account that is running the </w:t>
      </w:r>
      <w:r w:rsidR="00D3308A">
        <w:t>Purview Information Protection scanner</w:t>
      </w:r>
      <w:r w:rsidRPr="00DD69E8">
        <w:t xml:space="preserve">. This section will provide guidance on how to create a new Label Policy, assign it to the </w:t>
      </w:r>
      <w:r w:rsidR="00D3308A">
        <w:t>Purview Information Protection scanner</w:t>
      </w:r>
      <w:r w:rsidRPr="00DD69E8">
        <w:t xml:space="preserve"> service account, and publish it.</w:t>
      </w:r>
    </w:p>
    <w:p w14:paraId="389B9A89" w14:textId="77777777" w:rsidR="009E1355" w:rsidRPr="00DD69E8" w:rsidRDefault="009E1355" w:rsidP="009E1355">
      <w:pPr>
        <w:pStyle w:val="Heading5"/>
      </w:pPr>
      <w:r w:rsidRPr="00DD69E8">
        <w:t>Objective(s)</w:t>
      </w:r>
    </w:p>
    <w:p w14:paraId="44844C0A" w14:textId="580EF872" w:rsidR="009E1355" w:rsidRPr="00DD69E8" w:rsidRDefault="009E1355" w:rsidP="009E1355">
      <w:pPr>
        <w:numPr>
          <w:ilvl w:val="0"/>
          <w:numId w:val="5"/>
        </w:numPr>
      </w:pPr>
      <w:r w:rsidRPr="00DD69E8">
        <w:t xml:space="preserve">Create a Label Policy, assigned to the </w:t>
      </w:r>
      <w:r w:rsidR="00D3308A">
        <w:t>Purview Information Protection scanner</w:t>
      </w:r>
      <w:r w:rsidRPr="00DD69E8">
        <w:t xml:space="preserve"> service account and publish the policy.</w:t>
      </w:r>
    </w:p>
    <w:p w14:paraId="22660668" w14:textId="77777777" w:rsidR="009E1355" w:rsidRPr="00DD69E8" w:rsidRDefault="009E1355" w:rsidP="009E1355">
      <w:pPr>
        <w:pStyle w:val="Heading5"/>
      </w:pPr>
      <w:r w:rsidRPr="00DD69E8">
        <w:t>Pre-requisites</w:t>
      </w:r>
    </w:p>
    <w:p w14:paraId="3F109767" w14:textId="20B909BC" w:rsidR="009E1355" w:rsidRPr="00DD69E8" w:rsidRDefault="009E1355" w:rsidP="009E1355">
      <w:pPr>
        <w:pStyle w:val="ListParagraph"/>
        <w:numPr>
          <w:ilvl w:val="0"/>
          <w:numId w:val="6"/>
        </w:numPr>
      </w:pPr>
      <w:r w:rsidRPr="00DD69E8">
        <w:t xml:space="preserve">The configuration of the </w:t>
      </w:r>
      <w:r w:rsidR="00D3308A">
        <w:t>Sensitivity Label</w:t>
      </w:r>
      <w:r w:rsidRPr="00DD69E8">
        <w:t xml:space="preserve"> as described in the paragraph </w:t>
      </w:r>
      <w:r w:rsidRPr="00DD69E8">
        <w:rPr>
          <w:i/>
          <w:iCs/>
        </w:rPr>
        <w:fldChar w:fldCharType="begin"/>
      </w:r>
      <w:r w:rsidRPr="00DD69E8">
        <w:rPr>
          <w:i/>
          <w:iCs/>
        </w:rPr>
        <w:instrText xml:space="preserve"> REF _Ref104884066 \r \h  \* MERGEFORMAT </w:instrText>
      </w:r>
      <w:r w:rsidRPr="00DD69E8">
        <w:rPr>
          <w:i/>
          <w:iCs/>
        </w:rPr>
      </w:r>
      <w:r w:rsidRPr="00DD69E8">
        <w:rPr>
          <w:i/>
          <w:iCs/>
        </w:rPr>
        <w:fldChar w:fldCharType="separate"/>
      </w:r>
      <w:r w:rsidR="00D3308A">
        <w:rPr>
          <w:i/>
          <w:iCs/>
        </w:rPr>
        <w:t>2.3.3</w:t>
      </w:r>
      <w:r w:rsidRPr="00DD69E8">
        <w:rPr>
          <w:i/>
          <w:iCs/>
        </w:rPr>
        <w:fldChar w:fldCharType="end"/>
      </w:r>
      <w:r w:rsidR="005F1120" w:rsidRPr="00DD69E8">
        <w:rPr>
          <w:i/>
          <w:iCs/>
        </w:rPr>
        <w:t xml:space="preserve"> </w:t>
      </w:r>
      <w:r w:rsidRPr="00DD69E8">
        <w:t>is completed.</w:t>
      </w:r>
    </w:p>
    <w:p w14:paraId="7A8D192A" w14:textId="77777777" w:rsidR="009E1355" w:rsidRPr="00DD69E8" w:rsidRDefault="009E1355" w:rsidP="009E1355">
      <w:pPr>
        <w:pStyle w:val="Heading5"/>
      </w:pPr>
      <w:r w:rsidRPr="00DD69E8">
        <w:t>Background reading</w:t>
      </w:r>
    </w:p>
    <w:p w14:paraId="120B5CCB" w14:textId="77777777" w:rsidR="009E1355" w:rsidRPr="00DD69E8" w:rsidRDefault="009E1355" w:rsidP="009E1355">
      <w:pPr>
        <w:keepNext/>
      </w:pPr>
      <w:r w:rsidRPr="00DD69E8">
        <w:t>For more information refer to:</w:t>
      </w:r>
    </w:p>
    <w:p w14:paraId="58F38706" w14:textId="77777777" w:rsidR="009E1355" w:rsidRPr="00DD69E8" w:rsidRDefault="009E1355" w:rsidP="00197F12">
      <w:pPr>
        <w:pStyle w:val="ListParagraph"/>
        <w:numPr>
          <w:ilvl w:val="0"/>
          <w:numId w:val="40"/>
        </w:numPr>
        <w:rPr>
          <w:rStyle w:val="Hyperlink"/>
        </w:rPr>
      </w:pPr>
      <w:hyperlink r:id="rId53" w:history="1">
        <w:r w:rsidRPr="00DD69E8">
          <w:rPr>
            <w:rStyle w:val="Hyperlink"/>
          </w:rPr>
          <w:t>Learn about Sensitivity labels</w:t>
        </w:r>
      </w:hyperlink>
    </w:p>
    <w:p w14:paraId="118FE2A0" w14:textId="77777777" w:rsidR="009E1355" w:rsidRPr="00DD69E8" w:rsidRDefault="009E1355" w:rsidP="00197F12">
      <w:pPr>
        <w:pStyle w:val="ListParagraph"/>
        <w:numPr>
          <w:ilvl w:val="0"/>
          <w:numId w:val="40"/>
        </w:numPr>
        <w:rPr>
          <w:rStyle w:val="Hyperlink"/>
        </w:rPr>
      </w:pPr>
      <w:hyperlink r:id="rId54" w:history="1">
        <w:r w:rsidRPr="00DD69E8">
          <w:rPr>
            <w:rStyle w:val="Hyperlink"/>
          </w:rPr>
          <w:t>Get started with Sensitivity labels</w:t>
        </w:r>
      </w:hyperlink>
    </w:p>
    <w:p w14:paraId="57F5C7C0" w14:textId="77777777" w:rsidR="009E1355" w:rsidRPr="00DD69E8" w:rsidRDefault="009E1355" w:rsidP="00197F12">
      <w:pPr>
        <w:pStyle w:val="ListParagraph"/>
        <w:keepNext w:val="0"/>
        <w:numPr>
          <w:ilvl w:val="0"/>
          <w:numId w:val="40"/>
        </w:numPr>
        <w:rPr>
          <w:rStyle w:val="Hyperlink"/>
        </w:rPr>
      </w:pPr>
      <w:hyperlink r:id="rId55" w:history="1">
        <w:r w:rsidRPr="00DD69E8">
          <w:rPr>
            <w:rStyle w:val="Hyperlink"/>
          </w:rPr>
          <w:t>Create and configure Sensitivity labels and their policies</w:t>
        </w:r>
      </w:hyperlink>
    </w:p>
    <w:p w14:paraId="0AFCF05D" w14:textId="77777777" w:rsidR="009E1355" w:rsidRPr="00DD69E8" w:rsidRDefault="009E1355" w:rsidP="009E1355">
      <w:pPr>
        <w:pStyle w:val="Heading5"/>
      </w:pPr>
      <w:r w:rsidRPr="00DD69E8">
        <w:t>Instructions</w:t>
      </w:r>
    </w:p>
    <w:p w14:paraId="249DCA92" w14:textId="610BDC34" w:rsidR="009E1355" w:rsidRPr="00DD69E8" w:rsidRDefault="00587BA1" w:rsidP="00197AAC">
      <w:pPr>
        <w:pStyle w:val="ListParagraph"/>
        <w:keepNext w:val="0"/>
        <w:numPr>
          <w:ilvl w:val="0"/>
          <w:numId w:val="24"/>
        </w:numPr>
        <w:spacing w:after="0"/>
        <w:ind w:left="714" w:hanging="357"/>
      </w:pPr>
      <w:r w:rsidRPr="00DD69E8">
        <w:rPr>
          <w:rFonts w:eastAsia="Times New Roman"/>
        </w:rPr>
        <w:t xml:space="preserve">Browse to the </w:t>
      </w:r>
      <w:r w:rsidR="00D3308A" w:rsidRPr="00D3308A">
        <w:rPr>
          <w:rFonts w:eastAsia="Times New Roman"/>
          <w:b/>
        </w:rPr>
        <w:t>Microsoft Purview portal</w:t>
      </w:r>
      <w:r w:rsidR="009E1355" w:rsidRPr="00DD69E8">
        <w:t xml:space="preserve"> at </w:t>
      </w:r>
      <w:hyperlink r:id="rId56" w:history="1">
        <w:r w:rsidRPr="00DD69E8">
          <w:rPr>
            <w:rStyle w:val="Hyperlink"/>
          </w:rPr>
          <w:t>https://purview.microsoft.com/</w:t>
        </w:r>
      </w:hyperlink>
      <w:r w:rsidR="009E1355" w:rsidRPr="00DD69E8">
        <w:t xml:space="preserve"> </w:t>
      </w:r>
      <w:r w:rsidR="009E1355" w:rsidRPr="00DD69E8">
        <w:rPr>
          <w:rFonts w:eastAsia="Times New Roman"/>
        </w:rPr>
        <w:t>and log in with</w:t>
      </w:r>
      <w:r w:rsidR="009E1355" w:rsidRPr="00DD69E8">
        <w:t xml:space="preserve"> </w:t>
      </w:r>
      <w:r w:rsidR="009E1355" w:rsidRPr="00DD69E8">
        <w:rPr>
          <w:rFonts w:eastAsia="Times New Roman"/>
        </w:rPr>
        <w:t xml:space="preserve">Tenant Admin credentials or a user account that is a </w:t>
      </w:r>
      <w:r w:rsidR="009E1355" w:rsidRPr="00DD69E8">
        <w:t xml:space="preserve">member of your </w:t>
      </w:r>
      <w:r w:rsidR="00D3308A">
        <w:t>Data Security Check</w:t>
      </w:r>
      <w:r w:rsidR="009E1355" w:rsidRPr="00DD69E8">
        <w:t xml:space="preserve"> team</w:t>
      </w:r>
      <w:r w:rsidR="009E1355" w:rsidRPr="00DD69E8">
        <w:rPr>
          <w:rFonts w:eastAsia="Times New Roman"/>
        </w:rPr>
        <w:t xml:space="preserve"> and has been assigned the appropriate permissions.</w:t>
      </w:r>
    </w:p>
    <w:p w14:paraId="54711203" w14:textId="77777777" w:rsidR="0000739A" w:rsidRPr="00DD69E8" w:rsidRDefault="0000739A" w:rsidP="0000739A">
      <w:pPr>
        <w:numPr>
          <w:ilvl w:val="0"/>
          <w:numId w:val="24"/>
        </w:numPr>
        <w:contextualSpacing/>
      </w:pPr>
      <w:r w:rsidRPr="00DD69E8">
        <w:t xml:space="preserve">In the </w:t>
      </w:r>
      <w:r w:rsidRPr="00DD69E8">
        <w:rPr>
          <w:i/>
          <w:iCs/>
        </w:rPr>
        <w:t>navigation bar</w:t>
      </w:r>
      <w:r w:rsidRPr="00DD69E8">
        <w:t xml:space="preserve"> on the left side, click on </w:t>
      </w:r>
      <w:r w:rsidRPr="00DD69E8">
        <w:rPr>
          <w:b/>
          <w:bCs/>
        </w:rPr>
        <w:t>Solutions.</w:t>
      </w:r>
    </w:p>
    <w:p w14:paraId="10CCE82A" w14:textId="77777777" w:rsidR="0000739A" w:rsidRPr="00DD69E8" w:rsidRDefault="0000739A" w:rsidP="0000739A">
      <w:pPr>
        <w:numPr>
          <w:ilvl w:val="0"/>
          <w:numId w:val="24"/>
        </w:numPr>
        <w:contextualSpacing/>
      </w:pPr>
      <w:r w:rsidRPr="00DD69E8">
        <w:t xml:space="preserve">In the </w:t>
      </w:r>
      <w:r w:rsidRPr="00DD69E8">
        <w:rPr>
          <w:i/>
          <w:iCs/>
        </w:rPr>
        <w:t>Solutions</w:t>
      </w:r>
      <w:r w:rsidRPr="00DD69E8">
        <w:t xml:space="preserve"> navigator, click on </w:t>
      </w:r>
      <w:r w:rsidRPr="00DD69E8">
        <w:rPr>
          <w:b/>
          <w:bCs/>
        </w:rPr>
        <w:t>Information Protection.</w:t>
      </w:r>
    </w:p>
    <w:p w14:paraId="1FF35C64" w14:textId="77777777" w:rsidR="0000739A" w:rsidRPr="00DD69E8" w:rsidRDefault="0000739A" w:rsidP="0000739A">
      <w:pPr>
        <w:numPr>
          <w:ilvl w:val="0"/>
          <w:numId w:val="24"/>
        </w:numPr>
        <w:spacing w:after="0"/>
        <w:contextualSpacing/>
      </w:pPr>
      <w:r w:rsidRPr="00DD69E8">
        <w:t xml:space="preserve">On the </w:t>
      </w:r>
      <w:r w:rsidRPr="00DD69E8">
        <w:rPr>
          <w:i/>
          <w:iCs/>
        </w:rPr>
        <w:t>Information Protection</w:t>
      </w:r>
      <w:r w:rsidRPr="00DD69E8">
        <w:t xml:space="preserve"> solution card, click on </w:t>
      </w:r>
      <w:r w:rsidRPr="00DD69E8">
        <w:rPr>
          <w:b/>
          <w:bCs/>
        </w:rPr>
        <w:t>Sensitivity labels</w:t>
      </w:r>
      <w:r w:rsidRPr="00DD69E8">
        <w:t>.</w:t>
      </w:r>
    </w:p>
    <w:p w14:paraId="562C2698" w14:textId="1C3A4AE6" w:rsidR="009E1355" w:rsidRPr="00DD69E8" w:rsidRDefault="009E1355" w:rsidP="00197F12">
      <w:pPr>
        <w:pStyle w:val="ListParagraph"/>
        <w:keepNext w:val="0"/>
        <w:numPr>
          <w:ilvl w:val="0"/>
          <w:numId w:val="24"/>
        </w:numPr>
      </w:pPr>
      <w:r w:rsidRPr="00DD69E8">
        <w:t xml:space="preserve">On the </w:t>
      </w:r>
      <w:r w:rsidR="00AA1C89" w:rsidRPr="00DD69E8">
        <w:rPr>
          <w:i/>
          <w:iCs/>
        </w:rPr>
        <w:t>Sensitivity l</w:t>
      </w:r>
      <w:r w:rsidRPr="00DD69E8">
        <w:rPr>
          <w:i/>
          <w:iCs/>
        </w:rPr>
        <w:t>abels</w:t>
      </w:r>
      <w:r w:rsidRPr="00DD69E8">
        <w:rPr>
          <w:b/>
          <w:bCs/>
          <w:i/>
          <w:iCs/>
        </w:rPr>
        <w:t xml:space="preserve"> </w:t>
      </w:r>
      <w:r w:rsidRPr="00DD69E8">
        <w:t>page, click on the label created in the previous paragraph,</w:t>
      </w:r>
      <w:r w:rsidRPr="00DD69E8">
        <w:rPr>
          <w:b/>
          <w:bCs/>
        </w:rPr>
        <w:t xml:space="preserve"> </w:t>
      </w:r>
      <w:r w:rsidR="00D3308A">
        <w:rPr>
          <w:b/>
          <w:bCs/>
        </w:rPr>
        <w:t>DataSecurityCheck-</w:t>
      </w:r>
      <w:r w:rsidRPr="00DD69E8">
        <w:rPr>
          <w:b/>
          <w:bCs/>
        </w:rPr>
        <w:t>AutoDiscoveryLabel</w:t>
      </w:r>
      <w:r w:rsidRPr="00DD69E8">
        <w:t>.</w:t>
      </w:r>
    </w:p>
    <w:p w14:paraId="76D16CE2" w14:textId="64C7B444" w:rsidR="009E1355" w:rsidRPr="00DD69E8" w:rsidRDefault="009E1355" w:rsidP="00197F12">
      <w:pPr>
        <w:pStyle w:val="ListParagraph"/>
        <w:keepNext w:val="0"/>
        <w:numPr>
          <w:ilvl w:val="0"/>
          <w:numId w:val="24"/>
        </w:numPr>
      </w:pPr>
      <w:r w:rsidRPr="00DD69E8">
        <w:t>On the</w:t>
      </w:r>
      <w:r w:rsidRPr="00DD69E8">
        <w:rPr>
          <w:b/>
          <w:bCs/>
        </w:rPr>
        <w:t xml:space="preserve"> </w:t>
      </w:r>
      <w:r w:rsidR="00D3308A">
        <w:rPr>
          <w:i/>
          <w:iCs/>
        </w:rPr>
        <w:t>DataSecurityCheck-</w:t>
      </w:r>
      <w:r w:rsidRPr="00DD69E8">
        <w:rPr>
          <w:i/>
          <w:iCs/>
        </w:rPr>
        <w:t xml:space="preserve">AutoDiscoveryLabel </w:t>
      </w:r>
      <w:r w:rsidR="00E768E3" w:rsidRPr="00DD69E8">
        <w:t>fly</w:t>
      </w:r>
      <w:r w:rsidR="0026503A" w:rsidRPr="00DD69E8">
        <w:t>-</w:t>
      </w:r>
      <w:r w:rsidR="00E768E3" w:rsidRPr="00DD69E8">
        <w:t>out</w:t>
      </w:r>
      <w:r w:rsidRPr="00DD69E8">
        <w:t xml:space="preserve">, </w:t>
      </w:r>
      <w:r w:rsidR="001574C8" w:rsidRPr="00DD69E8">
        <w:t xml:space="preserve">click on </w:t>
      </w:r>
      <w:r w:rsidRPr="00DD69E8">
        <w:rPr>
          <w:b/>
          <w:bCs/>
        </w:rPr>
        <w:t>Publish label</w:t>
      </w:r>
      <w:r w:rsidRPr="00DD69E8">
        <w:t>.</w:t>
      </w:r>
    </w:p>
    <w:p w14:paraId="5B4B07DF" w14:textId="3C224B5B" w:rsidR="009E1355" w:rsidRPr="00DD69E8" w:rsidRDefault="009E1355" w:rsidP="00197F12">
      <w:pPr>
        <w:pStyle w:val="ListParagraph"/>
        <w:keepNext w:val="0"/>
        <w:numPr>
          <w:ilvl w:val="0"/>
          <w:numId w:val="24"/>
        </w:numPr>
      </w:pPr>
      <w:r w:rsidRPr="00DD69E8">
        <w:t xml:space="preserve">On the </w:t>
      </w:r>
      <w:r w:rsidRPr="00DD69E8">
        <w:rPr>
          <w:i/>
          <w:iCs/>
        </w:rPr>
        <w:t>Choose Sensitivity labels to publish</w:t>
      </w:r>
      <w:r w:rsidRPr="00DD69E8">
        <w:t xml:space="preserve">, below </w:t>
      </w:r>
      <w:r w:rsidRPr="00DD69E8">
        <w:rPr>
          <w:i/>
          <w:iCs/>
        </w:rPr>
        <w:t>Sensitivity labels to publish</w:t>
      </w:r>
      <w:r w:rsidRPr="00DD69E8">
        <w:t xml:space="preserve">, </w:t>
      </w:r>
      <w:r w:rsidRPr="00DD69E8">
        <w:rPr>
          <w:b/>
          <w:bCs/>
        </w:rPr>
        <w:t>verify</w:t>
      </w:r>
      <w:r w:rsidRPr="00DD69E8">
        <w:t xml:space="preserve"> the </w:t>
      </w:r>
      <w:r w:rsidR="00D3308A">
        <w:rPr>
          <w:b/>
          <w:bCs/>
        </w:rPr>
        <w:t>DataSecurityCheck-</w:t>
      </w:r>
      <w:r w:rsidRPr="00DD69E8">
        <w:rPr>
          <w:b/>
          <w:bCs/>
        </w:rPr>
        <w:t>AutoDiscoveryLabel</w:t>
      </w:r>
      <w:r w:rsidRPr="00DD69E8">
        <w:rPr>
          <w:b/>
        </w:rPr>
        <w:t xml:space="preserve"> </w:t>
      </w:r>
      <w:r w:rsidRPr="00DD69E8">
        <w:t>is listed.</w:t>
      </w:r>
    </w:p>
    <w:p w14:paraId="6879D3E5" w14:textId="77777777" w:rsidR="009E1355" w:rsidRPr="00DD69E8" w:rsidRDefault="009E1355" w:rsidP="00197F12">
      <w:pPr>
        <w:pStyle w:val="ListParagraph"/>
        <w:keepNext w:val="0"/>
        <w:numPr>
          <w:ilvl w:val="0"/>
          <w:numId w:val="24"/>
        </w:numPr>
      </w:pPr>
      <w:r w:rsidRPr="00DD69E8">
        <w:t xml:space="preserve">Click </w:t>
      </w:r>
      <w:r w:rsidRPr="00DD69E8">
        <w:rPr>
          <w:b/>
          <w:bCs/>
        </w:rPr>
        <w:t>Next</w:t>
      </w:r>
      <w:r w:rsidRPr="00DD69E8">
        <w:t>.</w:t>
      </w:r>
    </w:p>
    <w:p w14:paraId="24C2E8E3" w14:textId="77777777" w:rsidR="00FA238A" w:rsidRPr="00DD69E8" w:rsidRDefault="00FA238A" w:rsidP="00197F12">
      <w:pPr>
        <w:pStyle w:val="ListParagraph"/>
        <w:keepNext w:val="0"/>
        <w:numPr>
          <w:ilvl w:val="0"/>
          <w:numId w:val="24"/>
        </w:numPr>
      </w:pPr>
      <w:r w:rsidRPr="00DD69E8">
        <w:t xml:space="preserve">On the </w:t>
      </w:r>
      <w:r w:rsidRPr="00DD69E8">
        <w:rPr>
          <w:rStyle w:val="Emphasis"/>
        </w:rPr>
        <w:t xml:space="preserve">Assign admin units </w:t>
      </w:r>
      <w:r w:rsidRPr="00DD69E8">
        <w:rPr>
          <w:rStyle w:val="Emphasis"/>
          <w:i w:val="0"/>
          <w:iCs w:val="0"/>
        </w:rPr>
        <w:t xml:space="preserve">page, click </w:t>
      </w:r>
      <w:r w:rsidRPr="00DD69E8">
        <w:rPr>
          <w:rStyle w:val="Strong"/>
        </w:rPr>
        <w:t>Next.</w:t>
      </w:r>
    </w:p>
    <w:p w14:paraId="646D0722" w14:textId="77777777" w:rsidR="009E1355" w:rsidRPr="00DD69E8" w:rsidRDefault="009E1355" w:rsidP="00197F12">
      <w:pPr>
        <w:pStyle w:val="ListParagraph"/>
        <w:keepNext w:val="0"/>
        <w:numPr>
          <w:ilvl w:val="0"/>
          <w:numId w:val="24"/>
        </w:numPr>
      </w:pPr>
      <w:r w:rsidRPr="00DD69E8">
        <w:t xml:space="preserve">On the </w:t>
      </w:r>
      <w:r w:rsidRPr="00DD69E8">
        <w:rPr>
          <w:i/>
          <w:iCs/>
        </w:rPr>
        <w:t>Publish to users and groups</w:t>
      </w:r>
      <w:r w:rsidRPr="00DD69E8">
        <w:t xml:space="preserve"> page, click on</w:t>
      </w:r>
      <w:r w:rsidR="007E6B79" w:rsidRPr="00DD69E8">
        <w:t xml:space="preserve"> </w:t>
      </w:r>
      <w:r w:rsidR="007E6B79" w:rsidRPr="00DD69E8">
        <w:rPr>
          <w:b/>
          <w:bCs/>
        </w:rPr>
        <w:t>Edit</w:t>
      </w:r>
      <w:r w:rsidRPr="00DD69E8">
        <w:t xml:space="preserve"> </w:t>
      </w:r>
      <w:r w:rsidR="00FE21E1" w:rsidRPr="00DD69E8">
        <w:t xml:space="preserve">next to </w:t>
      </w:r>
      <w:r w:rsidR="00FE21E1" w:rsidRPr="00DD69E8">
        <w:rPr>
          <w:i/>
          <w:iCs/>
        </w:rPr>
        <w:t>All</w:t>
      </w:r>
      <w:r w:rsidRPr="00DD69E8">
        <w:rPr>
          <w:i/>
          <w:iCs/>
        </w:rPr>
        <w:t xml:space="preserve"> users and groups</w:t>
      </w:r>
      <w:r w:rsidRPr="00DD69E8">
        <w:t>.</w:t>
      </w:r>
    </w:p>
    <w:p w14:paraId="45B785CF" w14:textId="77777777" w:rsidR="00FE21E1" w:rsidRPr="00DD69E8" w:rsidRDefault="00FE21E1" w:rsidP="00197F12">
      <w:pPr>
        <w:pStyle w:val="ListParagraph"/>
        <w:keepNext w:val="0"/>
        <w:numPr>
          <w:ilvl w:val="0"/>
          <w:numId w:val="24"/>
        </w:numPr>
      </w:pPr>
      <w:r w:rsidRPr="00DD69E8">
        <w:t xml:space="preserve">On the </w:t>
      </w:r>
      <w:r w:rsidR="001863B2" w:rsidRPr="00DD69E8">
        <w:rPr>
          <w:i/>
          <w:iCs/>
        </w:rPr>
        <w:t>Scope for users and groups</w:t>
      </w:r>
      <w:r w:rsidR="001863B2" w:rsidRPr="00DD69E8">
        <w:t xml:space="preserve"> </w:t>
      </w:r>
      <w:r w:rsidR="00D059A5" w:rsidRPr="00DD69E8">
        <w:t>fly-out</w:t>
      </w:r>
      <w:r w:rsidR="001863B2" w:rsidRPr="00DD69E8">
        <w:t xml:space="preserve">, select </w:t>
      </w:r>
      <w:r w:rsidR="001863B2" w:rsidRPr="00DD69E8">
        <w:rPr>
          <w:b/>
          <w:bCs/>
        </w:rPr>
        <w:t>Specifi</w:t>
      </w:r>
      <w:r w:rsidR="00027684" w:rsidRPr="00DD69E8">
        <w:rPr>
          <w:b/>
          <w:bCs/>
        </w:rPr>
        <w:t>c users and groups</w:t>
      </w:r>
      <w:r w:rsidR="00027684" w:rsidRPr="00DD69E8">
        <w:t>.</w:t>
      </w:r>
    </w:p>
    <w:p w14:paraId="2C95239A" w14:textId="77777777" w:rsidR="00027684" w:rsidRPr="00DD69E8" w:rsidRDefault="00027684" w:rsidP="00197F12">
      <w:pPr>
        <w:pStyle w:val="ListParagraph"/>
        <w:keepNext w:val="0"/>
        <w:numPr>
          <w:ilvl w:val="0"/>
          <w:numId w:val="24"/>
        </w:numPr>
      </w:pPr>
      <w:r w:rsidRPr="00DD69E8">
        <w:t xml:space="preserve">Click on </w:t>
      </w:r>
      <w:r w:rsidRPr="00DD69E8">
        <w:rPr>
          <w:b/>
          <w:bCs/>
        </w:rPr>
        <w:t>+</w:t>
      </w:r>
      <w:r w:rsidR="00E77C02" w:rsidRPr="00DD69E8">
        <w:rPr>
          <w:b/>
          <w:bCs/>
        </w:rPr>
        <w:t>Include users and groups</w:t>
      </w:r>
      <w:r w:rsidR="00E77C02" w:rsidRPr="00DD69E8">
        <w:t>.</w:t>
      </w:r>
    </w:p>
    <w:p w14:paraId="708396C5" w14:textId="5FA4B6AC" w:rsidR="009E1355" w:rsidRPr="00DD69E8" w:rsidRDefault="009E1355" w:rsidP="00197F12">
      <w:pPr>
        <w:pStyle w:val="ListParagraph"/>
        <w:keepNext w:val="0"/>
        <w:numPr>
          <w:ilvl w:val="0"/>
          <w:numId w:val="24"/>
        </w:numPr>
      </w:pPr>
      <w:r w:rsidRPr="00DD69E8">
        <w:t xml:space="preserve">On the </w:t>
      </w:r>
      <w:r w:rsidR="00E77C02" w:rsidRPr="00DD69E8">
        <w:rPr>
          <w:i/>
          <w:iCs/>
        </w:rPr>
        <w:t>Choose u</w:t>
      </w:r>
      <w:r w:rsidRPr="00DD69E8">
        <w:rPr>
          <w:i/>
          <w:iCs/>
        </w:rPr>
        <w:t>sers and groups</w:t>
      </w:r>
      <w:r w:rsidRPr="00DD69E8">
        <w:t xml:space="preserve"> </w:t>
      </w:r>
      <w:r w:rsidR="002446FA" w:rsidRPr="00DD69E8">
        <w:t>fly-out</w:t>
      </w:r>
      <w:r w:rsidRPr="00DD69E8">
        <w:t>, search</w:t>
      </w:r>
      <w:r w:rsidR="002446FA" w:rsidRPr="00DD69E8">
        <w:t xml:space="preserve"> for</w:t>
      </w:r>
      <w:r w:rsidRPr="00DD69E8">
        <w:t xml:space="preserve">, and select the </w:t>
      </w:r>
      <w:r w:rsidR="00D3308A">
        <w:rPr>
          <w:b/>
          <w:bCs/>
        </w:rPr>
        <w:t>Purview Information Protection scanner</w:t>
      </w:r>
      <w:r w:rsidRPr="00DD69E8">
        <w:rPr>
          <w:b/>
          <w:bCs/>
        </w:rPr>
        <w:t xml:space="preserve"> service account</w:t>
      </w:r>
      <w:r w:rsidRPr="00DD69E8">
        <w:t>.</w:t>
      </w:r>
      <w:r w:rsidRPr="00DD69E8">
        <w:rPr>
          <w:b/>
          <w:bCs/>
        </w:rPr>
        <w:br/>
      </w:r>
      <w:r w:rsidRPr="00DD69E8">
        <w:rPr>
          <w:noProof/>
        </w:rPr>
        <w:drawing>
          <wp:inline distT="0" distB="0" distL="0" distR="0" wp14:anchorId="74EB9D52" wp14:editId="0DFF5B50">
            <wp:extent cx="2160000" cy="968708"/>
            <wp:effectExtent l="38100" t="38100" r="88265" b="98425"/>
            <wp:docPr id="23479" name="Picture 23479" descr="Screenshot showing Users and Groups where SVC_Scanner account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9" name="Picture 23479" descr="Screenshot showing Users and Groups where SVC_Scanner account is selected"/>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2160000" cy="968708"/>
                    </a:xfrm>
                    <a:prstGeom prst="rect">
                      <a:avLst/>
                    </a:prstGeom>
                    <a:ln>
                      <a:noFill/>
                    </a:ln>
                    <a:effectLst>
                      <a:outerShdw blurRad="50800" dist="38100" dir="2700000" algn="tl" rotWithShape="0">
                        <a:prstClr val="black">
                          <a:alpha val="40000"/>
                        </a:prstClr>
                      </a:outerShdw>
                    </a:effectLst>
                  </pic:spPr>
                </pic:pic>
              </a:graphicData>
            </a:graphic>
          </wp:inline>
        </w:drawing>
      </w:r>
    </w:p>
    <w:p w14:paraId="033BFCE1" w14:textId="34975987" w:rsidR="009E1355" w:rsidRPr="00DD69E8" w:rsidRDefault="009E1355" w:rsidP="009E1355">
      <w:pPr>
        <w:pBdr>
          <w:left w:val="single" w:sz="12" w:space="4" w:color="auto"/>
        </w:pBdr>
        <w:ind w:left="850"/>
        <w:rPr>
          <w:i/>
          <w:iCs/>
        </w:rPr>
      </w:pPr>
      <w:r w:rsidRPr="00DD69E8">
        <w:rPr>
          <w:b/>
          <w:noProof/>
        </w:rPr>
        <w:drawing>
          <wp:inline distT="0" distB="0" distL="0" distR="0" wp14:anchorId="185EBDBE" wp14:editId="05A1E5EA">
            <wp:extent cx="190800" cy="190800"/>
            <wp:effectExtent l="0" t="0" r="0" b="0"/>
            <wp:docPr id="23480" name="Graphic 23480"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 xml:space="preserve">It is recommended to only assign the policy to the </w:t>
      </w:r>
      <w:r w:rsidR="00D3308A">
        <w:rPr>
          <w:i/>
          <w:iCs/>
        </w:rPr>
        <w:t>Purview Information Protection scanner</w:t>
      </w:r>
      <w:r w:rsidRPr="00DD69E8">
        <w:rPr>
          <w:i/>
          <w:iCs/>
        </w:rPr>
        <w:t xml:space="preserve"> service account; using the default &lt;all users&gt; setting may have an impact on </w:t>
      </w:r>
      <w:r w:rsidR="00152E44" w:rsidRPr="00DD69E8">
        <w:rPr>
          <w:i/>
          <w:iCs/>
        </w:rPr>
        <w:t xml:space="preserve">Microsoft 365 </w:t>
      </w:r>
      <w:r w:rsidR="002E3DC1" w:rsidRPr="00DD69E8">
        <w:rPr>
          <w:i/>
          <w:iCs/>
        </w:rPr>
        <w:t>a</w:t>
      </w:r>
      <w:r w:rsidR="00152E44" w:rsidRPr="00DD69E8">
        <w:rPr>
          <w:i/>
          <w:iCs/>
        </w:rPr>
        <w:t>pps</w:t>
      </w:r>
      <w:r w:rsidRPr="00DD69E8">
        <w:rPr>
          <w:i/>
          <w:iCs/>
        </w:rPr>
        <w:t xml:space="preserve"> because it will enable the built-in labeling capabilities for each end-user.</w:t>
      </w:r>
    </w:p>
    <w:p w14:paraId="2F60FA36" w14:textId="77777777" w:rsidR="00383A40" w:rsidRPr="00DD69E8" w:rsidRDefault="00383A40" w:rsidP="00383A40">
      <w:pPr>
        <w:pStyle w:val="BeforeAndAfterNote"/>
      </w:pPr>
    </w:p>
    <w:p w14:paraId="366BC57C" w14:textId="77777777" w:rsidR="009E1355" w:rsidRPr="00DD69E8" w:rsidRDefault="009E1355" w:rsidP="00197F12">
      <w:pPr>
        <w:pStyle w:val="ListParagraph"/>
        <w:keepNext w:val="0"/>
        <w:numPr>
          <w:ilvl w:val="0"/>
          <w:numId w:val="24"/>
        </w:numPr>
      </w:pPr>
      <w:r w:rsidRPr="00DD69E8">
        <w:t xml:space="preserve">Click </w:t>
      </w:r>
      <w:r w:rsidRPr="00DD69E8">
        <w:rPr>
          <w:b/>
          <w:bCs/>
        </w:rPr>
        <w:t>Done</w:t>
      </w:r>
      <w:r w:rsidRPr="00DD69E8">
        <w:t>.</w:t>
      </w:r>
    </w:p>
    <w:p w14:paraId="5F83E4AF" w14:textId="77777777" w:rsidR="00C25813" w:rsidRPr="00DD69E8" w:rsidRDefault="00C25813" w:rsidP="00197F12">
      <w:pPr>
        <w:pStyle w:val="ListParagraph"/>
        <w:keepNext w:val="0"/>
        <w:numPr>
          <w:ilvl w:val="0"/>
          <w:numId w:val="24"/>
        </w:numPr>
      </w:pPr>
      <w:r w:rsidRPr="00DD69E8">
        <w:t xml:space="preserve">On the </w:t>
      </w:r>
      <w:r w:rsidRPr="00DD69E8">
        <w:rPr>
          <w:i/>
          <w:iCs/>
        </w:rPr>
        <w:t>Scope for users and groups</w:t>
      </w:r>
      <w:r w:rsidRPr="00DD69E8">
        <w:t xml:space="preserve"> </w:t>
      </w:r>
      <w:r w:rsidR="00433B48" w:rsidRPr="00DD69E8">
        <w:t>fly-out</w:t>
      </w:r>
      <w:r w:rsidRPr="00DD69E8">
        <w:t xml:space="preserve">, click on </w:t>
      </w:r>
      <w:r w:rsidRPr="00DD69E8">
        <w:rPr>
          <w:b/>
          <w:bCs/>
        </w:rPr>
        <w:t>Done</w:t>
      </w:r>
      <w:r w:rsidRPr="00DD69E8">
        <w:t>.</w:t>
      </w:r>
    </w:p>
    <w:p w14:paraId="61E90815" w14:textId="77777777" w:rsidR="009E1355" w:rsidRPr="00DD69E8" w:rsidRDefault="00433B48" w:rsidP="00197F12">
      <w:pPr>
        <w:pStyle w:val="ListParagraph"/>
        <w:keepNext w:val="0"/>
        <w:numPr>
          <w:ilvl w:val="0"/>
          <w:numId w:val="24"/>
        </w:numPr>
      </w:pPr>
      <w:r w:rsidRPr="00DD69E8">
        <w:t xml:space="preserve">On the </w:t>
      </w:r>
      <w:r w:rsidRPr="00DD69E8">
        <w:rPr>
          <w:i/>
          <w:iCs/>
        </w:rPr>
        <w:t xml:space="preserve">Publish to users and </w:t>
      </w:r>
      <w:r w:rsidRPr="00DD69E8">
        <w:t xml:space="preserve">groups page, click </w:t>
      </w:r>
      <w:r w:rsidR="009E1355" w:rsidRPr="00DD69E8">
        <w:rPr>
          <w:b/>
          <w:bCs/>
        </w:rPr>
        <w:t>Next</w:t>
      </w:r>
      <w:r w:rsidR="009E1355" w:rsidRPr="00DD69E8">
        <w:t>.</w:t>
      </w:r>
    </w:p>
    <w:p w14:paraId="43E7E6CB" w14:textId="77777777" w:rsidR="009E1355" w:rsidRPr="00DD69E8" w:rsidRDefault="009E1355" w:rsidP="00197F12">
      <w:pPr>
        <w:pStyle w:val="ListParagraph"/>
        <w:keepNext w:val="0"/>
        <w:numPr>
          <w:ilvl w:val="0"/>
          <w:numId w:val="24"/>
        </w:numPr>
      </w:pPr>
      <w:r w:rsidRPr="00DD69E8">
        <w:t xml:space="preserve">On the </w:t>
      </w:r>
      <w:r w:rsidRPr="00DD69E8">
        <w:rPr>
          <w:i/>
          <w:iCs/>
        </w:rPr>
        <w:t>Policy settings</w:t>
      </w:r>
      <w:r w:rsidRPr="00DD69E8">
        <w:t xml:space="preserve"> page, enable </w:t>
      </w:r>
      <w:r w:rsidRPr="00DD69E8">
        <w:rPr>
          <w:b/>
          <w:bCs/>
        </w:rPr>
        <w:t>Require users to apply a label to their emails and documents</w:t>
      </w:r>
      <w:r w:rsidRPr="00DD69E8">
        <w:t>, leave all other options disabled.</w:t>
      </w:r>
    </w:p>
    <w:p w14:paraId="328DD96E" w14:textId="77777777" w:rsidR="009E1355" w:rsidRPr="00DD69E8" w:rsidRDefault="009E1355" w:rsidP="00197F12">
      <w:pPr>
        <w:pStyle w:val="ListParagraph"/>
        <w:keepNext w:val="0"/>
        <w:numPr>
          <w:ilvl w:val="0"/>
          <w:numId w:val="24"/>
        </w:numPr>
      </w:pPr>
      <w:r w:rsidRPr="00DD69E8">
        <w:t xml:space="preserve">Click </w:t>
      </w:r>
      <w:r w:rsidRPr="00DD69E8">
        <w:rPr>
          <w:b/>
          <w:bCs/>
        </w:rPr>
        <w:t>Next</w:t>
      </w:r>
      <w:r w:rsidRPr="00DD69E8">
        <w:t>.</w:t>
      </w:r>
    </w:p>
    <w:p w14:paraId="06DB2915" w14:textId="77777777" w:rsidR="009E1355" w:rsidRPr="00DD69E8" w:rsidRDefault="009E1355" w:rsidP="00197F12">
      <w:pPr>
        <w:pStyle w:val="ListParagraph"/>
        <w:keepNext w:val="0"/>
        <w:numPr>
          <w:ilvl w:val="0"/>
          <w:numId w:val="24"/>
        </w:numPr>
      </w:pPr>
      <w:r w:rsidRPr="00DD69E8">
        <w:t xml:space="preserve">On the </w:t>
      </w:r>
      <w:r w:rsidRPr="00DD69E8">
        <w:rPr>
          <w:i/>
          <w:iCs/>
        </w:rPr>
        <w:t>Default settings for documents page</w:t>
      </w:r>
      <w:r w:rsidRPr="00DD69E8">
        <w:t xml:space="preserve">, verify </w:t>
      </w:r>
      <w:r w:rsidRPr="00DD69E8">
        <w:rPr>
          <w:i/>
          <w:iCs/>
        </w:rPr>
        <w:t>Default label</w:t>
      </w:r>
      <w:r w:rsidRPr="00DD69E8">
        <w:t xml:space="preserve"> is set to </w:t>
      </w:r>
      <w:r w:rsidRPr="00DD69E8">
        <w:rPr>
          <w:b/>
          <w:bCs/>
        </w:rPr>
        <w:t>None</w:t>
      </w:r>
      <w:r w:rsidRPr="00DD69E8">
        <w:t>.</w:t>
      </w:r>
      <w:r w:rsidR="00191F35" w:rsidRPr="00DD69E8" w:rsidDel="00191F35">
        <w:t xml:space="preserve"> </w:t>
      </w:r>
    </w:p>
    <w:p w14:paraId="20C3AF1F" w14:textId="77777777" w:rsidR="009E1355" w:rsidRPr="00DD69E8" w:rsidRDefault="009E1355" w:rsidP="00197F12">
      <w:pPr>
        <w:pStyle w:val="ListParagraph"/>
        <w:keepNext w:val="0"/>
        <w:numPr>
          <w:ilvl w:val="0"/>
          <w:numId w:val="24"/>
        </w:numPr>
      </w:pPr>
      <w:r w:rsidRPr="00DD69E8">
        <w:t xml:space="preserve">Click </w:t>
      </w:r>
      <w:r w:rsidRPr="00DD69E8">
        <w:rPr>
          <w:b/>
          <w:bCs/>
        </w:rPr>
        <w:t>Next</w:t>
      </w:r>
      <w:r w:rsidRPr="00DD69E8">
        <w:t>.</w:t>
      </w:r>
    </w:p>
    <w:p w14:paraId="0E21FD59" w14:textId="77777777" w:rsidR="009E1355" w:rsidRPr="00DD69E8" w:rsidRDefault="009E1355" w:rsidP="00197F12">
      <w:pPr>
        <w:pStyle w:val="ListParagraph"/>
        <w:keepNext w:val="0"/>
        <w:numPr>
          <w:ilvl w:val="0"/>
          <w:numId w:val="24"/>
        </w:numPr>
      </w:pPr>
      <w:r w:rsidRPr="00DD69E8">
        <w:t xml:space="preserve">On the </w:t>
      </w:r>
      <w:r w:rsidRPr="00DD69E8">
        <w:rPr>
          <w:i/>
          <w:iCs/>
        </w:rPr>
        <w:t>Default settings for emails</w:t>
      </w:r>
      <w:r w:rsidRPr="00DD69E8">
        <w:t xml:space="preserve"> page, set </w:t>
      </w:r>
      <w:r w:rsidRPr="00DD69E8">
        <w:rPr>
          <w:i/>
          <w:iCs/>
        </w:rPr>
        <w:t>Default label</w:t>
      </w:r>
      <w:r w:rsidRPr="00DD69E8">
        <w:t xml:space="preserve"> to </w:t>
      </w:r>
      <w:r w:rsidRPr="00DD69E8">
        <w:rPr>
          <w:b/>
          <w:bCs/>
        </w:rPr>
        <w:t>None</w:t>
      </w:r>
      <w:r w:rsidRPr="00DD69E8">
        <w:t>.</w:t>
      </w:r>
    </w:p>
    <w:p w14:paraId="490104F1" w14:textId="77777777" w:rsidR="009E1355" w:rsidRPr="00DD69E8" w:rsidRDefault="009E1355" w:rsidP="00197F12">
      <w:pPr>
        <w:pStyle w:val="ListParagraph"/>
        <w:keepNext w:val="0"/>
        <w:numPr>
          <w:ilvl w:val="0"/>
          <w:numId w:val="24"/>
        </w:numPr>
      </w:pPr>
      <w:r w:rsidRPr="00DD69E8">
        <w:t xml:space="preserve">Leave </w:t>
      </w:r>
      <w:r w:rsidRPr="00DD69E8">
        <w:rPr>
          <w:b/>
          <w:bCs/>
        </w:rPr>
        <w:t>Require users to apply a label to their emails</w:t>
      </w:r>
      <w:r w:rsidRPr="00DD69E8">
        <w:t xml:space="preserve"> enabled (default setting).</w:t>
      </w:r>
    </w:p>
    <w:p w14:paraId="47276193" w14:textId="77777777" w:rsidR="001B33BD" w:rsidRPr="00DD69E8" w:rsidRDefault="001B33BD" w:rsidP="00197F12">
      <w:pPr>
        <w:pStyle w:val="ListParagraph"/>
        <w:keepNext w:val="0"/>
        <w:numPr>
          <w:ilvl w:val="0"/>
          <w:numId w:val="24"/>
        </w:numPr>
      </w:pPr>
      <w:r w:rsidRPr="00DD69E8">
        <w:t xml:space="preserve">Leave </w:t>
      </w:r>
      <w:r w:rsidRPr="00DD69E8">
        <w:rPr>
          <w:b/>
          <w:bCs/>
        </w:rPr>
        <w:t>Email inherits highest priority label from attachment</w:t>
      </w:r>
      <w:r w:rsidRPr="00DD69E8">
        <w:t xml:space="preserve"> </w:t>
      </w:r>
      <w:r w:rsidR="00F50F52" w:rsidRPr="00DD69E8">
        <w:t>dis</w:t>
      </w:r>
      <w:r w:rsidRPr="00DD69E8">
        <w:t>abled (default setting).</w:t>
      </w:r>
    </w:p>
    <w:p w14:paraId="4CD71DF1" w14:textId="77777777" w:rsidR="009E1355" w:rsidRPr="00DD69E8" w:rsidRDefault="009E1355" w:rsidP="00197F12">
      <w:pPr>
        <w:pStyle w:val="ListParagraph"/>
        <w:keepNext w:val="0"/>
        <w:numPr>
          <w:ilvl w:val="0"/>
          <w:numId w:val="24"/>
        </w:numPr>
      </w:pPr>
      <w:r w:rsidRPr="00DD69E8">
        <w:t xml:space="preserve">Click </w:t>
      </w:r>
      <w:r w:rsidRPr="00DD69E8">
        <w:rPr>
          <w:b/>
          <w:bCs/>
        </w:rPr>
        <w:t>Next</w:t>
      </w:r>
      <w:r w:rsidRPr="00DD69E8">
        <w:t>.</w:t>
      </w:r>
    </w:p>
    <w:p w14:paraId="73A482B6" w14:textId="77777777" w:rsidR="009E1355" w:rsidRPr="00DD69E8" w:rsidRDefault="009E1355" w:rsidP="00197F12">
      <w:pPr>
        <w:pStyle w:val="ListParagraph"/>
        <w:keepNext w:val="0"/>
        <w:numPr>
          <w:ilvl w:val="0"/>
          <w:numId w:val="24"/>
        </w:numPr>
      </w:pPr>
      <w:r w:rsidRPr="00DD69E8">
        <w:t xml:space="preserve">On the </w:t>
      </w:r>
      <w:r w:rsidRPr="00DD69E8">
        <w:rPr>
          <w:i/>
          <w:iCs/>
        </w:rPr>
        <w:t>Default settings for meetings and calendar events</w:t>
      </w:r>
      <w:r w:rsidRPr="00DD69E8">
        <w:t xml:space="preserve"> page, </w:t>
      </w:r>
      <w:r w:rsidR="00883A57" w:rsidRPr="00DD69E8">
        <w:t>s</w:t>
      </w:r>
      <w:r w:rsidRPr="00DD69E8">
        <w:t xml:space="preserve">et </w:t>
      </w:r>
      <w:r w:rsidRPr="00DD69E8">
        <w:rPr>
          <w:i/>
          <w:iCs/>
        </w:rPr>
        <w:t>Default label</w:t>
      </w:r>
      <w:r w:rsidRPr="00DD69E8">
        <w:t xml:space="preserve"> to </w:t>
      </w:r>
      <w:r w:rsidRPr="00DD69E8">
        <w:rPr>
          <w:b/>
          <w:bCs/>
        </w:rPr>
        <w:t>None</w:t>
      </w:r>
      <w:r w:rsidRPr="00DD69E8">
        <w:t>.</w:t>
      </w:r>
    </w:p>
    <w:p w14:paraId="093769FF" w14:textId="77777777" w:rsidR="009E1355" w:rsidRPr="00DD69E8" w:rsidRDefault="009E1355" w:rsidP="00197F12">
      <w:pPr>
        <w:pStyle w:val="ListParagraph"/>
        <w:keepNext w:val="0"/>
        <w:numPr>
          <w:ilvl w:val="0"/>
          <w:numId w:val="24"/>
        </w:numPr>
      </w:pPr>
      <w:r w:rsidRPr="00DD69E8">
        <w:t xml:space="preserve">Leave </w:t>
      </w:r>
      <w:r w:rsidRPr="00DD69E8">
        <w:rPr>
          <w:b/>
          <w:bCs/>
        </w:rPr>
        <w:t>Require users to apply a label to their meetings and calendar events</w:t>
      </w:r>
      <w:r w:rsidRPr="00DD69E8">
        <w:t xml:space="preserve"> disabled (default setting).</w:t>
      </w:r>
    </w:p>
    <w:p w14:paraId="2DEA0214" w14:textId="77777777" w:rsidR="00DD10A7" w:rsidRPr="00DD69E8" w:rsidRDefault="00DD10A7" w:rsidP="00197F12">
      <w:pPr>
        <w:pStyle w:val="ListParagraph"/>
        <w:keepNext w:val="0"/>
        <w:numPr>
          <w:ilvl w:val="0"/>
          <w:numId w:val="24"/>
        </w:numPr>
      </w:pPr>
      <w:r w:rsidRPr="00DD69E8">
        <w:t>Below</w:t>
      </w:r>
      <w:r w:rsidR="00BD36C1" w:rsidRPr="00DD69E8">
        <w:t xml:space="preserve"> </w:t>
      </w:r>
      <w:r w:rsidR="00BD36C1" w:rsidRPr="00DD69E8">
        <w:rPr>
          <w:i/>
          <w:iCs/>
        </w:rPr>
        <w:t xml:space="preserve">Apply inheritance between Teams meeting </w:t>
      </w:r>
      <w:r w:rsidR="006435BE" w:rsidRPr="00DD69E8">
        <w:rPr>
          <w:i/>
          <w:iCs/>
        </w:rPr>
        <w:t>and artifacts</w:t>
      </w:r>
      <w:r w:rsidR="00BD36C1" w:rsidRPr="00DD69E8">
        <w:t xml:space="preserve">, set </w:t>
      </w:r>
      <w:r w:rsidR="00BD36C1" w:rsidRPr="00DD69E8">
        <w:rPr>
          <w:i/>
          <w:iCs/>
        </w:rPr>
        <w:t>Inherit label from files shared to meetings</w:t>
      </w:r>
      <w:r w:rsidR="00BD36C1" w:rsidRPr="00DD69E8">
        <w:t xml:space="preserve"> to </w:t>
      </w:r>
      <w:r w:rsidR="00BD36C1" w:rsidRPr="00DD69E8">
        <w:rPr>
          <w:b/>
          <w:bCs/>
        </w:rPr>
        <w:t>Do not inherit highest priority label from file</w:t>
      </w:r>
      <w:r w:rsidR="00BD36C1" w:rsidRPr="00DD69E8">
        <w:t>.</w:t>
      </w:r>
    </w:p>
    <w:p w14:paraId="055E73B7" w14:textId="77777777" w:rsidR="009E1355" w:rsidRPr="00DD69E8" w:rsidRDefault="009E1355" w:rsidP="00197F12">
      <w:pPr>
        <w:pStyle w:val="ListParagraph"/>
        <w:keepNext w:val="0"/>
        <w:numPr>
          <w:ilvl w:val="0"/>
          <w:numId w:val="24"/>
        </w:numPr>
      </w:pPr>
      <w:r w:rsidRPr="00DD69E8">
        <w:t xml:space="preserve">Click </w:t>
      </w:r>
      <w:r w:rsidRPr="00DD69E8">
        <w:rPr>
          <w:b/>
          <w:bCs/>
        </w:rPr>
        <w:t>Next</w:t>
      </w:r>
      <w:r w:rsidRPr="00DD69E8">
        <w:t>.</w:t>
      </w:r>
    </w:p>
    <w:p w14:paraId="1389DAAC" w14:textId="77777777" w:rsidR="00C81506" w:rsidRPr="00DD69E8" w:rsidRDefault="00C81506" w:rsidP="00C81506">
      <w:pPr>
        <w:pStyle w:val="ListParagraph"/>
        <w:keepNext w:val="0"/>
        <w:numPr>
          <w:ilvl w:val="0"/>
          <w:numId w:val="24"/>
        </w:numPr>
      </w:pPr>
      <w:r w:rsidRPr="00DD69E8">
        <w:t xml:space="preserve">On the </w:t>
      </w:r>
      <w:r w:rsidR="002A6478" w:rsidRPr="00DD69E8">
        <w:rPr>
          <w:i/>
          <w:iCs/>
        </w:rPr>
        <w:t xml:space="preserve">Default settings for Fabric and Power BI content </w:t>
      </w:r>
      <w:r w:rsidRPr="00DD69E8">
        <w:t xml:space="preserve">page, set </w:t>
      </w:r>
      <w:r w:rsidRPr="00DD69E8">
        <w:rPr>
          <w:i/>
          <w:iCs/>
        </w:rPr>
        <w:t>Default label</w:t>
      </w:r>
      <w:r w:rsidRPr="00DD69E8">
        <w:t xml:space="preserve"> to </w:t>
      </w:r>
      <w:r w:rsidRPr="00DD69E8">
        <w:rPr>
          <w:b/>
          <w:bCs/>
        </w:rPr>
        <w:t>None</w:t>
      </w:r>
      <w:r w:rsidRPr="00DD69E8">
        <w:t>.</w:t>
      </w:r>
    </w:p>
    <w:p w14:paraId="2A96ABE3" w14:textId="77777777" w:rsidR="00C81506" w:rsidRPr="00DD69E8" w:rsidRDefault="002A6478" w:rsidP="00197F12">
      <w:pPr>
        <w:pStyle w:val="ListParagraph"/>
        <w:keepNext w:val="0"/>
        <w:numPr>
          <w:ilvl w:val="0"/>
          <w:numId w:val="24"/>
        </w:numPr>
      </w:pPr>
      <w:r w:rsidRPr="00DD69E8">
        <w:t xml:space="preserve">Click </w:t>
      </w:r>
      <w:r w:rsidRPr="00DD69E8">
        <w:rPr>
          <w:b/>
          <w:bCs/>
        </w:rPr>
        <w:t>Next.</w:t>
      </w:r>
    </w:p>
    <w:p w14:paraId="714CEE2A" w14:textId="4B02F3D0" w:rsidR="009E1355" w:rsidRPr="00DD69E8" w:rsidRDefault="009E1355" w:rsidP="00197F12">
      <w:pPr>
        <w:pStyle w:val="ListParagraph"/>
        <w:keepNext w:val="0"/>
        <w:numPr>
          <w:ilvl w:val="0"/>
          <w:numId w:val="24"/>
        </w:numPr>
      </w:pPr>
      <w:r w:rsidRPr="00DD69E8">
        <w:t xml:space="preserve">On the </w:t>
      </w:r>
      <w:r w:rsidRPr="00DD69E8">
        <w:rPr>
          <w:i/>
          <w:iCs/>
        </w:rPr>
        <w:t xml:space="preserve">Name your policy page, </w:t>
      </w:r>
      <w:r w:rsidRPr="00DD69E8">
        <w:t xml:space="preserve">enter </w:t>
      </w:r>
      <w:r w:rsidR="00D3308A">
        <w:rPr>
          <w:b/>
          <w:bCs/>
        </w:rPr>
        <w:t>DataSecurityCheck-</w:t>
      </w:r>
      <w:r w:rsidRPr="00DD69E8">
        <w:rPr>
          <w:b/>
          <w:bCs/>
        </w:rPr>
        <w:t>AutoDiscoveryPolicy</w:t>
      </w:r>
      <w:r w:rsidRPr="00DD69E8">
        <w:t xml:space="preserve"> as</w:t>
      </w:r>
      <w:r w:rsidRPr="00DD69E8">
        <w:rPr>
          <w:b/>
          <w:bCs/>
        </w:rPr>
        <w:t xml:space="preserve"> Name</w:t>
      </w:r>
      <w:r w:rsidRPr="00DD69E8">
        <w:t xml:space="preserve"> and provide a meaningful description.</w:t>
      </w:r>
    </w:p>
    <w:p w14:paraId="2F59C522" w14:textId="77777777" w:rsidR="009E1355" w:rsidRPr="00DD69E8" w:rsidRDefault="009E1355" w:rsidP="00197F12">
      <w:pPr>
        <w:pStyle w:val="ListParagraph"/>
        <w:keepNext w:val="0"/>
        <w:numPr>
          <w:ilvl w:val="0"/>
          <w:numId w:val="24"/>
        </w:numPr>
      </w:pPr>
      <w:r w:rsidRPr="00DD69E8">
        <w:t xml:space="preserve">Click </w:t>
      </w:r>
      <w:r w:rsidRPr="00DD69E8">
        <w:rPr>
          <w:b/>
          <w:bCs/>
        </w:rPr>
        <w:t>Next</w:t>
      </w:r>
      <w:r w:rsidRPr="00DD69E8">
        <w:t>.</w:t>
      </w:r>
    </w:p>
    <w:p w14:paraId="21EC7734" w14:textId="77777777" w:rsidR="009E1355" w:rsidRPr="00DD69E8" w:rsidRDefault="009E1355" w:rsidP="00197F12">
      <w:pPr>
        <w:pStyle w:val="ListParagraph"/>
        <w:keepNext w:val="0"/>
        <w:numPr>
          <w:ilvl w:val="0"/>
          <w:numId w:val="24"/>
        </w:numPr>
      </w:pPr>
      <w:r w:rsidRPr="00DD69E8">
        <w:t xml:space="preserve">Click </w:t>
      </w:r>
      <w:r w:rsidRPr="00DD69E8">
        <w:rPr>
          <w:b/>
          <w:bCs/>
        </w:rPr>
        <w:t>Submit</w:t>
      </w:r>
      <w:r w:rsidRPr="00DD69E8">
        <w:t>.</w:t>
      </w:r>
    </w:p>
    <w:p w14:paraId="07A5D52B" w14:textId="77777777" w:rsidR="009E1355" w:rsidRPr="00DD69E8" w:rsidRDefault="009E1355" w:rsidP="00197F12">
      <w:pPr>
        <w:pStyle w:val="ListParagraph"/>
        <w:keepNext w:val="0"/>
        <w:numPr>
          <w:ilvl w:val="0"/>
          <w:numId w:val="24"/>
        </w:numPr>
      </w:pPr>
      <w:r w:rsidRPr="00DD69E8">
        <w:t xml:space="preserve">Click </w:t>
      </w:r>
      <w:r w:rsidRPr="00DD69E8">
        <w:rPr>
          <w:b/>
          <w:bCs/>
        </w:rPr>
        <w:t>Done</w:t>
      </w:r>
      <w:r w:rsidRPr="00DD69E8">
        <w:t>.</w:t>
      </w:r>
    </w:p>
    <w:p w14:paraId="7FEF8CD6" w14:textId="613CAC59" w:rsidR="00FB4C6B" w:rsidRPr="00DD69E8" w:rsidRDefault="00FB4C6B" w:rsidP="00FB4C6B">
      <w:pPr>
        <w:pStyle w:val="Heading3"/>
      </w:pPr>
      <w:bookmarkStart w:id="74" w:name="_Toc215842937"/>
      <w:r w:rsidRPr="00DD69E8">
        <w:t xml:space="preserve">Install the </w:t>
      </w:r>
      <w:r w:rsidR="00D3308A">
        <w:t>Purview Information Protection scanner</w:t>
      </w:r>
      <w:r w:rsidRPr="00DD69E8">
        <w:t xml:space="preserve"> configuration database</w:t>
      </w:r>
      <w:bookmarkEnd w:id="63"/>
      <w:bookmarkEnd w:id="64"/>
      <w:bookmarkEnd w:id="74"/>
    </w:p>
    <w:p w14:paraId="23FAF31E" w14:textId="77777777" w:rsidR="00FB4C6B" w:rsidRPr="00DD69E8" w:rsidRDefault="00FB4C6B" w:rsidP="00FB4C6B">
      <w:pPr>
        <w:pStyle w:val="Heading5"/>
      </w:pPr>
      <w:r w:rsidRPr="00DD69E8">
        <w:t>Guidance</w:t>
      </w:r>
    </w:p>
    <w:p w14:paraId="6D4D85A9" w14:textId="44B33D24" w:rsidR="00FB4C6B" w:rsidRPr="00DD69E8" w:rsidRDefault="00FB4C6B" w:rsidP="00FB4C6B">
      <w:r w:rsidRPr="00DD69E8">
        <w:t xml:space="preserve">The </w:t>
      </w:r>
      <w:r w:rsidR="00D3308A">
        <w:t>Purview Information Protection scanner</w:t>
      </w:r>
      <w:r w:rsidRPr="00DD69E8">
        <w:t xml:space="preserve"> requires a SQL Server database to record information that it identifies for the data repositories that are scanned. This section discusses the steps to install Microsoft SQL Server Express on the Windows server the </w:t>
      </w:r>
      <w:r w:rsidR="00D3308A">
        <w:t>Purview Information Protection scanner</w:t>
      </w:r>
      <w:r w:rsidRPr="00DD69E8">
        <w:t xml:space="preserve"> instance is installed on.</w:t>
      </w:r>
    </w:p>
    <w:p w14:paraId="520D9456" w14:textId="6EF92655" w:rsidR="00FB4C6B" w:rsidRPr="00DD69E8" w:rsidRDefault="00FB4C6B" w:rsidP="00FB4C6B">
      <w:pPr>
        <w:keepNext/>
        <w:keepLines/>
        <w:pBdr>
          <w:left w:val="single" w:sz="12" w:space="4" w:color="auto"/>
        </w:pBdr>
        <w:ind w:left="850"/>
        <w:rPr>
          <w:i/>
          <w:iCs/>
        </w:rPr>
      </w:pPr>
      <w:r w:rsidRPr="00DD69E8">
        <w:rPr>
          <w:b/>
          <w:noProof/>
        </w:rPr>
        <w:drawing>
          <wp:inline distT="0" distB="0" distL="0" distR="0" wp14:anchorId="2EFDE4DA" wp14:editId="5D41446D">
            <wp:extent cx="190800" cy="190800"/>
            <wp:effectExtent l="0" t="0" r="0" b="0"/>
            <wp:docPr id="41" name="Graphic 41"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 xml:space="preserve">To maximize the performance of the </w:t>
      </w:r>
      <w:r w:rsidR="00D3308A">
        <w:rPr>
          <w:i/>
          <w:iCs/>
        </w:rPr>
        <w:t>Purview Information Protection scanner</w:t>
      </w:r>
      <w:r w:rsidRPr="00DD69E8">
        <w:rPr>
          <w:i/>
          <w:iCs/>
        </w:rPr>
        <w:t>, consider deploying the SQL Server database on a separate system. Refer to</w:t>
      </w:r>
      <w:r w:rsidRPr="00DD69E8">
        <w:rPr>
          <w:rStyle w:val="Hyperlink"/>
          <w:i/>
          <w:iCs/>
          <w:u w:val="none"/>
        </w:rPr>
        <w:t xml:space="preserve"> </w:t>
      </w:r>
      <w:hyperlink r:id="rId58" w:anchor="optimize-scanner-performance" w:history="1">
        <w:r w:rsidRPr="00DD69E8">
          <w:rPr>
            <w:rStyle w:val="Hyperlink"/>
            <w:i/>
            <w:iCs/>
          </w:rPr>
          <w:t>Optimizing scanner performance</w:t>
        </w:r>
      </w:hyperlink>
      <w:r w:rsidRPr="00DD69E8">
        <w:rPr>
          <w:i/>
          <w:iCs/>
        </w:rPr>
        <w:t xml:space="preserve"> and</w:t>
      </w:r>
      <w:r w:rsidR="005F1120" w:rsidRPr="00DD69E8">
        <w:rPr>
          <w:i/>
          <w:iCs/>
        </w:rPr>
        <w:t xml:space="preserve"> </w:t>
      </w:r>
      <w:hyperlink r:id="rId59" w:anchor="storage-requirements-and-capacity-planning-for-sql-server" w:history="1">
        <w:r w:rsidRPr="00DD69E8">
          <w:rPr>
            <w:rStyle w:val="Hyperlink"/>
            <w:i/>
            <w:iCs/>
          </w:rPr>
          <w:t>Storage requirements and capacity planning for SQL Server</w:t>
        </w:r>
      </w:hyperlink>
      <w:r w:rsidRPr="00DD69E8">
        <w:rPr>
          <w:i/>
          <w:iCs/>
        </w:rPr>
        <w:t xml:space="preserve"> for further guidance.</w:t>
      </w:r>
    </w:p>
    <w:p w14:paraId="6E008F77" w14:textId="77777777" w:rsidR="00FB4C6B" w:rsidRPr="00DD69E8" w:rsidRDefault="00FB4C6B" w:rsidP="00383A40">
      <w:pPr>
        <w:pStyle w:val="BeforeAndAfterNote"/>
      </w:pPr>
    </w:p>
    <w:p w14:paraId="268CBB79" w14:textId="77777777" w:rsidR="00FB4C6B" w:rsidRPr="00DD69E8" w:rsidRDefault="00FB4C6B" w:rsidP="00FB4C6B">
      <w:pPr>
        <w:pStyle w:val="Heading5"/>
      </w:pPr>
      <w:r w:rsidRPr="00DD69E8">
        <w:t>Objective(s)</w:t>
      </w:r>
    </w:p>
    <w:p w14:paraId="0000D286" w14:textId="2FDA10C2" w:rsidR="00FB4C6B" w:rsidRPr="00DD69E8" w:rsidRDefault="00FB4C6B" w:rsidP="00FB4C6B">
      <w:pPr>
        <w:numPr>
          <w:ilvl w:val="0"/>
          <w:numId w:val="5"/>
        </w:numPr>
      </w:pPr>
      <w:r w:rsidRPr="00DD69E8">
        <w:t xml:space="preserve">Install Microsoft SQL Server Express on the </w:t>
      </w:r>
      <w:r w:rsidR="00D3308A">
        <w:t>Purview Information Protection scanner</w:t>
      </w:r>
      <w:r w:rsidRPr="00DD69E8">
        <w:t xml:space="preserve"> server.</w:t>
      </w:r>
    </w:p>
    <w:p w14:paraId="3A990FAF" w14:textId="77777777" w:rsidR="00FB4C6B" w:rsidRPr="00DD69E8" w:rsidRDefault="00FB4C6B" w:rsidP="00FB4C6B">
      <w:pPr>
        <w:pStyle w:val="Heading5"/>
      </w:pPr>
      <w:r w:rsidRPr="00DD69E8">
        <w:t>Pre-requisites</w:t>
      </w:r>
    </w:p>
    <w:p w14:paraId="1CFB7E7A" w14:textId="77777777" w:rsidR="00FB4C6B" w:rsidRPr="00DD69E8" w:rsidRDefault="00FB4C6B" w:rsidP="00FB4C6B">
      <w:pPr>
        <w:numPr>
          <w:ilvl w:val="0"/>
          <w:numId w:val="5"/>
        </w:numPr>
      </w:pPr>
      <w:r w:rsidRPr="00DD69E8">
        <w:t>No pre-requisites exist.</w:t>
      </w:r>
    </w:p>
    <w:p w14:paraId="772FBDAC" w14:textId="77777777" w:rsidR="00FB4C6B" w:rsidRPr="00DD69E8" w:rsidRDefault="00FB4C6B" w:rsidP="00FB4C6B">
      <w:pPr>
        <w:pStyle w:val="Heading5"/>
      </w:pPr>
      <w:r w:rsidRPr="00DD69E8">
        <w:t>Background Reading</w:t>
      </w:r>
    </w:p>
    <w:p w14:paraId="7D8C67E4" w14:textId="77777777" w:rsidR="00FB4C6B" w:rsidRPr="00DD69E8" w:rsidRDefault="007979A2" w:rsidP="00197F12">
      <w:pPr>
        <w:pStyle w:val="ListParagraph"/>
        <w:numPr>
          <w:ilvl w:val="0"/>
          <w:numId w:val="46"/>
        </w:numPr>
        <w:rPr>
          <w:rStyle w:val="Hyperlink"/>
        </w:rPr>
      </w:pPr>
      <w:hyperlink r:id="rId60" w:history="1">
        <w:r w:rsidRPr="00DD69E8">
          <w:rPr>
            <w:rStyle w:val="Hyperlink"/>
          </w:rPr>
          <w:t>Get started with the information protection scanner</w:t>
        </w:r>
      </w:hyperlink>
    </w:p>
    <w:p w14:paraId="0E7A9223" w14:textId="77777777" w:rsidR="00FB4C6B" w:rsidRPr="00DD69E8" w:rsidRDefault="00FB4C6B" w:rsidP="00197F12">
      <w:pPr>
        <w:pStyle w:val="ListParagraph"/>
        <w:numPr>
          <w:ilvl w:val="0"/>
          <w:numId w:val="46"/>
        </w:numPr>
        <w:rPr>
          <w:rStyle w:val="Hyperlink"/>
        </w:rPr>
      </w:pPr>
      <w:hyperlink r:id="rId61" w:anchor="deploying-the-scanner-with-alternative-configurations" w:history="1">
        <w:r w:rsidRPr="00DD69E8">
          <w:rPr>
            <w:rStyle w:val="Hyperlink"/>
          </w:rPr>
          <w:t>Deploying the scanner with alternative configurations</w:t>
        </w:r>
      </w:hyperlink>
    </w:p>
    <w:p w14:paraId="0F450962" w14:textId="77777777" w:rsidR="00FB4C6B" w:rsidRPr="00DD69E8" w:rsidRDefault="00FB4C6B" w:rsidP="00197F12">
      <w:pPr>
        <w:pStyle w:val="ListParagraph"/>
        <w:numPr>
          <w:ilvl w:val="0"/>
          <w:numId w:val="46"/>
        </w:numPr>
        <w:rPr>
          <w:rStyle w:val="Hyperlink"/>
        </w:rPr>
      </w:pPr>
      <w:hyperlink r:id="rId62" w:anchor="optimize-scanner-performance" w:history="1">
        <w:r w:rsidRPr="00DD69E8">
          <w:rPr>
            <w:rStyle w:val="Hyperlink"/>
          </w:rPr>
          <w:t>Optimize scanner performance</w:t>
        </w:r>
      </w:hyperlink>
    </w:p>
    <w:p w14:paraId="66859EB6" w14:textId="77777777" w:rsidR="00FB4C6B" w:rsidRPr="00DD69E8" w:rsidRDefault="00FB4C6B" w:rsidP="00197F12">
      <w:pPr>
        <w:pStyle w:val="ListParagraph"/>
        <w:numPr>
          <w:ilvl w:val="0"/>
          <w:numId w:val="46"/>
        </w:numPr>
        <w:rPr>
          <w:rStyle w:val="Hyperlink"/>
        </w:rPr>
      </w:pPr>
      <w:hyperlink r:id="rId63" w:anchor="storage-requirements-and-capacity-planning-for-sql-server" w:history="1">
        <w:r w:rsidRPr="00DD69E8">
          <w:rPr>
            <w:rStyle w:val="Hyperlink"/>
          </w:rPr>
          <w:t>Storage requirements and capacity planning for SQL Server</w:t>
        </w:r>
      </w:hyperlink>
    </w:p>
    <w:p w14:paraId="2F26891B" w14:textId="77777777" w:rsidR="00FB4C6B" w:rsidRPr="00DD69E8" w:rsidRDefault="00FB4C6B" w:rsidP="00FB4C6B">
      <w:pPr>
        <w:pStyle w:val="Heading5"/>
      </w:pPr>
      <w:r w:rsidRPr="00DD69E8">
        <w:t>Instructions</w:t>
      </w:r>
    </w:p>
    <w:p w14:paraId="7466943E" w14:textId="77777777" w:rsidR="00FB4C6B" w:rsidRPr="00DD69E8" w:rsidRDefault="00FB4C6B" w:rsidP="00FB4C6B">
      <w:pPr>
        <w:keepNext/>
        <w:keepLines/>
        <w:pBdr>
          <w:left w:val="single" w:sz="12" w:space="4" w:color="auto"/>
        </w:pBdr>
        <w:ind w:left="850"/>
        <w:rPr>
          <w:i/>
          <w:iCs/>
        </w:rPr>
      </w:pPr>
      <w:r w:rsidRPr="00DD69E8">
        <w:rPr>
          <w:b/>
          <w:noProof/>
        </w:rPr>
        <w:drawing>
          <wp:inline distT="0" distB="0" distL="0" distR="0" wp14:anchorId="2BEB0382" wp14:editId="71F25A01">
            <wp:extent cx="190800" cy="190800"/>
            <wp:effectExtent l="0" t="0" r="0" b="0"/>
            <wp:docPr id="45" name="Graphic 4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This section will only provide generic guidance on how to install SQL Server. For detailed information, please refer to product guidance on Microsoft Docs.</w:t>
      </w:r>
    </w:p>
    <w:p w14:paraId="1E51FAA6" w14:textId="77777777" w:rsidR="00FB4C6B" w:rsidRPr="00DD69E8" w:rsidRDefault="00FB4C6B" w:rsidP="00181329">
      <w:pPr>
        <w:pStyle w:val="BeforeAndAfterNote"/>
      </w:pPr>
    </w:p>
    <w:p w14:paraId="4A0969FA" w14:textId="77777777" w:rsidR="00FB4C6B" w:rsidRPr="00DD69E8" w:rsidRDefault="00FB4C6B" w:rsidP="00197F12">
      <w:pPr>
        <w:pStyle w:val="ListParagraph"/>
        <w:keepNext w:val="0"/>
        <w:numPr>
          <w:ilvl w:val="0"/>
          <w:numId w:val="30"/>
        </w:numPr>
      </w:pPr>
      <w:r w:rsidRPr="00DD69E8">
        <w:t xml:space="preserve">Download </w:t>
      </w:r>
      <w:r w:rsidRPr="00DD69E8">
        <w:rPr>
          <w:b/>
          <w:bCs/>
        </w:rPr>
        <w:t>Microsoft SQL Server 2016 (or higher) Express</w:t>
      </w:r>
      <w:r w:rsidRPr="00DD69E8">
        <w:t xml:space="preserve"> from the Microsoft website.</w:t>
      </w:r>
    </w:p>
    <w:p w14:paraId="66337415" w14:textId="77777777" w:rsidR="00FB4C6B" w:rsidRPr="00DD69E8" w:rsidRDefault="00FB4C6B" w:rsidP="00197F12">
      <w:pPr>
        <w:pStyle w:val="ListParagraph"/>
        <w:numPr>
          <w:ilvl w:val="0"/>
          <w:numId w:val="30"/>
        </w:numPr>
      </w:pPr>
      <w:r w:rsidRPr="00DD69E8">
        <w:t xml:space="preserve">Install </w:t>
      </w:r>
      <w:r w:rsidRPr="00DD69E8">
        <w:rPr>
          <w:b/>
          <w:bCs/>
        </w:rPr>
        <w:t>SQL Server</w:t>
      </w:r>
      <w:r w:rsidRPr="00DD69E8">
        <w:t xml:space="preserve"> by choosing the New SQL Server stand-alone installation or add features to an existing installation option.</w:t>
      </w:r>
    </w:p>
    <w:p w14:paraId="5EF948C8" w14:textId="66ADB8AB" w:rsidR="00FB4C6B" w:rsidRPr="00DD69E8" w:rsidRDefault="00FB4C6B" w:rsidP="00FB4C6B">
      <w:pPr>
        <w:keepNext/>
        <w:keepLines/>
        <w:pBdr>
          <w:left w:val="single" w:sz="12" w:space="4" w:color="auto"/>
        </w:pBdr>
        <w:ind w:left="850"/>
        <w:rPr>
          <w:i/>
          <w:iCs/>
        </w:rPr>
      </w:pPr>
      <w:r w:rsidRPr="00DD69E8">
        <w:rPr>
          <w:b/>
          <w:noProof/>
        </w:rPr>
        <w:drawing>
          <wp:inline distT="0" distB="0" distL="0" distR="0" wp14:anchorId="7973D903" wp14:editId="6C5943A5">
            <wp:extent cx="190800" cy="190800"/>
            <wp:effectExtent l="0" t="0" r="0" b="0"/>
            <wp:docPr id="46" name="Graphic 46"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 xml:space="preserve">If the account that is used to install SQL </w:t>
      </w:r>
      <w:r w:rsidR="00CE6CC6" w:rsidRPr="00DD69E8">
        <w:rPr>
          <w:i/>
          <w:iCs/>
        </w:rPr>
        <w:t>S</w:t>
      </w:r>
      <w:r w:rsidRPr="00DD69E8">
        <w:rPr>
          <w:i/>
          <w:iCs/>
        </w:rPr>
        <w:t xml:space="preserve">erver will also be used to install </w:t>
      </w:r>
      <w:r w:rsidR="00D3308A">
        <w:rPr>
          <w:i/>
          <w:iCs/>
        </w:rPr>
        <w:t>Purview Information Protection scanner</w:t>
      </w:r>
      <w:r w:rsidRPr="00DD69E8">
        <w:rPr>
          <w:i/>
          <w:iCs/>
        </w:rPr>
        <w:t xml:space="preserve">, the automatically assigned SQL Sysadmin role will enable the </w:t>
      </w:r>
      <w:r w:rsidR="00D3308A">
        <w:rPr>
          <w:i/>
          <w:iCs/>
        </w:rPr>
        <w:t>Purview Information Protection scanner</w:t>
      </w:r>
      <w:r w:rsidRPr="00DD69E8">
        <w:rPr>
          <w:i/>
          <w:iCs/>
        </w:rPr>
        <w:t xml:space="preserve"> installation process to automatically create the scanner configuration database and grant the required db_owner role to the </w:t>
      </w:r>
      <w:r w:rsidR="00D3308A">
        <w:rPr>
          <w:i/>
          <w:iCs/>
        </w:rPr>
        <w:t>Purview Information Protection scanner</w:t>
      </w:r>
      <w:r w:rsidRPr="00DD69E8">
        <w:rPr>
          <w:i/>
          <w:iCs/>
        </w:rPr>
        <w:t xml:space="preserve"> service account. If the installation account cannot be granted the Sysadmin role or if organizational policies require databases to be created and configured manually, refer to the </w:t>
      </w:r>
      <w:hyperlink r:id="rId64" w:anchor="deploying-the-scanner-with-alternative-configurations" w:history="1">
        <w:r w:rsidRPr="00DD69E8">
          <w:rPr>
            <w:rStyle w:val="Hyperlink"/>
          </w:rPr>
          <w:t>Deploying the Scanner with alternative configurations</w:t>
        </w:r>
      </w:hyperlink>
      <w:r w:rsidRPr="00DD69E8">
        <w:rPr>
          <w:i/>
          <w:iCs/>
        </w:rPr>
        <w:t xml:space="preserve"> section for additional information. To avoid additional complexity, it is recommended to use the same account for both the installation of SQL </w:t>
      </w:r>
      <w:r w:rsidR="00CE6CC6" w:rsidRPr="00DD69E8">
        <w:rPr>
          <w:i/>
          <w:iCs/>
        </w:rPr>
        <w:t>S</w:t>
      </w:r>
      <w:r w:rsidRPr="00DD69E8">
        <w:rPr>
          <w:i/>
          <w:iCs/>
        </w:rPr>
        <w:t xml:space="preserve">erver and </w:t>
      </w:r>
      <w:r w:rsidR="00D3308A">
        <w:rPr>
          <w:i/>
          <w:iCs/>
        </w:rPr>
        <w:t>Purview Information Protection scanner</w:t>
      </w:r>
      <w:r w:rsidRPr="00DD69E8">
        <w:rPr>
          <w:i/>
          <w:iCs/>
        </w:rPr>
        <w:t xml:space="preserve">. In this case the account </w:t>
      </w:r>
      <w:r w:rsidRPr="00DD69E8">
        <w:rPr>
          <w:i/>
          <w:iCs/>
          <w:u w:val="single"/>
        </w:rPr>
        <w:t>must</w:t>
      </w:r>
      <w:r w:rsidRPr="00DD69E8">
        <w:rPr>
          <w:i/>
          <w:iCs/>
        </w:rPr>
        <w:t xml:space="preserve"> also be local administrator on the system where the </w:t>
      </w:r>
      <w:r w:rsidR="00D3308A">
        <w:rPr>
          <w:i/>
          <w:iCs/>
        </w:rPr>
        <w:t>Purview Information Protection scanner</w:t>
      </w:r>
      <w:r w:rsidRPr="00DD69E8">
        <w:rPr>
          <w:i/>
          <w:iCs/>
        </w:rPr>
        <w:t xml:space="preserve"> and SQL </w:t>
      </w:r>
      <w:r w:rsidR="007D1481" w:rsidRPr="00DD69E8">
        <w:rPr>
          <w:i/>
          <w:iCs/>
        </w:rPr>
        <w:t>S</w:t>
      </w:r>
      <w:r w:rsidRPr="00DD69E8">
        <w:rPr>
          <w:i/>
          <w:iCs/>
        </w:rPr>
        <w:t>erver will be installed.</w:t>
      </w:r>
    </w:p>
    <w:p w14:paraId="1C6A03DD" w14:textId="77777777" w:rsidR="00181329" w:rsidRPr="00DD69E8" w:rsidRDefault="00181329" w:rsidP="00181329">
      <w:pPr>
        <w:pStyle w:val="BeforeAndAfterNote"/>
      </w:pPr>
    </w:p>
    <w:p w14:paraId="2A22FBA5" w14:textId="573C4692" w:rsidR="000132C4" w:rsidRPr="00DD69E8" w:rsidRDefault="000132C4" w:rsidP="000132C4">
      <w:pPr>
        <w:pStyle w:val="Heading3"/>
      </w:pPr>
      <w:bookmarkStart w:id="75" w:name="_Toc34744602"/>
      <w:bookmarkStart w:id="76" w:name="_Toc56517536"/>
      <w:bookmarkStart w:id="77" w:name="_Toc215842938"/>
      <w:r w:rsidRPr="00DD69E8">
        <w:t xml:space="preserve">Install the </w:t>
      </w:r>
      <w:bookmarkEnd w:id="75"/>
      <w:r w:rsidR="00D3308A">
        <w:t>Purview Information Protection client</w:t>
      </w:r>
      <w:bookmarkEnd w:id="77"/>
      <w:r w:rsidRPr="00DD69E8">
        <w:t xml:space="preserve"> </w:t>
      </w:r>
      <w:bookmarkEnd w:id="76"/>
    </w:p>
    <w:p w14:paraId="1B1CB1ED" w14:textId="77777777" w:rsidR="000132C4" w:rsidRPr="00DD69E8" w:rsidRDefault="000132C4" w:rsidP="000132C4">
      <w:pPr>
        <w:pStyle w:val="Heading5"/>
      </w:pPr>
      <w:r w:rsidRPr="00DD69E8">
        <w:t>Guidance</w:t>
      </w:r>
    </w:p>
    <w:p w14:paraId="36E2816D" w14:textId="47D300B6" w:rsidR="000132C4" w:rsidRPr="00DD69E8" w:rsidRDefault="000132C4" w:rsidP="000132C4">
      <w:r w:rsidRPr="00DD69E8">
        <w:t xml:space="preserve">The </w:t>
      </w:r>
      <w:r w:rsidR="00D3308A">
        <w:t>Purview Information Protection scanner</w:t>
      </w:r>
      <w:r w:rsidRPr="00DD69E8">
        <w:t xml:space="preserve"> relies on functionality offered through the </w:t>
      </w:r>
      <w:r w:rsidR="00D3308A">
        <w:t>Purview Information Protection client</w:t>
      </w:r>
      <w:r w:rsidRPr="00DD69E8">
        <w:t xml:space="preserve">. This section describes the steps required to install the </w:t>
      </w:r>
      <w:r w:rsidR="00D3308A">
        <w:t>Purview Information Protection client</w:t>
      </w:r>
      <w:r w:rsidRPr="00DD69E8">
        <w:t xml:space="preserve"> on the server that will run the </w:t>
      </w:r>
      <w:r w:rsidR="00D3308A">
        <w:t>Purview Information Protection scanner</w:t>
      </w:r>
      <w:r w:rsidRPr="00DD69E8">
        <w:t>.</w:t>
      </w:r>
    </w:p>
    <w:p w14:paraId="2A8C1282" w14:textId="77777777" w:rsidR="000132C4" w:rsidRPr="00DD69E8" w:rsidRDefault="000132C4" w:rsidP="000132C4">
      <w:pPr>
        <w:pStyle w:val="Heading5"/>
      </w:pPr>
      <w:r w:rsidRPr="00DD69E8">
        <w:t>Objective(s)</w:t>
      </w:r>
    </w:p>
    <w:p w14:paraId="5AAECBE2" w14:textId="6146C840" w:rsidR="000132C4" w:rsidRPr="00DD69E8" w:rsidRDefault="000132C4">
      <w:pPr>
        <w:numPr>
          <w:ilvl w:val="0"/>
          <w:numId w:val="9"/>
        </w:numPr>
      </w:pPr>
      <w:r w:rsidRPr="00DD69E8">
        <w:t xml:space="preserve">Install the </w:t>
      </w:r>
      <w:r w:rsidR="00D3308A">
        <w:t>Purview Information Protection client</w:t>
      </w:r>
      <w:r w:rsidRPr="00DD69E8">
        <w:t xml:space="preserve"> on the </w:t>
      </w:r>
      <w:r w:rsidR="00D3308A">
        <w:t>Purview Information Protection scanner</w:t>
      </w:r>
      <w:r w:rsidRPr="00DD69E8">
        <w:t xml:space="preserve"> server.</w:t>
      </w:r>
    </w:p>
    <w:p w14:paraId="7ED081F4" w14:textId="77777777" w:rsidR="000132C4" w:rsidRPr="00DD69E8" w:rsidRDefault="000132C4" w:rsidP="000132C4">
      <w:pPr>
        <w:pStyle w:val="Heading5"/>
      </w:pPr>
      <w:r w:rsidRPr="00DD69E8">
        <w:t>Pre-requisites</w:t>
      </w:r>
    </w:p>
    <w:p w14:paraId="20165A37" w14:textId="77777777" w:rsidR="000132C4" w:rsidRPr="00DD69E8" w:rsidRDefault="000132C4">
      <w:pPr>
        <w:numPr>
          <w:ilvl w:val="0"/>
          <w:numId w:val="9"/>
        </w:numPr>
      </w:pPr>
      <w:r w:rsidRPr="00DD69E8">
        <w:t>All steps described in previous paragraphs have been completed successfully.</w:t>
      </w:r>
    </w:p>
    <w:p w14:paraId="148FAB1A" w14:textId="77777777" w:rsidR="000132C4" w:rsidRPr="00DD69E8" w:rsidRDefault="000132C4" w:rsidP="000132C4">
      <w:pPr>
        <w:pStyle w:val="Heading5"/>
      </w:pPr>
      <w:r w:rsidRPr="00DD69E8">
        <w:t>Background Reading</w:t>
      </w:r>
    </w:p>
    <w:p w14:paraId="66A3C3FC" w14:textId="77777777" w:rsidR="000132C4" w:rsidRPr="00DD69E8" w:rsidRDefault="0062238D" w:rsidP="00197F12">
      <w:pPr>
        <w:pStyle w:val="ListParagraph"/>
        <w:numPr>
          <w:ilvl w:val="0"/>
          <w:numId w:val="45"/>
        </w:numPr>
        <w:rPr>
          <w:rStyle w:val="Hyperlink"/>
        </w:rPr>
      </w:pPr>
      <w:hyperlink r:id="rId65" w:anchor="information-protection-client-requirements" w:history="1">
        <w:r w:rsidRPr="00DD69E8">
          <w:rPr>
            <w:rStyle w:val="Hyperlink"/>
          </w:rPr>
          <w:t>Information protection client requirements</w:t>
        </w:r>
      </w:hyperlink>
    </w:p>
    <w:p w14:paraId="33A27596" w14:textId="77777777" w:rsidR="004131F4" w:rsidRPr="00DD69E8" w:rsidRDefault="00E903AB" w:rsidP="00197F12">
      <w:pPr>
        <w:pStyle w:val="ListParagraph"/>
        <w:numPr>
          <w:ilvl w:val="0"/>
          <w:numId w:val="45"/>
        </w:numPr>
        <w:rPr>
          <w:rStyle w:val="Hyperlink"/>
        </w:rPr>
      </w:pPr>
      <w:hyperlink r:id="rId66" w:history="1">
        <w:r w:rsidRPr="00DD69E8">
          <w:rPr>
            <w:rStyle w:val="Hyperlink"/>
          </w:rPr>
          <w:t>Learn about the information protection scanner</w:t>
        </w:r>
      </w:hyperlink>
    </w:p>
    <w:p w14:paraId="7A85C990" w14:textId="77777777" w:rsidR="000132C4" w:rsidRPr="00DD69E8" w:rsidRDefault="000132C4" w:rsidP="000132C4">
      <w:pPr>
        <w:pStyle w:val="Heading5"/>
      </w:pPr>
      <w:r w:rsidRPr="00DD69E8">
        <w:t>Instructions</w:t>
      </w:r>
    </w:p>
    <w:p w14:paraId="7992A3DA" w14:textId="23B0BC94" w:rsidR="000266B4" w:rsidRPr="00DD69E8" w:rsidRDefault="000132C4" w:rsidP="00197F12">
      <w:pPr>
        <w:pStyle w:val="ListParagraph"/>
        <w:numPr>
          <w:ilvl w:val="0"/>
          <w:numId w:val="31"/>
        </w:numPr>
      </w:pPr>
      <w:r w:rsidRPr="00DD69E8">
        <w:rPr>
          <w:b/>
          <w:bCs/>
        </w:rPr>
        <w:t>Log on</w:t>
      </w:r>
      <w:r w:rsidRPr="00DD69E8">
        <w:t xml:space="preserve"> to the server that will run </w:t>
      </w:r>
      <w:r w:rsidR="00D3308A">
        <w:t>Purview Information Protection scanner</w:t>
      </w:r>
      <w:r w:rsidRPr="00DD69E8">
        <w:t xml:space="preserve"> with the previously created service account (</w:t>
      </w:r>
      <w:r w:rsidRPr="00DD69E8">
        <w:rPr>
          <w:i/>
          <w:iCs/>
        </w:rPr>
        <w:t>SVC_Scanner).</w:t>
      </w:r>
    </w:p>
    <w:p w14:paraId="09A4DCDB" w14:textId="6AC85D66" w:rsidR="00CD783C" w:rsidRPr="00DD69E8" w:rsidRDefault="000132C4" w:rsidP="00197AAC">
      <w:pPr>
        <w:pStyle w:val="ListParagraph"/>
        <w:numPr>
          <w:ilvl w:val="0"/>
          <w:numId w:val="31"/>
        </w:numPr>
        <w:spacing w:after="0"/>
        <w:ind w:left="714" w:hanging="357"/>
      </w:pPr>
      <w:r w:rsidRPr="00DD69E8">
        <w:t xml:space="preserve">Download the latest version of the </w:t>
      </w:r>
      <w:r w:rsidR="00D3308A">
        <w:rPr>
          <w:b/>
          <w:bCs/>
        </w:rPr>
        <w:t>Microsoft Purview Information Protection client</w:t>
      </w:r>
      <w:r w:rsidRPr="00DD69E8">
        <w:t xml:space="preserve"> from </w:t>
      </w:r>
      <w:hyperlink r:id="rId67" w:history="1">
        <w:r w:rsidR="00CD783C" w:rsidRPr="00DD69E8">
          <w:rPr>
            <w:rStyle w:val="Hyperlink"/>
          </w:rPr>
          <w:t>Download Microsoft Azure Information Protection from Official Microsoft Download Center</w:t>
        </w:r>
      </w:hyperlink>
    </w:p>
    <w:p w14:paraId="14B97E60" w14:textId="77777777" w:rsidR="000132C4" w:rsidRPr="00DD69E8" w:rsidRDefault="000132C4" w:rsidP="00197AAC">
      <w:pPr>
        <w:pStyle w:val="ListParagraph"/>
        <w:numPr>
          <w:ilvl w:val="0"/>
          <w:numId w:val="31"/>
        </w:numPr>
        <w:spacing w:after="0"/>
        <w:ind w:left="714" w:hanging="357"/>
      </w:pPr>
      <w:r w:rsidRPr="00DD69E8">
        <w:rPr>
          <w:b/>
          <w:bCs/>
        </w:rPr>
        <w:t>Open</w:t>
      </w:r>
      <w:r w:rsidRPr="00DD69E8">
        <w:t xml:space="preserve"> the downloaded executable to start the installation process.</w:t>
      </w:r>
    </w:p>
    <w:p w14:paraId="2B31E0EC" w14:textId="77777777" w:rsidR="0046130C" w:rsidRPr="00DD69E8" w:rsidRDefault="0046130C" w:rsidP="00197AAC">
      <w:pPr>
        <w:pStyle w:val="ListParagraph"/>
        <w:numPr>
          <w:ilvl w:val="0"/>
          <w:numId w:val="31"/>
        </w:numPr>
        <w:spacing w:after="0"/>
        <w:ind w:left="714" w:hanging="357"/>
        <w:rPr>
          <w:i/>
          <w:iCs/>
        </w:rPr>
      </w:pPr>
      <w:r w:rsidRPr="00DD69E8">
        <w:rPr>
          <w:b/>
          <w:bCs/>
        </w:rPr>
        <w:t>Select</w:t>
      </w:r>
      <w:r w:rsidRPr="00DD69E8">
        <w:t xml:space="preserve"> </w:t>
      </w:r>
      <w:r w:rsidR="00D64B75" w:rsidRPr="00DD69E8">
        <w:rPr>
          <w:i/>
          <w:iCs/>
        </w:rPr>
        <w:t>I acknowledge that the AIP add-in for Office will be uninstalled.</w:t>
      </w:r>
    </w:p>
    <w:p w14:paraId="338E927B" w14:textId="77777777" w:rsidR="000132C4" w:rsidRPr="00DD69E8" w:rsidRDefault="000132C4" w:rsidP="00197AAC">
      <w:pPr>
        <w:pStyle w:val="ListParagraph"/>
        <w:numPr>
          <w:ilvl w:val="0"/>
          <w:numId w:val="31"/>
        </w:numPr>
        <w:spacing w:after="0"/>
      </w:pPr>
      <w:r w:rsidRPr="00DD69E8">
        <w:t xml:space="preserve">Click </w:t>
      </w:r>
      <w:r w:rsidRPr="00DD69E8">
        <w:rPr>
          <w:b/>
          <w:bCs/>
        </w:rPr>
        <w:t>I agree</w:t>
      </w:r>
      <w:r w:rsidRPr="00DD69E8">
        <w:t xml:space="preserve"> to accept the license terms and conditions.</w:t>
      </w:r>
    </w:p>
    <w:p w14:paraId="7F963CDD" w14:textId="77777777" w:rsidR="000132C4" w:rsidRPr="00DD69E8" w:rsidRDefault="000132C4" w:rsidP="00197AAC">
      <w:pPr>
        <w:pStyle w:val="ListParagraph"/>
        <w:numPr>
          <w:ilvl w:val="0"/>
          <w:numId w:val="31"/>
        </w:numPr>
        <w:spacing w:after="0"/>
      </w:pPr>
      <w:r w:rsidRPr="00DD69E8">
        <w:t>Wait for the installation to complete.</w:t>
      </w:r>
    </w:p>
    <w:p w14:paraId="41A9F5BA" w14:textId="77777777" w:rsidR="000132C4" w:rsidRPr="00DD69E8" w:rsidRDefault="000132C4" w:rsidP="00197F12">
      <w:pPr>
        <w:pStyle w:val="ListParagraph"/>
        <w:keepNext w:val="0"/>
        <w:numPr>
          <w:ilvl w:val="0"/>
          <w:numId w:val="31"/>
        </w:numPr>
      </w:pPr>
      <w:r w:rsidRPr="00DD69E8">
        <w:t xml:space="preserve">Click </w:t>
      </w:r>
      <w:r w:rsidRPr="00DD69E8">
        <w:rPr>
          <w:b/>
          <w:bCs/>
        </w:rPr>
        <w:t>Close</w:t>
      </w:r>
      <w:r w:rsidRPr="00DD69E8">
        <w:t>.</w:t>
      </w:r>
    </w:p>
    <w:p w14:paraId="3044BBC2" w14:textId="28FCE015" w:rsidR="00821DE1" w:rsidRPr="00DD69E8" w:rsidRDefault="00821DE1" w:rsidP="00821DE1">
      <w:pPr>
        <w:pStyle w:val="Heading3"/>
      </w:pPr>
      <w:bookmarkStart w:id="78" w:name="_Toc56517532"/>
      <w:bookmarkStart w:id="79" w:name="_Toc215842939"/>
      <w:r w:rsidRPr="00DD69E8">
        <w:t xml:space="preserve">Configure the </w:t>
      </w:r>
      <w:r w:rsidR="00D3308A">
        <w:t>Purview Information Protection scanner</w:t>
      </w:r>
      <w:r w:rsidRPr="00DD69E8">
        <w:t xml:space="preserve"> in the </w:t>
      </w:r>
      <w:bookmarkEnd w:id="78"/>
      <w:r w:rsidR="00D3308A">
        <w:t>Microsoft Purview portal</w:t>
      </w:r>
      <w:bookmarkEnd w:id="79"/>
    </w:p>
    <w:p w14:paraId="57E3DD7D" w14:textId="77777777" w:rsidR="00821DE1" w:rsidRPr="00DD69E8" w:rsidRDefault="00821DE1" w:rsidP="00821DE1">
      <w:pPr>
        <w:pStyle w:val="Heading5"/>
      </w:pPr>
      <w:r w:rsidRPr="00DD69E8">
        <w:t>Guidance</w:t>
      </w:r>
    </w:p>
    <w:p w14:paraId="5BB4E059" w14:textId="4AFA26B6" w:rsidR="00821DE1" w:rsidRPr="00DD69E8" w:rsidRDefault="00821DE1" w:rsidP="00821DE1">
      <w:r w:rsidRPr="00DD69E8">
        <w:t xml:space="preserve">Before installing the </w:t>
      </w:r>
      <w:r w:rsidR="00D3308A">
        <w:t>Purview Information Protection scanner</w:t>
      </w:r>
      <w:r w:rsidRPr="00DD69E8">
        <w:t>, a scanner cluster and a content scan job containing configuration settings and data repositories must be created. This section provides step-by-step instructions to define the profile based on the following guiding principles:</w:t>
      </w:r>
    </w:p>
    <w:p w14:paraId="450F8B4D" w14:textId="77777777" w:rsidR="00821DE1" w:rsidRPr="00DD69E8" w:rsidRDefault="00821DE1" w:rsidP="00197F12">
      <w:pPr>
        <w:pStyle w:val="ListParagraph"/>
        <w:numPr>
          <w:ilvl w:val="0"/>
          <w:numId w:val="41"/>
        </w:numPr>
      </w:pPr>
      <w:r w:rsidRPr="00DD69E8">
        <w:t xml:space="preserve">The scanner will be configured to only search for all previously created </w:t>
      </w:r>
      <w:r w:rsidR="005735FC" w:rsidRPr="00DD69E8">
        <w:t>C</w:t>
      </w:r>
      <w:r w:rsidRPr="00DD69E8">
        <w:t>ustom and Out-of-box Sensitive info types.</w:t>
      </w:r>
    </w:p>
    <w:p w14:paraId="005FE211" w14:textId="77777777" w:rsidR="00821DE1" w:rsidRPr="00DD69E8" w:rsidRDefault="00821DE1" w:rsidP="00197F12">
      <w:pPr>
        <w:pStyle w:val="ListParagraph"/>
        <w:numPr>
          <w:ilvl w:val="0"/>
          <w:numId w:val="41"/>
        </w:numPr>
      </w:pPr>
      <w:r w:rsidRPr="00DD69E8">
        <w:t>The scanner will not apply labels to files or any other types of data.</w:t>
      </w:r>
    </w:p>
    <w:p w14:paraId="79705886" w14:textId="77777777" w:rsidR="005A648D" w:rsidRPr="00DD69E8" w:rsidRDefault="00821DE1" w:rsidP="00197F12">
      <w:pPr>
        <w:pStyle w:val="ListParagraph"/>
        <w:numPr>
          <w:ilvl w:val="0"/>
          <w:numId w:val="41"/>
        </w:numPr>
      </w:pPr>
      <w:r w:rsidRPr="00DD69E8">
        <w:t>Existing labels applied to documents will be preserved and will not be modified, replaced, or removed.</w:t>
      </w:r>
    </w:p>
    <w:p w14:paraId="66010F47" w14:textId="77777777" w:rsidR="00821DE1" w:rsidRPr="00DD69E8" w:rsidRDefault="00821DE1" w:rsidP="00821DE1">
      <w:pPr>
        <w:pStyle w:val="Heading5"/>
      </w:pPr>
      <w:r w:rsidRPr="00DD69E8">
        <w:t>Objective(s)</w:t>
      </w:r>
    </w:p>
    <w:p w14:paraId="51B41618" w14:textId="550DF394" w:rsidR="00821DE1" w:rsidRPr="00DD69E8" w:rsidRDefault="00821DE1" w:rsidP="00821DE1">
      <w:pPr>
        <w:numPr>
          <w:ilvl w:val="0"/>
          <w:numId w:val="5"/>
        </w:numPr>
      </w:pPr>
      <w:r w:rsidRPr="00DD69E8">
        <w:t xml:space="preserve">Define the </w:t>
      </w:r>
      <w:r w:rsidR="00D3308A">
        <w:t>Purview Information Protection scanner</w:t>
      </w:r>
      <w:r w:rsidRPr="00DD69E8">
        <w:t xml:space="preserve"> configuration.</w:t>
      </w:r>
    </w:p>
    <w:p w14:paraId="04C087DD" w14:textId="77777777" w:rsidR="00821DE1" w:rsidRPr="00DD69E8" w:rsidRDefault="00821DE1" w:rsidP="00821DE1">
      <w:pPr>
        <w:pStyle w:val="Heading5"/>
      </w:pPr>
      <w:r w:rsidRPr="00DD69E8">
        <w:t>Pre-requisites</w:t>
      </w:r>
    </w:p>
    <w:p w14:paraId="6928E766" w14:textId="77777777" w:rsidR="00821DE1" w:rsidRPr="00DD69E8" w:rsidRDefault="00821DE1" w:rsidP="00821DE1">
      <w:pPr>
        <w:numPr>
          <w:ilvl w:val="0"/>
          <w:numId w:val="6"/>
        </w:numPr>
      </w:pPr>
      <w:r w:rsidRPr="00DD69E8">
        <w:t xml:space="preserve">The Label Policy described in section </w:t>
      </w:r>
      <w:r w:rsidRPr="00DD69E8">
        <w:rPr>
          <w:i/>
          <w:iCs/>
        </w:rPr>
        <w:fldChar w:fldCharType="begin"/>
      </w:r>
      <w:r w:rsidRPr="00DD69E8">
        <w:rPr>
          <w:i/>
          <w:iCs/>
        </w:rPr>
        <w:instrText xml:space="preserve"> REF _Ref35010523 \r \h  \* MERGEFORMAT </w:instrText>
      </w:r>
      <w:r w:rsidRPr="00DD69E8">
        <w:rPr>
          <w:i/>
          <w:iCs/>
        </w:rPr>
      </w:r>
      <w:r w:rsidRPr="00DD69E8">
        <w:rPr>
          <w:i/>
          <w:iCs/>
        </w:rPr>
        <w:fldChar w:fldCharType="separate"/>
      </w:r>
      <w:r w:rsidR="00D3308A">
        <w:rPr>
          <w:i/>
          <w:iCs/>
        </w:rPr>
        <w:t>2.3.4</w:t>
      </w:r>
      <w:r w:rsidRPr="00DD69E8">
        <w:rPr>
          <w:i/>
          <w:iCs/>
        </w:rPr>
        <w:fldChar w:fldCharType="end"/>
      </w:r>
      <w:r w:rsidRPr="00DD69E8">
        <w:rPr>
          <w:i/>
          <w:iCs/>
        </w:rPr>
        <w:t xml:space="preserve"> </w:t>
      </w:r>
      <w:r w:rsidRPr="00DD69E8">
        <w:rPr>
          <w:i/>
          <w:iCs/>
        </w:rPr>
        <w:fldChar w:fldCharType="begin"/>
      </w:r>
      <w:r w:rsidRPr="00DD69E8">
        <w:rPr>
          <w:i/>
          <w:iCs/>
        </w:rPr>
        <w:instrText xml:space="preserve"> REF _Ref35010523 \h  \* MERGEFORMAT </w:instrText>
      </w:r>
      <w:r w:rsidRPr="00DD69E8">
        <w:rPr>
          <w:i/>
          <w:iCs/>
        </w:rPr>
      </w:r>
      <w:r w:rsidRPr="00DD69E8">
        <w:rPr>
          <w:i/>
          <w:iCs/>
        </w:rPr>
        <w:fldChar w:fldCharType="separate"/>
      </w:r>
      <w:r w:rsidR="00D3308A" w:rsidRPr="00D3308A">
        <w:rPr>
          <w:i/>
          <w:iCs/>
        </w:rPr>
        <w:t>Create and publish a Label Policy</w:t>
      </w:r>
      <w:r w:rsidRPr="00DD69E8">
        <w:rPr>
          <w:i/>
          <w:iCs/>
        </w:rPr>
        <w:fldChar w:fldCharType="end"/>
      </w:r>
      <w:r w:rsidRPr="00DD69E8">
        <w:t>, is published.</w:t>
      </w:r>
    </w:p>
    <w:p w14:paraId="61422425" w14:textId="77777777" w:rsidR="00821DE1" w:rsidRPr="00DD69E8" w:rsidRDefault="00821DE1" w:rsidP="006B27BF">
      <w:pPr>
        <w:pStyle w:val="Heading5"/>
        <w:keepNext w:val="0"/>
      </w:pPr>
      <w:r w:rsidRPr="00DD69E8">
        <w:t>Background reading</w:t>
      </w:r>
    </w:p>
    <w:p w14:paraId="41719574" w14:textId="77777777" w:rsidR="00821DE1" w:rsidRPr="00DD69E8" w:rsidRDefault="00821DE1" w:rsidP="006B27BF">
      <w:pPr>
        <w:keepLines/>
      </w:pPr>
      <w:r w:rsidRPr="00DD69E8">
        <w:t>For more information refer to:</w:t>
      </w:r>
    </w:p>
    <w:p w14:paraId="3D7F6034" w14:textId="77777777" w:rsidR="00821DE1" w:rsidRPr="00DD69E8" w:rsidRDefault="00B309D9" w:rsidP="00197F12">
      <w:pPr>
        <w:pStyle w:val="ListParagraph"/>
        <w:keepNext w:val="0"/>
        <w:numPr>
          <w:ilvl w:val="0"/>
          <w:numId w:val="42"/>
        </w:numPr>
        <w:rPr>
          <w:rStyle w:val="Hyperlink"/>
        </w:rPr>
      </w:pPr>
      <w:hyperlink r:id="rId68" w:anchor="configure-the-scanner-in-the-azure-portal" w:history="1">
        <w:r w:rsidRPr="00DD69E8">
          <w:rPr>
            <w:rStyle w:val="Hyperlink"/>
          </w:rPr>
          <w:t>Configure and install the information protection scanner</w:t>
        </w:r>
      </w:hyperlink>
    </w:p>
    <w:p w14:paraId="5A9A754B" w14:textId="77777777" w:rsidR="00797877" w:rsidRPr="00DD69E8" w:rsidRDefault="00797877" w:rsidP="00197AAC">
      <w:pPr>
        <w:pStyle w:val="ListParagraph"/>
        <w:keepNext w:val="0"/>
        <w:numPr>
          <w:ilvl w:val="0"/>
          <w:numId w:val="42"/>
        </w:numPr>
        <w:ind w:left="714" w:hanging="357"/>
        <w:rPr>
          <w:rStyle w:val="Hyperlink"/>
        </w:rPr>
      </w:pPr>
      <w:hyperlink r:id="rId69" w:anchor="create-a-scanner-cluster" w:history="1">
        <w:r w:rsidRPr="00DD69E8">
          <w:rPr>
            <w:rStyle w:val="Hyperlink"/>
          </w:rPr>
          <w:t>Create a scanner cluster</w:t>
        </w:r>
      </w:hyperlink>
    </w:p>
    <w:p w14:paraId="7292A63E" w14:textId="77777777" w:rsidR="00821DE1" w:rsidRPr="00DD69E8" w:rsidRDefault="00821DE1" w:rsidP="006B27BF">
      <w:pPr>
        <w:pStyle w:val="Heading5"/>
        <w:keepNext w:val="0"/>
      </w:pPr>
      <w:r w:rsidRPr="00DD69E8">
        <w:t>Instructions</w:t>
      </w:r>
    </w:p>
    <w:p w14:paraId="7F009D38" w14:textId="77777777" w:rsidR="00821DE1" w:rsidRPr="00DD69E8" w:rsidRDefault="00821DE1" w:rsidP="006B27BF">
      <w:pPr>
        <w:pStyle w:val="HeadStrong"/>
        <w:keepNext w:val="0"/>
      </w:pPr>
      <w:r w:rsidRPr="00DD69E8">
        <w:t>Create scanner cluster</w:t>
      </w:r>
    </w:p>
    <w:p w14:paraId="559C618E" w14:textId="0CA3F9D4" w:rsidR="009C6B16" w:rsidRPr="00DD69E8" w:rsidRDefault="00587BA1" w:rsidP="009C6B16">
      <w:pPr>
        <w:pStyle w:val="ListParagraph"/>
        <w:numPr>
          <w:ilvl w:val="0"/>
          <w:numId w:val="69"/>
        </w:numPr>
        <w:ind w:left="714" w:hanging="357"/>
      </w:pPr>
      <w:r w:rsidRPr="00DD69E8">
        <w:t xml:space="preserve">Browse to the </w:t>
      </w:r>
      <w:r w:rsidR="00D3308A" w:rsidRPr="00D3308A">
        <w:rPr>
          <w:b/>
        </w:rPr>
        <w:t>Microsoft Purview portal</w:t>
      </w:r>
      <w:r w:rsidR="00094BF6" w:rsidRPr="00DD69E8">
        <w:t xml:space="preserve"> at </w:t>
      </w:r>
      <w:hyperlink r:id="rId70" w:history="1">
        <w:r w:rsidRPr="00DD69E8">
          <w:rPr>
            <w:rStyle w:val="Hyperlink"/>
          </w:rPr>
          <w:t>https://purview.microsoft.com/</w:t>
        </w:r>
      </w:hyperlink>
      <w:r w:rsidR="00094BF6" w:rsidRPr="00DD69E8">
        <w:rPr>
          <w:rStyle w:val="Hyperlink"/>
        </w:rPr>
        <w:t xml:space="preserve"> </w:t>
      </w:r>
      <w:r w:rsidR="00094BF6" w:rsidRPr="00DD69E8">
        <w:t xml:space="preserve">and log in with Tenant Admin credentials or a user account that is a member of your </w:t>
      </w:r>
      <w:r w:rsidR="00D3308A">
        <w:t>Data Security Envisioning Workshop</w:t>
      </w:r>
      <w:r w:rsidR="00094BF6" w:rsidRPr="00DD69E8">
        <w:t xml:space="preserve"> team and has been assigned the appropriate permissions.</w:t>
      </w:r>
      <w:r w:rsidR="009C6B16" w:rsidRPr="00DD69E8">
        <w:t xml:space="preserve"> </w:t>
      </w:r>
    </w:p>
    <w:p w14:paraId="6B577A4C" w14:textId="77777777" w:rsidR="009C6B16" w:rsidRPr="00DD69E8" w:rsidRDefault="009C6B16" w:rsidP="00197AAC">
      <w:pPr>
        <w:pStyle w:val="ListParagraph"/>
        <w:numPr>
          <w:ilvl w:val="0"/>
          <w:numId w:val="69"/>
        </w:numPr>
        <w:spacing w:after="0"/>
        <w:ind w:left="714" w:hanging="357"/>
      </w:pPr>
      <w:r w:rsidRPr="00DD69E8">
        <w:t xml:space="preserve">In the </w:t>
      </w:r>
      <w:r w:rsidRPr="00DD69E8">
        <w:rPr>
          <w:i/>
          <w:iCs/>
        </w:rPr>
        <w:t>navigation bar</w:t>
      </w:r>
      <w:r w:rsidRPr="00DD69E8">
        <w:t xml:space="preserve"> on the left side, click on </w:t>
      </w:r>
      <w:r w:rsidRPr="00DD69E8">
        <w:rPr>
          <w:b/>
          <w:bCs/>
        </w:rPr>
        <w:t>Settings</w:t>
      </w:r>
      <w:r w:rsidRPr="00DD69E8">
        <w:t xml:space="preserve">. </w:t>
      </w:r>
    </w:p>
    <w:p w14:paraId="15FB9D2A" w14:textId="77777777" w:rsidR="00094BF6" w:rsidRPr="00DD69E8" w:rsidRDefault="009C6B16" w:rsidP="00197AAC">
      <w:pPr>
        <w:pStyle w:val="Bullet2"/>
        <w:keepNext w:val="0"/>
        <w:spacing w:after="0"/>
      </w:pPr>
      <w:r w:rsidRPr="00DD69E8">
        <w:t xml:space="preserve">On the </w:t>
      </w:r>
      <w:r w:rsidRPr="00DD69E8">
        <w:rPr>
          <w:i/>
          <w:iCs/>
        </w:rPr>
        <w:t>Settings</w:t>
      </w:r>
      <w:r w:rsidRPr="00DD69E8">
        <w:t xml:space="preserve"> card, </w:t>
      </w:r>
      <w:r w:rsidR="0015687C" w:rsidRPr="00DD69E8">
        <w:t xml:space="preserve">below </w:t>
      </w:r>
      <w:r w:rsidR="0015687C" w:rsidRPr="00DD69E8">
        <w:rPr>
          <w:i/>
          <w:iCs/>
        </w:rPr>
        <w:t>Solution settings</w:t>
      </w:r>
      <w:r w:rsidR="0015687C" w:rsidRPr="00DD69E8">
        <w:t xml:space="preserve">, </w:t>
      </w:r>
      <w:r w:rsidRPr="00DD69E8">
        <w:t>click on</w:t>
      </w:r>
      <w:r w:rsidR="00215CF8" w:rsidRPr="00DD69E8">
        <w:t xml:space="preserve"> </w:t>
      </w:r>
      <w:r w:rsidR="00215CF8" w:rsidRPr="00DD69E8">
        <w:rPr>
          <w:b/>
          <w:bCs/>
        </w:rPr>
        <w:t>Information protection</w:t>
      </w:r>
      <w:r w:rsidR="00215CF8" w:rsidRPr="00DD69E8">
        <w:t>.</w:t>
      </w:r>
    </w:p>
    <w:p w14:paraId="70C908EE" w14:textId="77777777" w:rsidR="001F3147" w:rsidRPr="00DD69E8" w:rsidRDefault="003928B6" w:rsidP="006B27BF">
      <w:pPr>
        <w:pStyle w:val="Bullet2"/>
        <w:keepNext w:val="0"/>
      </w:pPr>
      <w:r w:rsidRPr="00DD69E8">
        <w:t xml:space="preserve">On the </w:t>
      </w:r>
      <w:r w:rsidR="007C267B" w:rsidRPr="00DD69E8">
        <w:rPr>
          <w:i/>
          <w:iCs/>
        </w:rPr>
        <w:t>Information Protection settings</w:t>
      </w:r>
      <w:r w:rsidR="007C267B" w:rsidRPr="00DD69E8">
        <w:t xml:space="preserve"> </w:t>
      </w:r>
      <w:r w:rsidRPr="00DD69E8">
        <w:t xml:space="preserve">page, click on </w:t>
      </w:r>
      <w:r w:rsidRPr="00DD69E8">
        <w:rPr>
          <w:b/>
          <w:bCs/>
        </w:rPr>
        <w:t>Information protection scanner</w:t>
      </w:r>
      <w:r w:rsidRPr="00DD69E8">
        <w:t>.</w:t>
      </w:r>
    </w:p>
    <w:p w14:paraId="6B6886E6" w14:textId="77777777" w:rsidR="00697E15" w:rsidRPr="00DD69E8" w:rsidRDefault="00697E15" w:rsidP="006B27BF">
      <w:pPr>
        <w:pStyle w:val="Bullet2"/>
        <w:keepNext w:val="0"/>
      </w:pPr>
      <w:r w:rsidRPr="00DD69E8">
        <w:t xml:space="preserve">From the tabs on the </w:t>
      </w:r>
      <w:r w:rsidR="00644B20" w:rsidRPr="00DD69E8">
        <w:rPr>
          <w:i/>
          <w:iCs/>
        </w:rPr>
        <w:t>Information Protection settings</w:t>
      </w:r>
      <w:r w:rsidRPr="00DD69E8">
        <w:t xml:space="preserve"> page, select </w:t>
      </w:r>
      <w:r w:rsidRPr="00DD69E8">
        <w:rPr>
          <w:b/>
          <w:bCs/>
        </w:rPr>
        <w:t>Clusters</w:t>
      </w:r>
      <w:r w:rsidRPr="00DD69E8">
        <w:t>.</w:t>
      </w:r>
    </w:p>
    <w:p w14:paraId="240C09E3" w14:textId="77777777" w:rsidR="005E1BE6" w:rsidRPr="00DD69E8" w:rsidRDefault="00697E15" w:rsidP="00197F12">
      <w:pPr>
        <w:pStyle w:val="Bullet2"/>
        <w:keepNext w:val="0"/>
        <w:numPr>
          <w:ilvl w:val="0"/>
          <w:numId w:val="25"/>
        </w:numPr>
      </w:pPr>
      <w:r w:rsidRPr="00DD69E8">
        <w:t xml:space="preserve">On the </w:t>
      </w:r>
      <w:r w:rsidRPr="00DD69E8">
        <w:rPr>
          <w:i/>
          <w:iCs/>
        </w:rPr>
        <w:t>Clusters</w:t>
      </w:r>
      <w:r w:rsidRPr="00DD69E8">
        <w:t xml:space="preserve"> tab, click on </w:t>
      </w:r>
      <w:r w:rsidR="00EF47E1" w:rsidRPr="00DD69E8">
        <w:rPr>
          <w:b/>
          <w:bCs/>
        </w:rPr>
        <w:t>+ Add</w:t>
      </w:r>
      <w:r w:rsidR="00EF47E1" w:rsidRPr="00DD69E8">
        <w:t>.</w:t>
      </w:r>
    </w:p>
    <w:p w14:paraId="7CE40554" w14:textId="590C3107" w:rsidR="005E1BE6" w:rsidRPr="00DD69E8" w:rsidRDefault="006F7C05" w:rsidP="00197F12">
      <w:pPr>
        <w:pStyle w:val="Bullet2"/>
        <w:keepNext w:val="0"/>
        <w:numPr>
          <w:ilvl w:val="0"/>
          <w:numId w:val="25"/>
        </w:numPr>
      </w:pPr>
      <w:r w:rsidRPr="00DD69E8">
        <w:t xml:space="preserve">On the </w:t>
      </w:r>
      <w:r w:rsidRPr="00DD69E8">
        <w:rPr>
          <w:i/>
          <w:iCs/>
        </w:rPr>
        <w:t>New cluster</w:t>
      </w:r>
      <w:r w:rsidRPr="00DD69E8">
        <w:t xml:space="preserve"> fly-out</w:t>
      </w:r>
      <w:r w:rsidR="00F677CE" w:rsidRPr="00DD69E8">
        <w:t>, e</w:t>
      </w:r>
      <w:r w:rsidR="00821DE1" w:rsidRPr="00DD69E8">
        <w:t xml:space="preserve">nter </w:t>
      </w:r>
      <w:r w:rsidR="00D3308A">
        <w:rPr>
          <w:b/>
          <w:bCs/>
        </w:rPr>
        <w:t>DataSecurityCheck-</w:t>
      </w:r>
      <w:r w:rsidR="00821DE1" w:rsidRPr="00DD69E8">
        <w:rPr>
          <w:b/>
          <w:bCs/>
        </w:rPr>
        <w:t xml:space="preserve">ScannerCluster </w:t>
      </w:r>
      <w:r w:rsidR="00821DE1" w:rsidRPr="00DD69E8">
        <w:t>as the name of the new cluster.</w:t>
      </w:r>
    </w:p>
    <w:p w14:paraId="52AD6CBD" w14:textId="77777777" w:rsidR="005E1BE6" w:rsidRPr="00DD69E8" w:rsidRDefault="00821DE1" w:rsidP="00197F12">
      <w:pPr>
        <w:pStyle w:val="Bullet2"/>
        <w:keepNext w:val="0"/>
        <w:numPr>
          <w:ilvl w:val="0"/>
          <w:numId w:val="25"/>
        </w:numPr>
      </w:pPr>
      <w:r w:rsidRPr="00DD69E8">
        <w:t xml:space="preserve">Specify a meaningful </w:t>
      </w:r>
      <w:r w:rsidRPr="00DD69E8">
        <w:rPr>
          <w:b/>
          <w:bCs/>
        </w:rPr>
        <w:t>description</w:t>
      </w:r>
      <w:r w:rsidRPr="00DD69E8">
        <w:t xml:space="preserve"> to identify the cluster.</w:t>
      </w:r>
    </w:p>
    <w:p w14:paraId="62316700" w14:textId="77777777" w:rsidR="00821DE1" w:rsidRPr="00DD69E8" w:rsidRDefault="00821DE1" w:rsidP="00197F12">
      <w:pPr>
        <w:pStyle w:val="Bullet2"/>
        <w:keepNext w:val="0"/>
        <w:numPr>
          <w:ilvl w:val="0"/>
          <w:numId w:val="25"/>
        </w:numPr>
      </w:pPr>
      <w:r w:rsidRPr="00DD69E8">
        <w:t xml:space="preserve">Click </w:t>
      </w:r>
      <w:r w:rsidRPr="00DD69E8">
        <w:rPr>
          <w:b/>
          <w:bCs/>
        </w:rPr>
        <w:t>Save</w:t>
      </w:r>
      <w:r w:rsidRPr="00DD69E8">
        <w:t>.</w:t>
      </w:r>
    </w:p>
    <w:p w14:paraId="1C494AC3" w14:textId="77777777" w:rsidR="00821DE1" w:rsidRPr="00DD69E8" w:rsidRDefault="00821DE1" w:rsidP="0068011B">
      <w:pPr>
        <w:pStyle w:val="HeadStrong"/>
      </w:pPr>
      <w:r w:rsidRPr="00DD69E8">
        <w:t>Create Content Scan Job</w:t>
      </w:r>
    </w:p>
    <w:p w14:paraId="42C5D390" w14:textId="77777777" w:rsidR="00AA5FAC" w:rsidRPr="00DD69E8" w:rsidRDefault="00085551" w:rsidP="00197F12">
      <w:pPr>
        <w:pStyle w:val="ListParagraph"/>
        <w:keepNext w:val="0"/>
        <w:numPr>
          <w:ilvl w:val="0"/>
          <w:numId w:val="26"/>
        </w:numPr>
      </w:pPr>
      <w:r w:rsidRPr="00DD69E8">
        <w:t xml:space="preserve">From the tabs on the </w:t>
      </w:r>
      <w:r w:rsidR="00644B20" w:rsidRPr="00DD69E8">
        <w:rPr>
          <w:i/>
          <w:iCs/>
        </w:rPr>
        <w:t>Information Protection settings</w:t>
      </w:r>
      <w:r w:rsidRPr="00DD69E8">
        <w:t xml:space="preserve"> page, select </w:t>
      </w:r>
      <w:r w:rsidRPr="00DD69E8">
        <w:rPr>
          <w:b/>
          <w:bCs/>
        </w:rPr>
        <w:t>Content scan jobs</w:t>
      </w:r>
      <w:r w:rsidRPr="00DD69E8">
        <w:t>.</w:t>
      </w:r>
    </w:p>
    <w:p w14:paraId="3A52020C" w14:textId="77777777" w:rsidR="00AA5FAC" w:rsidRPr="00DD69E8" w:rsidRDefault="00AA5FAC" w:rsidP="00197F12">
      <w:pPr>
        <w:pStyle w:val="ListParagraph"/>
        <w:keepNext w:val="0"/>
        <w:numPr>
          <w:ilvl w:val="0"/>
          <w:numId w:val="26"/>
        </w:numPr>
      </w:pPr>
      <w:r w:rsidRPr="00DD69E8">
        <w:t xml:space="preserve">On the </w:t>
      </w:r>
      <w:r w:rsidRPr="00DD69E8">
        <w:rPr>
          <w:i/>
          <w:iCs/>
        </w:rPr>
        <w:t>Content scan jobs</w:t>
      </w:r>
      <w:r w:rsidRPr="00DD69E8">
        <w:t xml:space="preserve"> tab, click on </w:t>
      </w:r>
      <w:r w:rsidRPr="00DD69E8">
        <w:rPr>
          <w:b/>
          <w:bCs/>
        </w:rPr>
        <w:t>+ Add</w:t>
      </w:r>
      <w:r w:rsidRPr="00DD69E8">
        <w:t>.</w:t>
      </w:r>
    </w:p>
    <w:p w14:paraId="77254BD1" w14:textId="7A47BA0B" w:rsidR="00821DE1" w:rsidRPr="00DD69E8" w:rsidRDefault="00DC14B9" w:rsidP="00197F12">
      <w:pPr>
        <w:pStyle w:val="ListParagraph"/>
        <w:keepNext w:val="0"/>
        <w:numPr>
          <w:ilvl w:val="0"/>
          <w:numId w:val="26"/>
        </w:numPr>
      </w:pPr>
      <w:r w:rsidRPr="00DD69E8">
        <w:t xml:space="preserve">On the </w:t>
      </w:r>
      <w:r w:rsidRPr="00DD69E8">
        <w:rPr>
          <w:i/>
          <w:iCs/>
        </w:rPr>
        <w:t xml:space="preserve">Edit content scan </w:t>
      </w:r>
      <w:r w:rsidRPr="00DD69E8">
        <w:t>job fly-out, e</w:t>
      </w:r>
      <w:r w:rsidR="00821DE1" w:rsidRPr="00DD69E8">
        <w:t xml:space="preserve">nter </w:t>
      </w:r>
      <w:r w:rsidR="00D3308A">
        <w:rPr>
          <w:b/>
          <w:bCs/>
        </w:rPr>
        <w:t>DataSecurityCheck-</w:t>
      </w:r>
      <w:r w:rsidR="00821DE1" w:rsidRPr="00DD69E8">
        <w:rPr>
          <w:b/>
          <w:bCs/>
        </w:rPr>
        <w:t xml:space="preserve">ContentScanJob </w:t>
      </w:r>
      <w:r w:rsidR="00821DE1" w:rsidRPr="00DD69E8">
        <w:t xml:space="preserve">as the name of the new </w:t>
      </w:r>
      <w:r w:rsidR="00D70435" w:rsidRPr="00DD69E8">
        <w:t>Content scan job</w:t>
      </w:r>
      <w:r w:rsidR="00821DE1" w:rsidRPr="00DD69E8">
        <w:t>.</w:t>
      </w:r>
    </w:p>
    <w:p w14:paraId="6CDA7960" w14:textId="77777777" w:rsidR="00821DE1" w:rsidRPr="00DD69E8" w:rsidRDefault="00821DE1" w:rsidP="00197F12">
      <w:pPr>
        <w:pStyle w:val="ListParagraph"/>
        <w:keepNext w:val="0"/>
        <w:numPr>
          <w:ilvl w:val="0"/>
          <w:numId w:val="26"/>
        </w:numPr>
      </w:pPr>
      <w:r w:rsidRPr="00DD69E8">
        <w:t xml:space="preserve">Specify a meaningful </w:t>
      </w:r>
      <w:r w:rsidRPr="00DD69E8">
        <w:rPr>
          <w:b/>
          <w:bCs/>
        </w:rPr>
        <w:t>description</w:t>
      </w:r>
      <w:r w:rsidRPr="00DD69E8">
        <w:t xml:space="preserve"> to identify the content scan job.</w:t>
      </w:r>
    </w:p>
    <w:p w14:paraId="146F39CF" w14:textId="59AAC2E4" w:rsidR="008D09A8" w:rsidRPr="00DD69E8" w:rsidRDefault="003F03AB" w:rsidP="00197F12">
      <w:pPr>
        <w:pStyle w:val="ListParagraph"/>
        <w:numPr>
          <w:ilvl w:val="0"/>
          <w:numId w:val="26"/>
        </w:numPr>
      </w:pPr>
      <w:r w:rsidRPr="00DD69E8">
        <w:t xml:space="preserve">Below </w:t>
      </w:r>
      <w:r w:rsidRPr="00DD69E8">
        <w:rPr>
          <w:i/>
          <w:iCs/>
        </w:rPr>
        <w:t>Cluster</w:t>
      </w:r>
      <w:r w:rsidRPr="00DD69E8">
        <w:t xml:space="preserve">, select the previously created </w:t>
      </w:r>
      <w:r w:rsidR="00D3308A">
        <w:rPr>
          <w:b/>
          <w:bCs/>
        </w:rPr>
        <w:t>DataSecurityCheck-</w:t>
      </w:r>
      <w:r w:rsidR="00CB7624" w:rsidRPr="00DD69E8">
        <w:rPr>
          <w:b/>
          <w:bCs/>
        </w:rPr>
        <w:t>ScannerCluster</w:t>
      </w:r>
      <w:r w:rsidR="00CB7624" w:rsidRPr="00DD69E8">
        <w:t xml:space="preserve"> from the </w:t>
      </w:r>
      <w:r w:rsidR="00A65E95" w:rsidRPr="00DD69E8">
        <w:t>drop-down</w:t>
      </w:r>
      <w:r w:rsidR="00CB7624" w:rsidRPr="00DD69E8">
        <w:t xml:space="preserve"> menu.</w:t>
      </w:r>
    </w:p>
    <w:p w14:paraId="0A097D43" w14:textId="77777777" w:rsidR="008D09A8" w:rsidRPr="00DD69E8" w:rsidRDefault="00821DE1" w:rsidP="00197F12">
      <w:pPr>
        <w:pStyle w:val="ListParagraph"/>
        <w:keepNext w:val="0"/>
        <w:numPr>
          <w:ilvl w:val="0"/>
          <w:numId w:val="26"/>
        </w:numPr>
      </w:pPr>
      <w:r w:rsidRPr="00DD69E8">
        <w:t xml:space="preserve">Below </w:t>
      </w:r>
      <w:r w:rsidRPr="00DD69E8">
        <w:rPr>
          <w:i/>
          <w:iCs/>
        </w:rPr>
        <w:t>Schedule</w:t>
      </w:r>
      <w:r w:rsidRPr="00DD69E8">
        <w:t xml:space="preserve">, select </w:t>
      </w:r>
      <w:r w:rsidRPr="00DD69E8">
        <w:rPr>
          <w:b/>
          <w:bCs/>
        </w:rPr>
        <w:t>Manual</w:t>
      </w:r>
      <w:r w:rsidRPr="00DD69E8">
        <w:t>.</w:t>
      </w:r>
    </w:p>
    <w:p w14:paraId="29173C9F" w14:textId="303E2855" w:rsidR="00821DE1" w:rsidRPr="00DD69E8" w:rsidRDefault="00821DE1" w:rsidP="00821DE1">
      <w:pPr>
        <w:keepNext/>
        <w:keepLines/>
        <w:pBdr>
          <w:left w:val="single" w:sz="12" w:space="4" w:color="auto"/>
        </w:pBdr>
        <w:ind w:left="850"/>
        <w:rPr>
          <w:i/>
          <w:iCs/>
        </w:rPr>
      </w:pPr>
      <w:r w:rsidRPr="00DD69E8">
        <w:rPr>
          <w:b/>
          <w:noProof/>
        </w:rPr>
        <w:drawing>
          <wp:inline distT="0" distB="0" distL="0" distR="0" wp14:anchorId="3784FF03" wp14:editId="0437E97D">
            <wp:extent cx="190800" cy="190800"/>
            <wp:effectExtent l="0" t="0" r="0" b="0"/>
            <wp:docPr id="59" name="Graphic 59"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For the initial configuration, the </w:t>
      </w:r>
      <w:r w:rsidR="00D3308A">
        <w:rPr>
          <w:i/>
          <w:iCs/>
        </w:rPr>
        <w:t>Purview Information Protection scanner</w:t>
      </w:r>
      <w:r w:rsidRPr="00DD69E8">
        <w:rPr>
          <w:i/>
          <w:iCs/>
        </w:rPr>
        <w:t xml:space="preserve"> will be configured to run on demand only. After successfully completing the first scan cycle, you can choose to run the scanner continuously to also include data that is added or modified throughout the discovery period. If this type of behavior is required, update the setting for the schedule to </w:t>
      </w:r>
      <w:r w:rsidRPr="00DD69E8">
        <w:rPr>
          <w:b/>
          <w:bCs/>
          <w:i/>
          <w:iCs/>
        </w:rPr>
        <w:t>Always</w:t>
      </w:r>
      <w:r w:rsidRPr="00DD69E8">
        <w:rPr>
          <w:i/>
          <w:iCs/>
        </w:rPr>
        <w:t>.</w:t>
      </w:r>
    </w:p>
    <w:p w14:paraId="7B7D6BF6" w14:textId="77777777" w:rsidR="00821DE1" w:rsidRPr="00DD69E8" w:rsidRDefault="00821DE1" w:rsidP="00181329">
      <w:pPr>
        <w:pStyle w:val="BeforeAndAfterNote"/>
      </w:pPr>
    </w:p>
    <w:p w14:paraId="15A3B228" w14:textId="77777777" w:rsidR="00821DE1" w:rsidRPr="00DD69E8" w:rsidRDefault="00821DE1" w:rsidP="00197F12">
      <w:pPr>
        <w:pStyle w:val="ListParagraph"/>
        <w:numPr>
          <w:ilvl w:val="0"/>
          <w:numId w:val="26"/>
        </w:numPr>
      </w:pPr>
      <w:r w:rsidRPr="00DD69E8">
        <w:t xml:space="preserve">Below </w:t>
      </w:r>
      <w:r w:rsidRPr="00DD69E8">
        <w:rPr>
          <w:i/>
          <w:iCs/>
        </w:rPr>
        <w:t>Info types to be discovered</w:t>
      </w:r>
      <w:r w:rsidRPr="00DD69E8">
        <w:t xml:space="preserve">, select </w:t>
      </w:r>
      <w:r w:rsidRPr="00DD69E8">
        <w:rPr>
          <w:b/>
          <w:bCs/>
        </w:rPr>
        <w:t>Policy Only</w:t>
      </w:r>
      <w:r w:rsidRPr="00DD69E8">
        <w:t>.</w:t>
      </w:r>
    </w:p>
    <w:p w14:paraId="43F670B0" w14:textId="554C1D15" w:rsidR="00821DE1" w:rsidRPr="00DD69E8" w:rsidRDefault="00821DE1" w:rsidP="00821DE1">
      <w:pPr>
        <w:keepNext/>
        <w:keepLines/>
        <w:pBdr>
          <w:left w:val="single" w:sz="12" w:space="4" w:color="auto"/>
        </w:pBdr>
        <w:ind w:left="850"/>
        <w:rPr>
          <w:i/>
          <w:iCs/>
        </w:rPr>
      </w:pPr>
      <w:r w:rsidRPr="00DD69E8">
        <w:rPr>
          <w:b/>
          <w:noProof/>
        </w:rPr>
        <w:drawing>
          <wp:inline distT="0" distB="0" distL="0" distR="0" wp14:anchorId="70051A41" wp14:editId="0ECD1226">
            <wp:extent cx="190800" cy="190800"/>
            <wp:effectExtent l="0" t="0" r="0" b="0"/>
            <wp:docPr id="23467" name="Graphic 2346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 xml:space="preserve">By configuring &lt;Policy only&gt;, the </w:t>
      </w:r>
      <w:r w:rsidR="00D3308A">
        <w:rPr>
          <w:i/>
          <w:iCs/>
        </w:rPr>
        <w:t>Purview Information Protection scanner</w:t>
      </w:r>
      <w:r w:rsidRPr="00DD69E8">
        <w:rPr>
          <w:i/>
          <w:iCs/>
        </w:rPr>
        <w:t xml:space="preserve"> will only scan the </w:t>
      </w:r>
      <w:r w:rsidR="00D3308A">
        <w:rPr>
          <w:i/>
          <w:iCs/>
        </w:rPr>
        <w:t>Sensitive Info Types</w:t>
      </w:r>
      <w:r w:rsidRPr="00DD69E8">
        <w:rPr>
          <w:i/>
          <w:iCs/>
        </w:rPr>
        <w:t xml:space="preserve"> defined in </w:t>
      </w:r>
      <w:r w:rsidR="00D3308A">
        <w:rPr>
          <w:i/>
          <w:iCs/>
        </w:rPr>
        <w:t>Sensitivity Label</w:t>
      </w:r>
      <w:r w:rsidRPr="00DD69E8">
        <w:rPr>
          <w:i/>
          <w:iCs/>
        </w:rPr>
        <w:t xml:space="preserve"> created in paragraph </w:t>
      </w:r>
      <w:r w:rsidRPr="00DD69E8">
        <w:rPr>
          <w:i/>
          <w:iCs/>
        </w:rPr>
        <w:fldChar w:fldCharType="begin"/>
      </w:r>
      <w:r w:rsidRPr="00DD69E8">
        <w:rPr>
          <w:i/>
          <w:iCs/>
        </w:rPr>
        <w:instrText xml:space="preserve"> REF _Ref35010601 \r \h  \* MERGEFORMAT </w:instrText>
      </w:r>
      <w:r w:rsidRPr="00DD69E8">
        <w:rPr>
          <w:i/>
          <w:iCs/>
        </w:rPr>
      </w:r>
      <w:r w:rsidRPr="00DD69E8">
        <w:rPr>
          <w:i/>
          <w:iCs/>
        </w:rPr>
        <w:fldChar w:fldCharType="separate"/>
      </w:r>
      <w:r w:rsidR="00D3308A">
        <w:rPr>
          <w:i/>
          <w:iCs/>
        </w:rPr>
        <w:t>2.3.2</w:t>
      </w:r>
      <w:r w:rsidRPr="00DD69E8">
        <w:rPr>
          <w:i/>
          <w:iCs/>
        </w:rPr>
        <w:fldChar w:fldCharType="end"/>
      </w:r>
      <w:r w:rsidRPr="00DD69E8">
        <w:rPr>
          <w:i/>
          <w:iCs/>
        </w:rPr>
        <w:t>. Changing the setting to &lt;All&gt; will impact the duration of the scan and scanner performance.</w:t>
      </w:r>
    </w:p>
    <w:p w14:paraId="604DE6B4" w14:textId="77777777" w:rsidR="00821DE1" w:rsidRPr="00DD69E8" w:rsidRDefault="00821DE1" w:rsidP="000553CF">
      <w:pPr>
        <w:pStyle w:val="BeforeAndAfterNote"/>
      </w:pPr>
    </w:p>
    <w:p w14:paraId="27986E45" w14:textId="77777777" w:rsidR="00821DE1" w:rsidRPr="00DD69E8" w:rsidRDefault="00821DE1" w:rsidP="00197F12">
      <w:pPr>
        <w:pStyle w:val="ListParagraph"/>
        <w:keepNext w:val="0"/>
        <w:numPr>
          <w:ilvl w:val="0"/>
          <w:numId w:val="26"/>
        </w:numPr>
        <w:rPr>
          <w:b/>
          <w:bCs/>
          <w:u w:val="single"/>
        </w:rPr>
      </w:pPr>
      <w:r w:rsidRPr="00DD69E8">
        <w:t xml:space="preserve">Below </w:t>
      </w:r>
      <w:r w:rsidRPr="00DD69E8">
        <w:rPr>
          <w:i/>
          <w:iCs/>
        </w:rPr>
        <w:t>Treat recommended labeling as automatic</w:t>
      </w:r>
      <w:r w:rsidRPr="00DD69E8">
        <w:t xml:space="preserve">, select </w:t>
      </w:r>
      <w:r w:rsidRPr="00DD69E8">
        <w:rPr>
          <w:b/>
          <w:bCs/>
        </w:rPr>
        <w:t>Off.</w:t>
      </w:r>
    </w:p>
    <w:p w14:paraId="1DCB0F9B" w14:textId="1E0828DA" w:rsidR="00821DE1" w:rsidRPr="00DD69E8" w:rsidRDefault="00D3308A" w:rsidP="000553CF">
      <w:pPr>
        <w:pStyle w:val="HeadStrong"/>
      </w:pPr>
      <w:r>
        <w:t>Data Loss Prevention</w:t>
      </w:r>
      <w:r w:rsidR="00821DE1" w:rsidRPr="00DD69E8">
        <w:t xml:space="preserve"> (DLP) Policy</w:t>
      </w:r>
    </w:p>
    <w:p w14:paraId="12226C2D" w14:textId="77777777" w:rsidR="00821DE1" w:rsidRPr="00DD69E8" w:rsidRDefault="00821DE1" w:rsidP="00197F12">
      <w:pPr>
        <w:pStyle w:val="ListParagraph"/>
        <w:keepNext w:val="0"/>
        <w:numPr>
          <w:ilvl w:val="0"/>
          <w:numId w:val="26"/>
        </w:numPr>
      </w:pPr>
      <w:r w:rsidRPr="00DD69E8">
        <w:t xml:space="preserve">Below </w:t>
      </w:r>
      <w:r w:rsidRPr="00DD69E8">
        <w:rPr>
          <w:i/>
          <w:iCs/>
        </w:rPr>
        <w:t>Enable DLP rules</w:t>
      </w:r>
      <w:r w:rsidRPr="00DD69E8">
        <w:t xml:space="preserve"> select </w:t>
      </w:r>
      <w:r w:rsidRPr="00DD69E8">
        <w:rPr>
          <w:b/>
          <w:bCs/>
        </w:rPr>
        <w:t>Off</w:t>
      </w:r>
      <w:r w:rsidRPr="00DD69E8">
        <w:t>.</w:t>
      </w:r>
    </w:p>
    <w:p w14:paraId="4D9CBD09" w14:textId="77777777" w:rsidR="00821DE1" w:rsidRPr="00DD69E8" w:rsidRDefault="00821DE1" w:rsidP="000553CF">
      <w:pPr>
        <w:pStyle w:val="HeadStrong"/>
      </w:pPr>
      <w:r w:rsidRPr="00DD69E8">
        <w:t>Sensitivity labeling policy</w:t>
      </w:r>
    </w:p>
    <w:p w14:paraId="110CCF13" w14:textId="77777777" w:rsidR="00821DE1" w:rsidRPr="00DD69E8" w:rsidRDefault="00821DE1" w:rsidP="00197F12">
      <w:pPr>
        <w:pStyle w:val="ListParagraph"/>
        <w:numPr>
          <w:ilvl w:val="0"/>
          <w:numId w:val="26"/>
        </w:numPr>
      </w:pPr>
      <w:r w:rsidRPr="00DD69E8">
        <w:t xml:space="preserve">Below </w:t>
      </w:r>
      <w:r w:rsidRPr="00DD69E8">
        <w:rPr>
          <w:i/>
          <w:iCs/>
        </w:rPr>
        <w:t>Enforce</w:t>
      </w:r>
      <w:r w:rsidR="00256310" w:rsidRPr="00DD69E8">
        <w:rPr>
          <w:i/>
          <w:iCs/>
        </w:rPr>
        <w:t xml:space="preserve"> </w:t>
      </w:r>
      <w:r w:rsidR="00797465" w:rsidRPr="00DD69E8">
        <w:rPr>
          <w:i/>
          <w:iCs/>
        </w:rPr>
        <w:t>sensitivity</w:t>
      </w:r>
      <w:r w:rsidR="00256310" w:rsidRPr="00DD69E8">
        <w:rPr>
          <w:i/>
          <w:iCs/>
        </w:rPr>
        <w:t xml:space="preserve"> </w:t>
      </w:r>
      <w:r w:rsidR="00F925A6" w:rsidRPr="00DD69E8">
        <w:rPr>
          <w:i/>
          <w:iCs/>
        </w:rPr>
        <w:t>labeling policy</w:t>
      </w:r>
      <w:r w:rsidRPr="00DD69E8">
        <w:t xml:space="preserve"> select </w:t>
      </w:r>
      <w:r w:rsidRPr="00DD69E8">
        <w:rPr>
          <w:b/>
          <w:bCs/>
        </w:rPr>
        <w:t>Off</w:t>
      </w:r>
      <w:r w:rsidRPr="00DD69E8">
        <w:t>.</w:t>
      </w:r>
    </w:p>
    <w:p w14:paraId="3370C659" w14:textId="2C67B969" w:rsidR="00821DE1" w:rsidRPr="00DD69E8" w:rsidRDefault="00821DE1" w:rsidP="00821DE1">
      <w:pPr>
        <w:keepNext/>
        <w:keepLines/>
        <w:pBdr>
          <w:left w:val="single" w:sz="12" w:space="4" w:color="auto"/>
        </w:pBdr>
        <w:ind w:left="850"/>
        <w:rPr>
          <w:i/>
          <w:iCs/>
        </w:rPr>
      </w:pPr>
      <w:r w:rsidRPr="00DD69E8">
        <w:rPr>
          <w:b/>
          <w:noProof/>
        </w:rPr>
        <w:drawing>
          <wp:inline distT="0" distB="0" distL="0" distR="0" wp14:anchorId="6C3DE9E2" wp14:editId="1E427824">
            <wp:extent cx="190800" cy="190800"/>
            <wp:effectExtent l="0" t="0" r="0" b="0"/>
            <wp:docPr id="35" name="Graphic 3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By selecting Off, the </w:t>
      </w:r>
      <w:r w:rsidR="00D3308A">
        <w:rPr>
          <w:i/>
          <w:iCs/>
        </w:rPr>
        <w:t>Purview Information Protection scanner</w:t>
      </w:r>
      <w:r w:rsidRPr="00DD69E8">
        <w:rPr>
          <w:i/>
          <w:iCs/>
        </w:rPr>
        <w:t xml:space="preserve"> will only identify files that contain sensitive data. Labels will not be applied, and data will not be modified or changed.</w:t>
      </w:r>
    </w:p>
    <w:p w14:paraId="087611E3" w14:textId="77777777" w:rsidR="00821DE1" w:rsidRPr="00DD69E8" w:rsidRDefault="00821DE1" w:rsidP="008B6132">
      <w:pPr>
        <w:pStyle w:val="BeforeAndAfterNote"/>
      </w:pPr>
    </w:p>
    <w:p w14:paraId="3498E4DE" w14:textId="77777777" w:rsidR="00DC612E" w:rsidRPr="00DD69E8" w:rsidRDefault="00821DE1" w:rsidP="00197F12">
      <w:pPr>
        <w:pStyle w:val="ListParagraph"/>
        <w:keepNext w:val="0"/>
        <w:numPr>
          <w:ilvl w:val="0"/>
          <w:numId w:val="26"/>
        </w:numPr>
        <w:ind w:left="714" w:hanging="357"/>
      </w:pPr>
      <w:r w:rsidRPr="00DD69E8">
        <w:t xml:space="preserve">Below </w:t>
      </w:r>
      <w:r w:rsidRPr="00DD69E8">
        <w:rPr>
          <w:i/>
          <w:iCs/>
        </w:rPr>
        <w:t>Label files based on content</w:t>
      </w:r>
      <w:r w:rsidRPr="00DD69E8">
        <w:t xml:space="preserve"> select </w:t>
      </w:r>
      <w:r w:rsidRPr="00DD69E8">
        <w:rPr>
          <w:b/>
          <w:bCs/>
        </w:rPr>
        <w:t>On</w:t>
      </w:r>
      <w:r w:rsidRPr="00DD69E8">
        <w:t>.</w:t>
      </w:r>
    </w:p>
    <w:p w14:paraId="6890E35A" w14:textId="77777777" w:rsidR="00246806" w:rsidRPr="00DD69E8" w:rsidRDefault="00821DE1" w:rsidP="00197F12">
      <w:pPr>
        <w:pStyle w:val="ListParagraph"/>
        <w:keepNext w:val="0"/>
        <w:numPr>
          <w:ilvl w:val="0"/>
          <w:numId w:val="26"/>
        </w:numPr>
        <w:ind w:left="714" w:hanging="357"/>
      </w:pPr>
      <w:r w:rsidRPr="00DD69E8">
        <w:t xml:space="preserve">Below </w:t>
      </w:r>
      <w:r w:rsidRPr="00DD69E8">
        <w:rPr>
          <w:i/>
          <w:iCs/>
        </w:rPr>
        <w:t>Default Label</w:t>
      </w:r>
      <w:r w:rsidRPr="00DD69E8">
        <w:t xml:space="preserve"> select </w:t>
      </w:r>
      <w:r w:rsidRPr="00DD69E8">
        <w:rPr>
          <w:b/>
          <w:bCs/>
        </w:rPr>
        <w:t>None</w:t>
      </w:r>
      <w:r w:rsidRPr="00DD69E8">
        <w:t>.</w:t>
      </w:r>
    </w:p>
    <w:p w14:paraId="196ED135" w14:textId="77777777" w:rsidR="00246806" w:rsidRPr="00DD69E8" w:rsidRDefault="00821DE1" w:rsidP="00197F12">
      <w:pPr>
        <w:pStyle w:val="ListParagraph"/>
        <w:keepNext w:val="0"/>
        <w:numPr>
          <w:ilvl w:val="0"/>
          <w:numId w:val="26"/>
        </w:numPr>
        <w:ind w:left="714" w:hanging="357"/>
      </w:pPr>
      <w:r w:rsidRPr="00DD69E8">
        <w:t xml:space="preserve">Below </w:t>
      </w:r>
      <w:r w:rsidRPr="00DD69E8">
        <w:rPr>
          <w:i/>
          <w:iCs/>
        </w:rPr>
        <w:t>Relabel files</w:t>
      </w:r>
      <w:r w:rsidRPr="00DD69E8">
        <w:t xml:space="preserve"> select </w:t>
      </w:r>
      <w:r w:rsidRPr="00DD69E8">
        <w:rPr>
          <w:b/>
          <w:bCs/>
        </w:rPr>
        <w:t>Off</w:t>
      </w:r>
      <w:r w:rsidRPr="00DD69E8">
        <w:t>.</w:t>
      </w:r>
    </w:p>
    <w:p w14:paraId="4B5CAC1B" w14:textId="77777777" w:rsidR="00821DE1" w:rsidRPr="00DD69E8" w:rsidRDefault="00821DE1" w:rsidP="000553CF">
      <w:pPr>
        <w:pStyle w:val="HeadStrong"/>
      </w:pPr>
      <w:r w:rsidRPr="00DD69E8">
        <w:t>Configure file settings.</w:t>
      </w:r>
    </w:p>
    <w:p w14:paraId="3D435715" w14:textId="77777777" w:rsidR="00D202D8" w:rsidRPr="00DD69E8" w:rsidRDefault="00821DE1" w:rsidP="00197F12">
      <w:pPr>
        <w:pStyle w:val="ListParagraph"/>
        <w:numPr>
          <w:ilvl w:val="0"/>
          <w:numId w:val="27"/>
        </w:numPr>
        <w:rPr>
          <w:b/>
          <w:bCs/>
        </w:rPr>
      </w:pPr>
      <w:r w:rsidRPr="00DD69E8">
        <w:t xml:space="preserve">Below Preserve "Date modified", "Last modified" and "Modified by" select </w:t>
      </w:r>
      <w:r w:rsidRPr="00DD69E8">
        <w:rPr>
          <w:b/>
          <w:bCs/>
        </w:rPr>
        <w:t>On</w:t>
      </w:r>
      <w:r w:rsidRPr="00DD69E8">
        <w:t>.</w:t>
      </w:r>
    </w:p>
    <w:p w14:paraId="5B70A136" w14:textId="77777777" w:rsidR="00D202D8" w:rsidRPr="00DD69E8" w:rsidRDefault="00821DE1" w:rsidP="00197F12">
      <w:pPr>
        <w:pStyle w:val="ListParagraph"/>
        <w:numPr>
          <w:ilvl w:val="0"/>
          <w:numId w:val="27"/>
        </w:numPr>
      </w:pPr>
      <w:r w:rsidRPr="00DD69E8">
        <w:t xml:space="preserve">Below </w:t>
      </w:r>
      <w:r w:rsidRPr="00DD69E8">
        <w:rPr>
          <w:i/>
          <w:iCs/>
        </w:rPr>
        <w:t>File type to scan</w:t>
      </w:r>
      <w:r w:rsidRPr="00DD69E8">
        <w:t xml:space="preserve"> select </w:t>
      </w:r>
      <w:r w:rsidRPr="00DD69E8">
        <w:rPr>
          <w:b/>
          <w:bCs/>
        </w:rPr>
        <w:t>Exclude</w:t>
      </w:r>
      <w:r w:rsidRPr="00DD69E8">
        <w:t>, leave the extensions as-is.</w:t>
      </w:r>
    </w:p>
    <w:p w14:paraId="0AE573A1" w14:textId="77777777" w:rsidR="005062CE" w:rsidRPr="00DD69E8" w:rsidRDefault="00821DE1" w:rsidP="00197F12">
      <w:pPr>
        <w:pStyle w:val="ListParagraph"/>
        <w:keepNext w:val="0"/>
        <w:numPr>
          <w:ilvl w:val="0"/>
          <w:numId w:val="27"/>
        </w:numPr>
        <w:ind w:left="714" w:hanging="357"/>
        <w:rPr>
          <w:b/>
          <w:bCs/>
          <w:u w:val="single"/>
        </w:rPr>
      </w:pPr>
      <w:r w:rsidRPr="00DD69E8">
        <w:t xml:space="preserve">Below </w:t>
      </w:r>
      <w:r w:rsidRPr="00DD69E8">
        <w:rPr>
          <w:i/>
          <w:iCs/>
        </w:rPr>
        <w:t>Default owner</w:t>
      </w:r>
      <w:r w:rsidRPr="00DD69E8">
        <w:t xml:space="preserve"> select </w:t>
      </w:r>
      <w:r w:rsidRPr="00DD69E8">
        <w:rPr>
          <w:b/>
          <w:bCs/>
        </w:rPr>
        <w:t>Scanner account</w:t>
      </w:r>
      <w:r w:rsidRPr="00DD69E8">
        <w:t>.</w:t>
      </w:r>
    </w:p>
    <w:p w14:paraId="1F91A741" w14:textId="77777777" w:rsidR="005062CE" w:rsidRPr="00DD69E8" w:rsidRDefault="00821DE1" w:rsidP="00197F12">
      <w:pPr>
        <w:pStyle w:val="ListParagraph"/>
        <w:keepNext w:val="0"/>
        <w:numPr>
          <w:ilvl w:val="0"/>
          <w:numId w:val="27"/>
        </w:numPr>
        <w:ind w:left="714" w:hanging="357"/>
        <w:rPr>
          <w:b/>
        </w:rPr>
      </w:pPr>
      <w:r w:rsidRPr="00DD69E8">
        <w:t xml:space="preserve">Below Set repository owner select </w:t>
      </w:r>
      <w:r w:rsidRPr="00DD69E8">
        <w:rPr>
          <w:b/>
          <w:bCs/>
        </w:rPr>
        <w:t>Off</w:t>
      </w:r>
      <w:r w:rsidRPr="00DD69E8">
        <w:t>.</w:t>
      </w:r>
    </w:p>
    <w:p w14:paraId="31CA3232" w14:textId="77777777" w:rsidR="00821DE1" w:rsidRPr="00DD69E8" w:rsidRDefault="00821DE1" w:rsidP="005062CE">
      <w:pPr>
        <w:pStyle w:val="HeadStrong"/>
      </w:pPr>
      <w:r w:rsidRPr="00DD69E8">
        <w:t>Save the profile.</w:t>
      </w:r>
    </w:p>
    <w:p w14:paraId="34F469E1" w14:textId="29AF831E" w:rsidR="00D7690D" w:rsidRPr="00DD69E8" w:rsidRDefault="00821DE1" w:rsidP="00E810AF">
      <w:pPr>
        <w:pStyle w:val="Bullet2"/>
        <w:keepNext w:val="0"/>
      </w:pPr>
      <w:r w:rsidRPr="00DD69E8">
        <w:t xml:space="preserve">Click </w:t>
      </w:r>
      <w:r w:rsidRPr="00DD69E8">
        <w:rPr>
          <w:b/>
          <w:bCs/>
        </w:rPr>
        <w:t>Save</w:t>
      </w:r>
      <w:r w:rsidRPr="00DD69E8">
        <w:t xml:space="preserve"> to save the newly created </w:t>
      </w:r>
      <w:r w:rsidR="00D3308A">
        <w:t>Purview Information Protection scanner</w:t>
      </w:r>
      <w:r w:rsidRPr="00DD69E8">
        <w:t xml:space="preserve"> profile.</w:t>
      </w:r>
    </w:p>
    <w:p w14:paraId="1F8E9BAE" w14:textId="77777777" w:rsidR="0023249B" w:rsidRPr="00DD69E8" w:rsidRDefault="006F219F" w:rsidP="006F219F">
      <w:pPr>
        <w:pStyle w:val="HeadStrong"/>
      </w:pPr>
      <w:r w:rsidRPr="00DD69E8">
        <w:t>Add data stores to the Content scan job</w:t>
      </w:r>
    </w:p>
    <w:p w14:paraId="3CF72BDE" w14:textId="77777777" w:rsidR="002872C5" w:rsidRPr="00DD69E8" w:rsidRDefault="002872C5" w:rsidP="002872C5">
      <w:pPr>
        <w:pStyle w:val="Bullet2"/>
      </w:pPr>
      <w:r w:rsidRPr="00DD69E8">
        <w:t xml:space="preserve">From the tabs on the </w:t>
      </w:r>
      <w:r w:rsidRPr="00DD69E8">
        <w:rPr>
          <w:i/>
          <w:iCs/>
        </w:rPr>
        <w:t xml:space="preserve">Information protection </w:t>
      </w:r>
      <w:r w:rsidR="0004105D" w:rsidRPr="00DD69E8">
        <w:rPr>
          <w:i/>
          <w:iCs/>
        </w:rPr>
        <w:t>settings</w:t>
      </w:r>
      <w:r w:rsidR="0004105D" w:rsidRPr="00DD69E8">
        <w:t xml:space="preserve"> </w:t>
      </w:r>
      <w:r w:rsidRPr="00DD69E8">
        <w:t xml:space="preserve">page, select </w:t>
      </w:r>
      <w:r w:rsidRPr="00DD69E8">
        <w:rPr>
          <w:b/>
          <w:bCs/>
        </w:rPr>
        <w:t>Content scan jobs</w:t>
      </w:r>
      <w:r w:rsidRPr="00DD69E8">
        <w:t>.</w:t>
      </w:r>
    </w:p>
    <w:p w14:paraId="715AAC54" w14:textId="0E4D3FDF" w:rsidR="006F219F" w:rsidRPr="00DD69E8" w:rsidRDefault="0062228F" w:rsidP="006F219F">
      <w:pPr>
        <w:pStyle w:val="Bullet2"/>
      </w:pPr>
      <w:r w:rsidRPr="00DD69E8">
        <w:t xml:space="preserve">Click on the previously created </w:t>
      </w:r>
      <w:r w:rsidR="00D3308A">
        <w:rPr>
          <w:b/>
          <w:bCs/>
        </w:rPr>
        <w:t>DataSecurityCheck-</w:t>
      </w:r>
      <w:r w:rsidRPr="00DD69E8">
        <w:rPr>
          <w:b/>
          <w:bCs/>
        </w:rPr>
        <w:t>ContentScanJob</w:t>
      </w:r>
      <w:r w:rsidRPr="00DD69E8">
        <w:t>.</w:t>
      </w:r>
    </w:p>
    <w:p w14:paraId="3E91F3B3" w14:textId="16F0E4E9" w:rsidR="002B76B5" w:rsidRPr="00DD69E8" w:rsidRDefault="002B76B5" w:rsidP="006F219F">
      <w:pPr>
        <w:pStyle w:val="Bullet2"/>
        <w:rPr>
          <w:i/>
          <w:iCs/>
        </w:rPr>
      </w:pPr>
      <w:r w:rsidRPr="00DD69E8">
        <w:t xml:space="preserve">From the tabs on the </w:t>
      </w:r>
      <w:r w:rsidR="00D3308A">
        <w:rPr>
          <w:i/>
          <w:iCs/>
        </w:rPr>
        <w:t>DataSecurityCheck-</w:t>
      </w:r>
      <w:r w:rsidRPr="00DD69E8">
        <w:rPr>
          <w:i/>
          <w:iCs/>
        </w:rPr>
        <w:t>ContentScanJob</w:t>
      </w:r>
      <w:r w:rsidRPr="00DD69E8">
        <w:t xml:space="preserve"> </w:t>
      </w:r>
      <w:r w:rsidR="00D02126" w:rsidRPr="00DD69E8">
        <w:t>fly-out</w:t>
      </w:r>
      <w:r w:rsidRPr="00DD69E8">
        <w:t xml:space="preserve">, select </w:t>
      </w:r>
      <w:r w:rsidRPr="00DD69E8">
        <w:rPr>
          <w:b/>
          <w:bCs/>
        </w:rPr>
        <w:t>Repositories</w:t>
      </w:r>
      <w:r w:rsidR="00633639" w:rsidRPr="00DD69E8">
        <w:t>.</w:t>
      </w:r>
    </w:p>
    <w:p w14:paraId="003EE423" w14:textId="77777777" w:rsidR="00633639" w:rsidRPr="00DD69E8" w:rsidRDefault="00633639" w:rsidP="00633639">
      <w:pPr>
        <w:pStyle w:val="Bullet2"/>
      </w:pPr>
      <w:r w:rsidRPr="00DD69E8">
        <w:t xml:space="preserve">On the </w:t>
      </w:r>
      <w:r w:rsidRPr="00DD69E8">
        <w:rPr>
          <w:i/>
          <w:iCs/>
        </w:rPr>
        <w:t>Repositories</w:t>
      </w:r>
      <w:r w:rsidRPr="00DD69E8">
        <w:t xml:space="preserve"> tab, click on </w:t>
      </w:r>
      <w:r w:rsidRPr="00DD69E8">
        <w:rPr>
          <w:b/>
          <w:bCs/>
        </w:rPr>
        <w:t>+ Add</w:t>
      </w:r>
      <w:r w:rsidRPr="00DD69E8">
        <w:t>.</w:t>
      </w:r>
    </w:p>
    <w:p w14:paraId="07C2B87C" w14:textId="77777777" w:rsidR="00B33C41" w:rsidRPr="00DD69E8" w:rsidRDefault="00482734" w:rsidP="00E04215">
      <w:pPr>
        <w:pStyle w:val="Bullet2"/>
      </w:pPr>
      <w:r w:rsidRPr="00DD69E8">
        <w:t xml:space="preserve">Below </w:t>
      </w:r>
      <w:r w:rsidR="00F96369" w:rsidRPr="00DD69E8">
        <w:rPr>
          <w:i/>
          <w:iCs/>
        </w:rPr>
        <w:t>Path</w:t>
      </w:r>
      <w:r w:rsidR="00F96369" w:rsidRPr="00DD69E8">
        <w:t xml:space="preserve">, </w:t>
      </w:r>
      <w:r w:rsidR="00F96369" w:rsidRPr="00DD69E8">
        <w:rPr>
          <w:b/>
          <w:bCs/>
        </w:rPr>
        <w:t>specify the path</w:t>
      </w:r>
      <w:r w:rsidR="00F96369" w:rsidRPr="00DD69E8">
        <w:t xml:space="preserve"> for the data repository.</w:t>
      </w:r>
    </w:p>
    <w:p w14:paraId="542C0F24" w14:textId="77777777" w:rsidR="00B33C41" w:rsidRPr="00DD69E8" w:rsidRDefault="00B33C41" w:rsidP="00B33C41">
      <w:pPr>
        <w:keepNext/>
        <w:keepLines/>
        <w:pBdr>
          <w:left w:val="single" w:sz="12" w:space="4" w:color="auto"/>
        </w:pBdr>
        <w:ind w:left="850"/>
        <w:rPr>
          <w:i/>
          <w:iCs/>
        </w:rPr>
      </w:pPr>
      <w:r w:rsidRPr="00DD69E8">
        <w:rPr>
          <w:noProof/>
        </w:rPr>
        <mc:AlternateContent>
          <mc:Choice Requires="wpg">
            <w:drawing>
              <wp:inline distT="0" distB="0" distL="0" distR="0" wp14:anchorId="7707CC6D" wp14:editId="013A5927">
                <wp:extent cx="190500" cy="190500"/>
                <wp:effectExtent l="0" t="0" r="0" b="0"/>
                <wp:docPr id="1751753043" name="Group 175175304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51753044"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45"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4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4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49"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5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3B7F064" id="Group 175175304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Pr="00DD69E8">
        <w:rPr>
          <w:i/>
          <w:iCs/>
        </w:rPr>
        <w:t>For a network share, use \\Server\Folder.</w:t>
      </w:r>
      <w:r w:rsidRPr="00DD69E8">
        <w:rPr>
          <w:i/>
          <w:iCs/>
        </w:rPr>
        <w:br/>
        <w:t>For a SharePoint library, use http://sharepoint.contoso.com/Shared%20Documents/Folder.</w:t>
      </w:r>
      <w:r w:rsidRPr="00DD69E8">
        <w:rPr>
          <w:i/>
          <w:iCs/>
        </w:rPr>
        <w:br/>
        <w:t>For a local path</w:t>
      </w:r>
      <w:r w:rsidR="006F19DC" w:rsidRPr="00DD69E8">
        <w:rPr>
          <w:i/>
          <w:iCs/>
        </w:rPr>
        <w:t>, use</w:t>
      </w:r>
      <w:r w:rsidRPr="00DD69E8">
        <w:rPr>
          <w:i/>
          <w:iCs/>
        </w:rPr>
        <w:t xml:space="preserve"> C:\Folder</w:t>
      </w:r>
      <w:r w:rsidR="006F19DC" w:rsidRPr="00DD69E8">
        <w:rPr>
          <w:i/>
          <w:iCs/>
        </w:rPr>
        <w:t>.</w:t>
      </w:r>
      <w:r w:rsidRPr="00DD69E8">
        <w:rPr>
          <w:i/>
          <w:iCs/>
        </w:rPr>
        <w:br/>
        <w:t>For a UNC path</w:t>
      </w:r>
      <w:r w:rsidR="006F19DC" w:rsidRPr="00DD69E8">
        <w:rPr>
          <w:i/>
          <w:iCs/>
        </w:rPr>
        <w:t>, use</w:t>
      </w:r>
      <w:r w:rsidRPr="00DD69E8">
        <w:rPr>
          <w:i/>
          <w:iCs/>
        </w:rPr>
        <w:t xml:space="preserve"> </w:t>
      </w:r>
      <w:hyperlink r:id="rId71" w:history="1">
        <w:r w:rsidR="006F19DC" w:rsidRPr="00DD69E8">
          <w:rPr>
            <w:rStyle w:val="Hyperlink"/>
            <w:i/>
            <w:iCs/>
          </w:rPr>
          <w:t>\\Server\Folder</w:t>
        </w:r>
      </w:hyperlink>
      <w:r w:rsidRPr="00DD69E8">
        <w:rPr>
          <w:i/>
          <w:iCs/>
        </w:rPr>
        <w:t>.</w:t>
      </w:r>
    </w:p>
    <w:p w14:paraId="394DB2BC" w14:textId="77777777" w:rsidR="006F19DC" w:rsidRPr="00DD69E8" w:rsidRDefault="006F19DC" w:rsidP="006F19DC">
      <w:pPr>
        <w:pStyle w:val="BeforeAndAfterNote"/>
      </w:pPr>
    </w:p>
    <w:p w14:paraId="74CE989B" w14:textId="77777777" w:rsidR="00F96369" w:rsidRPr="00DD69E8" w:rsidRDefault="00014062" w:rsidP="006F219F">
      <w:pPr>
        <w:pStyle w:val="Bullet2"/>
      </w:pPr>
      <w:r w:rsidRPr="00DD69E8">
        <w:t>Leave all</w:t>
      </w:r>
      <w:r w:rsidR="006C7A16" w:rsidRPr="00DD69E8">
        <w:t xml:space="preserve"> other options set to </w:t>
      </w:r>
      <w:r w:rsidR="006C7A16" w:rsidRPr="00DD69E8">
        <w:rPr>
          <w:b/>
          <w:bCs/>
        </w:rPr>
        <w:t>Content scan job default</w:t>
      </w:r>
      <w:r w:rsidR="006C7A16" w:rsidRPr="00DD69E8">
        <w:t>.</w:t>
      </w:r>
    </w:p>
    <w:p w14:paraId="34C168FF" w14:textId="77777777" w:rsidR="006C7A16" w:rsidRPr="00DD69E8" w:rsidRDefault="00537F4D" w:rsidP="006F219F">
      <w:pPr>
        <w:pStyle w:val="Bullet2"/>
      </w:pPr>
      <w:r w:rsidRPr="00DD69E8">
        <w:t xml:space="preserve">Click </w:t>
      </w:r>
      <w:r w:rsidRPr="00DD69E8">
        <w:rPr>
          <w:b/>
          <w:bCs/>
        </w:rPr>
        <w:t>Save</w:t>
      </w:r>
      <w:r w:rsidRPr="00DD69E8">
        <w:t>.</w:t>
      </w:r>
    </w:p>
    <w:p w14:paraId="7AE5CDAF" w14:textId="77777777" w:rsidR="00472DD5" w:rsidRPr="00DD69E8" w:rsidRDefault="008A3B0E" w:rsidP="006F219F">
      <w:pPr>
        <w:pStyle w:val="Bullet2"/>
      </w:pPr>
      <w:r w:rsidRPr="00DD69E8">
        <w:t>Repeat the previous steps to add as many repositories as needed</w:t>
      </w:r>
      <w:r w:rsidR="00472DD5" w:rsidRPr="00DD69E8">
        <w:t>.</w:t>
      </w:r>
    </w:p>
    <w:p w14:paraId="5D10A49D" w14:textId="08427328" w:rsidR="00A35762" w:rsidRPr="00DD69E8" w:rsidRDefault="00A35762" w:rsidP="00A35762">
      <w:pPr>
        <w:pStyle w:val="Bullet2"/>
      </w:pPr>
      <w:r w:rsidRPr="00DD69E8">
        <w:t xml:space="preserve">Click on </w:t>
      </w:r>
      <w:r w:rsidRPr="00DD69E8">
        <w:rPr>
          <w:b/>
          <w:bCs/>
        </w:rPr>
        <w:t>X</w:t>
      </w:r>
      <w:r w:rsidRPr="00DD69E8">
        <w:t xml:space="preserve"> to close the </w:t>
      </w:r>
      <w:r w:rsidR="00D3308A">
        <w:rPr>
          <w:i/>
          <w:iCs/>
        </w:rPr>
        <w:t>DataSecurityCheck-</w:t>
      </w:r>
      <w:r w:rsidRPr="00DD69E8">
        <w:rPr>
          <w:i/>
          <w:iCs/>
        </w:rPr>
        <w:t>ContentScanJob</w:t>
      </w:r>
      <w:r w:rsidRPr="00DD69E8">
        <w:t xml:space="preserve"> </w:t>
      </w:r>
      <w:r w:rsidR="00F73D41" w:rsidRPr="00DD69E8">
        <w:t>page</w:t>
      </w:r>
      <w:r w:rsidRPr="00DD69E8">
        <w:t>.</w:t>
      </w:r>
    </w:p>
    <w:p w14:paraId="6288068E" w14:textId="0F1D95FD" w:rsidR="00434429" w:rsidRPr="00DD69E8" w:rsidRDefault="00434429">
      <w:pPr>
        <w:pStyle w:val="Heading3"/>
      </w:pPr>
      <w:bookmarkStart w:id="80" w:name="_Toc34744603"/>
      <w:bookmarkStart w:id="81" w:name="_Toc56517537"/>
      <w:bookmarkStart w:id="82" w:name="_Ref136526533"/>
      <w:bookmarkStart w:id="83" w:name="_Toc215842940"/>
      <w:r w:rsidRPr="00DD69E8">
        <w:t xml:space="preserve">Install the </w:t>
      </w:r>
      <w:bookmarkEnd w:id="80"/>
      <w:bookmarkEnd w:id="81"/>
      <w:r w:rsidR="00D3308A">
        <w:t>Purview Information Protection scanner</w:t>
      </w:r>
      <w:bookmarkEnd w:id="82"/>
      <w:bookmarkEnd w:id="83"/>
      <w:r w:rsidRPr="00DD69E8">
        <w:t xml:space="preserve"> </w:t>
      </w:r>
    </w:p>
    <w:p w14:paraId="17706887" w14:textId="77777777" w:rsidR="00434429" w:rsidRPr="00DD69E8" w:rsidRDefault="00434429" w:rsidP="00434429">
      <w:pPr>
        <w:pStyle w:val="Heading5"/>
      </w:pPr>
      <w:r w:rsidRPr="00DD69E8">
        <w:t>Guidance</w:t>
      </w:r>
    </w:p>
    <w:p w14:paraId="4E66CEF2" w14:textId="22655C54" w:rsidR="00434429" w:rsidRPr="00DD69E8" w:rsidRDefault="00434429" w:rsidP="00434429">
      <w:r w:rsidRPr="00DD69E8">
        <w:t xml:space="preserve">The </w:t>
      </w:r>
      <w:r w:rsidR="00D3308A">
        <w:t>Purview Information Protection scanner</w:t>
      </w:r>
      <w:r w:rsidRPr="00DD69E8">
        <w:t xml:space="preserve"> installation process is run from Windows PowerShell and creates the </w:t>
      </w:r>
      <w:r w:rsidR="00D3308A">
        <w:t>Purview Information Protection scanner</w:t>
      </w:r>
      <w:r w:rsidRPr="00DD69E8">
        <w:t xml:space="preserve"> Windows service. Additionally, the install process creates and configures a </w:t>
      </w:r>
      <w:r w:rsidR="00D3308A">
        <w:t>Purview Information Protection scanner</w:t>
      </w:r>
      <w:r w:rsidRPr="00DD69E8">
        <w:t xml:space="preserve"> database on the previously installed SQL Server. The service account specified to run the scanner will be granted the required rights to read from and write to the database that is automatically created.</w:t>
      </w:r>
    </w:p>
    <w:p w14:paraId="591DF3D4" w14:textId="77777777" w:rsidR="00434429" w:rsidRPr="00DD69E8" w:rsidRDefault="00434429" w:rsidP="007872C5">
      <w:pPr>
        <w:pStyle w:val="Heading5"/>
      </w:pPr>
      <w:r w:rsidRPr="00DD69E8">
        <w:t>Objective(s)</w:t>
      </w:r>
    </w:p>
    <w:p w14:paraId="6D1FE4A7" w14:textId="31B080CE" w:rsidR="00434429" w:rsidRPr="00DD69E8" w:rsidRDefault="00434429">
      <w:pPr>
        <w:numPr>
          <w:ilvl w:val="0"/>
          <w:numId w:val="9"/>
        </w:numPr>
      </w:pPr>
      <w:r w:rsidRPr="00DD69E8">
        <w:t xml:space="preserve">Install the </w:t>
      </w:r>
      <w:r w:rsidR="00D3308A">
        <w:t>Purview Information Protection scanner</w:t>
      </w:r>
      <w:r w:rsidRPr="00DD69E8">
        <w:t>.</w:t>
      </w:r>
    </w:p>
    <w:p w14:paraId="7B93D64C" w14:textId="77777777" w:rsidR="00434429" w:rsidRPr="00DD69E8" w:rsidRDefault="00434429" w:rsidP="007872C5">
      <w:pPr>
        <w:pStyle w:val="Heading5"/>
      </w:pPr>
      <w:r w:rsidRPr="00DD69E8">
        <w:t>Pre-requisites</w:t>
      </w:r>
    </w:p>
    <w:p w14:paraId="719116B8" w14:textId="77777777" w:rsidR="00434429" w:rsidRPr="00DD69E8" w:rsidRDefault="00434429">
      <w:pPr>
        <w:numPr>
          <w:ilvl w:val="0"/>
          <w:numId w:val="9"/>
        </w:numPr>
      </w:pPr>
      <w:r w:rsidRPr="00DD69E8">
        <w:t>All steps described in previous paragraphs have been completed successfully.</w:t>
      </w:r>
    </w:p>
    <w:p w14:paraId="66218D73" w14:textId="77777777" w:rsidR="00434429" w:rsidRPr="00DD69E8" w:rsidRDefault="00434429" w:rsidP="00434429">
      <w:pPr>
        <w:pStyle w:val="Heading5"/>
      </w:pPr>
      <w:r w:rsidRPr="00DD69E8">
        <w:t>Background Reading</w:t>
      </w:r>
    </w:p>
    <w:p w14:paraId="303C5151" w14:textId="77777777" w:rsidR="00434429" w:rsidRPr="00DD69E8" w:rsidRDefault="00472D1D" w:rsidP="00197F12">
      <w:pPr>
        <w:pStyle w:val="ListParagraph"/>
        <w:numPr>
          <w:ilvl w:val="0"/>
          <w:numId w:val="47"/>
        </w:numPr>
        <w:rPr>
          <w:rStyle w:val="Hyperlink"/>
        </w:rPr>
      </w:pPr>
      <w:hyperlink r:id="rId72" w:history="1">
        <w:r w:rsidRPr="00DD69E8">
          <w:rPr>
            <w:rStyle w:val="Hyperlink"/>
          </w:rPr>
          <w:t>Configure and install the information protection scanner</w:t>
        </w:r>
      </w:hyperlink>
    </w:p>
    <w:p w14:paraId="1508506B" w14:textId="77777777" w:rsidR="00434429" w:rsidRPr="00DD69E8" w:rsidRDefault="00434429" w:rsidP="00197AAC">
      <w:pPr>
        <w:pStyle w:val="ListParagraph"/>
        <w:keepNext w:val="0"/>
        <w:numPr>
          <w:ilvl w:val="0"/>
          <w:numId w:val="47"/>
        </w:numPr>
        <w:rPr>
          <w:rStyle w:val="Hyperlink"/>
        </w:rPr>
      </w:pPr>
      <w:hyperlink r:id="rId73" w:history="1">
        <w:r w:rsidRPr="00DD69E8">
          <w:rPr>
            <w:rStyle w:val="Hyperlink"/>
          </w:rPr>
          <w:t>What is PowerShell?</w:t>
        </w:r>
      </w:hyperlink>
    </w:p>
    <w:p w14:paraId="7B01D0FD" w14:textId="77777777" w:rsidR="00434429" w:rsidRPr="00DD69E8" w:rsidRDefault="00434429" w:rsidP="00434429">
      <w:pPr>
        <w:pStyle w:val="Heading5"/>
      </w:pPr>
      <w:r w:rsidRPr="00DD69E8">
        <w:t>Instructions</w:t>
      </w:r>
    </w:p>
    <w:p w14:paraId="0FBB7BFD" w14:textId="474AEF17" w:rsidR="00434429" w:rsidRPr="00DD69E8" w:rsidRDefault="00434429" w:rsidP="00197F12">
      <w:pPr>
        <w:pStyle w:val="ListParagraph"/>
        <w:numPr>
          <w:ilvl w:val="0"/>
          <w:numId w:val="32"/>
        </w:numPr>
      </w:pPr>
      <w:r w:rsidRPr="00DD69E8">
        <w:rPr>
          <w:b/>
          <w:bCs/>
        </w:rPr>
        <w:t>Log on</w:t>
      </w:r>
      <w:r w:rsidRPr="00DD69E8">
        <w:t xml:space="preserve"> to the server that will run </w:t>
      </w:r>
      <w:r w:rsidR="00D3308A">
        <w:t>Purview Information Protection scanner</w:t>
      </w:r>
      <w:r w:rsidRPr="00DD69E8">
        <w:t xml:space="preserve"> with the previously created service account (</w:t>
      </w:r>
      <w:r w:rsidRPr="00DD69E8">
        <w:rPr>
          <w:i/>
          <w:iCs/>
        </w:rPr>
        <w:t>SVC_Scanner).</w:t>
      </w:r>
    </w:p>
    <w:p w14:paraId="269058FA" w14:textId="77777777" w:rsidR="00434429" w:rsidRPr="00DD69E8" w:rsidRDefault="00434429" w:rsidP="00197F12">
      <w:pPr>
        <w:pStyle w:val="ListParagraph"/>
        <w:numPr>
          <w:ilvl w:val="0"/>
          <w:numId w:val="32"/>
        </w:numPr>
      </w:pPr>
      <w:r w:rsidRPr="00DD69E8">
        <w:t xml:space="preserve">Open a </w:t>
      </w:r>
      <w:r w:rsidRPr="00DD69E8">
        <w:rPr>
          <w:b/>
          <w:bCs/>
        </w:rPr>
        <w:t>Windows PowerShell</w:t>
      </w:r>
      <w:r w:rsidRPr="00DD69E8">
        <w:t xml:space="preserve"> session with the </w:t>
      </w:r>
      <w:r w:rsidRPr="00DD69E8">
        <w:rPr>
          <w:b/>
          <w:bCs/>
        </w:rPr>
        <w:t>Run as an administrator</w:t>
      </w:r>
      <w:r w:rsidRPr="00DD69E8">
        <w:t xml:space="preserve"> option.</w:t>
      </w:r>
    </w:p>
    <w:p w14:paraId="0AB22DEA" w14:textId="7ADAF873" w:rsidR="00434429" w:rsidRPr="00DD69E8" w:rsidRDefault="00434429" w:rsidP="00197F12">
      <w:pPr>
        <w:pStyle w:val="ListParagraph"/>
        <w:numPr>
          <w:ilvl w:val="0"/>
          <w:numId w:val="32"/>
        </w:numPr>
      </w:pPr>
      <w:r w:rsidRPr="00DD69E8">
        <w:t xml:space="preserve">Run the </w:t>
      </w:r>
      <w:r w:rsidRPr="00DD69E8">
        <w:rPr>
          <w:b/>
          <w:bCs/>
        </w:rPr>
        <w:t>Install-Scanner</w:t>
      </w:r>
      <w:r w:rsidRPr="00DD69E8">
        <w:t xml:space="preserve"> cmdlet, specifying the SQL Server instance on which to create a database for the </w:t>
      </w:r>
      <w:r w:rsidR="00D3308A">
        <w:t>Purview Information Protection scanner</w:t>
      </w:r>
      <w:r w:rsidRPr="00DD69E8">
        <w:t xml:space="preserve"> and the name of the scanner profile that was created in the previous section:</w:t>
      </w:r>
    </w:p>
    <w:p w14:paraId="70981B3C" w14:textId="1961D105" w:rsidR="00434429" w:rsidRPr="00DD69E8" w:rsidRDefault="00434429" w:rsidP="00434429">
      <w:pPr>
        <w:pStyle w:val="Code"/>
      </w:pPr>
      <w:r w:rsidRPr="00DD69E8">
        <w:t xml:space="preserve">Install-Scanner </w:t>
      </w:r>
      <w:r w:rsidRPr="00DD69E8">
        <w:br/>
      </w:r>
      <w:r w:rsidRPr="00DD69E8">
        <w:tab/>
        <w:t xml:space="preserve">-SqlServerInstance SCAN-01\SQLExpress </w:t>
      </w:r>
      <w:r w:rsidRPr="00DD69E8">
        <w:br/>
      </w:r>
      <w:r w:rsidRPr="00DD69E8">
        <w:tab/>
        <w:t>-</w:t>
      </w:r>
      <w:r w:rsidR="00657989" w:rsidRPr="00DD69E8">
        <w:t>Clus</w:t>
      </w:r>
      <w:r w:rsidR="007E0D52" w:rsidRPr="00DD69E8">
        <w:t>t</w:t>
      </w:r>
      <w:r w:rsidR="00657989" w:rsidRPr="00DD69E8">
        <w:t xml:space="preserve">er </w:t>
      </w:r>
      <w:r w:rsidRPr="00DD69E8">
        <w:t>"</w:t>
      </w:r>
      <w:r w:rsidR="00D3308A">
        <w:t>DataSecurityCheck-</w:t>
      </w:r>
      <w:r w:rsidRPr="00DD69E8">
        <w:t>ScannerCluster"</w:t>
      </w:r>
      <w:r w:rsidRPr="00DD69E8" w:rsidDel="00EE5581">
        <w:t xml:space="preserve"> </w:t>
      </w:r>
    </w:p>
    <w:p w14:paraId="1659B39A" w14:textId="77777777" w:rsidR="00237B4E" w:rsidRPr="00DD69E8" w:rsidRDefault="00434429" w:rsidP="00197F12">
      <w:pPr>
        <w:pStyle w:val="ListParagraph"/>
        <w:numPr>
          <w:ilvl w:val="0"/>
          <w:numId w:val="33"/>
        </w:numPr>
      </w:pPr>
      <w:r w:rsidRPr="00DD69E8">
        <w:t>When prompted, provide</w:t>
      </w:r>
      <w:r w:rsidR="00237B4E" w:rsidRPr="00DD69E8">
        <w:t xml:space="preserve"> the Acti</w:t>
      </w:r>
      <w:r w:rsidR="002D3AC8" w:rsidRPr="00DD69E8">
        <w:t>v</w:t>
      </w:r>
      <w:r w:rsidR="00237B4E" w:rsidRPr="00DD69E8">
        <w:t>e Directory</w:t>
      </w:r>
      <w:r w:rsidRPr="00DD69E8">
        <w:t xml:space="preserve"> credentials for the scanner service account.</w:t>
      </w:r>
    </w:p>
    <w:p w14:paraId="0A4BD684" w14:textId="77777777" w:rsidR="00237B4E" w:rsidRPr="00DD69E8" w:rsidRDefault="00237B4E" w:rsidP="00B25D95">
      <w:pPr>
        <w:keepNext/>
        <w:keepLines/>
        <w:pBdr>
          <w:left w:val="single" w:sz="12" w:space="4" w:color="auto"/>
        </w:pBdr>
        <w:ind w:left="850"/>
        <w:rPr>
          <w:bCs/>
          <w:i/>
          <w:iCs/>
        </w:rPr>
      </w:pPr>
      <w:r w:rsidRPr="00DD69E8">
        <w:rPr>
          <w:noProof/>
        </w:rPr>
        <mc:AlternateContent>
          <mc:Choice Requires="wpg">
            <w:drawing>
              <wp:inline distT="0" distB="0" distL="0" distR="0" wp14:anchorId="367AE1D8" wp14:editId="2336E98C">
                <wp:extent cx="190500" cy="190500"/>
                <wp:effectExtent l="0" t="0" r="0" b="0"/>
                <wp:docPr id="1751753051" name="Group 175175305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5175305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5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54"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5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5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5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71AC54A" id="Group 175175305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00ED72E5" w:rsidRPr="00DD69E8">
        <w:rPr>
          <w:i/>
          <w:iCs/>
        </w:rPr>
        <w:t>Use the following syntax: &lt;domain\</w:t>
      </w:r>
      <w:r w:rsidR="00A65E95" w:rsidRPr="00DD69E8">
        <w:rPr>
          <w:i/>
          <w:iCs/>
        </w:rPr>
        <w:t>username</w:t>
      </w:r>
      <w:r w:rsidR="00ED72E5" w:rsidRPr="00DD69E8">
        <w:rPr>
          <w:i/>
          <w:iCs/>
        </w:rPr>
        <w:t xml:space="preserve">&gt;. </w:t>
      </w:r>
      <w:r w:rsidR="00ED72E5" w:rsidRPr="00DD69E8">
        <w:rPr>
          <w:i/>
          <w:iCs/>
        </w:rPr>
        <w:br/>
        <w:t>For example: contoso\svc_scanner</w:t>
      </w:r>
      <w:r w:rsidRPr="00DD69E8">
        <w:rPr>
          <w:i/>
          <w:iCs/>
        </w:rPr>
        <w:t>.</w:t>
      </w:r>
    </w:p>
    <w:p w14:paraId="1A7148F1" w14:textId="77777777" w:rsidR="00237B4E" w:rsidRPr="00DD69E8" w:rsidRDefault="00237B4E" w:rsidP="00ED72E5">
      <w:pPr>
        <w:pStyle w:val="BeforeAndAfterNote"/>
      </w:pPr>
    </w:p>
    <w:p w14:paraId="070807DE" w14:textId="77777777" w:rsidR="00AE70A5" w:rsidRPr="00DD69E8" w:rsidRDefault="00434429" w:rsidP="00197F12">
      <w:pPr>
        <w:pStyle w:val="ListParagraph"/>
        <w:numPr>
          <w:ilvl w:val="0"/>
          <w:numId w:val="33"/>
        </w:numPr>
      </w:pPr>
      <w:r w:rsidRPr="00DD69E8">
        <w:t>Verify the installation is completed successfully.</w:t>
      </w:r>
      <w:r w:rsidRPr="00DD69E8">
        <w:br/>
      </w:r>
      <w:r w:rsidRPr="00DD69E8">
        <w:rPr>
          <w:noProof/>
        </w:rPr>
        <w:drawing>
          <wp:inline distT="0" distB="0" distL="0" distR="0" wp14:anchorId="0CAA6925" wp14:editId="00905649">
            <wp:extent cx="2160000" cy="345600"/>
            <wp:effectExtent l="38100" t="38100" r="88265" b="92710"/>
            <wp:docPr id="50" name="Picture 50" descr="Screenshot of &quot;The Commit phase completed successfully. The transacted install has complet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60000" cy="345600"/>
                    </a:xfrm>
                    <a:prstGeom prst="rect">
                      <a:avLst/>
                    </a:prstGeom>
                    <a:ln>
                      <a:noFill/>
                    </a:ln>
                    <a:effectLst>
                      <a:outerShdw blurRad="50800" dist="38100" dir="2700000" algn="tl" rotWithShape="0">
                        <a:prstClr val="black">
                          <a:alpha val="40000"/>
                        </a:prstClr>
                      </a:outerShdw>
                    </a:effectLst>
                  </pic:spPr>
                </pic:pic>
              </a:graphicData>
            </a:graphic>
          </wp:inline>
        </w:drawing>
      </w:r>
    </w:p>
    <w:p w14:paraId="5A22799B" w14:textId="02A8491A" w:rsidR="004C319F" w:rsidRPr="00DD69E8" w:rsidRDefault="00434429" w:rsidP="00197F12">
      <w:pPr>
        <w:pStyle w:val="ListParagraph"/>
        <w:numPr>
          <w:ilvl w:val="0"/>
          <w:numId w:val="33"/>
        </w:numPr>
      </w:pPr>
      <w:r w:rsidRPr="00DD69E8">
        <w:t xml:space="preserve">Run </w:t>
      </w:r>
      <w:r w:rsidRPr="00DD69E8">
        <w:rPr>
          <w:b/>
          <w:bCs/>
        </w:rPr>
        <w:t>services.msc</w:t>
      </w:r>
      <w:r w:rsidRPr="00DD69E8">
        <w:t xml:space="preserve"> and </w:t>
      </w:r>
      <w:r w:rsidRPr="00DD69E8">
        <w:rPr>
          <w:b/>
          <w:bCs/>
        </w:rPr>
        <w:t>verify</w:t>
      </w:r>
      <w:r w:rsidRPr="00DD69E8">
        <w:t xml:space="preserve"> the </w:t>
      </w:r>
      <w:r w:rsidR="00D3308A">
        <w:t>Purview Information Protection scanner</w:t>
      </w:r>
      <w:r w:rsidRPr="00DD69E8">
        <w:t xml:space="preserve"> service is installed.</w:t>
      </w:r>
    </w:p>
    <w:p w14:paraId="77A024B8" w14:textId="77777777" w:rsidR="00B9013A" w:rsidRPr="00DD69E8" w:rsidRDefault="00B9013A" w:rsidP="00FC049D">
      <w:pPr>
        <w:keepNext/>
        <w:keepLines/>
        <w:pBdr>
          <w:left w:val="single" w:sz="12" w:space="4" w:color="auto"/>
        </w:pBdr>
        <w:ind w:left="850"/>
        <w:rPr>
          <w:bCs/>
          <w:i/>
          <w:iCs/>
        </w:rPr>
      </w:pPr>
      <w:r w:rsidRPr="00DD69E8">
        <w:rPr>
          <w:noProof/>
        </w:rPr>
        <mc:AlternateContent>
          <mc:Choice Requires="wpg">
            <w:drawing>
              <wp:inline distT="0" distB="0" distL="0" distR="0" wp14:anchorId="3C4AD795" wp14:editId="1E3D374A">
                <wp:extent cx="190500" cy="190500"/>
                <wp:effectExtent l="0" t="0" r="0" b="0"/>
                <wp:docPr id="340954029" name="Group 4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40093881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3973939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2880383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0514210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776909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37631949"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E035344" id="Group 4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CEMfkUQBwAALD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Pr="00DD69E8">
        <w:rPr>
          <w:i/>
          <w:iCs/>
        </w:rPr>
        <w:t xml:space="preserve">The installed service is named </w:t>
      </w:r>
      <w:r w:rsidR="00E97F4B" w:rsidRPr="00DD69E8">
        <w:rPr>
          <w:i/>
          <w:iCs/>
        </w:rPr>
        <w:t xml:space="preserve">Microsoft Purview </w:t>
      </w:r>
      <w:r w:rsidRPr="00DD69E8">
        <w:rPr>
          <w:i/>
          <w:iCs/>
        </w:rPr>
        <w:t>Information Protection Scanner and is configured to run by using the scanner service account that you created..</w:t>
      </w:r>
    </w:p>
    <w:p w14:paraId="55AD98E2" w14:textId="77777777" w:rsidR="00434429" w:rsidRPr="00DD69E8" w:rsidRDefault="00434429" w:rsidP="00197AAC">
      <w:pPr>
        <w:pStyle w:val="BeforeAndAfterNote"/>
      </w:pPr>
    </w:p>
    <w:p w14:paraId="7FCF019F" w14:textId="77777777" w:rsidR="00434429" w:rsidRPr="00DD69E8" w:rsidRDefault="00434429">
      <w:pPr>
        <w:pStyle w:val="Heading3"/>
      </w:pPr>
      <w:bookmarkStart w:id="84" w:name="_Toc56517538"/>
      <w:bookmarkStart w:id="85" w:name="_Ref73625093"/>
      <w:bookmarkStart w:id="86" w:name="_Toc215842941"/>
      <w:r w:rsidRPr="00DD69E8">
        <w:t>Acquire</w:t>
      </w:r>
      <w:r w:rsidR="00802225" w:rsidRPr="00DD69E8">
        <w:t xml:space="preserve"> a Microsoft Entra token for the scanner</w:t>
      </w:r>
      <w:bookmarkEnd w:id="84"/>
      <w:bookmarkEnd w:id="85"/>
      <w:bookmarkEnd w:id="86"/>
      <w:r w:rsidRPr="00DD69E8">
        <w:t xml:space="preserve"> </w:t>
      </w:r>
    </w:p>
    <w:p w14:paraId="437E23B4" w14:textId="77777777" w:rsidR="00434429" w:rsidRPr="00DD69E8" w:rsidRDefault="00434429" w:rsidP="00434429">
      <w:pPr>
        <w:pStyle w:val="Heading5"/>
      </w:pPr>
      <w:r w:rsidRPr="00DD69E8">
        <w:t>Guidance</w:t>
      </w:r>
    </w:p>
    <w:p w14:paraId="592C7C71" w14:textId="783E0D8C" w:rsidR="00434429" w:rsidRPr="00DD69E8" w:rsidRDefault="00434429" w:rsidP="00434429">
      <w:r w:rsidRPr="00DD69E8">
        <w:t xml:space="preserve">An </w:t>
      </w:r>
      <w:r w:rsidR="00D3308A">
        <w:t>Entra ID</w:t>
      </w:r>
      <w:r w:rsidRPr="00DD69E8">
        <w:t xml:space="preserve"> token is required to allow the </w:t>
      </w:r>
      <w:r w:rsidR="00D3308A">
        <w:t>Purview Information Protection scanner</w:t>
      </w:r>
      <w:r w:rsidRPr="00DD69E8">
        <w:t xml:space="preserve"> to authenticate </w:t>
      </w:r>
      <w:r w:rsidR="00330166" w:rsidRPr="00DD69E8">
        <w:t>to the Azure Information Protection service, enabling the scanner to run non-interactively</w:t>
      </w:r>
      <w:r w:rsidRPr="00DD69E8">
        <w:t>. This section describes the steps required to obtain the required token.</w:t>
      </w:r>
    </w:p>
    <w:p w14:paraId="1AAEE2E7" w14:textId="77777777" w:rsidR="00434429" w:rsidRPr="00DD69E8" w:rsidRDefault="00434429" w:rsidP="00434429">
      <w:pPr>
        <w:pStyle w:val="Heading5"/>
      </w:pPr>
      <w:r w:rsidRPr="00DD69E8">
        <w:t>Objective(s)</w:t>
      </w:r>
    </w:p>
    <w:p w14:paraId="42438851" w14:textId="6CA17F7E" w:rsidR="00434429" w:rsidRPr="00DD69E8" w:rsidRDefault="00434429">
      <w:pPr>
        <w:numPr>
          <w:ilvl w:val="0"/>
          <w:numId w:val="9"/>
        </w:numPr>
      </w:pPr>
      <w:r w:rsidRPr="00DD69E8">
        <w:t xml:space="preserve">Request an authentication token for use by the </w:t>
      </w:r>
      <w:r w:rsidR="00D3308A">
        <w:t>Purview Information Protection scanner</w:t>
      </w:r>
      <w:r w:rsidRPr="00DD69E8">
        <w:t>.</w:t>
      </w:r>
    </w:p>
    <w:p w14:paraId="33D16172" w14:textId="77777777" w:rsidR="00434429" w:rsidRPr="00DD69E8" w:rsidRDefault="00434429" w:rsidP="00434429">
      <w:pPr>
        <w:pStyle w:val="Heading5"/>
      </w:pPr>
      <w:r w:rsidRPr="00DD69E8">
        <w:t>Pre-requisites</w:t>
      </w:r>
    </w:p>
    <w:p w14:paraId="029419FA" w14:textId="77777777" w:rsidR="00434429" w:rsidRPr="00DD69E8" w:rsidRDefault="00434429">
      <w:pPr>
        <w:numPr>
          <w:ilvl w:val="0"/>
          <w:numId w:val="9"/>
        </w:numPr>
      </w:pPr>
      <w:r w:rsidRPr="00DD69E8">
        <w:t>All steps described in previous paragraphs have been completed successfully.</w:t>
      </w:r>
    </w:p>
    <w:p w14:paraId="06B52AD8" w14:textId="77777777" w:rsidR="00434429" w:rsidRPr="00DD69E8" w:rsidRDefault="00434429" w:rsidP="00434429">
      <w:pPr>
        <w:pStyle w:val="Heading5"/>
        <w:keepLines w:val="0"/>
      </w:pPr>
      <w:r w:rsidRPr="00DD69E8">
        <w:t>Background Reading</w:t>
      </w:r>
    </w:p>
    <w:p w14:paraId="6F395B96" w14:textId="77777777" w:rsidR="00434429" w:rsidRPr="00DD69E8" w:rsidRDefault="00605D6C" w:rsidP="00197F12">
      <w:pPr>
        <w:pStyle w:val="ListParagraph"/>
        <w:numPr>
          <w:ilvl w:val="0"/>
          <w:numId w:val="48"/>
        </w:numPr>
        <w:rPr>
          <w:rStyle w:val="Hyperlink"/>
        </w:rPr>
      </w:pPr>
      <w:hyperlink r:id="rId75" w:anchor="get-an-azure-ad-token-for-the-scanner" w:history="1">
        <w:r w:rsidRPr="00DD69E8">
          <w:rPr>
            <w:rStyle w:val="Hyperlink"/>
          </w:rPr>
          <w:t>Get a Microsoft Entra token for the scanner</w:t>
        </w:r>
      </w:hyperlink>
    </w:p>
    <w:p w14:paraId="067B8664" w14:textId="77777777" w:rsidR="00434429" w:rsidRPr="00DD69E8" w:rsidRDefault="00434429" w:rsidP="00197F12">
      <w:pPr>
        <w:pStyle w:val="ListParagraph"/>
        <w:keepNext w:val="0"/>
        <w:numPr>
          <w:ilvl w:val="0"/>
          <w:numId w:val="48"/>
        </w:numPr>
        <w:rPr>
          <w:rStyle w:val="Hyperlink"/>
        </w:rPr>
      </w:pPr>
      <w:r w:rsidRPr="00DD69E8">
        <w:t xml:space="preserve">Information Protection unified client: </w:t>
      </w:r>
      <w:hyperlink r:id="rId76" w:anchor="create-and-configure-microsoft-entra-applications-for-set-authentication" w:history="1">
        <w:r w:rsidR="007C7EB4" w:rsidRPr="00DD69E8">
          <w:rPr>
            <w:rStyle w:val="Hyperlink"/>
          </w:rPr>
          <w:t>Create and configure Microsoft Entra applications for Set-Authentication</w:t>
        </w:r>
      </w:hyperlink>
    </w:p>
    <w:p w14:paraId="4BDF6D17" w14:textId="77777777" w:rsidR="00434429" w:rsidRPr="00DD69E8" w:rsidRDefault="00434429" w:rsidP="00434429">
      <w:pPr>
        <w:pStyle w:val="Heading5"/>
      </w:pPr>
      <w:r w:rsidRPr="00DD69E8">
        <w:t>Instructions</w:t>
      </w:r>
    </w:p>
    <w:p w14:paraId="5568DF20" w14:textId="73D46992" w:rsidR="00434429" w:rsidRPr="00DD69E8" w:rsidRDefault="00587BA1" w:rsidP="00197F12">
      <w:pPr>
        <w:pStyle w:val="ListParagraph"/>
        <w:numPr>
          <w:ilvl w:val="0"/>
          <w:numId w:val="29"/>
        </w:numPr>
      </w:pPr>
      <w:r w:rsidRPr="00DD69E8">
        <w:rPr>
          <w:rFonts w:eastAsia="Times New Roman"/>
        </w:rPr>
        <w:t xml:space="preserve">Browse to the </w:t>
      </w:r>
      <w:r w:rsidR="00434429" w:rsidRPr="00DD69E8">
        <w:rPr>
          <w:rFonts w:eastAsia="Times New Roman"/>
          <w:b/>
          <w:bCs/>
        </w:rPr>
        <w:t>Microsoft Azure portal</w:t>
      </w:r>
      <w:r w:rsidR="00434429" w:rsidRPr="00DD69E8">
        <w:t xml:space="preserve"> at </w:t>
      </w:r>
      <w:hyperlink r:id="rId77" w:history="1">
        <w:r w:rsidR="00434429" w:rsidRPr="00DD69E8">
          <w:rPr>
            <w:rStyle w:val="Hyperlink"/>
          </w:rPr>
          <w:t>https://portal.azure.com</w:t>
        </w:r>
      </w:hyperlink>
      <w:r w:rsidR="00434429" w:rsidRPr="00DD69E8">
        <w:t xml:space="preserve"> </w:t>
      </w:r>
      <w:r w:rsidR="00434429" w:rsidRPr="00DD69E8">
        <w:rPr>
          <w:rFonts w:eastAsia="Times New Roman"/>
        </w:rPr>
        <w:t>and log in with</w:t>
      </w:r>
      <w:r w:rsidR="00434429" w:rsidRPr="00DD69E8">
        <w:t xml:space="preserve"> </w:t>
      </w:r>
      <w:r w:rsidR="00434429" w:rsidRPr="00DD69E8">
        <w:rPr>
          <w:rFonts w:eastAsia="Times New Roman"/>
        </w:rPr>
        <w:t>Tenant Admin credentials or a user account that has been assigned the appropriate permissions.</w:t>
      </w:r>
    </w:p>
    <w:p w14:paraId="3344AB50" w14:textId="2C0A1991" w:rsidR="00434429" w:rsidRPr="00DD69E8" w:rsidRDefault="00434429" w:rsidP="00197F12">
      <w:pPr>
        <w:pStyle w:val="ListParagraph"/>
        <w:numPr>
          <w:ilvl w:val="0"/>
          <w:numId w:val="33"/>
        </w:numPr>
      </w:pPr>
      <w:r w:rsidRPr="00DD69E8">
        <w:t xml:space="preserve">Navigate to the </w:t>
      </w:r>
      <w:r w:rsidR="00D3308A">
        <w:rPr>
          <w:b/>
          <w:bCs/>
        </w:rPr>
        <w:t>Microsoft Entra ID</w:t>
      </w:r>
      <w:r w:rsidRPr="00DD69E8">
        <w:t xml:space="preserve"> by typing </w:t>
      </w:r>
      <w:r w:rsidR="00D3308A">
        <w:rPr>
          <w:b/>
          <w:bCs/>
        </w:rPr>
        <w:t>Entra ID</w:t>
      </w:r>
      <w:r w:rsidRPr="00DD69E8">
        <w:t xml:space="preserve"> in the search box for </w:t>
      </w:r>
      <w:r w:rsidRPr="00DD69E8">
        <w:rPr>
          <w:i/>
          <w:iCs/>
        </w:rPr>
        <w:t>resources, services, and docs</w:t>
      </w:r>
      <w:r w:rsidRPr="00DD69E8">
        <w:t xml:space="preserve"> and then select </w:t>
      </w:r>
      <w:r w:rsidR="00D3308A">
        <w:rPr>
          <w:b/>
          <w:bCs/>
        </w:rPr>
        <w:t>Microsoft Entra ID</w:t>
      </w:r>
      <w:r w:rsidRPr="00DD69E8">
        <w:t>.</w:t>
      </w:r>
    </w:p>
    <w:p w14:paraId="6C6CE9FC" w14:textId="77777777" w:rsidR="00434429" w:rsidRPr="00DD69E8" w:rsidRDefault="00434429" w:rsidP="00197F12">
      <w:pPr>
        <w:pStyle w:val="ListParagraph"/>
        <w:numPr>
          <w:ilvl w:val="0"/>
          <w:numId w:val="33"/>
        </w:numPr>
      </w:pPr>
      <w:r w:rsidRPr="00DD69E8">
        <w:t>On the left side menu</w:t>
      </w:r>
      <w:r w:rsidR="00F05375" w:rsidRPr="00DD69E8">
        <w:t xml:space="preserve"> below </w:t>
      </w:r>
      <w:r w:rsidR="00D80F05" w:rsidRPr="00DD69E8">
        <w:rPr>
          <w:i/>
          <w:iCs/>
        </w:rPr>
        <w:t>Manage</w:t>
      </w:r>
      <w:r w:rsidR="00051AED" w:rsidRPr="00DD69E8">
        <w:rPr>
          <w:i/>
          <w:iCs/>
        </w:rPr>
        <w:t>,</w:t>
      </w:r>
      <w:r w:rsidRPr="00DD69E8">
        <w:t xml:space="preserve"> click </w:t>
      </w:r>
      <w:r w:rsidRPr="00DD69E8">
        <w:rPr>
          <w:b/>
          <w:bCs/>
        </w:rPr>
        <w:t>App registrations</w:t>
      </w:r>
      <w:r w:rsidRPr="00DD69E8">
        <w:t>.</w:t>
      </w:r>
    </w:p>
    <w:p w14:paraId="29596528" w14:textId="77777777" w:rsidR="00434429" w:rsidRPr="00DD69E8" w:rsidRDefault="00434429" w:rsidP="00197F12">
      <w:pPr>
        <w:pStyle w:val="ListParagraph"/>
        <w:numPr>
          <w:ilvl w:val="0"/>
          <w:numId w:val="33"/>
        </w:numPr>
      </w:pPr>
      <w:r w:rsidRPr="00DD69E8">
        <w:t xml:space="preserve">Click </w:t>
      </w:r>
      <w:r w:rsidRPr="00DD69E8">
        <w:rPr>
          <w:b/>
          <w:bCs/>
        </w:rPr>
        <w:t>+New registration</w:t>
      </w:r>
      <w:r w:rsidRPr="00DD69E8">
        <w:t>.</w:t>
      </w:r>
    </w:p>
    <w:p w14:paraId="658A65B4" w14:textId="77777777" w:rsidR="00434429" w:rsidRPr="00DD69E8" w:rsidRDefault="00434429" w:rsidP="00197F12">
      <w:pPr>
        <w:pStyle w:val="ListParagraph"/>
        <w:numPr>
          <w:ilvl w:val="0"/>
          <w:numId w:val="33"/>
        </w:numPr>
      </w:pPr>
      <w:r w:rsidRPr="00DD69E8">
        <w:t xml:space="preserve">On the </w:t>
      </w:r>
      <w:r w:rsidRPr="00DD69E8">
        <w:rPr>
          <w:i/>
          <w:iCs/>
        </w:rPr>
        <w:t>Register an application</w:t>
      </w:r>
      <w:r w:rsidRPr="00DD69E8">
        <w:t xml:space="preserve"> </w:t>
      </w:r>
      <w:r w:rsidR="00F73D41" w:rsidRPr="00DD69E8">
        <w:t>page</w:t>
      </w:r>
      <w:r w:rsidRPr="00DD69E8">
        <w:t xml:space="preserve">, below </w:t>
      </w:r>
      <w:r w:rsidRPr="00DD69E8">
        <w:rPr>
          <w:i/>
          <w:iCs/>
        </w:rPr>
        <w:t xml:space="preserve">Name </w:t>
      </w:r>
      <w:r w:rsidRPr="00DD69E8">
        <w:t xml:space="preserve">enter </w:t>
      </w:r>
      <w:r w:rsidRPr="00DD69E8">
        <w:rPr>
          <w:b/>
          <w:bCs/>
        </w:rPr>
        <w:t>AIP-DelegatedUser</w:t>
      </w:r>
      <w:r w:rsidRPr="00DD69E8">
        <w:t>.</w:t>
      </w:r>
      <w:r w:rsidRPr="00DD69E8">
        <w:br/>
      </w:r>
      <w:r w:rsidRPr="00DD69E8">
        <w:rPr>
          <w:noProof/>
        </w:rPr>
        <w:drawing>
          <wp:inline distT="0" distB="0" distL="0" distR="0" wp14:anchorId="2D7ECDC1" wp14:editId="74A81D9B">
            <wp:extent cx="2160000" cy="442800"/>
            <wp:effectExtent l="38100" t="38100" r="88265" b="90805"/>
            <wp:docPr id="53" name="Picture 53" descr="&quot;AIP-DelegatedUser&quot; in &quot;Name&quo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60000" cy="442800"/>
                    </a:xfrm>
                    <a:prstGeom prst="rect">
                      <a:avLst/>
                    </a:prstGeom>
                    <a:ln>
                      <a:noFill/>
                    </a:ln>
                    <a:effectLst>
                      <a:outerShdw blurRad="50800" dist="38100" dir="2700000" algn="tl" rotWithShape="0">
                        <a:prstClr val="black">
                          <a:alpha val="40000"/>
                        </a:prstClr>
                      </a:outerShdw>
                    </a:effectLst>
                  </pic:spPr>
                </pic:pic>
              </a:graphicData>
            </a:graphic>
          </wp:inline>
        </w:drawing>
      </w:r>
    </w:p>
    <w:p w14:paraId="096C90BF" w14:textId="77777777" w:rsidR="00434429" w:rsidRPr="00DD69E8" w:rsidRDefault="00434429" w:rsidP="00197F12">
      <w:pPr>
        <w:pStyle w:val="ListParagraph"/>
        <w:keepNext w:val="0"/>
        <w:numPr>
          <w:ilvl w:val="0"/>
          <w:numId w:val="33"/>
        </w:numPr>
      </w:pPr>
      <w:r w:rsidRPr="00DD69E8">
        <w:t xml:space="preserve">Below </w:t>
      </w:r>
      <w:r w:rsidRPr="00DD69E8">
        <w:rPr>
          <w:i/>
          <w:iCs/>
        </w:rPr>
        <w:t>Supported account types</w:t>
      </w:r>
      <w:r w:rsidRPr="00DD69E8">
        <w:t xml:space="preserve">, select </w:t>
      </w:r>
      <w:r w:rsidRPr="00DD69E8">
        <w:rPr>
          <w:b/>
          <w:bCs/>
        </w:rPr>
        <w:t>Accounts in this organizational directory only (Contoso only - Single tenant)</w:t>
      </w:r>
      <w:r w:rsidRPr="00DD69E8">
        <w:t>.</w:t>
      </w:r>
    </w:p>
    <w:p w14:paraId="24F9A783" w14:textId="77777777" w:rsidR="00434429" w:rsidRPr="00DD69E8" w:rsidRDefault="00434429" w:rsidP="00197F12">
      <w:pPr>
        <w:pStyle w:val="ListParagraph"/>
        <w:numPr>
          <w:ilvl w:val="0"/>
          <w:numId w:val="33"/>
        </w:numPr>
      </w:pPr>
      <w:r w:rsidRPr="00DD69E8">
        <w:t xml:space="preserve">Below </w:t>
      </w:r>
      <w:r w:rsidRPr="00DD69E8">
        <w:rPr>
          <w:i/>
          <w:iCs/>
        </w:rPr>
        <w:t>Redirect URI (optional)</w:t>
      </w:r>
      <w:r w:rsidRPr="00DD69E8">
        <w:t xml:space="preserve">, select </w:t>
      </w:r>
      <w:r w:rsidRPr="00DD69E8">
        <w:rPr>
          <w:b/>
          <w:bCs/>
        </w:rPr>
        <w:t>Web</w:t>
      </w:r>
      <w:r w:rsidRPr="00DD69E8">
        <w:t xml:space="preserve"> and enter </w:t>
      </w:r>
      <w:hyperlink r:id="rId79" w:history="1">
        <w:r w:rsidRPr="00DD69E8">
          <w:rPr>
            <w:rStyle w:val="Hyperlink"/>
          </w:rPr>
          <w:t>https://localhost</w:t>
        </w:r>
      </w:hyperlink>
      <w:r w:rsidRPr="00DD69E8">
        <w:rPr>
          <w:b/>
          <w:bCs/>
        </w:rPr>
        <w:br/>
      </w:r>
      <w:r w:rsidRPr="00DD69E8">
        <w:rPr>
          <w:noProof/>
        </w:rPr>
        <w:drawing>
          <wp:inline distT="0" distB="0" distL="0" distR="0" wp14:anchorId="7084C1DC" wp14:editId="300E0D2F">
            <wp:extent cx="3600000" cy="504000"/>
            <wp:effectExtent l="38100" t="38100" r="95885" b="86995"/>
            <wp:docPr id="56" name="Picture 56" descr="&quot;Web&quot; and &quot;https://localhost&quot; in two side by side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600000" cy="504000"/>
                    </a:xfrm>
                    <a:prstGeom prst="rect">
                      <a:avLst/>
                    </a:prstGeom>
                    <a:ln>
                      <a:noFill/>
                    </a:ln>
                    <a:effectLst>
                      <a:outerShdw blurRad="50800" dist="38100" dir="2700000" algn="tl" rotWithShape="0">
                        <a:prstClr val="black">
                          <a:alpha val="40000"/>
                        </a:prstClr>
                      </a:outerShdw>
                    </a:effectLst>
                  </pic:spPr>
                </pic:pic>
              </a:graphicData>
            </a:graphic>
          </wp:inline>
        </w:drawing>
      </w:r>
    </w:p>
    <w:p w14:paraId="189C01F1" w14:textId="77777777" w:rsidR="00434429" w:rsidRPr="00DD69E8" w:rsidRDefault="00434429" w:rsidP="00197F12">
      <w:pPr>
        <w:pStyle w:val="ListParagraph"/>
        <w:numPr>
          <w:ilvl w:val="0"/>
          <w:numId w:val="33"/>
        </w:numPr>
      </w:pPr>
      <w:r w:rsidRPr="00DD69E8">
        <w:t xml:space="preserve">Click </w:t>
      </w:r>
      <w:r w:rsidRPr="00DD69E8">
        <w:rPr>
          <w:b/>
          <w:bCs/>
        </w:rPr>
        <w:t>Register</w:t>
      </w:r>
      <w:r w:rsidRPr="00DD69E8">
        <w:t>.</w:t>
      </w:r>
    </w:p>
    <w:p w14:paraId="34033A9E" w14:textId="77777777" w:rsidR="00434429" w:rsidRPr="00DD69E8" w:rsidRDefault="00434429" w:rsidP="00197F12">
      <w:pPr>
        <w:pStyle w:val="ListParagraph"/>
        <w:keepLines/>
        <w:numPr>
          <w:ilvl w:val="0"/>
          <w:numId w:val="33"/>
        </w:numPr>
      </w:pPr>
      <w:r w:rsidRPr="00DD69E8">
        <w:t xml:space="preserve">On the </w:t>
      </w:r>
      <w:r w:rsidRPr="00DD69E8">
        <w:rPr>
          <w:i/>
          <w:iCs/>
        </w:rPr>
        <w:t>AIP-DelegatedUser</w:t>
      </w:r>
      <w:r w:rsidRPr="00DD69E8">
        <w:t xml:space="preserve"> </w:t>
      </w:r>
      <w:r w:rsidR="00F73D41" w:rsidRPr="00DD69E8">
        <w:t>page</w:t>
      </w:r>
      <w:r w:rsidRPr="00DD69E8">
        <w:t xml:space="preserve">, copy the value for the </w:t>
      </w:r>
      <w:r w:rsidRPr="00DD69E8">
        <w:rPr>
          <w:b/>
          <w:bCs/>
        </w:rPr>
        <w:t>Application (client) ID</w:t>
      </w:r>
      <w:r w:rsidRPr="00DD69E8">
        <w:t xml:space="preserve">. This value will be used for the </w:t>
      </w:r>
      <w:r w:rsidRPr="00DD69E8">
        <w:rPr>
          <w:i/>
          <w:iCs/>
        </w:rPr>
        <w:t>AppId</w:t>
      </w:r>
      <w:r w:rsidRPr="00DD69E8">
        <w:t xml:space="preserve"> parameter when executing the </w:t>
      </w:r>
      <w:r w:rsidRPr="00DD69E8">
        <w:rPr>
          <w:i/>
          <w:iCs/>
        </w:rPr>
        <w:t>Set-AIPAuthentication</w:t>
      </w:r>
      <w:r w:rsidRPr="00DD69E8">
        <w:t xml:space="preserve"> cmdlet. Paste and save the value for later reference.</w:t>
      </w:r>
      <w:r w:rsidRPr="00DD69E8">
        <w:br/>
      </w:r>
      <w:r w:rsidRPr="00DD69E8">
        <w:rPr>
          <w:noProof/>
        </w:rPr>
        <w:drawing>
          <wp:inline distT="0" distB="0" distL="0" distR="0" wp14:anchorId="261C8C15" wp14:editId="3036CA76">
            <wp:extent cx="2160000" cy="626400"/>
            <wp:effectExtent l="38100" t="38100" r="88265" b="97790"/>
            <wp:docPr id="23466" name="Picture 23466" descr="Arrow pointing to &quot;Application (client) ID) with redacted text next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60000" cy="626400"/>
                    </a:xfrm>
                    <a:prstGeom prst="rect">
                      <a:avLst/>
                    </a:prstGeom>
                    <a:ln>
                      <a:noFill/>
                    </a:ln>
                    <a:effectLst>
                      <a:outerShdw blurRad="50800" dist="38100" dir="2700000" algn="tl" rotWithShape="0">
                        <a:prstClr val="black">
                          <a:alpha val="40000"/>
                        </a:prstClr>
                      </a:outerShdw>
                    </a:effectLst>
                  </pic:spPr>
                </pic:pic>
              </a:graphicData>
            </a:graphic>
          </wp:inline>
        </w:drawing>
      </w:r>
    </w:p>
    <w:tbl>
      <w:tblPr>
        <w:tblStyle w:val="TableGrid"/>
        <w:tblW w:w="0" w:type="auto"/>
        <w:tblInd w:w="84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51"/>
        <w:gridCol w:w="5838"/>
      </w:tblGrid>
      <w:tr w:rsidR="00434429" w:rsidRPr="00DD69E8" w14:paraId="440C3BE0" w14:textId="77777777" w:rsidTr="00A87073">
        <w:trPr>
          <w:trHeight w:val="23"/>
        </w:trPr>
        <w:tc>
          <w:tcPr>
            <w:tcW w:w="2551" w:type="dxa"/>
            <w:tcMar>
              <w:top w:w="173" w:type="dxa"/>
              <w:left w:w="115" w:type="dxa"/>
              <w:bottom w:w="173" w:type="dxa"/>
              <w:right w:w="115" w:type="dxa"/>
            </w:tcMar>
            <w:vAlign w:val="center"/>
          </w:tcPr>
          <w:p w14:paraId="7AEC7E7C" w14:textId="77777777" w:rsidR="00434429" w:rsidRPr="00DD69E8" w:rsidRDefault="00434429" w:rsidP="007D00A9">
            <w:pPr>
              <w:rPr>
                <w:b/>
                <w:bCs/>
              </w:rPr>
            </w:pPr>
            <w:r w:rsidRPr="00DD69E8">
              <w:rPr>
                <w:b/>
                <w:bCs/>
              </w:rPr>
              <w:t>Application (client) ID</w:t>
            </w:r>
          </w:p>
        </w:tc>
        <w:tc>
          <w:tcPr>
            <w:tcW w:w="5660" w:type="dxa"/>
            <w:tcMar>
              <w:top w:w="173" w:type="dxa"/>
              <w:left w:w="115" w:type="dxa"/>
              <w:bottom w:w="173" w:type="dxa"/>
              <w:right w:w="115" w:type="dxa"/>
            </w:tcMar>
            <w:vAlign w:val="center"/>
          </w:tcPr>
          <w:p w14:paraId="5DBD5900" w14:textId="77777777" w:rsidR="00434429" w:rsidRPr="00DD69E8" w:rsidRDefault="00434429" w:rsidP="007D00A9">
            <w:r w:rsidRPr="00DD69E8">
              <w:t>...........……………………………………………………………………………………………</w:t>
            </w:r>
          </w:p>
        </w:tc>
      </w:tr>
    </w:tbl>
    <w:p w14:paraId="2461E947" w14:textId="77777777" w:rsidR="00434429" w:rsidRPr="00DD69E8" w:rsidRDefault="00434429" w:rsidP="00470E6A">
      <w:pPr>
        <w:pStyle w:val="BeforeAndAfterNote"/>
      </w:pPr>
    </w:p>
    <w:p w14:paraId="5B3F07A8" w14:textId="77777777" w:rsidR="00434429" w:rsidRPr="00DD69E8" w:rsidRDefault="00434429" w:rsidP="00197F12">
      <w:pPr>
        <w:pStyle w:val="ListParagraph"/>
        <w:numPr>
          <w:ilvl w:val="0"/>
          <w:numId w:val="33"/>
        </w:numPr>
      </w:pPr>
      <w:r w:rsidRPr="00DD69E8">
        <w:t>On the left</w:t>
      </w:r>
      <w:r w:rsidR="008172B4" w:rsidRPr="00DD69E8">
        <w:t>-</w:t>
      </w:r>
      <w:r w:rsidRPr="00DD69E8">
        <w:t>side menu</w:t>
      </w:r>
      <w:r w:rsidR="0046478A" w:rsidRPr="00DD69E8">
        <w:t xml:space="preserve"> below </w:t>
      </w:r>
      <w:r w:rsidR="00F67EA6" w:rsidRPr="00DD69E8">
        <w:rPr>
          <w:i/>
          <w:iCs/>
        </w:rPr>
        <w:t>Manage</w:t>
      </w:r>
      <w:r w:rsidR="00F67EA6" w:rsidRPr="00DD69E8">
        <w:t>,</w:t>
      </w:r>
      <w:r w:rsidRPr="00DD69E8">
        <w:t xml:space="preserve"> click </w:t>
      </w:r>
      <w:r w:rsidRPr="00DD69E8">
        <w:rPr>
          <w:b/>
          <w:bCs/>
        </w:rPr>
        <w:t>Certificates &amp; Secrets</w:t>
      </w:r>
      <w:r w:rsidRPr="00DD69E8">
        <w:t>.</w:t>
      </w:r>
    </w:p>
    <w:p w14:paraId="1C15A115" w14:textId="77777777" w:rsidR="00434429" w:rsidRPr="00DD69E8" w:rsidRDefault="00434429" w:rsidP="00197F12">
      <w:pPr>
        <w:pStyle w:val="ListParagraph"/>
        <w:keepNext w:val="0"/>
        <w:numPr>
          <w:ilvl w:val="0"/>
          <w:numId w:val="33"/>
        </w:numPr>
      </w:pPr>
      <w:r w:rsidRPr="00DD69E8">
        <w:t xml:space="preserve">On the </w:t>
      </w:r>
      <w:r w:rsidRPr="00DD69E8">
        <w:rPr>
          <w:i/>
          <w:iCs/>
        </w:rPr>
        <w:t>AIP-DelegatedUser | Certificates &amp; secrets</w:t>
      </w:r>
      <w:r w:rsidRPr="00DD69E8">
        <w:t xml:space="preserve"> </w:t>
      </w:r>
      <w:r w:rsidR="00F73D41" w:rsidRPr="00DD69E8">
        <w:t>page</w:t>
      </w:r>
      <w:r w:rsidRPr="00DD69E8">
        <w:t xml:space="preserve">, in the Client secrets section, click </w:t>
      </w:r>
      <w:r w:rsidRPr="00DD69E8">
        <w:rPr>
          <w:b/>
          <w:bCs/>
        </w:rPr>
        <w:t>+New client secret</w:t>
      </w:r>
      <w:r w:rsidRPr="00DD69E8">
        <w:t>.</w:t>
      </w:r>
    </w:p>
    <w:p w14:paraId="04D16F6F" w14:textId="77777777" w:rsidR="00434429" w:rsidRPr="00DD69E8" w:rsidRDefault="000D13CB" w:rsidP="00197F12">
      <w:pPr>
        <w:pStyle w:val="ListParagraph"/>
        <w:numPr>
          <w:ilvl w:val="0"/>
          <w:numId w:val="33"/>
        </w:numPr>
      </w:pPr>
      <w:r w:rsidRPr="00DD69E8">
        <w:t xml:space="preserve">On the </w:t>
      </w:r>
      <w:r w:rsidRPr="00DD69E8">
        <w:rPr>
          <w:i/>
          <w:iCs/>
        </w:rPr>
        <w:t>Add a client secret</w:t>
      </w:r>
      <w:r w:rsidRPr="00DD69E8">
        <w:t xml:space="preserve"> fly out, n</w:t>
      </w:r>
      <w:r w:rsidR="00434429" w:rsidRPr="00DD69E8">
        <w:t xml:space="preserve">ext to </w:t>
      </w:r>
      <w:r w:rsidR="00434429" w:rsidRPr="00DD69E8">
        <w:rPr>
          <w:i/>
          <w:iCs/>
        </w:rPr>
        <w:t>Description</w:t>
      </w:r>
      <w:r w:rsidR="00434429" w:rsidRPr="00DD69E8">
        <w:t xml:space="preserve">, enter </w:t>
      </w:r>
      <w:r w:rsidR="00083516" w:rsidRPr="00DD69E8">
        <w:rPr>
          <w:b/>
          <w:bCs/>
        </w:rPr>
        <w:t xml:space="preserve">Purview </w:t>
      </w:r>
      <w:r w:rsidR="00434429" w:rsidRPr="00DD69E8">
        <w:rPr>
          <w:b/>
          <w:bCs/>
        </w:rPr>
        <w:t>Information Protection unified labeling client</w:t>
      </w:r>
      <w:r w:rsidR="008172B4" w:rsidRPr="00DD69E8">
        <w:t>.</w:t>
      </w:r>
    </w:p>
    <w:p w14:paraId="71ACAFC4" w14:textId="77777777" w:rsidR="00434429" w:rsidRPr="00DD69E8" w:rsidRDefault="00434429" w:rsidP="00197F12">
      <w:pPr>
        <w:pStyle w:val="ListParagraph"/>
        <w:keepNext w:val="0"/>
        <w:numPr>
          <w:ilvl w:val="0"/>
          <w:numId w:val="33"/>
        </w:numPr>
      </w:pPr>
      <w:r w:rsidRPr="00DD69E8">
        <w:t xml:space="preserve">Next to </w:t>
      </w:r>
      <w:r w:rsidRPr="00DD69E8">
        <w:rPr>
          <w:i/>
          <w:iCs/>
        </w:rPr>
        <w:t>Expires</w:t>
      </w:r>
      <w:r w:rsidRPr="00DD69E8">
        <w:t xml:space="preserve">, select </w:t>
      </w:r>
      <w:r w:rsidR="00100B4E" w:rsidRPr="00DD69E8">
        <w:rPr>
          <w:b/>
          <w:bCs/>
        </w:rPr>
        <w:t>365 days (</w:t>
      </w:r>
      <w:r w:rsidRPr="00DD69E8">
        <w:rPr>
          <w:b/>
          <w:bCs/>
        </w:rPr>
        <w:t>12 Months</w:t>
      </w:r>
      <w:r w:rsidR="00100B4E" w:rsidRPr="00DD69E8">
        <w:rPr>
          <w:b/>
          <w:bCs/>
        </w:rPr>
        <w:t>)</w:t>
      </w:r>
      <w:r w:rsidRPr="00DD69E8">
        <w:t>.</w:t>
      </w:r>
    </w:p>
    <w:p w14:paraId="08DFE61F" w14:textId="77777777" w:rsidR="00434429" w:rsidRPr="00DD69E8" w:rsidRDefault="00434429" w:rsidP="008A66AB">
      <w:pPr>
        <w:pStyle w:val="ListParagraph"/>
        <w:keepNext w:val="0"/>
        <w:numPr>
          <w:ilvl w:val="0"/>
          <w:numId w:val="33"/>
        </w:numPr>
      </w:pPr>
      <w:r w:rsidRPr="00DD69E8">
        <w:t xml:space="preserve">Click </w:t>
      </w:r>
      <w:r w:rsidRPr="00DD69E8">
        <w:rPr>
          <w:b/>
          <w:bCs/>
        </w:rPr>
        <w:t>Add</w:t>
      </w:r>
      <w:r w:rsidRPr="00DD69E8">
        <w:t>.</w:t>
      </w:r>
    </w:p>
    <w:p w14:paraId="108BE6BE" w14:textId="77777777" w:rsidR="00434429" w:rsidRPr="00DD69E8" w:rsidRDefault="00434429" w:rsidP="00197F12">
      <w:pPr>
        <w:pStyle w:val="ListParagraph"/>
        <w:numPr>
          <w:ilvl w:val="0"/>
          <w:numId w:val="33"/>
        </w:numPr>
      </w:pPr>
      <w:r w:rsidRPr="00DD69E8">
        <w:t xml:space="preserve">On the </w:t>
      </w:r>
      <w:r w:rsidRPr="00DD69E8">
        <w:rPr>
          <w:i/>
          <w:iCs/>
        </w:rPr>
        <w:t>AIP-DelegatedUser | Certificates &amp; secrets</w:t>
      </w:r>
      <w:r w:rsidRPr="00DD69E8">
        <w:t xml:space="preserve"> </w:t>
      </w:r>
      <w:r w:rsidR="00F73D41" w:rsidRPr="00DD69E8">
        <w:t>page</w:t>
      </w:r>
      <w:r w:rsidRPr="00DD69E8">
        <w:t xml:space="preserve">, </w:t>
      </w:r>
      <w:r w:rsidRPr="00DD69E8">
        <w:rPr>
          <w:b/>
          <w:bCs/>
        </w:rPr>
        <w:t>copy</w:t>
      </w:r>
      <w:r w:rsidRPr="00DD69E8">
        <w:t xml:space="preserve"> the string below Value. Paste and save the value for later reference.</w:t>
      </w:r>
      <w:r w:rsidR="00E11895" w:rsidRPr="00DD69E8">
        <w:br/>
      </w:r>
      <w:r w:rsidR="00E11895" w:rsidRPr="00DD69E8">
        <w:rPr>
          <w:noProof/>
        </w:rPr>
        <w:drawing>
          <wp:inline distT="0" distB="0" distL="0" distR="0" wp14:anchorId="4101D99F" wp14:editId="7F0690E9">
            <wp:extent cx="4320000" cy="896255"/>
            <wp:effectExtent l="38100" t="38100" r="99695" b="94615"/>
            <wp:docPr id="2047047461" name="Picture 63" descr="Screenshot showing Certificates &amp; Secrtes for the AIP Delegated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7461" name="Picture 63" descr="Screenshot showing Certificates &amp; Secrtes for the AIP Delegated Use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320000" cy="896255"/>
                    </a:xfrm>
                    <a:prstGeom prst="rect">
                      <a:avLst/>
                    </a:prstGeom>
                    <a:ln>
                      <a:noFill/>
                    </a:ln>
                    <a:effectLst>
                      <a:outerShdw blurRad="50800" dist="38100" dir="2700000" algn="tl" rotWithShape="0">
                        <a:prstClr val="black">
                          <a:alpha val="40000"/>
                        </a:prstClr>
                      </a:outerShdw>
                    </a:effectLst>
                  </pic:spPr>
                </pic:pic>
              </a:graphicData>
            </a:graphic>
          </wp:inline>
        </w:drawing>
      </w:r>
    </w:p>
    <w:tbl>
      <w:tblPr>
        <w:tblStyle w:val="TableGrid"/>
        <w:tblW w:w="0" w:type="auto"/>
        <w:tblInd w:w="84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71"/>
        <w:gridCol w:w="5840"/>
      </w:tblGrid>
      <w:tr w:rsidR="00434429" w:rsidRPr="00DD69E8" w14:paraId="7EF3654A" w14:textId="77777777" w:rsidTr="007D00A9">
        <w:tc>
          <w:tcPr>
            <w:tcW w:w="2371" w:type="dxa"/>
            <w:tcMar>
              <w:top w:w="173" w:type="dxa"/>
              <w:left w:w="115" w:type="dxa"/>
              <w:bottom w:w="173" w:type="dxa"/>
              <w:right w:w="115" w:type="dxa"/>
            </w:tcMar>
          </w:tcPr>
          <w:p w14:paraId="621FB255" w14:textId="77777777" w:rsidR="00434429" w:rsidRPr="00DD69E8" w:rsidRDefault="00434429" w:rsidP="007D00A9">
            <w:pPr>
              <w:rPr>
                <w:b/>
                <w:bCs/>
              </w:rPr>
            </w:pPr>
            <w:r w:rsidRPr="00DD69E8">
              <w:rPr>
                <w:b/>
                <w:bCs/>
              </w:rPr>
              <w:t>Client Secret</w:t>
            </w:r>
            <w:r w:rsidR="00A64D8B" w:rsidRPr="00DD69E8">
              <w:rPr>
                <w:b/>
                <w:bCs/>
              </w:rPr>
              <w:t xml:space="preserve"> Value</w:t>
            </w:r>
          </w:p>
        </w:tc>
        <w:tc>
          <w:tcPr>
            <w:tcW w:w="5840" w:type="dxa"/>
            <w:tcMar>
              <w:top w:w="173" w:type="dxa"/>
              <w:left w:w="115" w:type="dxa"/>
              <w:bottom w:w="173" w:type="dxa"/>
              <w:right w:w="115" w:type="dxa"/>
            </w:tcMar>
          </w:tcPr>
          <w:p w14:paraId="75094044" w14:textId="77777777" w:rsidR="00434429" w:rsidRPr="00DD69E8" w:rsidRDefault="00434429" w:rsidP="007D00A9">
            <w:r w:rsidRPr="00DD69E8">
              <w:t>...........……………………………………………………………………………………………</w:t>
            </w:r>
          </w:p>
        </w:tc>
      </w:tr>
    </w:tbl>
    <w:p w14:paraId="5A81B9FF" w14:textId="77777777" w:rsidR="00434429" w:rsidRPr="00DD69E8" w:rsidRDefault="00434429" w:rsidP="00434429">
      <w:pPr>
        <w:ind w:left="720"/>
      </w:pPr>
    </w:p>
    <w:p w14:paraId="3DC95E0D" w14:textId="77777777" w:rsidR="00434429" w:rsidRPr="00DD69E8" w:rsidRDefault="00434429" w:rsidP="007872C5">
      <w:pPr>
        <w:keepLines/>
        <w:pBdr>
          <w:left w:val="single" w:sz="12" w:space="4" w:color="auto"/>
        </w:pBdr>
        <w:ind w:left="850"/>
        <w:rPr>
          <w:i/>
          <w:iCs/>
        </w:rPr>
      </w:pPr>
      <w:r w:rsidRPr="00DD69E8">
        <w:rPr>
          <w:b/>
          <w:noProof/>
        </w:rPr>
        <w:drawing>
          <wp:inline distT="0" distB="0" distL="0" distR="0" wp14:anchorId="39F226EB" wp14:editId="19CBCAFB">
            <wp:extent cx="190800" cy="190800"/>
            <wp:effectExtent l="0" t="0" r="0" b="0"/>
            <wp:docPr id="60" name="Graphic 60"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DD69E8">
        <w:rPr>
          <w:b/>
          <w:bCs/>
          <w:position w:val="8"/>
        </w:rPr>
        <w:t xml:space="preserve"> Important</w:t>
      </w:r>
      <w:r w:rsidRPr="00DD69E8">
        <w:rPr>
          <w:b/>
          <w:position w:val="8"/>
        </w:rPr>
        <w:br/>
      </w:r>
      <w:r w:rsidRPr="00DD69E8">
        <w:rPr>
          <w:i/>
          <w:iCs/>
        </w:rPr>
        <w:t xml:space="preserve">Verify you have copied and saved the client secret; it will not be possible to retrieve the value after leaving the AIP-DelegatedUser | Certificates &amp; secrets </w:t>
      </w:r>
      <w:r w:rsidR="00F73D41" w:rsidRPr="00DD69E8">
        <w:rPr>
          <w:i/>
          <w:iCs/>
        </w:rPr>
        <w:t>page</w:t>
      </w:r>
      <w:r w:rsidRPr="00DD69E8">
        <w:rPr>
          <w:i/>
          <w:iCs/>
        </w:rPr>
        <w:t xml:space="preserve">. </w:t>
      </w:r>
    </w:p>
    <w:p w14:paraId="712A0092" w14:textId="77777777" w:rsidR="007872C5" w:rsidRPr="00DD69E8" w:rsidRDefault="007872C5" w:rsidP="007872C5">
      <w:pPr>
        <w:pStyle w:val="BeforeAndAfterNote"/>
      </w:pPr>
    </w:p>
    <w:p w14:paraId="7364D7CC" w14:textId="77777777" w:rsidR="00434429" w:rsidRPr="00DD69E8" w:rsidRDefault="00434429" w:rsidP="00197F12">
      <w:pPr>
        <w:pStyle w:val="ListParagraph"/>
        <w:keepNext w:val="0"/>
        <w:numPr>
          <w:ilvl w:val="0"/>
          <w:numId w:val="33"/>
        </w:numPr>
      </w:pPr>
      <w:r w:rsidRPr="00DD69E8">
        <w:t>On the left side menu</w:t>
      </w:r>
      <w:r w:rsidR="00780451" w:rsidRPr="00DD69E8">
        <w:t xml:space="preserve"> below </w:t>
      </w:r>
      <w:r w:rsidR="00780451" w:rsidRPr="00DD69E8">
        <w:rPr>
          <w:i/>
          <w:iCs/>
        </w:rPr>
        <w:t xml:space="preserve">Manage, </w:t>
      </w:r>
      <w:r w:rsidRPr="00DD69E8">
        <w:t xml:space="preserve">click </w:t>
      </w:r>
      <w:r w:rsidRPr="00DD69E8">
        <w:rPr>
          <w:b/>
          <w:bCs/>
        </w:rPr>
        <w:t>API permissions</w:t>
      </w:r>
      <w:r w:rsidRPr="00DD69E8">
        <w:t>.</w:t>
      </w:r>
    </w:p>
    <w:p w14:paraId="7EB7A990" w14:textId="77777777" w:rsidR="00434429" w:rsidRPr="00DD69E8" w:rsidRDefault="00434429" w:rsidP="00197F12">
      <w:pPr>
        <w:pStyle w:val="ListParagraph"/>
        <w:keepNext w:val="0"/>
        <w:numPr>
          <w:ilvl w:val="0"/>
          <w:numId w:val="33"/>
        </w:numPr>
      </w:pPr>
      <w:r w:rsidRPr="00DD69E8">
        <w:t xml:space="preserve">On the </w:t>
      </w:r>
      <w:r w:rsidRPr="00DD69E8">
        <w:rPr>
          <w:i/>
          <w:iCs/>
        </w:rPr>
        <w:t>AIP-DelegatedUser | API Permissions</w:t>
      </w:r>
      <w:r w:rsidRPr="00DD69E8">
        <w:t xml:space="preserve"> </w:t>
      </w:r>
      <w:r w:rsidR="00F73D41" w:rsidRPr="00DD69E8">
        <w:t>page</w:t>
      </w:r>
      <w:r w:rsidRPr="00DD69E8">
        <w:t xml:space="preserve">, click </w:t>
      </w:r>
      <w:r w:rsidRPr="00DD69E8">
        <w:rPr>
          <w:b/>
          <w:bCs/>
        </w:rPr>
        <w:t>+Add a permission.</w:t>
      </w:r>
    </w:p>
    <w:p w14:paraId="66F0EE46" w14:textId="77777777" w:rsidR="00434429" w:rsidRPr="00DD69E8" w:rsidRDefault="00434429" w:rsidP="00197F12">
      <w:pPr>
        <w:pStyle w:val="ListParagraph"/>
        <w:keepNext w:val="0"/>
        <w:numPr>
          <w:ilvl w:val="0"/>
          <w:numId w:val="33"/>
        </w:numPr>
      </w:pPr>
      <w:r w:rsidRPr="00DD69E8">
        <w:t xml:space="preserve">On the </w:t>
      </w:r>
      <w:r w:rsidRPr="00DD69E8">
        <w:rPr>
          <w:i/>
          <w:iCs/>
        </w:rPr>
        <w:t>Request API permissions</w:t>
      </w:r>
      <w:r w:rsidRPr="00DD69E8">
        <w:t xml:space="preserve"> </w:t>
      </w:r>
      <w:r w:rsidR="00F73D41" w:rsidRPr="00DD69E8">
        <w:t>page</w:t>
      </w:r>
      <w:r w:rsidRPr="00DD69E8">
        <w:t xml:space="preserve">, on the </w:t>
      </w:r>
      <w:r w:rsidRPr="00DD69E8">
        <w:rPr>
          <w:i/>
          <w:iCs/>
        </w:rPr>
        <w:t>Microsoft APIs</w:t>
      </w:r>
      <w:r w:rsidRPr="00DD69E8">
        <w:t xml:space="preserve"> tab, select </w:t>
      </w:r>
      <w:r w:rsidRPr="00DD69E8">
        <w:rPr>
          <w:b/>
          <w:bCs/>
        </w:rPr>
        <w:t>Azure Rights Management Services</w:t>
      </w:r>
      <w:r w:rsidRPr="00DD69E8">
        <w:t xml:space="preserve">. </w:t>
      </w:r>
      <w:r w:rsidRPr="00DD69E8">
        <w:br/>
      </w:r>
      <w:r w:rsidRPr="00DD69E8">
        <w:rPr>
          <w:noProof/>
        </w:rPr>
        <w:drawing>
          <wp:inline distT="0" distB="0" distL="0" distR="0" wp14:anchorId="3A36CF35" wp14:editId="63B7FDCB">
            <wp:extent cx="1440000" cy="810000"/>
            <wp:effectExtent l="38100" t="38100" r="103505" b="104775"/>
            <wp:docPr id="662747704" name="Picture 662747704" descr="Screenshot of the Azure Rights Management Service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704" name="Picture 662747704" descr="Screenshot of the Azure Rights Management Services button."/>
                    <pic:cNvPicPr/>
                  </pic:nvPicPr>
                  <pic:blipFill>
                    <a:blip r:embed="rId83"/>
                    <a:stretch>
                      <a:fillRect/>
                    </a:stretch>
                  </pic:blipFill>
                  <pic:spPr>
                    <a:xfrm>
                      <a:off x="0" y="0"/>
                      <a:ext cx="1440000" cy="810000"/>
                    </a:xfrm>
                    <a:prstGeom prst="rect">
                      <a:avLst/>
                    </a:prstGeom>
                    <a:ln>
                      <a:noFill/>
                    </a:ln>
                    <a:effectLst>
                      <a:outerShdw blurRad="50800" dist="38100" dir="2700000" algn="tl" rotWithShape="0">
                        <a:prstClr val="black">
                          <a:alpha val="40000"/>
                        </a:prstClr>
                      </a:outerShdw>
                    </a:effectLst>
                  </pic:spPr>
                </pic:pic>
              </a:graphicData>
            </a:graphic>
          </wp:inline>
        </w:drawing>
      </w:r>
    </w:p>
    <w:p w14:paraId="43F1E219" w14:textId="77777777" w:rsidR="00434429" w:rsidRPr="00DD69E8" w:rsidRDefault="00434429" w:rsidP="00197F12">
      <w:pPr>
        <w:pStyle w:val="ListParagraph"/>
        <w:keepNext w:val="0"/>
        <w:numPr>
          <w:ilvl w:val="0"/>
          <w:numId w:val="33"/>
        </w:numPr>
      </w:pPr>
      <w:r w:rsidRPr="00DD69E8">
        <w:t xml:space="preserve">Click on </w:t>
      </w:r>
      <w:r w:rsidRPr="00DD69E8">
        <w:rPr>
          <w:b/>
          <w:bCs/>
        </w:rPr>
        <w:t>Application permissions</w:t>
      </w:r>
      <w:r w:rsidRPr="00DD69E8">
        <w:t>.</w:t>
      </w:r>
    </w:p>
    <w:p w14:paraId="317BBDC9" w14:textId="77777777" w:rsidR="00434429" w:rsidRPr="00DD69E8" w:rsidRDefault="00434429" w:rsidP="00197F12">
      <w:pPr>
        <w:pStyle w:val="ListParagraph"/>
        <w:keepNext w:val="0"/>
        <w:numPr>
          <w:ilvl w:val="0"/>
          <w:numId w:val="33"/>
        </w:numPr>
      </w:pPr>
      <w:r w:rsidRPr="00DD69E8">
        <w:t xml:space="preserve">Below </w:t>
      </w:r>
      <w:r w:rsidRPr="00DD69E8">
        <w:rPr>
          <w:i/>
          <w:iCs/>
        </w:rPr>
        <w:t>Select permissions</w:t>
      </w:r>
      <w:r w:rsidRPr="00DD69E8">
        <w:t xml:space="preserve">, select </w:t>
      </w:r>
      <w:r w:rsidRPr="00DD69E8">
        <w:rPr>
          <w:b/>
          <w:bCs/>
        </w:rPr>
        <w:t>Content.DelegatedReader</w:t>
      </w:r>
      <w:r w:rsidRPr="00DD69E8">
        <w:t xml:space="preserve"> and </w:t>
      </w:r>
      <w:r w:rsidRPr="00DD69E8">
        <w:rPr>
          <w:b/>
          <w:bCs/>
        </w:rPr>
        <w:t>Content.DelegatedWriter</w:t>
      </w:r>
      <w:r w:rsidRPr="00DD69E8">
        <w:br/>
      </w:r>
      <w:r w:rsidRPr="00DD69E8">
        <w:rPr>
          <w:noProof/>
        </w:rPr>
        <w:drawing>
          <wp:inline distT="0" distB="0" distL="0" distR="0" wp14:anchorId="249030E9" wp14:editId="4AB11E28">
            <wp:extent cx="2880000" cy="1191600"/>
            <wp:effectExtent l="38100" t="38100" r="92075" b="104140"/>
            <wp:docPr id="62" name="Picture 62" descr="Arrows pointed to Content.DelegatedReader and Content.DelegatedWriter both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80000" cy="1191600"/>
                    </a:xfrm>
                    <a:prstGeom prst="rect">
                      <a:avLst/>
                    </a:prstGeom>
                    <a:ln>
                      <a:noFill/>
                    </a:ln>
                    <a:effectLst>
                      <a:outerShdw blurRad="50800" dist="38100" dir="2700000" algn="tl" rotWithShape="0">
                        <a:prstClr val="black">
                          <a:alpha val="40000"/>
                        </a:prstClr>
                      </a:outerShdw>
                    </a:effectLst>
                  </pic:spPr>
                </pic:pic>
              </a:graphicData>
            </a:graphic>
          </wp:inline>
        </w:drawing>
      </w:r>
    </w:p>
    <w:p w14:paraId="732CA6A7" w14:textId="77777777" w:rsidR="00434429" w:rsidRPr="00DD69E8" w:rsidRDefault="00434429" w:rsidP="00197F12">
      <w:pPr>
        <w:pStyle w:val="ListParagraph"/>
        <w:keepNext w:val="0"/>
        <w:numPr>
          <w:ilvl w:val="0"/>
          <w:numId w:val="33"/>
        </w:numPr>
      </w:pPr>
      <w:r w:rsidRPr="00DD69E8">
        <w:t xml:space="preserve">Click </w:t>
      </w:r>
      <w:r w:rsidRPr="00DD69E8">
        <w:rPr>
          <w:b/>
          <w:bCs/>
        </w:rPr>
        <w:t>Add permissions</w:t>
      </w:r>
      <w:r w:rsidRPr="00DD69E8">
        <w:t>.</w:t>
      </w:r>
    </w:p>
    <w:p w14:paraId="13023E52" w14:textId="77777777" w:rsidR="00434429" w:rsidRPr="00DD69E8" w:rsidRDefault="00130BE2" w:rsidP="00197F12">
      <w:pPr>
        <w:pStyle w:val="ListParagraph"/>
        <w:keepNext w:val="0"/>
        <w:numPr>
          <w:ilvl w:val="0"/>
          <w:numId w:val="33"/>
        </w:numPr>
      </w:pPr>
      <w:r w:rsidRPr="00DD69E8">
        <w:t xml:space="preserve">On the </w:t>
      </w:r>
      <w:r w:rsidR="00434429" w:rsidRPr="00DD69E8">
        <w:rPr>
          <w:i/>
          <w:iCs/>
        </w:rPr>
        <w:t>AIP-DelegatedUser | API Permissions</w:t>
      </w:r>
      <w:r w:rsidR="00434429" w:rsidRPr="00DD69E8">
        <w:t xml:space="preserve"> </w:t>
      </w:r>
      <w:r w:rsidR="00F73D41" w:rsidRPr="00DD69E8">
        <w:t>page</w:t>
      </w:r>
      <w:r w:rsidR="00434429" w:rsidRPr="00DD69E8">
        <w:t xml:space="preserve">, click </w:t>
      </w:r>
      <w:r w:rsidR="00434429" w:rsidRPr="00DD69E8">
        <w:rPr>
          <w:b/>
          <w:bCs/>
        </w:rPr>
        <w:t>+Add a permission.</w:t>
      </w:r>
    </w:p>
    <w:p w14:paraId="581D87C2" w14:textId="77777777" w:rsidR="00C65661" w:rsidRPr="00DD69E8" w:rsidRDefault="00C65661" w:rsidP="00C65661">
      <w:pPr>
        <w:pStyle w:val="ListParagraph"/>
        <w:keepNext w:val="0"/>
        <w:numPr>
          <w:ilvl w:val="0"/>
          <w:numId w:val="33"/>
        </w:numPr>
      </w:pPr>
      <w:r w:rsidRPr="00DD69E8">
        <w:t xml:space="preserve">On the </w:t>
      </w:r>
      <w:r w:rsidRPr="00DD69E8">
        <w:rPr>
          <w:i/>
          <w:iCs/>
        </w:rPr>
        <w:t>Request API permissions</w:t>
      </w:r>
      <w:r w:rsidRPr="00DD69E8">
        <w:t xml:space="preserve"> fly out select the </w:t>
      </w:r>
      <w:r w:rsidRPr="00DD69E8">
        <w:rPr>
          <w:b/>
          <w:bCs/>
        </w:rPr>
        <w:t>APIs my organization uses tab</w:t>
      </w:r>
      <w:r w:rsidRPr="00DD69E8">
        <w:t>.</w:t>
      </w:r>
    </w:p>
    <w:p w14:paraId="7FEE119D" w14:textId="77777777" w:rsidR="00434429" w:rsidRPr="00DD69E8" w:rsidRDefault="00434429" w:rsidP="00197F12">
      <w:pPr>
        <w:pStyle w:val="ListParagraph"/>
        <w:keepNext w:val="0"/>
        <w:numPr>
          <w:ilvl w:val="0"/>
          <w:numId w:val="33"/>
        </w:numPr>
      </w:pPr>
      <w:r w:rsidRPr="00DD69E8">
        <w:t xml:space="preserve">On the </w:t>
      </w:r>
      <w:r w:rsidRPr="00DD69E8">
        <w:rPr>
          <w:i/>
          <w:iCs/>
        </w:rPr>
        <w:t>Request API permissions</w:t>
      </w:r>
      <w:r w:rsidRPr="00DD69E8">
        <w:t xml:space="preserve"> </w:t>
      </w:r>
      <w:r w:rsidR="00B95F7F" w:rsidRPr="00DD69E8">
        <w:t xml:space="preserve">fly out </w:t>
      </w:r>
      <w:r w:rsidRPr="00DD69E8">
        <w:t xml:space="preserve">, on the </w:t>
      </w:r>
      <w:r w:rsidRPr="00DD69E8">
        <w:rPr>
          <w:i/>
          <w:iCs/>
        </w:rPr>
        <w:t>APIs my organization uses</w:t>
      </w:r>
      <w:r w:rsidRPr="00DD69E8">
        <w:t xml:space="preserve"> tab</w:t>
      </w:r>
      <w:r w:rsidRPr="00DD69E8">
        <w:rPr>
          <w:b/>
          <w:bCs/>
        </w:rPr>
        <w:t xml:space="preserve">, </w:t>
      </w:r>
      <w:r w:rsidRPr="00DD69E8">
        <w:t xml:space="preserve">search for </w:t>
      </w:r>
      <w:r w:rsidRPr="00DD69E8">
        <w:rPr>
          <w:b/>
          <w:bCs/>
        </w:rPr>
        <w:t>Microsoft Information Protection Sync Service</w:t>
      </w:r>
      <w:r w:rsidRPr="00DD69E8">
        <w:t>.</w:t>
      </w:r>
      <w:r w:rsidRPr="00DD69E8">
        <w:br/>
      </w:r>
      <w:r w:rsidRPr="00DD69E8">
        <w:rPr>
          <w:noProof/>
        </w:rPr>
        <w:drawing>
          <wp:inline distT="0" distB="0" distL="0" distR="0" wp14:anchorId="07DEB143" wp14:editId="05430AD2">
            <wp:extent cx="3600000" cy="784800"/>
            <wp:effectExtent l="38100" t="38100" r="95885" b="92075"/>
            <wp:docPr id="63" name="Picture 63" descr="Arrow pointing to Microsoft Information Protection Sync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00000" cy="784800"/>
                    </a:xfrm>
                    <a:prstGeom prst="rect">
                      <a:avLst/>
                    </a:prstGeom>
                    <a:ln>
                      <a:noFill/>
                    </a:ln>
                    <a:effectLst>
                      <a:outerShdw blurRad="50800" dist="38100" dir="2700000" algn="tl" rotWithShape="0">
                        <a:prstClr val="black">
                          <a:alpha val="40000"/>
                        </a:prstClr>
                      </a:outerShdw>
                    </a:effectLst>
                  </pic:spPr>
                </pic:pic>
              </a:graphicData>
            </a:graphic>
          </wp:inline>
        </w:drawing>
      </w:r>
    </w:p>
    <w:p w14:paraId="6B26A2B4" w14:textId="77777777" w:rsidR="00434429" w:rsidRPr="00DD69E8" w:rsidRDefault="00434429" w:rsidP="00197F12">
      <w:pPr>
        <w:pStyle w:val="ListParagraph"/>
        <w:keepNext w:val="0"/>
        <w:numPr>
          <w:ilvl w:val="0"/>
          <w:numId w:val="33"/>
        </w:numPr>
      </w:pPr>
      <w:r w:rsidRPr="00DD69E8">
        <w:t xml:space="preserve">Click on </w:t>
      </w:r>
      <w:r w:rsidRPr="00DD69E8">
        <w:rPr>
          <w:b/>
          <w:bCs/>
        </w:rPr>
        <w:t>Microsoft Information Protection Sync Service</w:t>
      </w:r>
      <w:r w:rsidRPr="00DD69E8">
        <w:t>.</w:t>
      </w:r>
    </w:p>
    <w:p w14:paraId="443CB82B" w14:textId="77777777" w:rsidR="00434429" w:rsidRPr="00DD69E8" w:rsidRDefault="00434429" w:rsidP="00197F12">
      <w:pPr>
        <w:pStyle w:val="ListParagraph"/>
        <w:keepNext w:val="0"/>
        <w:numPr>
          <w:ilvl w:val="0"/>
          <w:numId w:val="33"/>
        </w:numPr>
      </w:pPr>
      <w:r w:rsidRPr="00DD69E8">
        <w:t xml:space="preserve">Click on </w:t>
      </w:r>
      <w:r w:rsidRPr="00DD69E8">
        <w:rPr>
          <w:b/>
          <w:bCs/>
        </w:rPr>
        <w:t>Application Permissions</w:t>
      </w:r>
      <w:r w:rsidRPr="00DD69E8">
        <w:t>.</w:t>
      </w:r>
    </w:p>
    <w:p w14:paraId="68722F4C" w14:textId="77777777" w:rsidR="00434429" w:rsidRPr="00DD69E8" w:rsidRDefault="00434429" w:rsidP="00197F12">
      <w:pPr>
        <w:pStyle w:val="ListParagraph"/>
        <w:keepNext w:val="0"/>
        <w:numPr>
          <w:ilvl w:val="0"/>
          <w:numId w:val="33"/>
        </w:numPr>
      </w:pPr>
      <w:r w:rsidRPr="00DD69E8">
        <w:t xml:space="preserve">Below </w:t>
      </w:r>
      <w:r w:rsidRPr="00DD69E8">
        <w:rPr>
          <w:i/>
          <w:iCs/>
        </w:rPr>
        <w:t>UnifiedPolicy</w:t>
      </w:r>
      <w:r w:rsidRPr="00DD69E8">
        <w:t>, select</w:t>
      </w:r>
      <w:r w:rsidRPr="00DD69E8">
        <w:rPr>
          <w:b/>
          <w:bCs/>
        </w:rPr>
        <w:t xml:space="preserve"> UnifiedPolicy.Tenant.Read</w:t>
      </w:r>
      <w:r w:rsidRPr="00DD69E8">
        <w:t>.</w:t>
      </w:r>
      <w:r w:rsidRPr="00DD69E8">
        <w:rPr>
          <w:b/>
          <w:bCs/>
        </w:rPr>
        <w:br/>
      </w:r>
      <w:r w:rsidRPr="00DD69E8">
        <w:rPr>
          <w:noProof/>
        </w:rPr>
        <w:drawing>
          <wp:inline distT="0" distB="0" distL="0" distR="0" wp14:anchorId="7802C598" wp14:editId="1D6357F9">
            <wp:extent cx="3600000" cy="828000"/>
            <wp:effectExtent l="38100" t="38100" r="95885" b="86995"/>
            <wp:docPr id="23456" name="Picture 23456" descr="Arrow pointing to UnifiedPolicy.Tenant.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600000" cy="828000"/>
                    </a:xfrm>
                    <a:prstGeom prst="rect">
                      <a:avLst/>
                    </a:prstGeom>
                    <a:ln>
                      <a:noFill/>
                    </a:ln>
                    <a:effectLst>
                      <a:outerShdw blurRad="50800" dist="38100" dir="2700000" algn="tl" rotWithShape="0">
                        <a:prstClr val="black">
                          <a:alpha val="40000"/>
                        </a:prstClr>
                      </a:outerShdw>
                    </a:effectLst>
                  </pic:spPr>
                </pic:pic>
              </a:graphicData>
            </a:graphic>
          </wp:inline>
        </w:drawing>
      </w:r>
    </w:p>
    <w:p w14:paraId="7F8D631A" w14:textId="77777777" w:rsidR="00434429" w:rsidRPr="00DD69E8" w:rsidRDefault="00434429" w:rsidP="00197F12">
      <w:pPr>
        <w:pStyle w:val="ListParagraph"/>
        <w:keepNext w:val="0"/>
        <w:numPr>
          <w:ilvl w:val="0"/>
          <w:numId w:val="33"/>
        </w:numPr>
      </w:pPr>
      <w:r w:rsidRPr="00DD69E8">
        <w:t xml:space="preserve">Click </w:t>
      </w:r>
      <w:r w:rsidRPr="00DD69E8">
        <w:rPr>
          <w:b/>
          <w:bCs/>
        </w:rPr>
        <w:t>Add permissions</w:t>
      </w:r>
      <w:r w:rsidRPr="00DD69E8">
        <w:t>.</w:t>
      </w:r>
    </w:p>
    <w:p w14:paraId="6E1FDD3F" w14:textId="77777777" w:rsidR="00434429" w:rsidRPr="00DD69E8" w:rsidRDefault="00434429" w:rsidP="00197F12">
      <w:pPr>
        <w:pStyle w:val="ListParagraph"/>
        <w:keepNext w:val="0"/>
        <w:numPr>
          <w:ilvl w:val="0"/>
          <w:numId w:val="33"/>
        </w:numPr>
      </w:pPr>
      <w:r w:rsidRPr="00DD69E8">
        <w:t xml:space="preserve">On the </w:t>
      </w:r>
      <w:r w:rsidRPr="00DD69E8">
        <w:rPr>
          <w:i/>
          <w:iCs/>
        </w:rPr>
        <w:t>AIP-DelegatedUser | API Permissions</w:t>
      </w:r>
      <w:r w:rsidRPr="00DD69E8">
        <w:t xml:space="preserve"> </w:t>
      </w:r>
      <w:r w:rsidR="00702C49" w:rsidRPr="00DD69E8">
        <w:t>page</w:t>
      </w:r>
      <w:r w:rsidRPr="00DD69E8">
        <w:t xml:space="preserve">, click </w:t>
      </w:r>
      <w:r w:rsidRPr="00DD69E8">
        <w:rPr>
          <w:b/>
          <w:bCs/>
        </w:rPr>
        <w:t>Grant admin consent for &lt;customer tenant name&gt;</w:t>
      </w:r>
      <w:r w:rsidRPr="00DD69E8">
        <w:t>.</w:t>
      </w:r>
    </w:p>
    <w:p w14:paraId="57779D04" w14:textId="77777777" w:rsidR="00434429" w:rsidRPr="00DD69E8" w:rsidRDefault="00434429" w:rsidP="00197F12">
      <w:pPr>
        <w:pStyle w:val="ListParagraph"/>
        <w:keepNext w:val="0"/>
        <w:numPr>
          <w:ilvl w:val="0"/>
          <w:numId w:val="33"/>
        </w:numPr>
      </w:pPr>
      <w:r w:rsidRPr="00DD69E8">
        <w:t xml:space="preserve">Click </w:t>
      </w:r>
      <w:r w:rsidRPr="00DD69E8">
        <w:rPr>
          <w:b/>
          <w:bCs/>
        </w:rPr>
        <w:t>Yes</w:t>
      </w:r>
      <w:r w:rsidRPr="00DD69E8">
        <w:t>.</w:t>
      </w:r>
    </w:p>
    <w:p w14:paraId="22CF8848" w14:textId="77777777" w:rsidR="00434429" w:rsidRPr="00DD69E8" w:rsidRDefault="00434429" w:rsidP="00197F12">
      <w:pPr>
        <w:pStyle w:val="ListParagraph"/>
        <w:keepNext w:val="0"/>
        <w:numPr>
          <w:ilvl w:val="0"/>
          <w:numId w:val="33"/>
        </w:numPr>
      </w:pPr>
      <w:r w:rsidRPr="00DD69E8">
        <w:t xml:space="preserve">Verify the </w:t>
      </w:r>
      <w:r w:rsidRPr="00DD69E8">
        <w:rPr>
          <w:b/>
          <w:bCs/>
        </w:rPr>
        <w:t>Status</w:t>
      </w:r>
      <w:r w:rsidRPr="00DD69E8">
        <w:t xml:space="preserve"> is set to </w:t>
      </w:r>
      <w:r w:rsidRPr="00DD69E8">
        <w:rPr>
          <w:i/>
          <w:iCs/>
        </w:rPr>
        <w:t>Granted for…</w:t>
      </w:r>
      <w:r w:rsidRPr="00DD69E8">
        <w:rPr>
          <w:b/>
          <w:bCs/>
        </w:rPr>
        <w:br/>
      </w:r>
      <w:r w:rsidRPr="00DD69E8">
        <w:rPr>
          <w:noProof/>
        </w:rPr>
        <w:drawing>
          <wp:inline distT="0" distB="0" distL="0" distR="0" wp14:anchorId="0732B9C3" wp14:editId="400D1A33">
            <wp:extent cx="3600000" cy="1015200"/>
            <wp:effectExtent l="38100" t="38100" r="95885" b="90170"/>
            <wp:docPr id="23463" name="Picture 23463" descr="Arrow pointing to four selected status buttons for Azure Rights Management services (2), Microsoft Graph, Microsoft Information Protection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600000" cy="1015200"/>
                    </a:xfrm>
                    <a:prstGeom prst="rect">
                      <a:avLst/>
                    </a:prstGeom>
                    <a:ln>
                      <a:noFill/>
                    </a:ln>
                    <a:effectLst>
                      <a:outerShdw blurRad="50800" dist="38100" dir="2700000" algn="tl" rotWithShape="0">
                        <a:prstClr val="black">
                          <a:alpha val="40000"/>
                        </a:prstClr>
                      </a:outerShdw>
                    </a:effectLst>
                  </pic:spPr>
                </pic:pic>
              </a:graphicData>
            </a:graphic>
          </wp:inline>
        </w:drawing>
      </w:r>
    </w:p>
    <w:p w14:paraId="0EAC063B" w14:textId="5EB0088A" w:rsidR="00434429" w:rsidRPr="00DD69E8" w:rsidRDefault="00680381" w:rsidP="00197F12">
      <w:pPr>
        <w:pStyle w:val="ListParagraph"/>
        <w:keepNext w:val="0"/>
        <w:numPr>
          <w:ilvl w:val="0"/>
          <w:numId w:val="33"/>
        </w:numPr>
      </w:pPr>
      <w:r w:rsidRPr="00DD69E8">
        <w:t xml:space="preserve">Navigate to the </w:t>
      </w:r>
      <w:r w:rsidR="00D3308A">
        <w:rPr>
          <w:b/>
          <w:bCs/>
        </w:rPr>
        <w:t>Microsoft Entra ID</w:t>
      </w:r>
      <w:r w:rsidRPr="00DD69E8">
        <w:t xml:space="preserve"> by typing </w:t>
      </w:r>
      <w:r w:rsidR="00D3308A">
        <w:rPr>
          <w:b/>
          <w:bCs/>
        </w:rPr>
        <w:t>Entra ID</w:t>
      </w:r>
      <w:r w:rsidRPr="00DD69E8">
        <w:t xml:space="preserve"> in the search box for </w:t>
      </w:r>
      <w:r w:rsidRPr="00DD69E8">
        <w:rPr>
          <w:i/>
          <w:iCs/>
        </w:rPr>
        <w:t>resources, services, and docs</w:t>
      </w:r>
      <w:r w:rsidRPr="00DD69E8">
        <w:t xml:space="preserve"> and then select </w:t>
      </w:r>
      <w:r w:rsidR="00D3308A">
        <w:rPr>
          <w:b/>
          <w:bCs/>
        </w:rPr>
        <w:t>Microsoft Entra ID</w:t>
      </w:r>
      <w:r w:rsidR="00434429" w:rsidRPr="00DD69E8">
        <w:t>.</w:t>
      </w:r>
    </w:p>
    <w:p w14:paraId="7877B143" w14:textId="77777777" w:rsidR="00434429" w:rsidRPr="00DD69E8" w:rsidRDefault="00434429" w:rsidP="00197F12">
      <w:pPr>
        <w:pStyle w:val="ListParagraph"/>
        <w:keepNext w:val="0"/>
        <w:numPr>
          <w:ilvl w:val="0"/>
          <w:numId w:val="33"/>
        </w:numPr>
      </w:pPr>
      <w:r w:rsidRPr="00DD69E8">
        <w:t xml:space="preserve">Below </w:t>
      </w:r>
      <w:r w:rsidRPr="00DD69E8">
        <w:rPr>
          <w:i/>
          <w:iCs/>
        </w:rPr>
        <w:t xml:space="preserve">Overview, </w:t>
      </w:r>
      <w:r w:rsidRPr="00DD69E8">
        <w:t xml:space="preserve">copy the string next to </w:t>
      </w:r>
      <w:r w:rsidRPr="00DD69E8">
        <w:rPr>
          <w:b/>
          <w:bCs/>
        </w:rPr>
        <w:t>Tenant ID</w:t>
      </w:r>
      <w:r w:rsidRPr="00DD69E8">
        <w:t>. Paste and save the value for later reference.</w:t>
      </w:r>
      <w:r w:rsidRPr="00DD69E8">
        <w:br/>
      </w:r>
      <w:r w:rsidRPr="00DD69E8">
        <w:rPr>
          <w:noProof/>
        </w:rPr>
        <w:drawing>
          <wp:inline distT="0" distB="0" distL="0" distR="0" wp14:anchorId="51B2DE62" wp14:editId="560A36DC">
            <wp:extent cx="2880000" cy="421200"/>
            <wp:effectExtent l="38100" t="38100" r="92075" b="93345"/>
            <wp:docPr id="23468" name="Picture 23468" descr="Arrow pointing to redacted Tenant 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80000" cy="421200"/>
                    </a:xfrm>
                    <a:prstGeom prst="rect">
                      <a:avLst/>
                    </a:prstGeom>
                    <a:ln>
                      <a:noFill/>
                    </a:ln>
                    <a:effectLst>
                      <a:outerShdw blurRad="50800" dist="38100" dir="2700000" algn="tl" rotWithShape="0">
                        <a:prstClr val="black">
                          <a:alpha val="40000"/>
                        </a:prstClr>
                      </a:outerShdw>
                    </a:effectLst>
                  </pic:spPr>
                </pic:pic>
              </a:graphicData>
            </a:graphic>
          </wp:inline>
        </w:drawing>
      </w:r>
    </w:p>
    <w:tbl>
      <w:tblPr>
        <w:tblStyle w:val="TableGrid"/>
        <w:tblW w:w="8505" w:type="dxa"/>
        <w:tblInd w:w="704" w:type="dxa"/>
        <w:tblLook w:val="04A0" w:firstRow="1" w:lastRow="0" w:firstColumn="1" w:lastColumn="0" w:noHBand="0" w:noVBand="1"/>
      </w:tblPr>
      <w:tblGrid>
        <w:gridCol w:w="2508"/>
        <w:gridCol w:w="5997"/>
      </w:tblGrid>
      <w:tr w:rsidR="00434429" w:rsidRPr="00DD69E8" w14:paraId="3C9CEB78" w14:textId="77777777" w:rsidTr="007D00A9">
        <w:tc>
          <w:tcPr>
            <w:tcW w:w="2508" w:type="dxa"/>
            <w:tcMar>
              <w:top w:w="173" w:type="dxa"/>
              <w:left w:w="115" w:type="dxa"/>
              <w:bottom w:w="173" w:type="dxa"/>
              <w:right w:w="115" w:type="dxa"/>
            </w:tcMar>
          </w:tcPr>
          <w:p w14:paraId="22D86182" w14:textId="77777777" w:rsidR="00434429" w:rsidRPr="00DD69E8" w:rsidRDefault="00434429" w:rsidP="007872C5">
            <w:pPr>
              <w:rPr>
                <w:u w:val="single"/>
              </w:rPr>
            </w:pPr>
            <w:r w:rsidRPr="00DD69E8">
              <w:rPr>
                <w:b/>
                <w:bCs/>
              </w:rPr>
              <w:t>Tenant ID</w:t>
            </w:r>
          </w:p>
        </w:tc>
        <w:tc>
          <w:tcPr>
            <w:tcW w:w="5997" w:type="dxa"/>
            <w:tcMar>
              <w:top w:w="173" w:type="dxa"/>
              <w:left w:w="115" w:type="dxa"/>
              <w:bottom w:w="173" w:type="dxa"/>
              <w:right w:w="115" w:type="dxa"/>
            </w:tcMar>
          </w:tcPr>
          <w:p w14:paraId="62218FF7" w14:textId="77777777" w:rsidR="00434429" w:rsidRPr="00DD69E8" w:rsidRDefault="00434429" w:rsidP="007872C5">
            <w:pPr>
              <w:rPr>
                <w:u w:val="single"/>
              </w:rPr>
            </w:pPr>
            <w:r w:rsidRPr="00DD69E8">
              <w:t>...........……………………………………………………………………………………………</w:t>
            </w:r>
          </w:p>
        </w:tc>
      </w:tr>
    </w:tbl>
    <w:p w14:paraId="6B023448" w14:textId="77777777" w:rsidR="00434429" w:rsidRPr="00DD69E8" w:rsidRDefault="00434429" w:rsidP="00434429">
      <w:pPr>
        <w:keepNext/>
        <w:spacing w:before="120"/>
        <w:rPr>
          <w:u w:val="single"/>
        </w:rPr>
      </w:pPr>
      <w:r w:rsidRPr="00DD69E8">
        <w:rPr>
          <w:u w:val="single"/>
        </w:rPr>
        <w:t>Install Azure AD token on Scanner server</w:t>
      </w:r>
    </w:p>
    <w:p w14:paraId="4E9C9841" w14:textId="38152348" w:rsidR="00434429" w:rsidRPr="00DD69E8" w:rsidRDefault="00434429" w:rsidP="00197F12">
      <w:pPr>
        <w:pStyle w:val="ListParagraph"/>
        <w:keepNext w:val="0"/>
        <w:numPr>
          <w:ilvl w:val="0"/>
          <w:numId w:val="33"/>
        </w:numPr>
      </w:pPr>
      <w:r w:rsidRPr="00DD69E8">
        <w:rPr>
          <w:b/>
          <w:bCs/>
        </w:rPr>
        <w:t>Log on</w:t>
      </w:r>
      <w:r w:rsidRPr="00DD69E8">
        <w:t xml:space="preserve"> to the server that will run </w:t>
      </w:r>
      <w:r w:rsidR="00D3308A">
        <w:t>Purview Information Protection scanner</w:t>
      </w:r>
      <w:r w:rsidRPr="00DD69E8">
        <w:t xml:space="preserve"> with the previously created service account (</w:t>
      </w:r>
      <w:r w:rsidRPr="00DD69E8">
        <w:rPr>
          <w:i/>
          <w:iCs/>
        </w:rPr>
        <w:t>SVC_Scanner)</w:t>
      </w:r>
      <w:r w:rsidRPr="00DD69E8">
        <w:t>.</w:t>
      </w:r>
    </w:p>
    <w:p w14:paraId="6889D73E" w14:textId="77777777" w:rsidR="00434429" w:rsidRPr="00DD69E8" w:rsidRDefault="00434429" w:rsidP="00197F12">
      <w:pPr>
        <w:pStyle w:val="ListParagraph"/>
        <w:keepNext w:val="0"/>
        <w:numPr>
          <w:ilvl w:val="0"/>
          <w:numId w:val="33"/>
        </w:numPr>
      </w:pPr>
      <w:r w:rsidRPr="00DD69E8">
        <w:t xml:space="preserve">Open a </w:t>
      </w:r>
      <w:r w:rsidRPr="00DD69E8">
        <w:rPr>
          <w:b/>
          <w:bCs/>
        </w:rPr>
        <w:t>Windows PowerShell</w:t>
      </w:r>
      <w:r w:rsidRPr="00DD69E8">
        <w:t xml:space="preserve"> session with the </w:t>
      </w:r>
      <w:r w:rsidRPr="00DD69E8">
        <w:rPr>
          <w:b/>
          <w:bCs/>
        </w:rPr>
        <w:t>Run as an administrator</w:t>
      </w:r>
      <w:r w:rsidRPr="00DD69E8">
        <w:t xml:space="preserve"> option.</w:t>
      </w:r>
    </w:p>
    <w:p w14:paraId="0B13595E" w14:textId="365C2F72" w:rsidR="00434429" w:rsidRPr="00DD69E8" w:rsidRDefault="00434429" w:rsidP="00197F12">
      <w:pPr>
        <w:pStyle w:val="ListParagraph"/>
        <w:keepNext w:val="0"/>
        <w:numPr>
          <w:ilvl w:val="0"/>
          <w:numId w:val="33"/>
        </w:numPr>
      </w:pPr>
      <w:r w:rsidRPr="00DD69E8">
        <w:t xml:space="preserve">Create a variable to store the credentials of the service account the </w:t>
      </w:r>
      <w:r w:rsidR="00D3308A">
        <w:t>Purview Information Protection scanner</w:t>
      </w:r>
      <w:r w:rsidRPr="00DD69E8">
        <w:t xml:space="preserve"> will use.</w:t>
      </w:r>
    </w:p>
    <w:p w14:paraId="00581796" w14:textId="77777777" w:rsidR="00434429" w:rsidRPr="00DD69E8" w:rsidRDefault="00434429" w:rsidP="007872C5">
      <w:pPr>
        <w:pStyle w:val="Code"/>
        <w:keepNext w:val="0"/>
      </w:pPr>
      <w:r w:rsidRPr="00DD69E8">
        <w:t>$pscreds = Get-Credential "CONTOSO\SVC_Scanner"</w:t>
      </w:r>
    </w:p>
    <w:p w14:paraId="4E8D7DF4" w14:textId="77777777" w:rsidR="00434429" w:rsidRPr="00DD69E8" w:rsidRDefault="00434429" w:rsidP="00197F12">
      <w:pPr>
        <w:pStyle w:val="ListParagraph"/>
        <w:numPr>
          <w:ilvl w:val="0"/>
          <w:numId w:val="33"/>
        </w:numPr>
        <w:rPr>
          <w:b/>
          <w:bCs/>
        </w:rPr>
      </w:pPr>
      <w:r w:rsidRPr="00DD69E8">
        <w:t xml:space="preserve">Run the </w:t>
      </w:r>
      <w:r w:rsidRPr="00DD69E8">
        <w:rPr>
          <w:b/>
          <w:bCs/>
        </w:rPr>
        <w:t>Set-Authentication</w:t>
      </w:r>
      <w:r w:rsidRPr="00DD69E8">
        <w:t xml:space="preserve"> cmdlet, with the </w:t>
      </w:r>
      <w:r w:rsidRPr="00DD69E8">
        <w:rPr>
          <w:i/>
          <w:iCs/>
        </w:rPr>
        <w:t>OnBeHalfOf</w:t>
      </w:r>
      <w:r w:rsidRPr="00DD69E8">
        <w:t xml:space="preserve"> parameter, specifying as its value the variable that you just created. Also specify the app registration values, the tenant ID, and the name of the delegated user account in Azure AD. </w:t>
      </w:r>
    </w:p>
    <w:p w14:paraId="2525D6C8" w14:textId="77777777" w:rsidR="00434429" w:rsidRPr="00DD69E8" w:rsidRDefault="00434429" w:rsidP="00434429">
      <w:pPr>
        <w:pStyle w:val="Code"/>
        <w:pBdr>
          <w:bottom w:val="single" w:sz="4" w:space="0" w:color="auto"/>
        </w:pBdr>
      </w:pPr>
      <w:r w:rsidRPr="00DD69E8">
        <w:t xml:space="preserve">Set-Authentication </w:t>
      </w:r>
      <w:r w:rsidRPr="00DD69E8">
        <w:br/>
      </w:r>
      <w:r w:rsidRPr="00DD69E8">
        <w:tab/>
        <w:t>-AppId "&lt;</w:t>
      </w:r>
      <w:r w:rsidRPr="00DD69E8">
        <w:rPr>
          <w:i/>
          <w:iCs/>
        </w:rPr>
        <w:t xml:space="preserve">Previously saved </w:t>
      </w:r>
      <w:r w:rsidR="00F63598" w:rsidRPr="00DD69E8">
        <w:rPr>
          <w:i/>
          <w:iCs/>
        </w:rPr>
        <w:t xml:space="preserve">Application (client) ID </w:t>
      </w:r>
      <w:r w:rsidRPr="00DD69E8">
        <w:rPr>
          <w:i/>
          <w:iCs/>
        </w:rPr>
        <w:t>&gt;</w:t>
      </w:r>
      <w:r w:rsidRPr="00DD69E8">
        <w:t xml:space="preserve">" </w:t>
      </w:r>
      <w:r w:rsidRPr="00DD69E8">
        <w:br/>
      </w:r>
      <w:r w:rsidRPr="00DD69E8">
        <w:tab/>
        <w:t>-AppSecret "&lt;</w:t>
      </w:r>
      <w:r w:rsidRPr="00DD69E8">
        <w:rPr>
          <w:i/>
          <w:iCs/>
        </w:rPr>
        <w:t xml:space="preserve">Previously saved </w:t>
      </w:r>
      <w:r w:rsidR="00652389" w:rsidRPr="00DD69E8">
        <w:rPr>
          <w:i/>
          <w:iCs/>
        </w:rPr>
        <w:t>Client Secret Value</w:t>
      </w:r>
      <w:r w:rsidR="00652389" w:rsidRPr="00DD69E8">
        <w:t xml:space="preserve"> </w:t>
      </w:r>
      <w:r w:rsidRPr="00DD69E8">
        <w:t xml:space="preserve">&gt;" </w:t>
      </w:r>
      <w:r w:rsidRPr="00DD69E8">
        <w:br/>
      </w:r>
      <w:r w:rsidRPr="00DD69E8">
        <w:tab/>
        <w:t>-TenantId "&lt;</w:t>
      </w:r>
      <w:r w:rsidRPr="00DD69E8">
        <w:rPr>
          <w:i/>
          <w:iCs/>
        </w:rPr>
        <w:t>Previously saved TenantId</w:t>
      </w:r>
      <w:r w:rsidRPr="00DD69E8">
        <w:t xml:space="preserve">&gt;" </w:t>
      </w:r>
      <w:r w:rsidRPr="00DD69E8">
        <w:br/>
      </w:r>
      <w:r w:rsidRPr="00DD69E8">
        <w:tab/>
        <w:t xml:space="preserve">-DelegatedUser </w:t>
      </w:r>
      <w:r w:rsidRPr="00DD69E8">
        <w:rPr>
          <w:i/>
          <w:iCs/>
        </w:rPr>
        <w:t>SVC_Scanner@contoso.com</w:t>
      </w:r>
      <w:r w:rsidR="005F1120" w:rsidRPr="00DD69E8">
        <w:t xml:space="preserve"> </w:t>
      </w:r>
      <w:r w:rsidRPr="00DD69E8">
        <w:br/>
      </w:r>
      <w:r w:rsidRPr="00DD69E8">
        <w:tab/>
        <w:t>-OnBehalfOf $pscreds</w:t>
      </w:r>
    </w:p>
    <w:p w14:paraId="37AD700D" w14:textId="77777777" w:rsidR="00434429" w:rsidRPr="00DD69E8" w:rsidRDefault="00434429" w:rsidP="00197F12">
      <w:pPr>
        <w:pStyle w:val="ListParagraph"/>
        <w:keepNext w:val="0"/>
        <w:numPr>
          <w:ilvl w:val="0"/>
          <w:numId w:val="33"/>
        </w:numPr>
      </w:pPr>
      <w:r w:rsidRPr="00DD69E8">
        <w:rPr>
          <w:b/>
          <w:bCs/>
        </w:rPr>
        <w:t>Verify</w:t>
      </w:r>
      <w:r w:rsidRPr="00DD69E8">
        <w:t xml:space="preserve"> the result of the Set-Authentication cmdlet:</w:t>
      </w:r>
    </w:p>
    <w:p w14:paraId="13B081CF" w14:textId="77777777" w:rsidR="00434429" w:rsidRPr="00DD69E8" w:rsidRDefault="00434429" w:rsidP="00434429">
      <w:pPr>
        <w:pStyle w:val="Code"/>
        <w:pBdr>
          <w:bottom w:val="single" w:sz="4" w:space="0" w:color="auto"/>
        </w:pBdr>
      </w:pPr>
      <w:r w:rsidRPr="00DD69E8">
        <w:t xml:space="preserve">Acquired access </w:t>
      </w:r>
      <w:r w:rsidR="002E63A6" w:rsidRPr="00DD69E8">
        <w:t>token.</w:t>
      </w:r>
    </w:p>
    <w:p w14:paraId="7570A8EE" w14:textId="34508B9D" w:rsidR="00434429" w:rsidRPr="00DD69E8" w:rsidRDefault="00434429" w:rsidP="00197F12">
      <w:pPr>
        <w:pStyle w:val="ListParagraph"/>
        <w:keepNext w:val="0"/>
        <w:numPr>
          <w:ilvl w:val="0"/>
          <w:numId w:val="33"/>
        </w:numPr>
      </w:pPr>
      <w:r w:rsidRPr="00DD69E8">
        <w:t xml:space="preserve">Run </w:t>
      </w:r>
      <w:r w:rsidRPr="00DD69E8">
        <w:rPr>
          <w:b/>
          <w:bCs/>
        </w:rPr>
        <w:t>services.msc</w:t>
      </w:r>
      <w:r w:rsidRPr="00DD69E8">
        <w:t xml:space="preserve"> and </w:t>
      </w:r>
      <w:r w:rsidRPr="00DD69E8">
        <w:rPr>
          <w:b/>
          <w:bCs/>
        </w:rPr>
        <w:t>restart</w:t>
      </w:r>
      <w:r w:rsidRPr="00DD69E8">
        <w:t xml:space="preserve"> the </w:t>
      </w:r>
      <w:r w:rsidR="00D3308A">
        <w:rPr>
          <w:b/>
          <w:bCs/>
        </w:rPr>
        <w:t>Microsoft Purview Information Protection scanner</w:t>
      </w:r>
      <w:r w:rsidRPr="00DD69E8">
        <w:t xml:space="preserve"> service (requires the account to be local administrator).</w:t>
      </w:r>
    </w:p>
    <w:p w14:paraId="7E0D9E47" w14:textId="77777777" w:rsidR="00434429" w:rsidRPr="00DD69E8" w:rsidRDefault="00434429" w:rsidP="00434429">
      <w:pPr>
        <w:keepNext/>
        <w:rPr>
          <w:u w:val="single"/>
        </w:rPr>
      </w:pPr>
      <w:r w:rsidRPr="00DD69E8">
        <w:rPr>
          <w:u w:val="single"/>
        </w:rPr>
        <w:t>Verify the Scanner node is recognized and assigned to the cluster</w:t>
      </w:r>
    </w:p>
    <w:p w14:paraId="6B7E18AE" w14:textId="1BF412DE" w:rsidR="001F3C03" w:rsidRPr="00DD69E8" w:rsidRDefault="00587BA1" w:rsidP="00197F12">
      <w:pPr>
        <w:pStyle w:val="Bullet2"/>
        <w:numPr>
          <w:ilvl w:val="0"/>
          <w:numId w:val="29"/>
        </w:numPr>
      </w:pPr>
      <w:r w:rsidRPr="00DD69E8">
        <w:t xml:space="preserve">Browse to the </w:t>
      </w:r>
      <w:r w:rsidR="00D3308A" w:rsidRPr="00D3308A">
        <w:rPr>
          <w:b/>
          <w:bCs/>
        </w:rPr>
        <w:t>Microsoft Purview portal</w:t>
      </w:r>
      <w:r w:rsidR="001F3C03" w:rsidRPr="00DD69E8">
        <w:t xml:space="preserve"> at </w:t>
      </w:r>
      <w:hyperlink r:id="rId89" w:history="1">
        <w:r w:rsidRPr="00DD69E8">
          <w:rPr>
            <w:rStyle w:val="Hyperlink"/>
          </w:rPr>
          <w:t>https://purview.microsoft.com/</w:t>
        </w:r>
      </w:hyperlink>
      <w:r w:rsidR="001F3C03" w:rsidRPr="00DD69E8">
        <w:rPr>
          <w:rStyle w:val="Hyperlink"/>
        </w:rPr>
        <w:t xml:space="preserve"> </w:t>
      </w:r>
      <w:r w:rsidR="001F3C03" w:rsidRPr="00DD69E8">
        <w:t xml:space="preserve">and log in with Tenant Admin credentials or a user account that is a member of your </w:t>
      </w:r>
      <w:r w:rsidR="00D3308A">
        <w:t>Data Security Envisioning Workshop</w:t>
      </w:r>
      <w:r w:rsidR="001F3C03" w:rsidRPr="00DD69E8">
        <w:t xml:space="preserve"> team and has been assigned the appropriate permissions.</w:t>
      </w:r>
    </w:p>
    <w:p w14:paraId="5F85B409" w14:textId="77777777" w:rsidR="00CB51AD" w:rsidRPr="00DD69E8" w:rsidRDefault="00CB51AD" w:rsidP="00CB51AD">
      <w:pPr>
        <w:pStyle w:val="ListParagraph"/>
        <w:numPr>
          <w:ilvl w:val="0"/>
          <w:numId w:val="69"/>
        </w:numPr>
        <w:spacing w:after="0"/>
        <w:ind w:left="714" w:hanging="357"/>
      </w:pPr>
      <w:r w:rsidRPr="00DD69E8">
        <w:t xml:space="preserve">In the </w:t>
      </w:r>
      <w:r w:rsidRPr="00DD69E8">
        <w:rPr>
          <w:i/>
          <w:iCs/>
        </w:rPr>
        <w:t>navigation bar</w:t>
      </w:r>
      <w:r w:rsidRPr="00DD69E8">
        <w:t xml:space="preserve"> on the left side, click on </w:t>
      </w:r>
      <w:r w:rsidRPr="00DD69E8">
        <w:rPr>
          <w:b/>
          <w:bCs/>
        </w:rPr>
        <w:t>Settings</w:t>
      </w:r>
      <w:r w:rsidRPr="00DD69E8">
        <w:t xml:space="preserve">. </w:t>
      </w:r>
    </w:p>
    <w:p w14:paraId="27589B9B" w14:textId="77777777" w:rsidR="00CB51AD" w:rsidRPr="00DD69E8" w:rsidRDefault="00CB51AD" w:rsidP="00CB51AD">
      <w:pPr>
        <w:pStyle w:val="Bullet2"/>
        <w:keepNext w:val="0"/>
        <w:spacing w:after="0"/>
      </w:pPr>
      <w:r w:rsidRPr="00DD69E8">
        <w:t xml:space="preserve">On the </w:t>
      </w:r>
      <w:r w:rsidRPr="00DD69E8">
        <w:rPr>
          <w:i/>
          <w:iCs/>
        </w:rPr>
        <w:t>Settings</w:t>
      </w:r>
      <w:r w:rsidRPr="00DD69E8">
        <w:t xml:space="preserve"> card, below </w:t>
      </w:r>
      <w:r w:rsidRPr="00DD69E8">
        <w:rPr>
          <w:i/>
          <w:iCs/>
        </w:rPr>
        <w:t>Solution settings</w:t>
      </w:r>
      <w:r w:rsidRPr="00DD69E8">
        <w:t xml:space="preserve">, click on </w:t>
      </w:r>
      <w:r w:rsidRPr="00DD69E8">
        <w:rPr>
          <w:b/>
          <w:bCs/>
        </w:rPr>
        <w:t>Information protection</w:t>
      </w:r>
      <w:r w:rsidRPr="00DD69E8">
        <w:t>.</w:t>
      </w:r>
    </w:p>
    <w:p w14:paraId="0D565716" w14:textId="77777777" w:rsidR="00CB51AD" w:rsidRPr="00DD69E8" w:rsidRDefault="00CB51AD" w:rsidP="00CB51AD">
      <w:pPr>
        <w:pStyle w:val="Bullet2"/>
        <w:keepNext w:val="0"/>
      </w:pPr>
      <w:r w:rsidRPr="00DD69E8">
        <w:t xml:space="preserve">On the </w:t>
      </w:r>
      <w:r w:rsidRPr="00DD69E8">
        <w:rPr>
          <w:i/>
          <w:iCs/>
        </w:rPr>
        <w:t>Information Protection settings</w:t>
      </w:r>
      <w:r w:rsidRPr="00DD69E8">
        <w:t xml:space="preserve"> page, click on </w:t>
      </w:r>
      <w:r w:rsidRPr="00DD69E8">
        <w:rPr>
          <w:b/>
          <w:bCs/>
        </w:rPr>
        <w:t>Information Protection scanner</w:t>
      </w:r>
      <w:r w:rsidRPr="00DD69E8">
        <w:t>.</w:t>
      </w:r>
    </w:p>
    <w:p w14:paraId="4457AF4C" w14:textId="77777777" w:rsidR="00BB5C1D" w:rsidRPr="00DD69E8" w:rsidRDefault="00CB51AD" w:rsidP="00FA2F0B">
      <w:pPr>
        <w:pStyle w:val="Bullet2"/>
        <w:numPr>
          <w:ilvl w:val="0"/>
          <w:numId w:val="33"/>
        </w:numPr>
      </w:pPr>
      <w:r w:rsidRPr="00DD69E8">
        <w:t xml:space="preserve">From the tabs on the </w:t>
      </w:r>
      <w:r w:rsidRPr="00DD69E8">
        <w:rPr>
          <w:i/>
          <w:iCs/>
        </w:rPr>
        <w:t>Information protection settings</w:t>
      </w:r>
      <w:r w:rsidRPr="00DD69E8">
        <w:t xml:space="preserve"> page, select </w:t>
      </w:r>
      <w:r w:rsidR="00A40248" w:rsidRPr="00DD69E8">
        <w:rPr>
          <w:b/>
          <w:bCs/>
        </w:rPr>
        <w:t>Nodes</w:t>
      </w:r>
      <w:r w:rsidR="00A40248" w:rsidRPr="00DD69E8">
        <w:t>.</w:t>
      </w:r>
    </w:p>
    <w:p w14:paraId="72ECDB4F" w14:textId="6141431F" w:rsidR="00BB5C1D" w:rsidRPr="00DD69E8" w:rsidRDefault="009845EB" w:rsidP="00197F12">
      <w:pPr>
        <w:pStyle w:val="Bullet2"/>
        <w:numPr>
          <w:ilvl w:val="0"/>
          <w:numId w:val="33"/>
        </w:numPr>
      </w:pPr>
      <w:r w:rsidRPr="00DD69E8">
        <w:rPr>
          <w:b/>
          <w:bCs/>
        </w:rPr>
        <w:t>V</w:t>
      </w:r>
      <w:r w:rsidR="00434429" w:rsidRPr="00DD69E8">
        <w:rPr>
          <w:b/>
          <w:bCs/>
        </w:rPr>
        <w:t>erify</w:t>
      </w:r>
      <w:r w:rsidR="00434429" w:rsidRPr="00DD69E8">
        <w:t xml:space="preserve"> the scanner instance is listed and is assigned to the </w:t>
      </w:r>
      <w:r w:rsidR="00D3308A">
        <w:rPr>
          <w:b/>
          <w:bCs/>
        </w:rPr>
        <w:t>DataSecurityCheck-</w:t>
      </w:r>
      <w:r w:rsidR="00434429" w:rsidRPr="00DD69E8">
        <w:rPr>
          <w:b/>
          <w:bCs/>
        </w:rPr>
        <w:t>ScannerCluster</w:t>
      </w:r>
      <w:r w:rsidR="00434429" w:rsidRPr="00DD69E8">
        <w:t>.</w:t>
      </w:r>
    </w:p>
    <w:p w14:paraId="03A66AB3" w14:textId="77777777" w:rsidR="001630B2" w:rsidRPr="00DD69E8" w:rsidRDefault="00434429" w:rsidP="005F103C">
      <w:pPr>
        <w:pStyle w:val="Bullet2"/>
      </w:pPr>
      <w:r w:rsidRPr="00DD69E8">
        <w:t xml:space="preserve">For the SCAN-01.contoso.com node, verify that </w:t>
      </w:r>
      <w:r w:rsidR="004C49FC" w:rsidRPr="00DD69E8">
        <w:rPr>
          <w:i/>
          <w:iCs/>
        </w:rPr>
        <w:t>L</w:t>
      </w:r>
      <w:r w:rsidRPr="00DD69E8">
        <w:rPr>
          <w:i/>
          <w:iCs/>
        </w:rPr>
        <w:t xml:space="preserve">ast </w:t>
      </w:r>
      <w:r w:rsidR="00266469" w:rsidRPr="00DD69E8">
        <w:rPr>
          <w:i/>
          <w:iCs/>
        </w:rPr>
        <w:t>seen</w:t>
      </w:r>
      <w:r w:rsidR="00266469" w:rsidRPr="00DD69E8">
        <w:t xml:space="preserve"> </w:t>
      </w:r>
      <w:r w:rsidRPr="00DD69E8">
        <w:t>is recently updated</w:t>
      </w:r>
      <w:r w:rsidR="00376B94" w:rsidRPr="00DD69E8">
        <w:t xml:space="preserve"> and there are no errors below </w:t>
      </w:r>
      <w:r w:rsidR="00376B94" w:rsidRPr="00DD69E8">
        <w:rPr>
          <w:i/>
          <w:iCs/>
        </w:rPr>
        <w:t>Content scan job status</w:t>
      </w:r>
      <w:r w:rsidR="00376B94" w:rsidRPr="00DD69E8">
        <w:t>.</w:t>
      </w:r>
      <w:bookmarkStart w:id="87" w:name="_Toc56517539"/>
      <w:bookmarkEnd w:id="59"/>
      <w:bookmarkEnd w:id="60"/>
      <w:bookmarkEnd w:id="65"/>
      <w:bookmarkEnd w:id="66"/>
      <w:bookmarkEnd w:id="67"/>
      <w:bookmarkEnd w:id="68"/>
      <w:bookmarkEnd w:id="69"/>
    </w:p>
    <w:p w14:paraId="22581864" w14:textId="1253659A" w:rsidR="003951DC" w:rsidRPr="00DD69E8" w:rsidRDefault="003951DC" w:rsidP="00F308B7">
      <w:pPr>
        <w:pStyle w:val="Heading3"/>
      </w:pPr>
      <w:bookmarkStart w:id="88" w:name="_Toc215842942"/>
      <w:r w:rsidRPr="00DD69E8">
        <w:t xml:space="preserve">Run </w:t>
      </w:r>
      <w:r w:rsidR="0053799E" w:rsidRPr="00DD69E8">
        <w:t>o</w:t>
      </w:r>
      <w:r w:rsidR="00981527" w:rsidRPr="00DD69E8">
        <w:t>n-</w:t>
      </w:r>
      <w:r w:rsidR="00FE2ADE" w:rsidRPr="00DD69E8">
        <w:t>premises</w:t>
      </w:r>
      <w:r w:rsidRPr="00DD69E8">
        <w:t xml:space="preserve"> </w:t>
      </w:r>
      <w:bookmarkEnd w:id="87"/>
      <w:r w:rsidR="00D3308A">
        <w:t>Automated Discovery</w:t>
      </w:r>
      <w:bookmarkEnd w:id="88"/>
    </w:p>
    <w:p w14:paraId="28AC731F" w14:textId="77777777" w:rsidR="003951DC" w:rsidRPr="00DD69E8" w:rsidRDefault="003951DC" w:rsidP="003951DC">
      <w:pPr>
        <w:pStyle w:val="Heading5"/>
      </w:pPr>
      <w:r w:rsidRPr="00DD69E8">
        <w:t>Guidance</w:t>
      </w:r>
    </w:p>
    <w:p w14:paraId="7AC927FA" w14:textId="17415271" w:rsidR="003951DC" w:rsidRPr="00DD69E8" w:rsidRDefault="003951DC" w:rsidP="003951DC">
      <w:r w:rsidRPr="00DD69E8">
        <w:t xml:space="preserve">After completing the </w:t>
      </w:r>
      <w:r w:rsidR="00D3308A">
        <w:t>Purview Information Protection scanner</w:t>
      </w:r>
      <w:r w:rsidRPr="00DD69E8">
        <w:t xml:space="preserve"> installation and </w:t>
      </w:r>
      <w:r w:rsidR="00FE2ADE" w:rsidRPr="00DD69E8">
        <w:t>configuration</w:t>
      </w:r>
      <w:r w:rsidRPr="00DD69E8">
        <w:t xml:space="preserve"> in the previous sections, the next </w:t>
      </w:r>
      <w:r w:rsidR="00FE2ADE" w:rsidRPr="00DD69E8">
        <w:t>step</w:t>
      </w:r>
      <w:r w:rsidRPr="00DD69E8">
        <w:t xml:space="preserve"> is to run a first, </w:t>
      </w:r>
      <w:r w:rsidR="00A65E95" w:rsidRPr="00DD69E8">
        <w:t>manually initiated</w:t>
      </w:r>
      <w:r w:rsidRPr="00DD69E8">
        <w:t xml:space="preserve">, discovery scan. The manual scan can be initiated from PowerShell or the </w:t>
      </w:r>
      <w:r w:rsidR="00FE2ADE" w:rsidRPr="00DD69E8">
        <w:t xml:space="preserve">Azure </w:t>
      </w:r>
      <w:r w:rsidR="00F104B1" w:rsidRPr="00DD69E8">
        <w:t>I</w:t>
      </w:r>
      <w:r w:rsidR="00FE2ADE" w:rsidRPr="00DD69E8">
        <w:t xml:space="preserve">nformation </w:t>
      </w:r>
      <w:r w:rsidR="00F104B1" w:rsidRPr="00DD69E8">
        <w:t>P</w:t>
      </w:r>
      <w:r w:rsidR="00FE2ADE" w:rsidRPr="00DD69E8">
        <w:t>rotection</w:t>
      </w:r>
      <w:r w:rsidRPr="00DD69E8">
        <w:t xml:space="preserve"> Profile blade. This section will describe the </w:t>
      </w:r>
      <w:r w:rsidR="00FE2ADE" w:rsidRPr="00DD69E8">
        <w:t>step</w:t>
      </w:r>
      <w:r w:rsidRPr="00DD69E8">
        <w:t>s to initiate the scan from the AIP portal.</w:t>
      </w:r>
    </w:p>
    <w:p w14:paraId="120F991C" w14:textId="77777777" w:rsidR="003951DC" w:rsidRPr="00DD69E8" w:rsidRDefault="00C83729" w:rsidP="003951DC">
      <w:pPr>
        <w:pStyle w:val="Heading5"/>
      </w:pPr>
      <w:r w:rsidRPr="00DD69E8">
        <w:t>Objective(s)</w:t>
      </w:r>
    </w:p>
    <w:p w14:paraId="7B71813D" w14:textId="08509FDA" w:rsidR="003951DC" w:rsidRPr="00DD69E8" w:rsidRDefault="003951DC" w:rsidP="006A5750">
      <w:pPr>
        <w:numPr>
          <w:ilvl w:val="0"/>
          <w:numId w:val="5"/>
        </w:numPr>
      </w:pPr>
      <w:r w:rsidRPr="00DD69E8">
        <w:t xml:space="preserve">Run the </w:t>
      </w:r>
      <w:r w:rsidR="00D3308A">
        <w:t>Purview Information Protection scanner</w:t>
      </w:r>
      <w:r w:rsidRPr="00DD69E8">
        <w:t xml:space="preserve"> against </w:t>
      </w:r>
      <w:r w:rsidR="0053799E" w:rsidRPr="00DD69E8">
        <w:t>o</w:t>
      </w:r>
      <w:r w:rsidR="00981527" w:rsidRPr="00DD69E8">
        <w:t>n-</w:t>
      </w:r>
      <w:r w:rsidR="00FE2ADE" w:rsidRPr="00DD69E8">
        <w:t>premises</w:t>
      </w:r>
      <w:r w:rsidRPr="00DD69E8">
        <w:t xml:space="preserve"> data repositories.</w:t>
      </w:r>
    </w:p>
    <w:p w14:paraId="4C77F898" w14:textId="77777777" w:rsidR="00B5526B" w:rsidRPr="00DD69E8" w:rsidRDefault="00B5526B" w:rsidP="00B5526B">
      <w:pPr>
        <w:pStyle w:val="Heading5"/>
      </w:pPr>
      <w:r w:rsidRPr="00DD69E8">
        <w:t>Background Reading</w:t>
      </w:r>
    </w:p>
    <w:p w14:paraId="3188CDBD" w14:textId="77777777" w:rsidR="002835F9" w:rsidRPr="00DD69E8" w:rsidRDefault="009900ED" w:rsidP="002835F9">
      <w:pPr>
        <w:pStyle w:val="ListParagraph"/>
        <w:keepNext w:val="0"/>
        <w:numPr>
          <w:ilvl w:val="0"/>
          <w:numId w:val="49"/>
        </w:numPr>
        <w:rPr>
          <w:rStyle w:val="Hyperlink"/>
        </w:rPr>
      </w:pPr>
      <w:hyperlink r:id="rId90" w:history="1">
        <w:r w:rsidRPr="00DD69E8">
          <w:rPr>
            <w:rStyle w:val="Hyperlink"/>
          </w:rPr>
          <w:t>Set-ScannerConfiguration</w:t>
        </w:r>
      </w:hyperlink>
      <w:r w:rsidRPr="00DD69E8">
        <w:rPr>
          <w:rStyle w:val="Hyperlink"/>
        </w:rPr>
        <w:t xml:space="preserve"> </w:t>
      </w:r>
    </w:p>
    <w:p w14:paraId="6849A26D" w14:textId="77777777" w:rsidR="006C4ED0" w:rsidRPr="00DD69E8" w:rsidRDefault="008F6058" w:rsidP="002835F9">
      <w:pPr>
        <w:pStyle w:val="ListParagraph"/>
        <w:keepNext w:val="0"/>
        <w:numPr>
          <w:ilvl w:val="0"/>
          <w:numId w:val="49"/>
        </w:numPr>
        <w:rPr>
          <w:rStyle w:val="Hyperlink"/>
        </w:rPr>
      </w:pPr>
      <w:hyperlink r:id="rId91" w:anchor="run-a-discovery-cycle-and-view-reports-for-the-scanner" w:history="1">
        <w:r w:rsidRPr="00DD69E8">
          <w:rPr>
            <w:rStyle w:val="Hyperlink"/>
          </w:rPr>
          <w:t>Run a discovery cycle and view reports for the scanne</w:t>
        </w:r>
      </w:hyperlink>
      <w:r w:rsidRPr="00DD69E8">
        <w:rPr>
          <w:rStyle w:val="Hyperlink"/>
        </w:rPr>
        <w:t xml:space="preserve">r </w:t>
      </w:r>
    </w:p>
    <w:p w14:paraId="6BE91679" w14:textId="77777777" w:rsidR="008F6058" w:rsidRPr="00DD69E8" w:rsidRDefault="008F6058" w:rsidP="007D68B3">
      <w:pPr>
        <w:rPr>
          <w:rStyle w:val="Hyperlink"/>
        </w:rPr>
      </w:pPr>
    </w:p>
    <w:p w14:paraId="681008DB" w14:textId="77777777" w:rsidR="003951DC" w:rsidRPr="00DD69E8" w:rsidRDefault="003951DC" w:rsidP="003951DC">
      <w:pPr>
        <w:pStyle w:val="Heading5"/>
      </w:pPr>
      <w:r w:rsidRPr="00DD69E8">
        <w:t>Instructions</w:t>
      </w:r>
    </w:p>
    <w:p w14:paraId="4A309EC9" w14:textId="77777777" w:rsidR="003951DC" w:rsidRPr="00DD69E8" w:rsidRDefault="003951DC" w:rsidP="00D67ADF">
      <w:pPr>
        <w:pStyle w:val="HeadStrong"/>
      </w:pPr>
      <w:r w:rsidRPr="00DD69E8">
        <w:t xml:space="preserve">Add test files to the </w:t>
      </w:r>
      <w:r w:rsidR="0053799E" w:rsidRPr="00DD69E8">
        <w:t>o</w:t>
      </w:r>
      <w:r w:rsidR="00981527" w:rsidRPr="00DD69E8">
        <w:t>n-</w:t>
      </w:r>
      <w:r w:rsidR="00FE2ADE" w:rsidRPr="00DD69E8">
        <w:t>premises</w:t>
      </w:r>
      <w:r w:rsidRPr="00DD69E8">
        <w:t xml:space="preserve"> file repository</w:t>
      </w:r>
    </w:p>
    <w:p w14:paraId="46486E12" w14:textId="4A24286C" w:rsidR="003951DC" w:rsidRPr="00DD69E8" w:rsidRDefault="004776A1" w:rsidP="00197F12">
      <w:pPr>
        <w:pStyle w:val="ListParagraph"/>
        <w:numPr>
          <w:ilvl w:val="0"/>
          <w:numId w:val="33"/>
        </w:numPr>
      </w:pPr>
      <w:r w:rsidRPr="00DD69E8">
        <w:t>Create and c</w:t>
      </w:r>
      <w:r w:rsidR="003951DC" w:rsidRPr="00DD69E8">
        <w:t xml:space="preserve">opy test files </w:t>
      </w:r>
      <w:r w:rsidR="00C02E86" w:rsidRPr="00DD69E8">
        <w:t xml:space="preserve">that </w:t>
      </w:r>
      <w:r w:rsidRPr="00DD69E8">
        <w:t>includ</w:t>
      </w:r>
      <w:r w:rsidR="00C02E86" w:rsidRPr="00DD69E8">
        <w:t>e</w:t>
      </w:r>
      <w:r w:rsidRPr="00DD69E8">
        <w:t xml:space="preserve"> the </w:t>
      </w:r>
      <w:r w:rsidR="00D3308A">
        <w:t>Sensitive Info Types</w:t>
      </w:r>
      <w:r w:rsidRPr="00DD69E8">
        <w:t xml:space="preserve"> </w:t>
      </w:r>
      <w:r w:rsidR="00F24F8F" w:rsidRPr="00DD69E8">
        <w:t xml:space="preserve">the </w:t>
      </w:r>
      <w:r w:rsidR="00D3308A">
        <w:t>Purview Information Protection scanner</w:t>
      </w:r>
      <w:r w:rsidR="00F24F8F" w:rsidRPr="00DD69E8">
        <w:t xml:space="preserve"> has to identify </w:t>
      </w:r>
      <w:r w:rsidR="003951DC" w:rsidRPr="00DD69E8">
        <w:t>to the data repositor</w:t>
      </w:r>
      <w:r w:rsidR="00411FD5" w:rsidRPr="00DD69E8">
        <w:t>ies</w:t>
      </w:r>
      <w:r w:rsidR="003951DC" w:rsidRPr="00DD69E8">
        <w:t xml:space="preserve"> configured in the </w:t>
      </w:r>
      <w:r w:rsidR="00FE2ADE" w:rsidRPr="00DD69E8">
        <w:rPr>
          <w:iCs/>
        </w:rPr>
        <w:t>Scanner</w:t>
      </w:r>
      <w:r w:rsidR="003951DC" w:rsidRPr="00DD69E8">
        <w:rPr>
          <w:iCs/>
        </w:rPr>
        <w:t xml:space="preserve"> Profile</w:t>
      </w:r>
      <w:r w:rsidR="003951DC" w:rsidRPr="00DD69E8">
        <w:rPr>
          <w:b/>
          <w:bCs/>
        </w:rPr>
        <w:t>.</w:t>
      </w:r>
    </w:p>
    <w:p w14:paraId="63B37557" w14:textId="01A4312F" w:rsidR="003951DC" w:rsidRPr="00DD69E8" w:rsidRDefault="003951DC" w:rsidP="00DE7FED">
      <w:pPr>
        <w:pStyle w:val="HeadStrong"/>
        <w:keepNext w:val="0"/>
      </w:pPr>
      <w:r w:rsidRPr="00DD69E8">
        <w:t xml:space="preserve">Start the </w:t>
      </w:r>
      <w:r w:rsidR="00D3308A">
        <w:t>Purview Information Protection scanner</w:t>
      </w:r>
      <w:r w:rsidRPr="00DD69E8">
        <w:t xml:space="preserve"> scan process</w:t>
      </w:r>
    </w:p>
    <w:p w14:paraId="76A96B69" w14:textId="307AB462" w:rsidR="004A2752" w:rsidRPr="00DD69E8" w:rsidRDefault="00587BA1" w:rsidP="00197AAC">
      <w:pPr>
        <w:pStyle w:val="Bullet2"/>
        <w:spacing w:after="0"/>
      </w:pPr>
      <w:r w:rsidRPr="00DD69E8">
        <w:t xml:space="preserve">Browse to the </w:t>
      </w:r>
      <w:r w:rsidR="00D3308A" w:rsidRPr="00D3308A">
        <w:rPr>
          <w:b/>
        </w:rPr>
        <w:t>Microsoft Purview portal</w:t>
      </w:r>
      <w:r w:rsidR="004A2752" w:rsidRPr="00DD69E8">
        <w:t xml:space="preserve"> at </w:t>
      </w:r>
      <w:hyperlink r:id="rId92" w:history="1">
        <w:r w:rsidRPr="00DD69E8">
          <w:rPr>
            <w:rStyle w:val="Hyperlink"/>
          </w:rPr>
          <w:t>https://purview.microsoft.com/</w:t>
        </w:r>
      </w:hyperlink>
      <w:r w:rsidR="004A2752" w:rsidRPr="00DD69E8">
        <w:rPr>
          <w:rStyle w:val="Hyperlink"/>
        </w:rPr>
        <w:t xml:space="preserve"> </w:t>
      </w:r>
      <w:r w:rsidR="004A2752" w:rsidRPr="00DD69E8">
        <w:t xml:space="preserve">and log in with Tenant Admin credentials or a user account that is a member of your </w:t>
      </w:r>
      <w:r w:rsidR="00D3308A">
        <w:t>Data Security Envisioning Workshop</w:t>
      </w:r>
      <w:r w:rsidR="004A2752" w:rsidRPr="00DD69E8">
        <w:t xml:space="preserve"> team and has been assigned the appropriate permissions.</w:t>
      </w:r>
    </w:p>
    <w:p w14:paraId="5C8A8F0F" w14:textId="77777777" w:rsidR="00934651" w:rsidRPr="00DD69E8" w:rsidRDefault="00934651" w:rsidP="00934651">
      <w:pPr>
        <w:pStyle w:val="ListParagraph"/>
        <w:numPr>
          <w:ilvl w:val="0"/>
          <w:numId w:val="69"/>
        </w:numPr>
        <w:spacing w:after="0"/>
        <w:ind w:left="714" w:hanging="357"/>
      </w:pPr>
      <w:r w:rsidRPr="00DD69E8">
        <w:t xml:space="preserve">In the </w:t>
      </w:r>
      <w:r w:rsidRPr="00DD69E8">
        <w:rPr>
          <w:i/>
          <w:iCs/>
        </w:rPr>
        <w:t>navigation bar</w:t>
      </w:r>
      <w:r w:rsidRPr="00DD69E8">
        <w:t xml:space="preserve"> on the left side, click on </w:t>
      </w:r>
      <w:r w:rsidRPr="00DD69E8">
        <w:rPr>
          <w:b/>
          <w:bCs/>
        </w:rPr>
        <w:t>Settings</w:t>
      </w:r>
      <w:r w:rsidRPr="00DD69E8">
        <w:t xml:space="preserve">. </w:t>
      </w:r>
    </w:p>
    <w:p w14:paraId="4A9F0C4A" w14:textId="77777777" w:rsidR="00934651" w:rsidRPr="00DD69E8" w:rsidRDefault="00934651" w:rsidP="00934651">
      <w:pPr>
        <w:pStyle w:val="Bullet2"/>
        <w:keepNext w:val="0"/>
        <w:spacing w:after="0"/>
      </w:pPr>
      <w:r w:rsidRPr="00DD69E8">
        <w:t xml:space="preserve">On the </w:t>
      </w:r>
      <w:r w:rsidRPr="00DD69E8">
        <w:rPr>
          <w:i/>
          <w:iCs/>
        </w:rPr>
        <w:t>Settings</w:t>
      </w:r>
      <w:r w:rsidRPr="00DD69E8">
        <w:t xml:space="preserve"> card, below </w:t>
      </w:r>
      <w:r w:rsidRPr="00DD69E8">
        <w:rPr>
          <w:i/>
          <w:iCs/>
        </w:rPr>
        <w:t>Solution settings</w:t>
      </w:r>
      <w:r w:rsidRPr="00DD69E8">
        <w:t xml:space="preserve">, click on </w:t>
      </w:r>
      <w:r w:rsidRPr="00DD69E8">
        <w:rPr>
          <w:b/>
          <w:bCs/>
        </w:rPr>
        <w:t>Information protection</w:t>
      </w:r>
      <w:r w:rsidRPr="00DD69E8">
        <w:t>.</w:t>
      </w:r>
    </w:p>
    <w:p w14:paraId="52A7448E" w14:textId="77777777" w:rsidR="00934651" w:rsidRPr="00DD69E8" w:rsidRDefault="00934651" w:rsidP="00934651">
      <w:pPr>
        <w:pStyle w:val="Bullet2"/>
        <w:keepNext w:val="0"/>
      </w:pPr>
      <w:r w:rsidRPr="00DD69E8">
        <w:t xml:space="preserve">On the </w:t>
      </w:r>
      <w:r w:rsidRPr="00DD69E8">
        <w:rPr>
          <w:i/>
          <w:iCs/>
        </w:rPr>
        <w:t>Information Protection settings</w:t>
      </w:r>
      <w:r w:rsidRPr="00DD69E8">
        <w:t xml:space="preserve"> page, click on </w:t>
      </w:r>
      <w:r w:rsidR="00644B20" w:rsidRPr="00DD69E8">
        <w:rPr>
          <w:b/>
          <w:bCs/>
        </w:rPr>
        <w:t xml:space="preserve">Information Protection </w:t>
      </w:r>
      <w:r w:rsidR="008F45AB" w:rsidRPr="00DD69E8">
        <w:rPr>
          <w:b/>
          <w:bCs/>
        </w:rPr>
        <w:t>scanner</w:t>
      </w:r>
      <w:r w:rsidRPr="00DD69E8">
        <w:t>.</w:t>
      </w:r>
    </w:p>
    <w:p w14:paraId="75FDD4F9" w14:textId="77777777" w:rsidR="00AC7084" w:rsidRPr="00DD69E8" w:rsidRDefault="00934651" w:rsidP="00197AAC">
      <w:pPr>
        <w:pStyle w:val="Bullet2"/>
      </w:pPr>
      <w:r w:rsidRPr="00DD69E8">
        <w:t xml:space="preserve">From the tabs on the </w:t>
      </w:r>
      <w:r w:rsidRPr="00DD69E8">
        <w:rPr>
          <w:i/>
          <w:iCs/>
        </w:rPr>
        <w:t>Information protection s</w:t>
      </w:r>
      <w:r w:rsidR="00D976CE" w:rsidRPr="00DD69E8">
        <w:rPr>
          <w:i/>
          <w:iCs/>
        </w:rPr>
        <w:t>ettings</w:t>
      </w:r>
      <w:r w:rsidRPr="00DD69E8">
        <w:t xml:space="preserve"> page, select</w:t>
      </w:r>
      <w:r w:rsidR="00A72279" w:rsidRPr="00DD69E8">
        <w:t xml:space="preserve"> </w:t>
      </w:r>
      <w:r w:rsidR="00A72279" w:rsidRPr="00DD69E8">
        <w:rPr>
          <w:b/>
          <w:bCs/>
        </w:rPr>
        <w:t>Content scan jobs</w:t>
      </w:r>
      <w:r w:rsidR="00A72279" w:rsidRPr="00DD69E8">
        <w:t>.</w:t>
      </w:r>
    </w:p>
    <w:p w14:paraId="25E0490C" w14:textId="79A7E826" w:rsidR="005C02D2" w:rsidRPr="00DD69E8" w:rsidRDefault="003951DC" w:rsidP="00197F12">
      <w:pPr>
        <w:pStyle w:val="Bullet2"/>
        <w:numPr>
          <w:ilvl w:val="0"/>
          <w:numId w:val="33"/>
        </w:numPr>
      </w:pPr>
      <w:r w:rsidRPr="00DD69E8">
        <w:t xml:space="preserve">Select the </w:t>
      </w:r>
      <w:r w:rsidR="00D3308A">
        <w:rPr>
          <w:i/>
          <w:iCs/>
        </w:rPr>
        <w:t>DataSecurityCheck-</w:t>
      </w:r>
      <w:r w:rsidRPr="00DD69E8">
        <w:rPr>
          <w:i/>
          <w:iCs/>
        </w:rPr>
        <w:t>ContentScanJob</w:t>
      </w:r>
      <w:r w:rsidRPr="00DD69E8">
        <w:t xml:space="preserve"> and click </w:t>
      </w:r>
      <w:r w:rsidR="007F3C22" w:rsidRPr="00DD69E8">
        <w:rPr>
          <w:noProof/>
        </w:rPr>
        <w:drawing>
          <wp:inline distT="0" distB="0" distL="0" distR="0" wp14:anchorId="60E766EB" wp14:editId="28642CC6">
            <wp:extent cx="108000" cy="135000"/>
            <wp:effectExtent l="0" t="0" r="6350" b="0"/>
            <wp:docPr id="181575764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57641" name="Picture 1">
                      <a:extLst>
                        <a:ext uri="{C183D7F6-B498-43B3-948B-1728B52AA6E4}">
                          <adec:decorative xmlns:adec="http://schemas.microsoft.com/office/drawing/2017/decorative" val="1"/>
                        </a:ext>
                      </a:extLst>
                    </pic:cNvPr>
                    <pic:cNvPicPr/>
                  </pic:nvPicPr>
                  <pic:blipFill>
                    <a:blip r:embed="rId93"/>
                    <a:stretch>
                      <a:fillRect/>
                    </a:stretch>
                  </pic:blipFill>
                  <pic:spPr>
                    <a:xfrm>
                      <a:off x="0" y="0"/>
                      <a:ext cx="108000" cy="135000"/>
                    </a:xfrm>
                    <a:prstGeom prst="rect">
                      <a:avLst/>
                    </a:prstGeom>
                  </pic:spPr>
                </pic:pic>
              </a:graphicData>
            </a:graphic>
          </wp:inline>
        </w:drawing>
      </w:r>
      <w:r w:rsidR="007F3C22" w:rsidRPr="00DD69E8">
        <w:t xml:space="preserve"> </w:t>
      </w:r>
      <w:r w:rsidRPr="00DD69E8">
        <w:rPr>
          <w:b/>
          <w:bCs/>
        </w:rPr>
        <w:t>Scan now.</w:t>
      </w:r>
    </w:p>
    <w:p w14:paraId="285F1D1D" w14:textId="77777777" w:rsidR="002A2DA3" w:rsidRPr="00DD69E8" w:rsidRDefault="002A2DA3" w:rsidP="002A2DA3">
      <w:pPr>
        <w:pStyle w:val="BeforeAndAfterNote"/>
      </w:pPr>
    </w:p>
    <w:p w14:paraId="63ECAD83" w14:textId="47D18DF6" w:rsidR="002A2DA3" w:rsidRPr="00DD69E8" w:rsidRDefault="002A2DA3" w:rsidP="002A2DA3">
      <w:pPr>
        <w:keepNext/>
        <w:keepLines/>
        <w:pBdr>
          <w:left w:val="single" w:sz="12" w:space="4" w:color="auto"/>
        </w:pBdr>
        <w:ind w:left="850"/>
        <w:rPr>
          <w:bCs/>
          <w:i/>
          <w:iCs/>
        </w:rPr>
      </w:pPr>
      <w:r w:rsidRPr="00DD69E8">
        <w:rPr>
          <w:noProof/>
        </w:rPr>
        <mc:AlternateContent>
          <mc:Choice Requires="wpg">
            <w:drawing>
              <wp:inline distT="0" distB="0" distL="0" distR="0" wp14:anchorId="261674E2" wp14:editId="468ECA7B">
                <wp:extent cx="190500" cy="190500"/>
                <wp:effectExtent l="0" t="0" r="0" b="0"/>
                <wp:docPr id="1941800573" name="Group 5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340573030"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3910223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6396624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0737230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4794849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2212079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7119E96" id="Group 5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Pr="00DD69E8">
        <w:rPr>
          <w:i/>
          <w:iCs/>
        </w:rPr>
        <w:t xml:space="preserve">Starting the scan job can be done from the </w:t>
      </w:r>
      <w:r w:rsidR="00D3308A">
        <w:rPr>
          <w:i/>
          <w:iCs/>
        </w:rPr>
        <w:t>Microsoft Purview portal</w:t>
      </w:r>
      <w:r w:rsidRPr="00DD69E8">
        <w:rPr>
          <w:i/>
          <w:iCs/>
        </w:rPr>
        <w:t xml:space="preserve"> or alternatively through PowerShell using the </w:t>
      </w:r>
      <w:r w:rsidRPr="00DD69E8">
        <w:rPr>
          <w:rFonts w:ascii="Courier New" w:hAnsi="Courier New" w:cs="Courier New"/>
          <w:noProof/>
        </w:rPr>
        <w:t>Start-Scan</w:t>
      </w:r>
      <w:r w:rsidRPr="00DD69E8">
        <w:rPr>
          <w:i/>
          <w:iCs/>
        </w:rPr>
        <w:t xml:space="preserve"> cmdlet.</w:t>
      </w:r>
    </w:p>
    <w:p w14:paraId="09C95B7A" w14:textId="77777777" w:rsidR="002A2DA3" w:rsidRPr="00DD69E8" w:rsidRDefault="002A2DA3" w:rsidP="00470E6A">
      <w:pPr>
        <w:pStyle w:val="BeforeAndAfterNote"/>
      </w:pPr>
    </w:p>
    <w:p w14:paraId="0CC7057B" w14:textId="77777777" w:rsidR="00AA5889" w:rsidRPr="00DD69E8" w:rsidRDefault="00567918" w:rsidP="00197F12">
      <w:pPr>
        <w:pStyle w:val="Bullet2"/>
        <w:keepNext w:val="0"/>
        <w:numPr>
          <w:ilvl w:val="0"/>
          <w:numId w:val="33"/>
        </w:numPr>
      </w:pPr>
      <w:r w:rsidRPr="00DD69E8">
        <w:t xml:space="preserve">From the tabs on the </w:t>
      </w:r>
      <w:r w:rsidR="00644B20" w:rsidRPr="00DD69E8">
        <w:rPr>
          <w:i/>
          <w:iCs/>
        </w:rPr>
        <w:t>Information Protection settings</w:t>
      </w:r>
      <w:r w:rsidRPr="00DD69E8">
        <w:t xml:space="preserve"> page, select </w:t>
      </w:r>
      <w:r w:rsidR="003951DC" w:rsidRPr="00DD69E8">
        <w:rPr>
          <w:b/>
          <w:bCs/>
        </w:rPr>
        <w:t>Nodes.</w:t>
      </w:r>
    </w:p>
    <w:p w14:paraId="4A29EEF7" w14:textId="77777777" w:rsidR="003951DC" w:rsidRPr="00DD69E8" w:rsidRDefault="003951DC" w:rsidP="00197F12">
      <w:pPr>
        <w:pStyle w:val="Bullet2"/>
        <w:numPr>
          <w:ilvl w:val="0"/>
          <w:numId w:val="33"/>
        </w:numPr>
      </w:pPr>
      <w:r w:rsidRPr="00DD69E8">
        <w:rPr>
          <w:b/>
          <w:bCs/>
        </w:rPr>
        <w:t>Verify</w:t>
      </w:r>
      <w:r w:rsidRPr="00DD69E8">
        <w:t xml:space="preserve"> the </w:t>
      </w:r>
      <w:r w:rsidR="003A5932" w:rsidRPr="00DD69E8">
        <w:t>s</w:t>
      </w:r>
      <w:r w:rsidR="00FE2ADE" w:rsidRPr="00DD69E8">
        <w:t>canner</w:t>
      </w:r>
      <w:r w:rsidRPr="00DD69E8">
        <w:t xml:space="preserve"> is running.</w:t>
      </w:r>
    </w:p>
    <w:p w14:paraId="45C144CF" w14:textId="77777777" w:rsidR="0069504D" w:rsidRPr="00DD69E8" w:rsidRDefault="0069504D" w:rsidP="00FC049D">
      <w:pPr>
        <w:pStyle w:val="BeforeAndAfterNote"/>
      </w:pPr>
    </w:p>
    <w:p w14:paraId="22799331" w14:textId="26FDA94D" w:rsidR="0069504D" w:rsidRPr="00DD69E8" w:rsidRDefault="0069504D" w:rsidP="00FC049D">
      <w:pPr>
        <w:keepNext/>
        <w:keepLines/>
        <w:pBdr>
          <w:left w:val="single" w:sz="12" w:space="4" w:color="auto"/>
        </w:pBdr>
        <w:ind w:left="850"/>
        <w:rPr>
          <w:bCs/>
          <w:i/>
          <w:iCs/>
        </w:rPr>
      </w:pPr>
      <w:r w:rsidRPr="00DD69E8">
        <w:rPr>
          <w:noProof/>
        </w:rPr>
        <mc:AlternateContent>
          <mc:Choice Requires="wpg">
            <w:drawing>
              <wp:inline distT="0" distB="0" distL="0" distR="0" wp14:anchorId="6EFABC5A" wp14:editId="2418C993">
                <wp:extent cx="190500" cy="190500"/>
                <wp:effectExtent l="0" t="0" r="0" b="0"/>
                <wp:docPr id="858997511" name="Group 5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99665348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0114014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8720651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5184727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12997368"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57767495"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52E5E713" id="Group 5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Pr="00DD69E8">
        <w:rPr>
          <w:i/>
          <w:iCs/>
        </w:rPr>
        <w:t xml:space="preserve">Verifying the scanner status can be done from the </w:t>
      </w:r>
      <w:r w:rsidR="00D3308A">
        <w:rPr>
          <w:i/>
          <w:iCs/>
        </w:rPr>
        <w:t>Microsoft Purview portal</w:t>
      </w:r>
      <w:r w:rsidRPr="00DD69E8">
        <w:rPr>
          <w:i/>
          <w:iCs/>
        </w:rPr>
        <w:t xml:space="preserve"> or alternatively </w:t>
      </w:r>
      <w:r w:rsidR="00657384" w:rsidRPr="00DD69E8">
        <w:rPr>
          <w:i/>
          <w:iCs/>
        </w:rPr>
        <w:t xml:space="preserve">through PowerShell using the </w:t>
      </w:r>
      <w:r w:rsidR="00657384" w:rsidRPr="00DD69E8">
        <w:rPr>
          <w:rFonts w:ascii="Courier New" w:hAnsi="Courier New" w:cs="Courier New"/>
          <w:noProof/>
        </w:rPr>
        <w:t>Get-S</w:t>
      </w:r>
      <w:r w:rsidR="00BF49F5" w:rsidRPr="00DD69E8">
        <w:rPr>
          <w:rFonts w:ascii="Courier New" w:hAnsi="Courier New" w:cs="Courier New"/>
          <w:noProof/>
        </w:rPr>
        <w:t>c</w:t>
      </w:r>
      <w:r w:rsidR="00657384" w:rsidRPr="00DD69E8">
        <w:rPr>
          <w:rFonts w:ascii="Courier New" w:hAnsi="Courier New" w:cs="Courier New"/>
          <w:noProof/>
        </w:rPr>
        <w:t>anStatus</w:t>
      </w:r>
      <w:r w:rsidR="00657384" w:rsidRPr="00DD69E8">
        <w:rPr>
          <w:i/>
          <w:iCs/>
        </w:rPr>
        <w:t xml:space="preserve"> cmdlet</w:t>
      </w:r>
      <w:r w:rsidRPr="00DD69E8">
        <w:rPr>
          <w:i/>
          <w:iCs/>
        </w:rPr>
        <w:t>.</w:t>
      </w:r>
    </w:p>
    <w:p w14:paraId="2D10780C" w14:textId="77777777" w:rsidR="00657384" w:rsidRPr="00DD69E8" w:rsidRDefault="00657384" w:rsidP="00470E6A">
      <w:pPr>
        <w:pStyle w:val="BeforeAndAfterNote"/>
      </w:pPr>
    </w:p>
    <w:p w14:paraId="6BDA3581" w14:textId="77777777" w:rsidR="00657384" w:rsidRPr="00DD69E8" w:rsidRDefault="00657384" w:rsidP="00657384">
      <w:pPr>
        <w:keepNext/>
        <w:keepLines/>
        <w:pBdr>
          <w:left w:val="single" w:sz="12" w:space="4" w:color="auto"/>
        </w:pBdr>
        <w:ind w:left="850"/>
        <w:rPr>
          <w:i/>
          <w:iCs/>
        </w:rPr>
      </w:pPr>
      <w:r w:rsidRPr="00DD69E8">
        <w:rPr>
          <w:b/>
          <w:noProof/>
        </w:rPr>
        <w:drawing>
          <wp:inline distT="0" distB="0" distL="0" distR="0" wp14:anchorId="65F9D010" wp14:editId="3BAFD07A">
            <wp:extent cx="190800" cy="190800"/>
            <wp:effectExtent l="0" t="0" r="0" b="0"/>
            <wp:docPr id="1378132961" name="Graphic 137813296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It can take up to five minutes before the scanner starts. </w:t>
      </w:r>
    </w:p>
    <w:p w14:paraId="2D438B34" w14:textId="77777777" w:rsidR="00AF7FC2" w:rsidRPr="00DD69E8" w:rsidRDefault="00AF7FC2" w:rsidP="0004008E">
      <w:pPr>
        <w:pStyle w:val="BeforeAndAfterNote"/>
      </w:pPr>
    </w:p>
    <w:p w14:paraId="13400EC1" w14:textId="77777777" w:rsidR="008D1AE1" w:rsidRPr="00DD69E8" w:rsidRDefault="003951DC" w:rsidP="00197F12">
      <w:pPr>
        <w:pStyle w:val="ListParagraph"/>
        <w:numPr>
          <w:ilvl w:val="0"/>
          <w:numId w:val="33"/>
        </w:numPr>
      </w:pPr>
      <w:r w:rsidRPr="00DD69E8">
        <w:rPr>
          <w:b/>
          <w:bCs/>
        </w:rPr>
        <w:t>Wait</w:t>
      </w:r>
      <w:r w:rsidRPr="00DD69E8">
        <w:t xml:space="preserve"> for the </w:t>
      </w:r>
      <w:r w:rsidR="003A5932" w:rsidRPr="00DD69E8">
        <w:t>s</w:t>
      </w:r>
      <w:r w:rsidR="00FE2ADE" w:rsidRPr="00DD69E8">
        <w:t>canner</w:t>
      </w:r>
      <w:r w:rsidRPr="00DD69E8">
        <w:t xml:space="preserve"> to complete.</w:t>
      </w:r>
    </w:p>
    <w:p w14:paraId="1B82B2D2" w14:textId="77777777" w:rsidR="00393E0C" w:rsidRPr="00DD69E8" w:rsidRDefault="00393E0C" w:rsidP="00197F12">
      <w:pPr>
        <w:pStyle w:val="ListParagraph"/>
        <w:numPr>
          <w:ilvl w:val="0"/>
          <w:numId w:val="33"/>
        </w:numPr>
      </w:pPr>
      <w:r w:rsidRPr="00DD69E8">
        <w:t xml:space="preserve">From the tabs on the </w:t>
      </w:r>
      <w:r w:rsidR="00644B20" w:rsidRPr="00DD69E8">
        <w:rPr>
          <w:i/>
          <w:iCs/>
        </w:rPr>
        <w:t>Information Protection settings</w:t>
      </w:r>
      <w:r w:rsidRPr="00DD69E8">
        <w:t xml:space="preserve"> page, select </w:t>
      </w:r>
      <w:r w:rsidR="008D1AE1" w:rsidRPr="00DD69E8">
        <w:rPr>
          <w:b/>
          <w:bCs/>
        </w:rPr>
        <w:t>Content scan jobs</w:t>
      </w:r>
      <w:r w:rsidRPr="00DD69E8">
        <w:rPr>
          <w:b/>
          <w:bCs/>
        </w:rPr>
        <w:t>.</w:t>
      </w:r>
    </w:p>
    <w:p w14:paraId="0012D851" w14:textId="77777777" w:rsidR="00393E0C" w:rsidRPr="00DD69E8" w:rsidRDefault="008D1AE1" w:rsidP="00197F12">
      <w:pPr>
        <w:pStyle w:val="ListParagraph"/>
        <w:numPr>
          <w:ilvl w:val="0"/>
          <w:numId w:val="33"/>
        </w:numPr>
      </w:pPr>
      <w:r w:rsidRPr="00DD69E8">
        <w:rPr>
          <w:b/>
          <w:bCs/>
        </w:rPr>
        <w:t xml:space="preserve">Verify </w:t>
      </w:r>
      <w:r w:rsidR="00DA09A5" w:rsidRPr="00DD69E8">
        <w:t>scan results.</w:t>
      </w:r>
      <w:r w:rsidR="00DA09A5" w:rsidRPr="00DD69E8">
        <w:br/>
      </w:r>
      <w:r w:rsidR="00DA09A5" w:rsidRPr="00DD69E8">
        <w:rPr>
          <w:noProof/>
        </w:rPr>
        <w:drawing>
          <wp:inline distT="0" distB="0" distL="0" distR="0" wp14:anchorId="62DDA9EA" wp14:editId="6CCC6ECA">
            <wp:extent cx="3600000" cy="258805"/>
            <wp:effectExtent l="38100" t="38100" r="76835" b="103505"/>
            <wp:docPr id="4" name="Picture 4" descr="Screenshot showing the results of a completed sc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showing the results of a completed scan "/>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600000" cy="258805"/>
                    </a:xfrm>
                    <a:prstGeom prst="rect">
                      <a:avLst/>
                    </a:prstGeom>
                    <a:ln>
                      <a:noFill/>
                    </a:ln>
                    <a:effectLst>
                      <a:outerShdw blurRad="50800" dist="38100" dir="2700000" algn="tl" rotWithShape="0">
                        <a:prstClr val="black">
                          <a:alpha val="40000"/>
                        </a:prstClr>
                      </a:outerShdw>
                    </a:effectLst>
                  </pic:spPr>
                </pic:pic>
              </a:graphicData>
            </a:graphic>
          </wp:inline>
        </w:drawing>
      </w:r>
    </w:p>
    <w:p w14:paraId="6E014D7A" w14:textId="77777777" w:rsidR="003951DC" w:rsidRPr="00DD69E8" w:rsidRDefault="003951DC" w:rsidP="00CE2F80">
      <w:pPr>
        <w:pStyle w:val="BeforeAndAfterNote"/>
      </w:pPr>
    </w:p>
    <w:p w14:paraId="4306280C" w14:textId="77777777" w:rsidR="003951DC" w:rsidRPr="00DD69E8" w:rsidRDefault="003951DC" w:rsidP="006A6F53">
      <w:pPr>
        <w:keepNext/>
        <w:keepLines/>
        <w:pBdr>
          <w:left w:val="single" w:sz="12" w:space="4" w:color="auto"/>
        </w:pBdr>
        <w:ind w:left="850"/>
      </w:pPr>
      <w:r w:rsidRPr="00DD69E8">
        <w:rPr>
          <w:b/>
          <w:noProof/>
        </w:rPr>
        <w:drawing>
          <wp:inline distT="0" distB="0" distL="0" distR="0" wp14:anchorId="79C33417" wp14:editId="50B2482C">
            <wp:extent cx="190800" cy="190800"/>
            <wp:effectExtent l="0" t="0" r="0" b="0"/>
            <wp:docPr id="662747676" name="Graphic 66274767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Depending on the number of data repositories and files to scan, the initial scan job may take hours or even days to complete.</w:t>
      </w:r>
    </w:p>
    <w:p w14:paraId="5E3B3D08" w14:textId="77777777" w:rsidR="003611B3" w:rsidRPr="00DD69E8" w:rsidRDefault="003611B3" w:rsidP="00CC5140">
      <w:pPr>
        <w:pStyle w:val="BeforeAndAfterNote"/>
      </w:pPr>
    </w:p>
    <w:p w14:paraId="21A15298" w14:textId="77777777" w:rsidR="003951DC" w:rsidRPr="00DD69E8" w:rsidRDefault="003951DC" w:rsidP="00DD373B">
      <w:pPr>
        <w:pStyle w:val="HeadStrong"/>
      </w:pPr>
      <w:r w:rsidRPr="00DD69E8">
        <w:t>Check discovery logs and verify successful classification.</w:t>
      </w:r>
    </w:p>
    <w:p w14:paraId="44EA6045" w14:textId="0933218F" w:rsidR="003951DC" w:rsidRPr="00DD69E8" w:rsidRDefault="003951DC" w:rsidP="00197F12">
      <w:pPr>
        <w:pStyle w:val="ListParagraph"/>
        <w:numPr>
          <w:ilvl w:val="0"/>
          <w:numId w:val="33"/>
        </w:numPr>
      </w:pPr>
      <w:r w:rsidRPr="00DD69E8">
        <w:rPr>
          <w:b/>
          <w:bCs/>
        </w:rPr>
        <w:t>Log on</w:t>
      </w:r>
      <w:r w:rsidRPr="00DD69E8">
        <w:t xml:space="preserve"> to the server that </w:t>
      </w:r>
      <w:r w:rsidR="00DD373B" w:rsidRPr="00DD69E8">
        <w:t xml:space="preserve">is </w:t>
      </w:r>
      <w:r w:rsidRPr="00DD69E8">
        <w:t>run</w:t>
      </w:r>
      <w:r w:rsidR="00DD373B" w:rsidRPr="00DD69E8">
        <w:t>ning</w:t>
      </w:r>
      <w:r w:rsidRPr="00DD69E8">
        <w:t xml:space="preserve"> </w:t>
      </w:r>
      <w:r w:rsidR="00DD373B" w:rsidRPr="00DD69E8">
        <w:t xml:space="preserve">the </w:t>
      </w:r>
      <w:r w:rsidR="00D3308A">
        <w:t>Purview Information Protection scanner</w:t>
      </w:r>
      <w:r w:rsidR="00AF7FC2" w:rsidRPr="00DD69E8">
        <w:t xml:space="preserve"> </w:t>
      </w:r>
      <w:r w:rsidRPr="00DD69E8">
        <w:t>with the previously created service account (</w:t>
      </w:r>
      <w:r w:rsidR="00966A0D" w:rsidRPr="00DD69E8">
        <w:rPr>
          <w:i/>
          <w:iCs/>
        </w:rPr>
        <w:t>SVC_Scanner</w:t>
      </w:r>
      <w:r w:rsidRPr="00DD69E8">
        <w:rPr>
          <w:i/>
          <w:iCs/>
        </w:rPr>
        <w:t>)</w:t>
      </w:r>
      <w:r w:rsidRPr="00DD69E8">
        <w:t>.</w:t>
      </w:r>
    </w:p>
    <w:p w14:paraId="6E7C02BE" w14:textId="77777777" w:rsidR="006A5DFA" w:rsidRPr="00DD69E8" w:rsidRDefault="003951DC" w:rsidP="00197AAC">
      <w:pPr>
        <w:pStyle w:val="ListParagraph"/>
        <w:keepNext w:val="0"/>
        <w:keepLines/>
        <w:numPr>
          <w:ilvl w:val="0"/>
          <w:numId w:val="33"/>
        </w:numPr>
      </w:pPr>
      <w:r w:rsidRPr="00DD69E8">
        <w:t xml:space="preserve">Open </w:t>
      </w:r>
      <w:r w:rsidR="00EE70EF" w:rsidRPr="00DD69E8">
        <w:rPr>
          <w:b/>
          <w:bCs/>
        </w:rPr>
        <w:t>%</w:t>
      </w:r>
      <w:r w:rsidR="00EE70EF" w:rsidRPr="00DD69E8">
        <w:rPr>
          <w:b/>
          <w:bCs/>
          <w:i/>
          <w:iCs/>
        </w:rPr>
        <w:t>localappdata</w:t>
      </w:r>
      <w:r w:rsidR="00EE70EF" w:rsidRPr="00DD69E8">
        <w:rPr>
          <w:b/>
          <w:bCs/>
        </w:rPr>
        <w:t xml:space="preserve">%\Microsoft\MSIP\Scanner\Reports </w:t>
      </w:r>
      <w:r w:rsidRPr="00DD69E8">
        <w:t>in the File explorer.</w:t>
      </w:r>
    </w:p>
    <w:p w14:paraId="26821E66" w14:textId="77777777" w:rsidR="003951DC" w:rsidRPr="00DD69E8" w:rsidRDefault="003951DC" w:rsidP="00EE70EF">
      <w:pPr>
        <w:pStyle w:val="ListParagraph"/>
        <w:keepNext w:val="0"/>
        <w:keepLines/>
        <w:numPr>
          <w:ilvl w:val="0"/>
          <w:numId w:val="33"/>
        </w:numPr>
      </w:pPr>
      <w:r w:rsidRPr="00DD69E8">
        <w:t xml:space="preserve">Open </w:t>
      </w:r>
      <w:r w:rsidRPr="00DD69E8">
        <w:rPr>
          <w:b/>
          <w:bCs/>
        </w:rPr>
        <w:t>Summary_YYYY-MM-DD_UU_MM_SS.txt</w:t>
      </w:r>
      <w:r w:rsidRPr="00DD69E8">
        <w:t>, inspect the file contents and search for errors or failures. Verify that (at least) the test files have been classified</w:t>
      </w:r>
      <w:r w:rsidR="00A60FEF" w:rsidRPr="00DD69E8">
        <w:t xml:space="preserve"> and that no documents are labeled</w:t>
      </w:r>
      <w:r w:rsidR="00336D64" w:rsidRPr="00DD69E8">
        <w:t xml:space="preserve"> or protected.</w:t>
      </w:r>
      <w:r w:rsidRPr="00DD69E8">
        <w:br/>
      </w:r>
      <w:r w:rsidRPr="00DD69E8">
        <w:rPr>
          <w:noProof/>
        </w:rPr>
        <w:drawing>
          <wp:inline distT="0" distB="0" distL="0" distR="0" wp14:anchorId="62879686" wp14:editId="06A68B05">
            <wp:extent cx="1296006" cy="1811681"/>
            <wp:effectExtent l="38100" t="38100" r="95250" b="93345"/>
            <wp:docPr id="938154120" name="Picture 938154120" descr="screenshot showing the results displayed in the aip scanner log file with arrows pointing to the indications of the DataSecurityCheck label being applied and no failed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54120" name="Picture 938154120" descr="screenshot showing the results displayed in the aip scanner log file with arrows pointing to the indications of the DataSecurityCheck label being applied and no failed items"/>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1296006" cy="1811681"/>
                    </a:xfrm>
                    <a:prstGeom prst="rect">
                      <a:avLst/>
                    </a:prstGeom>
                    <a:ln>
                      <a:noFill/>
                    </a:ln>
                    <a:effectLst>
                      <a:outerShdw blurRad="50800" dist="38100" dir="2700000" algn="tl" rotWithShape="0">
                        <a:prstClr val="black">
                          <a:alpha val="40000"/>
                        </a:prstClr>
                      </a:outerShdw>
                    </a:effectLst>
                  </pic:spPr>
                </pic:pic>
              </a:graphicData>
            </a:graphic>
          </wp:inline>
        </w:drawing>
      </w:r>
    </w:p>
    <w:p w14:paraId="68D4EDC4" w14:textId="77777777" w:rsidR="003951DC" w:rsidRPr="00DD69E8" w:rsidRDefault="003951DC" w:rsidP="00197F12">
      <w:pPr>
        <w:pStyle w:val="ListParagraph"/>
        <w:keepNext w:val="0"/>
        <w:keepLines/>
        <w:numPr>
          <w:ilvl w:val="0"/>
          <w:numId w:val="33"/>
        </w:numPr>
      </w:pPr>
      <w:r w:rsidRPr="00DD69E8">
        <w:t xml:space="preserve">Open </w:t>
      </w:r>
      <w:r w:rsidRPr="00DD69E8">
        <w:rPr>
          <w:b/>
          <w:bCs/>
        </w:rPr>
        <w:t>Detailed</w:t>
      </w:r>
      <w:r w:rsidR="00FE2ADE" w:rsidRPr="00DD69E8">
        <w:rPr>
          <w:b/>
          <w:bCs/>
        </w:rPr>
        <w:t>Report</w:t>
      </w:r>
      <w:r w:rsidRPr="00DD69E8">
        <w:rPr>
          <w:b/>
          <w:bCs/>
        </w:rPr>
        <w:t>_YYYY-MM-DD_UU_MM_SS.csv</w:t>
      </w:r>
      <w:r w:rsidRPr="00DD69E8">
        <w:t xml:space="preserve">, inspect the file contents and search for errors or failures. </w:t>
      </w:r>
    </w:p>
    <w:p w14:paraId="4BB279AE" w14:textId="77777777" w:rsidR="003951DC" w:rsidRPr="00DD69E8" w:rsidRDefault="003951DC" w:rsidP="00197F12">
      <w:pPr>
        <w:pStyle w:val="ListParagraph"/>
        <w:keepNext w:val="0"/>
        <w:keepLines/>
        <w:numPr>
          <w:ilvl w:val="0"/>
          <w:numId w:val="33"/>
        </w:numPr>
      </w:pPr>
      <w:r w:rsidRPr="00DD69E8">
        <w:rPr>
          <w:b/>
          <w:bCs/>
        </w:rPr>
        <w:t>Search</w:t>
      </w:r>
      <w:r w:rsidRPr="00DD69E8">
        <w:t xml:space="preserve"> for the </w:t>
      </w:r>
      <w:r w:rsidRPr="00DD69E8">
        <w:rPr>
          <w:i/>
          <w:iCs/>
        </w:rPr>
        <w:t>file name</w:t>
      </w:r>
      <w:r w:rsidR="00003561" w:rsidRPr="00DD69E8">
        <w:rPr>
          <w:i/>
          <w:iCs/>
        </w:rPr>
        <w:t>s</w:t>
      </w:r>
      <w:r w:rsidR="00003561" w:rsidRPr="00DD69E8">
        <w:t xml:space="preserve"> of the test files you have </w:t>
      </w:r>
      <w:r w:rsidR="009550BA" w:rsidRPr="00DD69E8">
        <w:t xml:space="preserve">previously </w:t>
      </w:r>
      <w:r w:rsidR="00003561" w:rsidRPr="00DD69E8">
        <w:t xml:space="preserve">added to </w:t>
      </w:r>
      <w:r w:rsidR="009550BA" w:rsidRPr="00DD69E8">
        <w:t>scanned directory</w:t>
      </w:r>
      <w:r w:rsidRPr="00DD69E8">
        <w:rPr>
          <w:b/>
          <w:bCs/>
        </w:rPr>
        <w:t>.</w:t>
      </w:r>
    </w:p>
    <w:p w14:paraId="18F2DD42" w14:textId="77777777" w:rsidR="003951DC" w:rsidRPr="00DD69E8" w:rsidRDefault="003951DC" w:rsidP="00197F12">
      <w:pPr>
        <w:pStyle w:val="ListParagraph"/>
        <w:keepNext w:val="0"/>
        <w:keepLines/>
        <w:numPr>
          <w:ilvl w:val="0"/>
          <w:numId w:val="33"/>
        </w:numPr>
      </w:pPr>
      <w:r w:rsidRPr="00DD69E8">
        <w:rPr>
          <w:b/>
          <w:bCs/>
        </w:rPr>
        <w:t>Confirm</w:t>
      </w:r>
      <w:r w:rsidRPr="00DD69E8">
        <w:t xml:space="preserve"> successful classification.</w:t>
      </w:r>
      <w:r w:rsidRPr="00DD69E8">
        <w:br/>
      </w:r>
      <w:r w:rsidR="00895E1D" w:rsidRPr="00DD69E8">
        <w:rPr>
          <w:noProof/>
        </w:rPr>
        <w:drawing>
          <wp:inline distT="0" distB="0" distL="0" distR="0" wp14:anchorId="3E2FE75A" wp14:editId="4ECB4BCD">
            <wp:extent cx="5040000" cy="944665"/>
            <wp:effectExtent l="38100" t="38100" r="84455" b="103505"/>
            <wp:docPr id="1204577445" name="Picture 1" descr="image showing the detailed report of the scan showing the sensitive info type and label being applied to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77445" name="Picture 1" descr="image showing the detailed report of the scan showing the sensitive info type and label being applied to documents"/>
                    <pic:cNvPicPr/>
                  </pic:nvPicPr>
                  <pic:blipFill>
                    <a:blip r:embed="rId96"/>
                    <a:stretch>
                      <a:fillRect/>
                    </a:stretch>
                  </pic:blipFill>
                  <pic:spPr>
                    <a:xfrm>
                      <a:off x="0" y="0"/>
                      <a:ext cx="5040000" cy="944665"/>
                    </a:xfrm>
                    <a:prstGeom prst="rect">
                      <a:avLst/>
                    </a:prstGeom>
                    <a:effectLst>
                      <a:outerShdw blurRad="50800" dist="38100" dir="2700000" algn="tl" rotWithShape="0">
                        <a:prstClr val="black">
                          <a:alpha val="40000"/>
                        </a:prstClr>
                      </a:outerShdw>
                    </a:effectLst>
                  </pic:spPr>
                </pic:pic>
              </a:graphicData>
            </a:graphic>
          </wp:inline>
        </w:drawing>
      </w:r>
    </w:p>
    <w:p w14:paraId="381EE6AC" w14:textId="77777777" w:rsidR="000E39FC" w:rsidRPr="00DD69E8" w:rsidRDefault="000E39FC" w:rsidP="00FC049D">
      <w:pPr>
        <w:pStyle w:val="BeforeAndAfterNote"/>
      </w:pPr>
    </w:p>
    <w:p w14:paraId="14842915" w14:textId="77777777" w:rsidR="000E39FC" w:rsidRPr="00DD69E8" w:rsidRDefault="000E39FC" w:rsidP="00FC049D">
      <w:pPr>
        <w:keepNext/>
        <w:keepLines/>
        <w:pBdr>
          <w:left w:val="single" w:sz="12" w:space="4" w:color="auto"/>
        </w:pBdr>
        <w:ind w:left="850"/>
        <w:rPr>
          <w:bCs/>
          <w:i/>
          <w:iCs/>
        </w:rPr>
      </w:pPr>
      <w:r w:rsidRPr="00DD69E8">
        <w:rPr>
          <w:noProof/>
        </w:rPr>
        <mc:AlternateContent>
          <mc:Choice Requires="wpg">
            <w:drawing>
              <wp:inline distT="0" distB="0" distL="0" distR="0" wp14:anchorId="6827C4B9" wp14:editId="58B2D176">
                <wp:extent cx="190500" cy="190500"/>
                <wp:effectExtent l="0" t="0" r="0" b="0"/>
                <wp:docPr id="1817051411" name="Group 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19713665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7441725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23565716"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777141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2128962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3521352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D3A615F" id="Group 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Pr="00DD69E8">
        <w:rPr>
          <w:i/>
          <w:iCs/>
        </w:rPr>
        <w:t xml:space="preserve">The above example shows </w:t>
      </w:r>
      <w:r w:rsidR="006C07DD" w:rsidRPr="00DD69E8">
        <w:rPr>
          <w:i/>
          <w:iCs/>
        </w:rPr>
        <w:t xml:space="preserve">sample </w:t>
      </w:r>
      <w:r w:rsidRPr="00DD69E8">
        <w:rPr>
          <w:i/>
          <w:iCs/>
        </w:rPr>
        <w:t>results of</w:t>
      </w:r>
      <w:r w:rsidR="004F0E52" w:rsidRPr="00DD69E8">
        <w:rPr>
          <w:i/>
          <w:iCs/>
        </w:rPr>
        <w:t xml:space="preserve"> a scan process that identified </w:t>
      </w:r>
      <w:r w:rsidR="0058597E" w:rsidRPr="00DD69E8">
        <w:rPr>
          <w:i/>
          <w:iCs/>
        </w:rPr>
        <w:t>files with social security numbers and Employee ID</w:t>
      </w:r>
      <w:r w:rsidRPr="00DD69E8">
        <w:rPr>
          <w:i/>
          <w:iCs/>
        </w:rPr>
        <w:t>.</w:t>
      </w:r>
    </w:p>
    <w:p w14:paraId="2D28C0E1" w14:textId="77777777" w:rsidR="009550BA" w:rsidRPr="00DD69E8" w:rsidRDefault="009550BA" w:rsidP="008369D4">
      <w:pPr>
        <w:pStyle w:val="BeforeAndAfterNote"/>
      </w:pPr>
    </w:p>
    <w:p w14:paraId="0F7C3EB3" w14:textId="77777777" w:rsidR="003611B3" w:rsidRPr="00DD69E8" w:rsidRDefault="00AA4D54" w:rsidP="004A2752">
      <w:pPr>
        <w:pStyle w:val="HeadStrong"/>
      </w:pPr>
      <w:r w:rsidRPr="00DD69E8">
        <w:t xml:space="preserve">Configure </w:t>
      </w:r>
      <w:r w:rsidR="003F2D31" w:rsidRPr="00DD69E8">
        <w:t xml:space="preserve">for continuous auto </w:t>
      </w:r>
      <w:r w:rsidR="00D6292F" w:rsidRPr="00DD69E8">
        <w:t>discovery.</w:t>
      </w:r>
    </w:p>
    <w:p w14:paraId="2C7E0D07" w14:textId="77777777" w:rsidR="007872C5" w:rsidRPr="00DD69E8" w:rsidRDefault="007872C5" w:rsidP="007872C5">
      <w:pPr>
        <w:pStyle w:val="BeforeAndAfterNote"/>
      </w:pPr>
    </w:p>
    <w:p w14:paraId="7AC6A1A0" w14:textId="77777777" w:rsidR="00E67811" w:rsidRPr="00DD69E8" w:rsidRDefault="00E67811" w:rsidP="00E67811">
      <w:pPr>
        <w:keepNext/>
        <w:keepLines/>
        <w:pBdr>
          <w:left w:val="single" w:sz="12" w:space="4" w:color="auto"/>
        </w:pBdr>
        <w:ind w:left="850"/>
        <w:rPr>
          <w:i/>
          <w:iCs/>
        </w:rPr>
      </w:pPr>
      <w:r w:rsidRPr="00DD69E8">
        <w:rPr>
          <w:b/>
          <w:noProof/>
        </w:rPr>
        <w:drawing>
          <wp:inline distT="0" distB="0" distL="0" distR="0" wp14:anchorId="5F1A770E" wp14:editId="1556301A">
            <wp:extent cx="190800" cy="190800"/>
            <wp:effectExtent l="0" t="0" r="0" b="0"/>
            <wp:docPr id="23" name="Graphic 2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t xml:space="preserve"> </w:t>
      </w:r>
      <w:r w:rsidRPr="00DD69E8">
        <w:rPr>
          <w:rStyle w:val="HeadStrongChar"/>
        </w:rPr>
        <w:br/>
      </w:r>
      <w:r w:rsidRPr="00DD69E8">
        <w:rPr>
          <w:i/>
          <w:iCs/>
        </w:rPr>
        <w:t xml:space="preserve">After successfully completing the first manual scan cycle, it is recommended to configure the </w:t>
      </w:r>
      <w:r w:rsidR="00FE2ADE" w:rsidRPr="00DD69E8">
        <w:rPr>
          <w:i/>
          <w:iCs/>
        </w:rPr>
        <w:t>scanner</w:t>
      </w:r>
      <w:r w:rsidRPr="00DD69E8">
        <w:rPr>
          <w:i/>
          <w:iCs/>
        </w:rPr>
        <w:t xml:space="preserve"> for </w:t>
      </w:r>
      <w:r w:rsidR="00F01477" w:rsidRPr="00DD69E8">
        <w:rPr>
          <w:i/>
          <w:iCs/>
        </w:rPr>
        <w:t xml:space="preserve">continuous scanning. </w:t>
      </w:r>
      <w:r w:rsidR="00235122" w:rsidRPr="00DD69E8">
        <w:rPr>
          <w:i/>
          <w:iCs/>
        </w:rPr>
        <w:t xml:space="preserve">This </w:t>
      </w:r>
      <w:r w:rsidR="007A0876" w:rsidRPr="00DD69E8">
        <w:rPr>
          <w:i/>
          <w:iCs/>
        </w:rPr>
        <w:t xml:space="preserve">will enable the </w:t>
      </w:r>
      <w:r w:rsidR="00FE2ADE" w:rsidRPr="00DD69E8">
        <w:rPr>
          <w:i/>
          <w:iCs/>
        </w:rPr>
        <w:t>scanner</w:t>
      </w:r>
      <w:r w:rsidR="007A0876" w:rsidRPr="00DD69E8">
        <w:rPr>
          <w:i/>
          <w:iCs/>
        </w:rPr>
        <w:t xml:space="preserve"> to also </w:t>
      </w:r>
      <w:r w:rsidR="00FE2ADE" w:rsidRPr="00DD69E8">
        <w:rPr>
          <w:i/>
          <w:iCs/>
        </w:rPr>
        <w:t>report</w:t>
      </w:r>
      <w:r w:rsidR="007A0876" w:rsidRPr="00DD69E8">
        <w:rPr>
          <w:i/>
          <w:iCs/>
        </w:rPr>
        <w:t xml:space="preserve"> on </w:t>
      </w:r>
      <w:r w:rsidR="00124CBB" w:rsidRPr="00DD69E8">
        <w:rPr>
          <w:i/>
          <w:iCs/>
        </w:rPr>
        <w:t>data that is added during the two weeks of auto discovery.</w:t>
      </w:r>
    </w:p>
    <w:p w14:paraId="31338065" w14:textId="77777777" w:rsidR="00AF7FC2" w:rsidRPr="00DD69E8" w:rsidRDefault="00AF7FC2" w:rsidP="007872C5">
      <w:pPr>
        <w:pStyle w:val="BeforeAndAfterNote"/>
      </w:pPr>
    </w:p>
    <w:p w14:paraId="1FD1738B" w14:textId="4C83B142" w:rsidR="00234217" w:rsidRPr="00DD69E8" w:rsidRDefault="00587BA1" w:rsidP="00197AAC">
      <w:pPr>
        <w:pStyle w:val="Bullet2"/>
        <w:keepNext w:val="0"/>
        <w:spacing w:after="0"/>
      </w:pPr>
      <w:r w:rsidRPr="00DD69E8">
        <w:t xml:space="preserve">Browse to the </w:t>
      </w:r>
      <w:r w:rsidR="00D3308A" w:rsidRPr="00D3308A">
        <w:rPr>
          <w:b/>
        </w:rPr>
        <w:t>Microsoft Purview portal</w:t>
      </w:r>
      <w:r w:rsidR="00234217" w:rsidRPr="00DD69E8">
        <w:t xml:space="preserve"> at </w:t>
      </w:r>
      <w:hyperlink r:id="rId97" w:history="1">
        <w:r w:rsidRPr="00DD69E8">
          <w:rPr>
            <w:rStyle w:val="Hyperlink"/>
          </w:rPr>
          <w:t>https://purview.microsoft.com/</w:t>
        </w:r>
      </w:hyperlink>
      <w:r w:rsidR="00234217" w:rsidRPr="00DD69E8">
        <w:rPr>
          <w:rStyle w:val="Hyperlink"/>
        </w:rPr>
        <w:t xml:space="preserve"> </w:t>
      </w:r>
      <w:r w:rsidR="00234217" w:rsidRPr="00DD69E8">
        <w:t xml:space="preserve">and log in with Tenant Admin credentials or a user account that is a member of your </w:t>
      </w:r>
      <w:r w:rsidR="00D3308A">
        <w:t>Data Security Envisioning Workshop</w:t>
      </w:r>
      <w:r w:rsidR="00234217" w:rsidRPr="00DD69E8">
        <w:t xml:space="preserve"> team and has been assigned the appropriate permissions.</w:t>
      </w:r>
    </w:p>
    <w:p w14:paraId="414A4E99" w14:textId="77777777" w:rsidR="00B73B1C" w:rsidRPr="00DD69E8" w:rsidRDefault="00B73B1C" w:rsidP="00B73B1C">
      <w:pPr>
        <w:pStyle w:val="ListParagraph"/>
        <w:numPr>
          <w:ilvl w:val="0"/>
          <w:numId w:val="69"/>
        </w:numPr>
        <w:spacing w:after="0"/>
        <w:ind w:left="714" w:hanging="357"/>
      </w:pPr>
      <w:r w:rsidRPr="00DD69E8">
        <w:t xml:space="preserve">In the </w:t>
      </w:r>
      <w:r w:rsidRPr="00DD69E8">
        <w:rPr>
          <w:i/>
          <w:iCs/>
        </w:rPr>
        <w:t>navigation bar</w:t>
      </w:r>
      <w:r w:rsidRPr="00DD69E8">
        <w:t xml:space="preserve"> on the left side, click on </w:t>
      </w:r>
      <w:r w:rsidRPr="00DD69E8">
        <w:rPr>
          <w:b/>
          <w:bCs/>
        </w:rPr>
        <w:t>Settings</w:t>
      </w:r>
      <w:r w:rsidRPr="00DD69E8">
        <w:t xml:space="preserve">. </w:t>
      </w:r>
    </w:p>
    <w:p w14:paraId="5AB618C6" w14:textId="77777777" w:rsidR="00B73B1C" w:rsidRPr="00DD69E8" w:rsidRDefault="00B73B1C" w:rsidP="00B73B1C">
      <w:pPr>
        <w:pStyle w:val="Bullet2"/>
        <w:keepNext w:val="0"/>
        <w:spacing w:after="0"/>
      </w:pPr>
      <w:r w:rsidRPr="00DD69E8">
        <w:t xml:space="preserve">On the </w:t>
      </w:r>
      <w:r w:rsidRPr="00DD69E8">
        <w:rPr>
          <w:i/>
          <w:iCs/>
        </w:rPr>
        <w:t>Settings</w:t>
      </w:r>
      <w:r w:rsidRPr="00DD69E8">
        <w:t xml:space="preserve"> card, below </w:t>
      </w:r>
      <w:r w:rsidRPr="00DD69E8">
        <w:rPr>
          <w:i/>
          <w:iCs/>
        </w:rPr>
        <w:t>Solution settings</w:t>
      </w:r>
      <w:r w:rsidRPr="00DD69E8">
        <w:t xml:space="preserve">, click on </w:t>
      </w:r>
      <w:r w:rsidRPr="00DD69E8">
        <w:rPr>
          <w:b/>
          <w:bCs/>
        </w:rPr>
        <w:t>Information protection</w:t>
      </w:r>
      <w:r w:rsidRPr="00DD69E8">
        <w:t>.</w:t>
      </w:r>
    </w:p>
    <w:p w14:paraId="16E151ED" w14:textId="77777777" w:rsidR="00B73B1C" w:rsidRPr="00DD69E8" w:rsidRDefault="00B73B1C" w:rsidP="00B73B1C">
      <w:pPr>
        <w:pStyle w:val="Bullet2"/>
        <w:keepNext w:val="0"/>
      </w:pPr>
      <w:r w:rsidRPr="00DD69E8">
        <w:t xml:space="preserve">On the </w:t>
      </w:r>
      <w:r w:rsidRPr="00DD69E8">
        <w:rPr>
          <w:i/>
          <w:iCs/>
        </w:rPr>
        <w:t>Information Protection settings</w:t>
      </w:r>
      <w:r w:rsidRPr="00DD69E8">
        <w:t xml:space="preserve"> page, click on </w:t>
      </w:r>
      <w:r w:rsidRPr="00DD69E8">
        <w:rPr>
          <w:b/>
          <w:bCs/>
        </w:rPr>
        <w:t>Information Protection scanner</w:t>
      </w:r>
      <w:r w:rsidRPr="00DD69E8">
        <w:t>.</w:t>
      </w:r>
    </w:p>
    <w:p w14:paraId="5D10BD73" w14:textId="77777777" w:rsidR="00B73B1C" w:rsidRPr="00DD69E8" w:rsidRDefault="00B73B1C" w:rsidP="00B73B1C">
      <w:pPr>
        <w:pStyle w:val="Bullet2"/>
      </w:pPr>
      <w:r w:rsidRPr="00DD69E8">
        <w:t xml:space="preserve">From the tabs on the </w:t>
      </w:r>
      <w:r w:rsidRPr="00DD69E8">
        <w:rPr>
          <w:i/>
          <w:iCs/>
        </w:rPr>
        <w:t>Information protection settings</w:t>
      </w:r>
      <w:r w:rsidRPr="00DD69E8">
        <w:t xml:space="preserve"> page, select </w:t>
      </w:r>
      <w:r w:rsidRPr="00DD69E8">
        <w:rPr>
          <w:b/>
          <w:bCs/>
        </w:rPr>
        <w:t>Content scan jobs</w:t>
      </w:r>
      <w:r w:rsidRPr="00DD69E8">
        <w:t>.</w:t>
      </w:r>
    </w:p>
    <w:p w14:paraId="6640C223" w14:textId="30DA2B37" w:rsidR="00F52AC6" w:rsidRPr="00DD69E8" w:rsidRDefault="003611B3" w:rsidP="00197F12">
      <w:pPr>
        <w:pStyle w:val="Bullet2"/>
        <w:keepNext w:val="0"/>
        <w:numPr>
          <w:ilvl w:val="0"/>
          <w:numId w:val="26"/>
        </w:numPr>
      </w:pPr>
      <w:r w:rsidRPr="00DD69E8">
        <w:t xml:space="preserve">On the </w:t>
      </w:r>
      <w:r w:rsidR="00644B20" w:rsidRPr="00DD69E8">
        <w:rPr>
          <w:i/>
          <w:iCs/>
        </w:rPr>
        <w:t>Information Protection settings</w:t>
      </w:r>
      <w:r w:rsidR="00F52AC6" w:rsidRPr="00DD69E8">
        <w:rPr>
          <w:i/>
          <w:iCs/>
        </w:rPr>
        <w:t xml:space="preserve"> </w:t>
      </w:r>
      <w:r w:rsidRPr="00DD69E8">
        <w:rPr>
          <w:i/>
          <w:iCs/>
        </w:rPr>
        <w:t>| Content scan jobs</w:t>
      </w:r>
      <w:r w:rsidRPr="00DD69E8">
        <w:t xml:space="preserve"> </w:t>
      </w:r>
      <w:r w:rsidR="0072325E" w:rsidRPr="00DD69E8">
        <w:t>page</w:t>
      </w:r>
      <w:r w:rsidRPr="00DD69E8">
        <w:t xml:space="preserve">, click </w:t>
      </w:r>
      <w:r w:rsidR="0064099D" w:rsidRPr="00DD69E8">
        <w:t xml:space="preserve">the previously created content scan job </w:t>
      </w:r>
      <w:r w:rsidR="00D3308A">
        <w:rPr>
          <w:b/>
          <w:bCs/>
        </w:rPr>
        <w:t>DataSecurityCheck-</w:t>
      </w:r>
      <w:r w:rsidRPr="00DD69E8">
        <w:rPr>
          <w:b/>
          <w:bCs/>
        </w:rPr>
        <w:t>ContentScanJob</w:t>
      </w:r>
      <w:r w:rsidRPr="00DD69E8">
        <w:t>.</w:t>
      </w:r>
    </w:p>
    <w:p w14:paraId="5D649EFE" w14:textId="77777777" w:rsidR="003611B3" w:rsidRPr="00DD69E8" w:rsidRDefault="003611B3" w:rsidP="00197F12">
      <w:pPr>
        <w:pStyle w:val="Bullet2"/>
        <w:keepNext w:val="0"/>
        <w:numPr>
          <w:ilvl w:val="0"/>
          <w:numId w:val="26"/>
        </w:numPr>
      </w:pPr>
      <w:r w:rsidRPr="00DD69E8">
        <w:t xml:space="preserve">Below </w:t>
      </w:r>
      <w:r w:rsidRPr="00DD69E8">
        <w:rPr>
          <w:i/>
          <w:iCs/>
        </w:rPr>
        <w:t>Schedule</w:t>
      </w:r>
      <w:r w:rsidRPr="00DD69E8">
        <w:t xml:space="preserve">, select </w:t>
      </w:r>
      <w:r w:rsidR="00C60765" w:rsidRPr="00DD69E8">
        <w:rPr>
          <w:b/>
          <w:bCs/>
        </w:rPr>
        <w:t>Always</w:t>
      </w:r>
      <w:r w:rsidRPr="00DD69E8">
        <w:t>.</w:t>
      </w:r>
    </w:p>
    <w:p w14:paraId="78344DC9" w14:textId="77777777" w:rsidR="0005302C" w:rsidRPr="00DD69E8" w:rsidRDefault="0005302C" w:rsidP="00197F12">
      <w:pPr>
        <w:pStyle w:val="ListParagraph"/>
        <w:keepNext w:val="0"/>
        <w:numPr>
          <w:ilvl w:val="0"/>
          <w:numId w:val="26"/>
        </w:numPr>
      </w:pPr>
      <w:r w:rsidRPr="00DD69E8">
        <w:t xml:space="preserve">Click </w:t>
      </w:r>
      <w:r w:rsidRPr="00DD69E8">
        <w:rPr>
          <w:b/>
          <w:bCs/>
        </w:rPr>
        <w:t>Save</w:t>
      </w:r>
      <w:r w:rsidRPr="00DD69E8">
        <w:t>.</w:t>
      </w:r>
    </w:p>
    <w:p w14:paraId="09991E38" w14:textId="77777777" w:rsidR="00571DFD" w:rsidRPr="00DD69E8" w:rsidRDefault="00571DFD" w:rsidP="00B371F1">
      <w:pPr>
        <w:pStyle w:val="Heading5"/>
      </w:pPr>
      <w:r w:rsidRPr="00DD69E8">
        <w:t>Next step</w:t>
      </w:r>
    </w:p>
    <w:p w14:paraId="52290A1B" w14:textId="5F9F65D0" w:rsidR="00571DFD" w:rsidRPr="00DD69E8" w:rsidRDefault="00571DFD" w:rsidP="00197F12">
      <w:pPr>
        <w:pStyle w:val="ListParagraph"/>
        <w:numPr>
          <w:ilvl w:val="0"/>
          <w:numId w:val="64"/>
        </w:numPr>
      </w:pPr>
      <w:r w:rsidRPr="00DD69E8">
        <w:t xml:space="preserve">Return to the </w:t>
      </w:r>
      <w:r w:rsidRPr="00DD69E8">
        <w:rPr>
          <w:i/>
          <w:iCs/>
        </w:rPr>
        <w:t>&lt;</w:t>
      </w:r>
      <w:r w:rsidR="00D3308A">
        <w:rPr>
          <w:i/>
          <w:iCs/>
        </w:rPr>
        <w:t>00-Master Delivery Guide</w:t>
      </w:r>
      <w:r w:rsidRPr="00DD69E8">
        <w:rPr>
          <w:i/>
          <w:iCs/>
        </w:rPr>
        <w:t>&gt;</w:t>
      </w:r>
      <w:r w:rsidRPr="00DD69E8">
        <w:t xml:space="preserve"> and continue the guidance provided in </w:t>
      </w:r>
      <w:r w:rsidR="00D3308A">
        <w:rPr>
          <w:b/>
          <w:bCs/>
        </w:rPr>
        <w:t>Step 3 - Setup and configuration</w:t>
      </w:r>
      <w:r w:rsidRPr="00DD69E8">
        <w:t>.</w:t>
      </w:r>
    </w:p>
    <w:p w14:paraId="0B759DC1" w14:textId="1F55E1AE" w:rsidR="00AC2B53" w:rsidRPr="00DD69E8" w:rsidRDefault="00D3308A" w:rsidP="00091F9C">
      <w:pPr>
        <w:pStyle w:val="Heading2"/>
      </w:pPr>
      <w:bookmarkStart w:id="89" w:name="_Ref41301705"/>
      <w:bookmarkStart w:id="90" w:name="_Ref41301709"/>
      <w:bookmarkStart w:id="91" w:name="_Toc55546565"/>
      <w:bookmarkStart w:id="92" w:name="_Toc56517540"/>
      <w:bookmarkStart w:id="93" w:name="_Toc215842943"/>
      <w:r>
        <w:t>Step 4 - Analyze the findings</w:t>
      </w:r>
      <w:bookmarkEnd w:id="89"/>
      <w:bookmarkEnd w:id="90"/>
      <w:bookmarkEnd w:id="91"/>
      <w:bookmarkEnd w:id="92"/>
      <w:bookmarkEnd w:id="93"/>
    </w:p>
    <w:p w14:paraId="3A31B6D3" w14:textId="74F14A83" w:rsidR="008332FF" w:rsidRPr="00DD69E8" w:rsidRDefault="008332FF" w:rsidP="008332FF">
      <w:pPr>
        <w:rPr>
          <w:i/>
          <w:iCs/>
        </w:rPr>
      </w:pPr>
      <w:bookmarkStart w:id="94" w:name="_Toc39591066"/>
      <w:bookmarkStart w:id="95" w:name="_Toc40191448"/>
      <w:bookmarkStart w:id="96" w:name="_Toc55546566"/>
      <w:r w:rsidRPr="00DD69E8">
        <w:t xml:space="preserve">In </w:t>
      </w:r>
      <w:r w:rsidR="00AF7FC2" w:rsidRPr="00DD69E8">
        <w:t>this s</w:t>
      </w:r>
      <w:r w:rsidR="00FE2ADE" w:rsidRPr="00DD69E8">
        <w:t>tep</w:t>
      </w:r>
      <w:r w:rsidRPr="00DD69E8">
        <w:t xml:space="preserve"> the partner will, together with the customer’s tenant / compliance </w:t>
      </w:r>
      <w:r w:rsidR="00FE2ADE" w:rsidRPr="00DD69E8">
        <w:t>administrator</w:t>
      </w:r>
      <w:r w:rsidRPr="00DD69E8">
        <w:t xml:space="preserve">, </w:t>
      </w:r>
      <w:r w:rsidR="00FE2ADE" w:rsidRPr="00DD69E8">
        <w:t>analyze</w:t>
      </w:r>
      <w:r w:rsidRPr="00DD69E8">
        <w:t xml:space="preserve"> all logs, information, and </w:t>
      </w:r>
      <w:r w:rsidR="00FE2ADE" w:rsidRPr="00DD69E8">
        <w:t>report</w:t>
      </w:r>
      <w:r w:rsidRPr="00DD69E8">
        <w:t xml:space="preserve">s generated by the different </w:t>
      </w:r>
      <w:r w:rsidR="00D3308A" w:rsidRPr="00D3308A">
        <w:rPr>
          <w:i/>
        </w:rPr>
        <w:t>Data Security Check</w:t>
      </w:r>
      <w:r w:rsidRPr="00DD69E8">
        <w:t xml:space="preserve"> tools and services. This section will describe the additional </w:t>
      </w:r>
      <w:r w:rsidR="00FE2ADE" w:rsidRPr="00DD69E8">
        <w:t>step</w:t>
      </w:r>
      <w:r w:rsidRPr="00DD69E8">
        <w:t xml:space="preserve">s required to prepare and </w:t>
      </w:r>
      <w:r w:rsidR="00FE2ADE" w:rsidRPr="00DD69E8">
        <w:t>analyze</w:t>
      </w:r>
      <w:r w:rsidRPr="00DD69E8">
        <w:t xml:space="preserve"> the results from the </w:t>
      </w:r>
      <w:r w:rsidR="00D3308A">
        <w:rPr>
          <w:i/>
          <w:iCs/>
        </w:rPr>
        <w:t>On-premises discovery</w:t>
      </w:r>
      <w:r w:rsidR="00630049" w:rsidRPr="00DD69E8">
        <w:rPr>
          <w:i/>
          <w:iCs/>
        </w:rPr>
        <w:t>.</w:t>
      </w:r>
      <w:r w:rsidR="005F1120" w:rsidRPr="00DD69E8">
        <w:rPr>
          <w:i/>
          <w:iCs/>
        </w:rPr>
        <w:t xml:space="preserve"> </w:t>
      </w:r>
    </w:p>
    <w:p w14:paraId="203FA1F5" w14:textId="77777777" w:rsidR="008332FF" w:rsidRPr="00DD69E8" w:rsidRDefault="008332FF" w:rsidP="005119B7">
      <w:pPr>
        <w:keepNext/>
      </w:pPr>
      <w:r w:rsidRPr="00DD69E8">
        <w:t xml:space="preserve"> It is recommended to do a two-</w:t>
      </w:r>
      <w:r w:rsidR="00FE2ADE" w:rsidRPr="00DD69E8">
        <w:t>step</w:t>
      </w:r>
      <w:r w:rsidRPr="00DD69E8">
        <w:t xml:space="preserve"> analysis of the logfile</w:t>
      </w:r>
      <w:r w:rsidR="0016755C" w:rsidRPr="00DD69E8">
        <w:t>s</w:t>
      </w:r>
      <w:r w:rsidRPr="00DD69E8">
        <w:t xml:space="preserve">, </w:t>
      </w:r>
      <w:r w:rsidR="00FE2ADE" w:rsidRPr="00DD69E8">
        <w:t>report</w:t>
      </w:r>
      <w:r w:rsidRPr="00DD69E8">
        <w:t>s, and findings:</w:t>
      </w:r>
    </w:p>
    <w:p w14:paraId="4434FDA9" w14:textId="74BF656E" w:rsidR="0016755C" w:rsidRPr="00DD69E8" w:rsidRDefault="008332FF" w:rsidP="00E11D04">
      <w:pPr>
        <w:pStyle w:val="ListParagraph"/>
        <w:numPr>
          <w:ilvl w:val="0"/>
          <w:numId w:val="3"/>
        </w:numPr>
      </w:pPr>
      <w:r w:rsidRPr="00DD69E8">
        <w:rPr>
          <w:b/>
          <w:bCs/>
        </w:rPr>
        <w:t xml:space="preserve">Quick scan. </w:t>
      </w:r>
      <w:r w:rsidRPr="00DD69E8">
        <w:t xml:space="preserve">By using the various dashboards and preview views you will be able to identify common patterns and/or trends that need further investigation and can serve as an example of </w:t>
      </w:r>
      <w:r w:rsidR="00D3308A">
        <w:t>privacy and regulatory risks</w:t>
      </w:r>
      <w:r w:rsidRPr="00DD69E8">
        <w:t xml:space="preserve">. Look for “most impactful” events related to important people within the organization, high volumes of documents related to a specific business process, </w:t>
      </w:r>
      <w:r w:rsidR="00CF54A5" w:rsidRPr="00DD69E8">
        <w:t>P</w:t>
      </w:r>
      <w:r w:rsidRPr="00DD69E8">
        <w:t>ersonal</w:t>
      </w:r>
      <w:r w:rsidR="00EB7FFA" w:rsidRPr="00DD69E8">
        <w:t>ly</w:t>
      </w:r>
      <w:r w:rsidRPr="00DD69E8">
        <w:t xml:space="preserve"> Identifiable Information (PII), etc.</w:t>
      </w:r>
    </w:p>
    <w:p w14:paraId="3FF40513" w14:textId="2650A9DE" w:rsidR="008332FF" w:rsidRPr="00DD69E8" w:rsidRDefault="008332FF" w:rsidP="00E11D04">
      <w:pPr>
        <w:pStyle w:val="ListParagraph"/>
        <w:numPr>
          <w:ilvl w:val="0"/>
          <w:numId w:val="3"/>
        </w:numPr>
      </w:pPr>
      <w:r w:rsidRPr="00DD69E8">
        <w:rPr>
          <w:b/>
          <w:bCs/>
        </w:rPr>
        <w:t>Detailed analysis</w:t>
      </w:r>
      <w:r w:rsidR="001B6BEB" w:rsidRPr="00DD69E8">
        <w:rPr>
          <w:b/>
          <w:bCs/>
        </w:rPr>
        <w:t>.</w:t>
      </w:r>
      <w:r w:rsidRPr="00DD69E8">
        <w:t xml:space="preserve"> </w:t>
      </w:r>
      <w:r w:rsidR="001B6BEB" w:rsidRPr="00DD69E8">
        <w:t>U</w:t>
      </w:r>
      <w:r w:rsidRPr="00DD69E8">
        <w:t xml:space="preserve">sing exported log and </w:t>
      </w:r>
      <w:r w:rsidR="00FE2ADE" w:rsidRPr="00DD69E8">
        <w:t>report</w:t>
      </w:r>
      <w:r w:rsidRPr="00DD69E8">
        <w:t xml:space="preserve"> files for the various services will allow for further investigation of previously identified </w:t>
      </w:r>
      <w:r w:rsidR="00D3308A">
        <w:t>privacy and regulatory risks</w:t>
      </w:r>
      <w:r w:rsidRPr="00DD69E8">
        <w:t xml:space="preserve"> and events flagged during the quick scan. Aim at determining the impact and risk and consider possible solutions for mitigation. During this detailed analysis you are advised to leverage the insights of the customer team because they </w:t>
      </w:r>
      <w:r w:rsidRPr="00DD69E8">
        <w:rPr>
          <w:i/>
          <w:iCs/>
        </w:rPr>
        <w:t>will know what and who to look for</w:t>
      </w:r>
      <w:r w:rsidRPr="00DD69E8">
        <w:t>. To rule out “false positives” you are advised to do further investigation of all the events that will be included in the final close</w:t>
      </w:r>
      <w:r w:rsidR="003C3E43" w:rsidRPr="00DD69E8">
        <w:t>-</w:t>
      </w:r>
      <w:r w:rsidRPr="00DD69E8">
        <w:t>out presentation at the end of the engagement.</w:t>
      </w:r>
    </w:p>
    <w:p w14:paraId="0F738B16" w14:textId="77777777" w:rsidR="0042486E" w:rsidRPr="00DD69E8" w:rsidRDefault="0042486E" w:rsidP="0042486E">
      <w:pPr>
        <w:pStyle w:val="Heading5"/>
      </w:pPr>
      <w:r w:rsidRPr="00DD69E8">
        <w:t>Pre-requisites</w:t>
      </w:r>
    </w:p>
    <w:p w14:paraId="5EAB9505" w14:textId="5A995EE2" w:rsidR="0042486E" w:rsidRPr="00DD69E8" w:rsidRDefault="0042486E" w:rsidP="0042486E">
      <w:r w:rsidRPr="00DD69E8">
        <w:t xml:space="preserve">Prior to starting the activities in this step, the following mandatory </w:t>
      </w:r>
      <w:r w:rsidR="00D3308A" w:rsidRPr="00D3308A">
        <w:rPr>
          <w:i/>
        </w:rPr>
        <w:t>Data Security Check</w:t>
      </w:r>
      <w:r w:rsidRPr="00DD69E8">
        <w:t xml:space="preserve"> activities as described in </w:t>
      </w:r>
      <w:r w:rsidRPr="00DD69E8">
        <w:rPr>
          <w:i/>
          <w:iCs/>
        </w:rPr>
        <w:t>&lt;</w:t>
      </w:r>
      <w:r w:rsidR="00D3308A">
        <w:rPr>
          <w:i/>
          <w:iCs/>
        </w:rPr>
        <w:t>00-Master Delivery Guide</w:t>
      </w:r>
      <w:r w:rsidRPr="00DD69E8">
        <w:rPr>
          <w:i/>
          <w:iCs/>
        </w:rPr>
        <w:t>&gt;</w:t>
      </w:r>
      <w:r w:rsidRPr="00DD69E8">
        <w:t xml:space="preserve"> should be completed:</w:t>
      </w:r>
    </w:p>
    <w:p w14:paraId="7780CC56" w14:textId="6B12A1FA" w:rsidR="0042486E" w:rsidRPr="00DD69E8" w:rsidRDefault="00D3308A">
      <w:pPr>
        <w:pStyle w:val="ListParagraph"/>
        <w:numPr>
          <w:ilvl w:val="0"/>
          <w:numId w:val="16"/>
        </w:numPr>
      </w:pPr>
      <w:r>
        <w:t>Step 1 - Kick-off meeting</w:t>
      </w:r>
    </w:p>
    <w:p w14:paraId="232BF22F" w14:textId="68BBBC41" w:rsidR="0042486E" w:rsidRPr="00DD69E8" w:rsidRDefault="00D3308A">
      <w:pPr>
        <w:pStyle w:val="ListParagraph"/>
        <w:numPr>
          <w:ilvl w:val="0"/>
          <w:numId w:val="16"/>
        </w:numPr>
      </w:pPr>
      <w:r>
        <w:t>Step 2 - Acquire and assign licenses</w:t>
      </w:r>
    </w:p>
    <w:p w14:paraId="67F6C120" w14:textId="6BD4C6EA" w:rsidR="0042486E" w:rsidRPr="00DD69E8" w:rsidRDefault="00D3308A">
      <w:pPr>
        <w:pStyle w:val="ListParagraph"/>
        <w:numPr>
          <w:ilvl w:val="0"/>
          <w:numId w:val="16"/>
        </w:numPr>
      </w:pPr>
      <w:r>
        <w:t>Step 3 - Setup and configuration</w:t>
      </w:r>
    </w:p>
    <w:p w14:paraId="005BD07B" w14:textId="15F5C779" w:rsidR="0042486E" w:rsidRPr="00DD69E8" w:rsidRDefault="00D3308A">
      <w:pPr>
        <w:pStyle w:val="ListParagraph"/>
        <w:keepNext w:val="0"/>
        <w:numPr>
          <w:ilvl w:val="0"/>
          <w:numId w:val="16"/>
        </w:numPr>
      </w:pPr>
      <w:r>
        <w:t>Step 4 - Analyze the findings</w:t>
      </w:r>
    </w:p>
    <w:p w14:paraId="5D59A8B8" w14:textId="77777777" w:rsidR="00DC1957" w:rsidRPr="00DD69E8" w:rsidRDefault="00DC1957" w:rsidP="00DC1957">
      <w:pPr>
        <w:pStyle w:val="Heading3"/>
        <w:rPr>
          <w:rFonts w:cs="Segoe UI"/>
        </w:rPr>
      </w:pPr>
      <w:bookmarkStart w:id="97" w:name="_Toc215842944"/>
      <w:bookmarkEnd w:id="94"/>
      <w:bookmarkEnd w:id="95"/>
      <w:bookmarkEnd w:id="96"/>
      <w:r w:rsidRPr="00DD69E8">
        <w:rPr>
          <w:rFonts w:cs="Segoe UI"/>
        </w:rPr>
        <w:t xml:space="preserve">Prepare for analysis </w:t>
      </w:r>
      <w:r w:rsidR="008F70FE" w:rsidRPr="00DD69E8">
        <w:rPr>
          <w:rFonts w:cs="Segoe UI"/>
        </w:rPr>
        <w:t>using</w:t>
      </w:r>
      <w:r w:rsidR="00737513" w:rsidRPr="00DD69E8">
        <w:rPr>
          <w:rFonts w:cs="Segoe UI"/>
        </w:rPr>
        <w:t xml:space="preserve"> Activity Explorer</w:t>
      </w:r>
      <w:bookmarkEnd w:id="97"/>
      <w:r w:rsidR="00737513" w:rsidRPr="00DD69E8">
        <w:rPr>
          <w:rFonts w:cs="Segoe UI"/>
        </w:rPr>
        <w:t xml:space="preserve"> </w:t>
      </w:r>
    </w:p>
    <w:p w14:paraId="53AA70DD" w14:textId="77777777" w:rsidR="00264D4E" w:rsidRPr="00DD69E8" w:rsidRDefault="00264D4E" w:rsidP="00264D4E">
      <w:pPr>
        <w:pStyle w:val="Heading5"/>
      </w:pPr>
      <w:r w:rsidRPr="00DD69E8">
        <w:t>Guidance</w:t>
      </w:r>
    </w:p>
    <w:p w14:paraId="4CB8A43A" w14:textId="769FF149" w:rsidR="00F010A5" w:rsidRPr="00DD69E8" w:rsidRDefault="00D13704" w:rsidP="00F010A5">
      <w:r w:rsidRPr="00DD69E8">
        <w:t>T</w:t>
      </w:r>
      <w:r w:rsidR="00B37FA2" w:rsidRPr="00DD69E8">
        <w:t xml:space="preserve">he </w:t>
      </w:r>
      <w:r w:rsidR="009955BB" w:rsidRPr="00DD69E8">
        <w:t xml:space="preserve">results from the </w:t>
      </w:r>
      <w:r w:rsidR="00D3308A">
        <w:t>Purview Information Protection scanner</w:t>
      </w:r>
      <w:r w:rsidR="009955BB" w:rsidRPr="00DD69E8">
        <w:t xml:space="preserve"> </w:t>
      </w:r>
      <w:r w:rsidR="00122ACA" w:rsidRPr="00DD69E8">
        <w:t>activity can be viewed in the Microsoft 365 Activity explorer.</w:t>
      </w:r>
      <w:r w:rsidR="00F010A5" w:rsidRPr="00DD69E8">
        <w:t xml:space="preserve"> Follow the </w:t>
      </w:r>
      <w:r w:rsidR="00FE2ADE" w:rsidRPr="00DD69E8">
        <w:t>step</w:t>
      </w:r>
      <w:r w:rsidR="00F010A5" w:rsidRPr="00DD69E8">
        <w:t xml:space="preserve">s outlined in this section to </w:t>
      </w:r>
      <w:r w:rsidR="00AD6F10" w:rsidRPr="00DD69E8">
        <w:t xml:space="preserve">collect </w:t>
      </w:r>
      <w:r w:rsidR="00F010A5" w:rsidRPr="00DD69E8">
        <w:t>the resu</w:t>
      </w:r>
      <w:r w:rsidR="00D314F5" w:rsidRPr="00DD69E8">
        <w:t>lts</w:t>
      </w:r>
      <w:r w:rsidR="00F010A5" w:rsidRPr="00DD69E8">
        <w:t xml:space="preserve"> related to the </w:t>
      </w:r>
      <w:r w:rsidR="00D3308A">
        <w:rPr>
          <w:i/>
          <w:iCs/>
        </w:rPr>
        <w:t>On-premises discovery</w:t>
      </w:r>
      <w:r w:rsidR="00F010A5" w:rsidRPr="00DD69E8">
        <w:t>.</w:t>
      </w:r>
    </w:p>
    <w:p w14:paraId="62812C05" w14:textId="33AF91EE" w:rsidR="00893A63" w:rsidRPr="00DD69E8" w:rsidRDefault="00893A63" w:rsidP="00893A63">
      <w:pPr>
        <w:keepNext/>
        <w:keepLines/>
        <w:pBdr>
          <w:left w:val="single" w:sz="12" w:space="4" w:color="auto"/>
        </w:pBdr>
        <w:ind w:left="850"/>
        <w:rPr>
          <w:rFonts w:eastAsia="Times New Roman"/>
          <w:i/>
          <w:iCs/>
        </w:rPr>
      </w:pPr>
      <w:r w:rsidRPr="00DD69E8">
        <w:rPr>
          <w:b/>
          <w:noProof/>
        </w:rPr>
        <w:drawing>
          <wp:inline distT="0" distB="0" distL="0" distR="0" wp14:anchorId="26800B05" wp14:editId="193393CA">
            <wp:extent cx="190800" cy="190800"/>
            <wp:effectExtent l="0" t="0" r="0" b="0"/>
            <wp:docPr id="52" name="Graphic 5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br/>
      </w:r>
      <w:r w:rsidRPr="00DD69E8">
        <w:rPr>
          <w:rFonts w:eastAsia="Times New Roman"/>
          <w:i/>
          <w:iCs/>
        </w:rPr>
        <w:t xml:space="preserve">The </w:t>
      </w:r>
      <w:r w:rsidR="00D3308A">
        <w:rPr>
          <w:rFonts w:eastAsia="Times New Roman"/>
          <w:i/>
          <w:iCs/>
        </w:rPr>
        <w:t>Purview Information Protection scanner</w:t>
      </w:r>
      <w:r w:rsidRPr="00DD69E8">
        <w:rPr>
          <w:rFonts w:eastAsia="Times New Roman"/>
          <w:i/>
          <w:iCs/>
        </w:rPr>
        <w:t xml:space="preserve"> is configured for user-initiated manual scanning. A manual scan generates a point in time report that is not updated if new files are added to the repositories or if existing files are changed. Within the context of the </w:t>
      </w:r>
      <w:r w:rsidR="00D3308A" w:rsidRPr="00D3308A">
        <w:rPr>
          <w:i/>
        </w:rPr>
        <w:t>Data Security Check</w:t>
      </w:r>
      <w:r w:rsidRPr="00DD69E8">
        <w:rPr>
          <w:rFonts w:eastAsia="Times New Roman"/>
          <w:i/>
          <w:iCs/>
        </w:rPr>
        <w:t xml:space="preserve">, the insights provided by the point-in-time reports will </w:t>
      </w:r>
      <w:r w:rsidR="00DC332B" w:rsidRPr="00DD69E8">
        <w:rPr>
          <w:rFonts w:eastAsia="Times New Roman"/>
          <w:i/>
          <w:iCs/>
        </w:rPr>
        <w:t>be considered</w:t>
      </w:r>
      <w:r w:rsidRPr="00DD69E8">
        <w:rPr>
          <w:rFonts w:eastAsia="Times New Roman"/>
          <w:i/>
          <w:iCs/>
        </w:rPr>
        <w:t xml:space="preserve"> representative and sufficient. </w:t>
      </w:r>
    </w:p>
    <w:p w14:paraId="1082ABB0" w14:textId="77777777" w:rsidR="00AF7FC2" w:rsidRPr="00DD69E8" w:rsidRDefault="00AF7FC2" w:rsidP="008369D4">
      <w:pPr>
        <w:pStyle w:val="BeforeAndAfterNote"/>
      </w:pPr>
    </w:p>
    <w:p w14:paraId="000139AF" w14:textId="77777777" w:rsidR="00264D4E" w:rsidRPr="00DD69E8" w:rsidRDefault="00264D4E" w:rsidP="007872C5">
      <w:pPr>
        <w:pStyle w:val="Heading5"/>
      </w:pPr>
      <w:r w:rsidRPr="00DD69E8">
        <w:t>Objective</w:t>
      </w:r>
    </w:p>
    <w:p w14:paraId="4A0EB1A2" w14:textId="117565CD" w:rsidR="00264D4E" w:rsidRPr="00DD69E8" w:rsidRDefault="00264D4E">
      <w:pPr>
        <w:pStyle w:val="ListParagraph"/>
        <w:keepNext w:val="0"/>
        <w:numPr>
          <w:ilvl w:val="0"/>
          <w:numId w:val="11"/>
        </w:numPr>
      </w:pPr>
      <w:r w:rsidRPr="00DD69E8">
        <w:t xml:space="preserve">Export the </w:t>
      </w:r>
      <w:r w:rsidR="00FE2ADE" w:rsidRPr="00DD69E8">
        <w:t>report</w:t>
      </w:r>
      <w:r w:rsidRPr="00DD69E8">
        <w:t xml:space="preserve">s for the </w:t>
      </w:r>
      <w:r w:rsidR="00D3308A">
        <w:rPr>
          <w:i/>
          <w:iCs/>
        </w:rPr>
        <w:t>On-premises discovery</w:t>
      </w:r>
      <w:r w:rsidR="00534A76" w:rsidRPr="00DD69E8">
        <w:t xml:space="preserve"> from Activity Explorer</w:t>
      </w:r>
      <w:r w:rsidR="00AF7FC2" w:rsidRPr="00DD69E8">
        <w:t xml:space="preserve"> to the local folder structure</w:t>
      </w:r>
      <w:r w:rsidRPr="00DD69E8">
        <w:t>.</w:t>
      </w:r>
    </w:p>
    <w:p w14:paraId="30C1837F" w14:textId="2B2E3E91" w:rsidR="0009654E" w:rsidRPr="00DD69E8" w:rsidRDefault="0009654E">
      <w:pPr>
        <w:pStyle w:val="ListParagraph"/>
        <w:keepNext w:val="0"/>
        <w:numPr>
          <w:ilvl w:val="0"/>
          <w:numId w:val="11"/>
        </w:numPr>
      </w:pPr>
      <w:r w:rsidRPr="00DD69E8">
        <w:t xml:space="preserve">Capture visualizations from </w:t>
      </w:r>
      <w:r w:rsidR="00D3308A">
        <w:t>Activity Explorer</w:t>
      </w:r>
      <w:r w:rsidR="00F844E5" w:rsidRPr="00DD69E8">
        <w:t xml:space="preserve"> to get visibility into what content has been discovered, and where that content i</w:t>
      </w:r>
      <w:r w:rsidR="007A11B2" w:rsidRPr="00DD69E8">
        <w:t>s located.</w:t>
      </w:r>
    </w:p>
    <w:p w14:paraId="0ADE7934" w14:textId="77777777" w:rsidR="00264D4E" w:rsidRPr="00DD69E8" w:rsidRDefault="00264D4E" w:rsidP="00971DE4">
      <w:pPr>
        <w:pStyle w:val="Heading5"/>
        <w:keepNext w:val="0"/>
      </w:pPr>
      <w:r w:rsidRPr="00DD69E8">
        <w:t>Background reading</w:t>
      </w:r>
    </w:p>
    <w:p w14:paraId="13DC801B" w14:textId="77777777" w:rsidR="00264D4E" w:rsidRPr="00DD69E8" w:rsidRDefault="00264D4E" w:rsidP="00971DE4">
      <w:r w:rsidRPr="00DD69E8">
        <w:t>For more information refer to:</w:t>
      </w:r>
    </w:p>
    <w:p w14:paraId="0D2B58D7" w14:textId="77777777" w:rsidR="00220785" w:rsidRPr="00DD69E8" w:rsidRDefault="00616979" w:rsidP="00197F12">
      <w:pPr>
        <w:pStyle w:val="ListParagraph"/>
        <w:keepNext w:val="0"/>
        <w:numPr>
          <w:ilvl w:val="0"/>
          <w:numId w:val="51"/>
        </w:numPr>
      </w:pPr>
      <w:hyperlink r:id="rId98" w:history="1">
        <w:r w:rsidRPr="00DD69E8">
          <w:rPr>
            <w:rStyle w:val="Hyperlink"/>
          </w:rPr>
          <w:t>Get started with activity explorer</w:t>
        </w:r>
      </w:hyperlink>
    </w:p>
    <w:p w14:paraId="52FBD917" w14:textId="77777777" w:rsidR="00264D4E" w:rsidRPr="00DD69E8" w:rsidRDefault="00264D4E" w:rsidP="00971DE4">
      <w:pPr>
        <w:pStyle w:val="Heading5"/>
        <w:keepNext w:val="0"/>
      </w:pPr>
      <w:r w:rsidRPr="00DD69E8">
        <w:t>Instructions</w:t>
      </w:r>
      <w:r w:rsidR="007F11A9" w:rsidRPr="00DD69E8">
        <w:t xml:space="preserve"> - Capture visualizations from Activity Explorer</w:t>
      </w:r>
    </w:p>
    <w:p w14:paraId="22C42EE9" w14:textId="6383E53B" w:rsidR="009C0D9D" w:rsidRPr="00DD69E8" w:rsidRDefault="009C0D9D" w:rsidP="00197F12">
      <w:pPr>
        <w:pStyle w:val="ListParagraph"/>
        <w:keepNext w:val="0"/>
        <w:numPr>
          <w:ilvl w:val="0"/>
          <w:numId w:val="33"/>
        </w:numPr>
      </w:pPr>
      <w:r w:rsidRPr="00DD69E8">
        <w:t xml:space="preserve">On the local workstation, if not already done, extend the previously created directory structure by creating the </w:t>
      </w:r>
      <w:r w:rsidR="00D3308A">
        <w:rPr>
          <w:b/>
          <w:bCs/>
        </w:rPr>
        <w:t>\DataSecurityCheck\PurviewScanner</w:t>
      </w:r>
      <w:r w:rsidRPr="00DD69E8">
        <w:t xml:space="preserve"> folder.</w:t>
      </w:r>
    </w:p>
    <w:p w14:paraId="5B48552B" w14:textId="57F4B1BB" w:rsidR="00EE1602" w:rsidRPr="00DD69E8" w:rsidRDefault="00587BA1" w:rsidP="00197AAC">
      <w:pPr>
        <w:pStyle w:val="ListParagraph"/>
        <w:keepNext w:val="0"/>
        <w:numPr>
          <w:ilvl w:val="0"/>
          <w:numId w:val="33"/>
        </w:numPr>
        <w:spacing w:after="0" w:line="257" w:lineRule="auto"/>
      </w:pPr>
      <w:r w:rsidRPr="00DD69E8">
        <w:rPr>
          <w:rFonts w:eastAsia="Times New Roman"/>
        </w:rPr>
        <w:t xml:space="preserve">Browse to the </w:t>
      </w:r>
      <w:r w:rsidR="00D3308A" w:rsidRPr="00D3308A">
        <w:rPr>
          <w:rFonts w:eastAsia="Times New Roman"/>
          <w:b/>
        </w:rPr>
        <w:t>Microsoft Purview portal</w:t>
      </w:r>
      <w:r w:rsidR="00EE1602" w:rsidRPr="00DD69E8">
        <w:t xml:space="preserve"> at </w:t>
      </w:r>
      <w:hyperlink r:id="rId99" w:history="1">
        <w:r w:rsidRPr="00DD69E8">
          <w:rPr>
            <w:rStyle w:val="Hyperlink"/>
          </w:rPr>
          <w:t>https://purview.microsoft.com/</w:t>
        </w:r>
      </w:hyperlink>
      <w:r w:rsidR="00EE1602" w:rsidRPr="00DD69E8">
        <w:t xml:space="preserve"> </w:t>
      </w:r>
      <w:r w:rsidR="00EE1602" w:rsidRPr="00DD69E8">
        <w:rPr>
          <w:rFonts w:eastAsia="Times New Roman"/>
        </w:rPr>
        <w:t>and log in with</w:t>
      </w:r>
      <w:r w:rsidR="00EE1602" w:rsidRPr="00DD69E8">
        <w:t xml:space="preserve"> </w:t>
      </w:r>
      <w:r w:rsidR="00EE1602" w:rsidRPr="00DD69E8">
        <w:rPr>
          <w:rFonts w:eastAsia="Times New Roman"/>
        </w:rPr>
        <w:t xml:space="preserve">Tenant Admin credentials or a user account that is a </w:t>
      </w:r>
      <w:r w:rsidR="00EE1602" w:rsidRPr="00DD69E8">
        <w:t xml:space="preserve">member of your </w:t>
      </w:r>
      <w:r w:rsidR="00D3308A">
        <w:t>Data Security Check</w:t>
      </w:r>
      <w:r w:rsidR="00EE1602" w:rsidRPr="00DD69E8">
        <w:t xml:space="preserve"> team</w:t>
      </w:r>
      <w:r w:rsidR="00EE1602" w:rsidRPr="00DD69E8">
        <w:rPr>
          <w:rFonts w:eastAsia="Times New Roman"/>
        </w:rPr>
        <w:t xml:space="preserve"> and has been assigned the appropriate permissions.</w:t>
      </w:r>
    </w:p>
    <w:p w14:paraId="00F83921" w14:textId="77777777" w:rsidR="00795B2A" w:rsidRPr="00DD69E8" w:rsidRDefault="00795B2A" w:rsidP="00795B2A">
      <w:pPr>
        <w:numPr>
          <w:ilvl w:val="0"/>
          <w:numId w:val="33"/>
        </w:numPr>
        <w:contextualSpacing/>
      </w:pPr>
      <w:r w:rsidRPr="00DD69E8">
        <w:t xml:space="preserve">In the </w:t>
      </w:r>
      <w:r w:rsidRPr="00DD69E8">
        <w:rPr>
          <w:i/>
          <w:iCs/>
        </w:rPr>
        <w:t>navigation bar</w:t>
      </w:r>
      <w:r w:rsidRPr="00DD69E8">
        <w:t xml:space="preserve"> on the left side, click on </w:t>
      </w:r>
      <w:r w:rsidRPr="00DD69E8">
        <w:rPr>
          <w:b/>
          <w:bCs/>
        </w:rPr>
        <w:t>Solutions.</w:t>
      </w:r>
    </w:p>
    <w:p w14:paraId="4DB446AF" w14:textId="77777777" w:rsidR="00795B2A" w:rsidRPr="00DD69E8" w:rsidRDefault="00795B2A" w:rsidP="00795B2A">
      <w:pPr>
        <w:numPr>
          <w:ilvl w:val="0"/>
          <w:numId w:val="33"/>
        </w:numPr>
        <w:contextualSpacing/>
      </w:pPr>
      <w:r w:rsidRPr="00DD69E8">
        <w:t xml:space="preserve">In the </w:t>
      </w:r>
      <w:r w:rsidRPr="00DD69E8">
        <w:rPr>
          <w:i/>
          <w:iCs/>
        </w:rPr>
        <w:t>Solutions navigator</w:t>
      </w:r>
      <w:r w:rsidRPr="00DD69E8">
        <w:t xml:space="preserve">, click on </w:t>
      </w:r>
      <w:r w:rsidRPr="00DD69E8">
        <w:rPr>
          <w:b/>
          <w:bCs/>
        </w:rPr>
        <w:t>Information Protection.</w:t>
      </w:r>
    </w:p>
    <w:p w14:paraId="18087B0C" w14:textId="77777777" w:rsidR="00795B2A" w:rsidRPr="00DD69E8" w:rsidRDefault="00795B2A" w:rsidP="00795B2A">
      <w:pPr>
        <w:numPr>
          <w:ilvl w:val="0"/>
          <w:numId w:val="33"/>
        </w:numPr>
        <w:contextualSpacing/>
      </w:pPr>
      <w:r w:rsidRPr="00DD69E8">
        <w:t xml:space="preserve">On the </w:t>
      </w:r>
      <w:r w:rsidRPr="00DD69E8">
        <w:rPr>
          <w:i/>
          <w:iCs/>
        </w:rPr>
        <w:t>Information Protection</w:t>
      </w:r>
      <w:r w:rsidRPr="00DD69E8">
        <w:t xml:space="preserve"> solution card, expand </w:t>
      </w:r>
      <w:r w:rsidRPr="00DD69E8">
        <w:rPr>
          <w:b/>
          <w:bCs/>
        </w:rPr>
        <w:t>Explorers</w:t>
      </w:r>
      <w:r w:rsidRPr="00DD69E8">
        <w:t>.</w:t>
      </w:r>
    </w:p>
    <w:p w14:paraId="186547A4" w14:textId="77777777" w:rsidR="004C69AE" w:rsidRPr="00DD69E8" w:rsidRDefault="00795B2A" w:rsidP="00F36539">
      <w:pPr>
        <w:numPr>
          <w:ilvl w:val="0"/>
          <w:numId w:val="33"/>
        </w:numPr>
        <w:spacing w:after="0"/>
        <w:contextualSpacing/>
      </w:pPr>
      <w:r w:rsidRPr="00DD69E8">
        <w:t xml:space="preserve">Below </w:t>
      </w:r>
      <w:r w:rsidRPr="00DD69E8">
        <w:rPr>
          <w:i/>
          <w:iCs/>
        </w:rPr>
        <w:t>Explorers</w:t>
      </w:r>
      <w:r w:rsidRPr="00DD69E8">
        <w:t xml:space="preserve">, click on </w:t>
      </w:r>
      <w:r w:rsidRPr="00DD69E8">
        <w:rPr>
          <w:b/>
          <w:bCs/>
        </w:rPr>
        <w:t>Activity explorer</w:t>
      </w:r>
      <w:r w:rsidRPr="00DD69E8">
        <w:t>.</w:t>
      </w:r>
    </w:p>
    <w:p w14:paraId="007A0E9D" w14:textId="77777777" w:rsidR="004C69AE" w:rsidRPr="00DD69E8" w:rsidRDefault="004C69AE" w:rsidP="00C71EFA">
      <w:pPr>
        <w:numPr>
          <w:ilvl w:val="0"/>
          <w:numId w:val="33"/>
        </w:numPr>
        <w:spacing w:after="0"/>
        <w:contextualSpacing/>
      </w:pPr>
      <w:r w:rsidRPr="00DD69E8">
        <w:t xml:space="preserve">On the </w:t>
      </w:r>
      <w:r w:rsidRPr="00DD69E8">
        <w:rPr>
          <w:i/>
          <w:iCs/>
        </w:rPr>
        <w:t>Activity explorer</w:t>
      </w:r>
      <w:r w:rsidRPr="00DD69E8">
        <w:t xml:space="preserve"> page, click on</w:t>
      </w:r>
      <w:r w:rsidR="00F210FC" w:rsidRPr="00DD69E8">
        <w:t xml:space="preserve"> </w:t>
      </w:r>
      <w:r w:rsidR="00F210FC" w:rsidRPr="00DD69E8">
        <w:rPr>
          <w:noProof/>
        </w:rPr>
        <w:drawing>
          <wp:inline distT="0" distB="0" distL="0" distR="0" wp14:anchorId="6AB95F1B" wp14:editId="64828DE3">
            <wp:extent cx="144000" cy="133200"/>
            <wp:effectExtent l="0" t="0" r="8890" b="635"/>
            <wp:docPr id="58010519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05197" name="Picture 1">
                      <a:extLst>
                        <a:ext uri="{C183D7F6-B498-43B3-948B-1728B52AA6E4}">
                          <adec:decorative xmlns:adec="http://schemas.microsoft.com/office/drawing/2017/decorative" val="1"/>
                        </a:ext>
                      </a:extLst>
                    </pic:cNvPr>
                    <pic:cNvPicPr/>
                  </pic:nvPicPr>
                  <pic:blipFill>
                    <a:blip r:embed="rId100"/>
                    <a:stretch>
                      <a:fillRect/>
                    </a:stretch>
                  </pic:blipFill>
                  <pic:spPr>
                    <a:xfrm>
                      <a:off x="0" y="0"/>
                      <a:ext cx="144000" cy="133200"/>
                    </a:xfrm>
                    <a:prstGeom prst="rect">
                      <a:avLst/>
                    </a:prstGeom>
                  </pic:spPr>
                </pic:pic>
              </a:graphicData>
            </a:graphic>
          </wp:inline>
        </w:drawing>
      </w:r>
      <w:r w:rsidRPr="00DD69E8">
        <w:t xml:space="preserve"> </w:t>
      </w:r>
      <w:r w:rsidR="000A5944" w:rsidRPr="00DD69E8">
        <w:rPr>
          <w:b/>
          <w:bCs/>
        </w:rPr>
        <w:t xml:space="preserve">Add </w:t>
      </w:r>
      <w:r w:rsidRPr="00DD69E8">
        <w:rPr>
          <w:b/>
          <w:bCs/>
        </w:rPr>
        <w:t>Filters</w:t>
      </w:r>
      <w:r w:rsidRPr="00DD69E8">
        <w:t>.</w:t>
      </w:r>
    </w:p>
    <w:p w14:paraId="658F3AB4" w14:textId="77777777" w:rsidR="00320FFE" w:rsidRPr="00DD69E8" w:rsidRDefault="000B67BB" w:rsidP="00197F12">
      <w:pPr>
        <w:pStyle w:val="ListParagraph"/>
        <w:keepNext w:val="0"/>
        <w:numPr>
          <w:ilvl w:val="0"/>
          <w:numId w:val="33"/>
        </w:numPr>
      </w:pPr>
      <w:r w:rsidRPr="00DD69E8">
        <w:t xml:space="preserve">On the </w:t>
      </w:r>
      <w:r w:rsidR="00C71EFA" w:rsidRPr="00DD69E8">
        <w:t xml:space="preserve">Add </w:t>
      </w:r>
      <w:r w:rsidR="00C71EFA" w:rsidRPr="00DD69E8">
        <w:rPr>
          <w:i/>
          <w:iCs/>
        </w:rPr>
        <w:t>f</w:t>
      </w:r>
      <w:r w:rsidRPr="00DD69E8">
        <w:rPr>
          <w:i/>
          <w:iCs/>
        </w:rPr>
        <w:t>ilters</w:t>
      </w:r>
      <w:r w:rsidRPr="00DD69E8">
        <w:t xml:space="preserve"> </w:t>
      </w:r>
      <w:r w:rsidR="000377E5" w:rsidRPr="00DD69E8">
        <w:t>fly-out</w:t>
      </w:r>
      <w:r w:rsidRPr="00DD69E8">
        <w:t xml:space="preserve">, select </w:t>
      </w:r>
      <w:r w:rsidRPr="00DD69E8">
        <w:rPr>
          <w:b/>
          <w:bCs/>
        </w:rPr>
        <w:t>Application</w:t>
      </w:r>
      <w:r w:rsidR="00283C7F" w:rsidRPr="00DD69E8">
        <w:t xml:space="preserve"> and click </w:t>
      </w:r>
      <w:r w:rsidR="002A3400" w:rsidRPr="00DD69E8">
        <w:rPr>
          <w:b/>
          <w:bCs/>
        </w:rPr>
        <w:t>Add</w:t>
      </w:r>
      <w:r w:rsidR="00AE5339" w:rsidRPr="00DD69E8">
        <w:t>.</w:t>
      </w:r>
    </w:p>
    <w:p w14:paraId="42CC08E6" w14:textId="77777777" w:rsidR="00283C7F" w:rsidRPr="00DD69E8" w:rsidRDefault="004E05A7" w:rsidP="00197F12">
      <w:pPr>
        <w:pStyle w:val="ListParagraph"/>
        <w:numPr>
          <w:ilvl w:val="0"/>
          <w:numId w:val="33"/>
        </w:numPr>
      </w:pPr>
      <w:r w:rsidRPr="00DD69E8">
        <w:t xml:space="preserve">On the </w:t>
      </w:r>
      <w:r w:rsidRPr="00DD69E8">
        <w:rPr>
          <w:i/>
          <w:iCs/>
        </w:rPr>
        <w:t>Activity explorer</w:t>
      </w:r>
      <w:r w:rsidRPr="00DD69E8">
        <w:t xml:space="preserve"> </w:t>
      </w:r>
      <w:r w:rsidR="00A3593F" w:rsidRPr="00DD69E8">
        <w:t>page</w:t>
      </w:r>
      <w:r w:rsidRPr="00DD69E8">
        <w:t xml:space="preserve">, click on </w:t>
      </w:r>
      <w:r w:rsidRPr="00DD69E8">
        <w:rPr>
          <w:b/>
          <w:bCs/>
        </w:rPr>
        <w:t>Application</w:t>
      </w:r>
      <w:r w:rsidRPr="00DD69E8">
        <w:t xml:space="preserve"> and select </w:t>
      </w:r>
      <w:r w:rsidR="0046375F" w:rsidRPr="00DD69E8">
        <w:rPr>
          <w:b/>
          <w:bCs/>
        </w:rPr>
        <w:t xml:space="preserve">Microsoft </w:t>
      </w:r>
      <w:r w:rsidR="0032733A" w:rsidRPr="00DD69E8">
        <w:rPr>
          <w:b/>
          <w:bCs/>
        </w:rPr>
        <w:t>Purview</w:t>
      </w:r>
      <w:r w:rsidR="00F3121C" w:rsidRPr="00DD69E8">
        <w:rPr>
          <w:b/>
          <w:bCs/>
        </w:rPr>
        <w:t xml:space="preserve"> </w:t>
      </w:r>
      <w:r w:rsidR="00644B20" w:rsidRPr="00DD69E8">
        <w:rPr>
          <w:b/>
          <w:bCs/>
        </w:rPr>
        <w:t xml:space="preserve">Information Protection </w:t>
      </w:r>
      <w:r w:rsidR="00F55253" w:rsidRPr="00DD69E8">
        <w:rPr>
          <w:b/>
          <w:bCs/>
        </w:rPr>
        <w:t>Scanner</w:t>
      </w:r>
      <w:r w:rsidR="005E679B" w:rsidRPr="00DD69E8">
        <w:rPr>
          <w:b/>
          <w:bCs/>
        </w:rPr>
        <w:t>.</w:t>
      </w:r>
      <w:r w:rsidR="005E679B" w:rsidRPr="00DD69E8">
        <w:rPr>
          <w:b/>
          <w:bCs/>
        </w:rPr>
        <w:br/>
      </w:r>
      <w:r w:rsidR="005E679B" w:rsidRPr="00DD69E8">
        <w:rPr>
          <w:noProof/>
        </w:rPr>
        <w:drawing>
          <wp:inline distT="0" distB="0" distL="0" distR="0" wp14:anchorId="7F8A19B3" wp14:editId="7008D8DE">
            <wp:extent cx="1311299" cy="507600"/>
            <wp:effectExtent l="38100" t="38100" r="98425" b="102235"/>
            <wp:docPr id="25" name="Picture 25" descr="Screenshot showing the application filter set to Microsoft Azure Information Protection 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showing the application filter set to Microsoft Azure Information Protection Scanner."/>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1311299" cy="507600"/>
                    </a:xfrm>
                    <a:prstGeom prst="rect">
                      <a:avLst/>
                    </a:prstGeom>
                    <a:ln>
                      <a:noFill/>
                    </a:ln>
                    <a:effectLst>
                      <a:outerShdw blurRad="50800" dist="38100" dir="2700000" algn="tl" rotWithShape="0">
                        <a:prstClr val="black">
                          <a:alpha val="40000"/>
                        </a:prstClr>
                      </a:outerShdw>
                    </a:effectLst>
                  </pic:spPr>
                </pic:pic>
              </a:graphicData>
            </a:graphic>
          </wp:inline>
        </w:drawing>
      </w:r>
    </w:p>
    <w:p w14:paraId="287E2803" w14:textId="77777777" w:rsidR="006104FD" w:rsidRPr="00DD69E8" w:rsidRDefault="006104FD" w:rsidP="00197F12">
      <w:pPr>
        <w:pStyle w:val="ListParagraph"/>
        <w:numPr>
          <w:ilvl w:val="0"/>
          <w:numId w:val="33"/>
        </w:numPr>
      </w:pPr>
      <w:r w:rsidRPr="00DD69E8">
        <w:t xml:space="preserve">Click on </w:t>
      </w:r>
      <w:r w:rsidRPr="00DD69E8">
        <w:rPr>
          <w:b/>
          <w:bCs/>
        </w:rPr>
        <w:t>Apply</w:t>
      </w:r>
      <w:r w:rsidRPr="00DD69E8">
        <w:t>.</w:t>
      </w:r>
    </w:p>
    <w:p w14:paraId="0AD1C75F" w14:textId="77777777" w:rsidR="001B7F2F" w:rsidRPr="00DD69E8" w:rsidRDefault="001B7F2F" w:rsidP="00FC049D">
      <w:pPr>
        <w:pStyle w:val="BeforeAndAfterNote"/>
      </w:pPr>
    </w:p>
    <w:p w14:paraId="2CDA378B" w14:textId="77777777" w:rsidR="007D4C82" w:rsidRPr="00DD69E8" w:rsidRDefault="001B7F2F" w:rsidP="007D4C82">
      <w:pPr>
        <w:keepNext/>
        <w:keepLines/>
        <w:pBdr>
          <w:left w:val="single" w:sz="12" w:space="4" w:color="auto"/>
        </w:pBdr>
        <w:ind w:left="850"/>
        <w:rPr>
          <w:i/>
          <w:iCs/>
        </w:rPr>
      </w:pPr>
      <w:r w:rsidRPr="00DD69E8">
        <w:rPr>
          <w:noProof/>
        </w:rPr>
        <mc:AlternateContent>
          <mc:Choice Requires="wps">
            <w:drawing>
              <wp:inline distT="0" distB="0" distL="0" distR="0" wp14:anchorId="1E74ABC5" wp14:editId="7CEE666D">
                <wp:extent cx="171450" cy="151130"/>
                <wp:effectExtent l="9525" t="9525" r="9525" b="1270"/>
                <wp:docPr id="489077899" name="Freeform: Shape 69"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47687D6A" id="Freeform: Shape 69"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DD69E8">
        <w:rPr>
          <w:b/>
          <w:bCs/>
          <w:position w:val="8"/>
        </w:rPr>
        <w:t xml:space="preserve"> Important</w:t>
      </w:r>
      <w:r w:rsidRPr="00DD69E8">
        <w:rPr>
          <w:b/>
        </w:rPr>
        <w:br/>
      </w:r>
      <w:r w:rsidR="007D4C82" w:rsidRPr="00DD69E8">
        <w:rPr>
          <w:i/>
          <w:iCs/>
        </w:rPr>
        <w:t>A</w:t>
      </w:r>
      <w:r w:rsidR="00FA5789" w:rsidRPr="00DD69E8">
        <w:rPr>
          <w:i/>
          <w:iCs/>
        </w:rPr>
        <w:t>t</w:t>
      </w:r>
      <w:r w:rsidR="007D4C82" w:rsidRPr="00DD69E8">
        <w:rPr>
          <w:i/>
          <w:iCs/>
        </w:rPr>
        <w:t xml:space="preserve"> time of writing this document, the Application filter in Activity Explorer </w:t>
      </w:r>
      <w:r w:rsidR="00FA5789" w:rsidRPr="00DD69E8">
        <w:rPr>
          <w:i/>
          <w:iCs/>
        </w:rPr>
        <w:t>does not</w:t>
      </w:r>
      <w:r w:rsidR="007D4C82" w:rsidRPr="00DD69E8">
        <w:rPr>
          <w:i/>
          <w:iCs/>
        </w:rPr>
        <w:t xml:space="preserve"> correctly lists the entry for </w:t>
      </w:r>
      <w:r w:rsidR="00FA5789" w:rsidRPr="00DD69E8">
        <w:rPr>
          <w:i/>
          <w:iCs/>
        </w:rPr>
        <w:t xml:space="preserve">the </w:t>
      </w:r>
      <w:r w:rsidR="007D4C82" w:rsidRPr="00DD69E8">
        <w:rPr>
          <w:b/>
          <w:bCs/>
          <w:i/>
          <w:iCs/>
        </w:rPr>
        <w:t>Microsoft Purview Information Protection Scanner</w:t>
      </w:r>
      <w:r w:rsidR="007D4C82" w:rsidRPr="00DD69E8">
        <w:rPr>
          <w:i/>
          <w:iCs/>
        </w:rPr>
        <w:t xml:space="preserve">, and this </w:t>
      </w:r>
      <w:r w:rsidR="001E0DE0" w:rsidRPr="00DD69E8">
        <w:rPr>
          <w:i/>
          <w:iCs/>
        </w:rPr>
        <w:t xml:space="preserve">currently is </w:t>
      </w:r>
      <w:r w:rsidR="007D4C82" w:rsidRPr="00DD69E8">
        <w:rPr>
          <w:i/>
          <w:iCs/>
        </w:rPr>
        <w:t>an unresolved service-side issue. The change stems from an internal schema update that consolidated telemetry from endpoint DLP, service DLP, and on-premises Information Protection Scanners into a unified signal pipeline within Microsoft Purview.</w:t>
      </w:r>
    </w:p>
    <w:p w14:paraId="4A919388" w14:textId="77777777" w:rsidR="001B7F2F" w:rsidRPr="00DD69E8" w:rsidRDefault="007D4C82" w:rsidP="007D4C82">
      <w:pPr>
        <w:keepNext/>
        <w:keepLines/>
        <w:pBdr>
          <w:left w:val="single" w:sz="12" w:space="4" w:color="auto"/>
        </w:pBdr>
        <w:ind w:left="850"/>
        <w:rPr>
          <w:bCs/>
          <w:i/>
          <w:iCs/>
        </w:rPr>
      </w:pPr>
      <w:r w:rsidRPr="00DD69E8">
        <w:rPr>
          <w:i/>
          <w:iCs/>
        </w:rPr>
        <w:t xml:space="preserve">As a workaround, it is recommended to use the </w:t>
      </w:r>
      <w:r w:rsidR="0098038E" w:rsidRPr="00DD69E8">
        <w:rPr>
          <w:i/>
          <w:iCs/>
        </w:rPr>
        <w:t>&lt;</w:t>
      </w:r>
      <w:r w:rsidRPr="00DD69E8">
        <w:rPr>
          <w:i/>
          <w:iCs/>
        </w:rPr>
        <w:t>User</w:t>
      </w:r>
      <w:r w:rsidR="0098038E" w:rsidRPr="00DD69E8">
        <w:rPr>
          <w:i/>
          <w:iCs/>
        </w:rPr>
        <w:t>&gt;</w:t>
      </w:r>
      <w:r w:rsidRPr="00DD69E8">
        <w:rPr>
          <w:i/>
          <w:iCs/>
        </w:rPr>
        <w:t xml:space="preserve"> and </w:t>
      </w:r>
      <w:r w:rsidR="0098038E" w:rsidRPr="00DD69E8">
        <w:rPr>
          <w:i/>
          <w:iCs/>
        </w:rPr>
        <w:t>&lt;</w:t>
      </w:r>
      <w:r w:rsidRPr="00DD69E8">
        <w:rPr>
          <w:i/>
          <w:iCs/>
        </w:rPr>
        <w:t>Device</w:t>
      </w:r>
      <w:r w:rsidR="0098038E" w:rsidRPr="00DD69E8">
        <w:rPr>
          <w:i/>
          <w:iCs/>
        </w:rPr>
        <w:t>&gt;</w:t>
      </w:r>
      <w:r w:rsidRPr="00DD69E8">
        <w:rPr>
          <w:i/>
          <w:iCs/>
        </w:rPr>
        <w:t xml:space="preserve"> filters to create a dataset that only includes data discovered by the MIP Scanner. Set the User filter to the scanner’s service account (e.g., SVC_Scanner) and the Device filter to the scanner’s server name (e.g., SCAN-01) to isolate scanner-generated data.</w:t>
      </w:r>
    </w:p>
    <w:p w14:paraId="4DD59F8C" w14:textId="77777777" w:rsidR="001B7F2F" w:rsidRPr="00DD69E8" w:rsidRDefault="001B7F2F" w:rsidP="00FC049D">
      <w:pPr>
        <w:pStyle w:val="BeforeAndAfterNote"/>
      </w:pPr>
    </w:p>
    <w:p w14:paraId="1756A138" w14:textId="77777777" w:rsidR="001B7F2F" w:rsidRPr="00DD69E8" w:rsidRDefault="001B7F2F" w:rsidP="00254C9E">
      <w:pPr>
        <w:pStyle w:val="BeforeAndAfterNote"/>
      </w:pPr>
    </w:p>
    <w:p w14:paraId="71738F46" w14:textId="77777777" w:rsidR="00CA5A13" w:rsidRPr="00DD69E8" w:rsidRDefault="003C6597" w:rsidP="00197F12">
      <w:pPr>
        <w:pStyle w:val="ListParagraph"/>
        <w:keepNext w:val="0"/>
        <w:numPr>
          <w:ilvl w:val="0"/>
          <w:numId w:val="33"/>
        </w:numPr>
      </w:pPr>
      <w:r w:rsidRPr="00DD69E8">
        <w:t xml:space="preserve">On the </w:t>
      </w:r>
      <w:r w:rsidRPr="00DD69E8">
        <w:rPr>
          <w:i/>
          <w:iCs/>
        </w:rPr>
        <w:t>Activity explorer</w:t>
      </w:r>
      <w:r w:rsidRPr="00DD69E8">
        <w:t xml:space="preserve"> </w:t>
      </w:r>
      <w:r w:rsidR="006B6DB1" w:rsidRPr="00DD69E8">
        <w:t>page</w:t>
      </w:r>
      <w:r w:rsidRPr="00DD69E8">
        <w:t xml:space="preserve">, click on </w:t>
      </w:r>
      <w:r w:rsidRPr="00DD69E8">
        <w:rPr>
          <w:b/>
          <w:bCs/>
        </w:rPr>
        <w:t>Date</w:t>
      </w:r>
      <w:r w:rsidR="00A67F17" w:rsidRPr="00DD69E8">
        <w:t xml:space="preserve"> and </w:t>
      </w:r>
      <w:r w:rsidR="00A01A94" w:rsidRPr="00DD69E8">
        <w:t>match</w:t>
      </w:r>
      <w:r w:rsidR="00A67F17" w:rsidRPr="00DD69E8">
        <w:t xml:space="preserve"> the start and end date to the auto discovery </w:t>
      </w:r>
      <w:r w:rsidR="00B176D6" w:rsidRPr="00DD69E8">
        <w:t>timeframe</w:t>
      </w:r>
      <w:r w:rsidRPr="00DD69E8">
        <w:t>.</w:t>
      </w:r>
      <w:r w:rsidR="00E063CD" w:rsidRPr="00DD69E8">
        <w:br/>
      </w:r>
      <w:r w:rsidR="00E063CD" w:rsidRPr="00DD69E8">
        <w:rPr>
          <w:noProof/>
        </w:rPr>
        <w:drawing>
          <wp:inline distT="0" distB="0" distL="0" distR="0" wp14:anchorId="60DC56D6" wp14:editId="7FFC37AA">
            <wp:extent cx="1440000" cy="997200"/>
            <wp:effectExtent l="38100" t="38100" r="103505" b="88900"/>
            <wp:docPr id="33" name="Picture 33" descr="Screenshot showing the dat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showing the date filte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440000" cy="997200"/>
                    </a:xfrm>
                    <a:prstGeom prst="rect">
                      <a:avLst/>
                    </a:prstGeom>
                    <a:ln>
                      <a:noFill/>
                    </a:ln>
                    <a:effectLst>
                      <a:outerShdw blurRad="50800" dist="38100" dir="2700000" algn="tl" rotWithShape="0">
                        <a:prstClr val="black">
                          <a:alpha val="40000"/>
                        </a:prstClr>
                      </a:outerShdw>
                    </a:effectLst>
                  </pic:spPr>
                </pic:pic>
              </a:graphicData>
            </a:graphic>
          </wp:inline>
        </w:drawing>
      </w:r>
    </w:p>
    <w:p w14:paraId="794C5787" w14:textId="77777777" w:rsidR="00996539" w:rsidRPr="00DD69E8" w:rsidRDefault="00996539" w:rsidP="00197F12">
      <w:pPr>
        <w:pStyle w:val="ListParagraph"/>
        <w:keepNext w:val="0"/>
        <w:numPr>
          <w:ilvl w:val="0"/>
          <w:numId w:val="33"/>
        </w:numPr>
      </w:pPr>
      <w:r w:rsidRPr="00DD69E8">
        <w:t xml:space="preserve">Click on </w:t>
      </w:r>
      <w:r w:rsidRPr="00DD69E8">
        <w:rPr>
          <w:b/>
          <w:bCs/>
        </w:rPr>
        <w:t>Apply</w:t>
      </w:r>
      <w:r w:rsidRPr="00DD69E8">
        <w:t>.</w:t>
      </w:r>
    </w:p>
    <w:p w14:paraId="00C6D3DA" w14:textId="51E05775" w:rsidR="006B209B" w:rsidRPr="00DD69E8" w:rsidRDefault="00A132DC" w:rsidP="00197F12">
      <w:pPr>
        <w:pStyle w:val="ListParagraph"/>
        <w:keepNext w:val="0"/>
        <w:numPr>
          <w:ilvl w:val="0"/>
          <w:numId w:val="33"/>
        </w:numPr>
      </w:pPr>
      <w:r w:rsidRPr="00DD69E8">
        <w:t>T</w:t>
      </w:r>
      <w:r w:rsidR="006B209B" w:rsidRPr="00DD69E8">
        <w:t xml:space="preserve">ake a </w:t>
      </w:r>
      <w:r w:rsidR="006B209B" w:rsidRPr="00DD69E8">
        <w:rPr>
          <w:b/>
          <w:bCs/>
        </w:rPr>
        <w:t>screenshot</w:t>
      </w:r>
      <w:r w:rsidR="006B209B" w:rsidRPr="00DD69E8">
        <w:t xml:space="preserve"> </w:t>
      </w:r>
      <w:r w:rsidR="00780243" w:rsidRPr="00DD69E8">
        <w:t xml:space="preserve">of the data visualization </w:t>
      </w:r>
      <w:r w:rsidR="006B209B" w:rsidRPr="00DD69E8">
        <w:t xml:space="preserve">and </w:t>
      </w:r>
      <w:r w:rsidR="006B209B" w:rsidRPr="00DD69E8">
        <w:rPr>
          <w:b/>
          <w:bCs/>
        </w:rPr>
        <w:t>save</w:t>
      </w:r>
      <w:r w:rsidR="006B209B" w:rsidRPr="00DD69E8">
        <w:t xml:space="preserve"> the image</w:t>
      </w:r>
      <w:r w:rsidR="00FC3B7B" w:rsidRPr="00DD69E8">
        <w:t xml:space="preserve"> as </w:t>
      </w:r>
      <w:r w:rsidR="00FC3B7B" w:rsidRPr="00DD69E8">
        <w:rPr>
          <w:i/>
          <w:iCs/>
        </w:rPr>
        <w:t>&lt;DataSecurityCheck-OnPremises</w:t>
      </w:r>
      <w:r w:rsidR="0039560C" w:rsidRPr="00DD69E8">
        <w:rPr>
          <w:i/>
          <w:iCs/>
        </w:rPr>
        <w:t>Discovery.jpg</w:t>
      </w:r>
      <w:r w:rsidR="00FC3B7B" w:rsidRPr="00DD69E8">
        <w:rPr>
          <w:i/>
          <w:iCs/>
        </w:rPr>
        <w:t>&gt;</w:t>
      </w:r>
      <w:r w:rsidR="006B209B" w:rsidRPr="00DD69E8">
        <w:t xml:space="preserve"> </w:t>
      </w:r>
      <w:r w:rsidR="00076B9F" w:rsidRPr="00DD69E8">
        <w:t xml:space="preserve">to the </w:t>
      </w:r>
      <w:r w:rsidR="00D3308A">
        <w:t>\DataSecurityCheck\PurviewScanner</w:t>
      </w:r>
      <w:r w:rsidR="00076B9F" w:rsidRPr="00DD69E8">
        <w:t xml:space="preserve"> directory </w:t>
      </w:r>
      <w:r w:rsidR="006B209B" w:rsidRPr="00DD69E8">
        <w:t>for future use in the close</w:t>
      </w:r>
      <w:r w:rsidR="00990BE4" w:rsidRPr="00DD69E8">
        <w:t>-</w:t>
      </w:r>
      <w:r w:rsidR="006B209B" w:rsidRPr="00DD69E8">
        <w:t>out presentation.</w:t>
      </w:r>
      <w:r w:rsidR="00BE4997" w:rsidRPr="00DD69E8">
        <w:br/>
      </w:r>
      <w:r w:rsidR="00BE4997" w:rsidRPr="00DD69E8">
        <w:rPr>
          <w:noProof/>
        </w:rPr>
        <w:drawing>
          <wp:inline distT="0" distB="0" distL="0" distR="0" wp14:anchorId="09F0727E" wp14:editId="6864F774">
            <wp:extent cx="5040000" cy="1752223"/>
            <wp:effectExtent l="38100" t="38100" r="103505" b="95885"/>
            <wp:docPr id="27" name="Picture 27" descr="Screenshot of bar graph chart (data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of bar graph chart (data visualization)"/>
                    <pic:cNvPicPr/>
                  </pic:nvPicPr>
                  <pic:blipFill>
                    <a:blip r:embed="rId103"/>
                    <a:stretch>
                      <a:fillRect/>
                    </a:stretch>
                  </pic:blipFill>
                  <pic:spPr>
                    <a:xfrm>
                      <a:off x="0" y="0"/>
                      <a:ext cx="5040000" cy="1752223"/>
                    </a:xfrm>
                    <a:prstGeom prst="rect">
                      <a:avLst/>
                    </a:prstGeom>
                    <a:ln>
                      <a:noFill/>
                    </a:ln>
                    <a:effectLst>
                      <a:outerShdw blurRad="50800" dist="38100" dir="2700000" algn="tl" rotWithShape="0">
                        <a:prstClr val="black">
                          <a:alpha val="40000"/>
                        </a:prstClr>
                      </a:outerShdw>
                    </a:effectLst>
                  </pic:spPr>
                </pic:pic>
              </a:graphicData>
            </a:graphic>
          </wp:inline>
        </w:drawing>
      </w:r>
    </w:p>
    <w:p w14:paraId="66BA04C5" w14:textId="77777777" w:rsidR="00656B4B" w:rsidRPr="00DD69E8" w:rsidRDefault="00656B4B" w:rsidP="00197F12">
      <w:pPr>
        <w:pStyle w:val="ListParagraph"/>
        <w:keepNext w:val="0"/>
        <w:numPr>
          <w:ilvl w:val="0"/>
          <w:numId w:val="52"/>
        </w:numPr>
      </w:pPr>
      <w:r w:rsidRPr="00DD69E8">
        <w:t xml:space="preserve">On the </w:t>
      </w:r>
      <w:r w:rsidRPr="00DD69E8">
        <w:rPr>
          <w:i/>
          <w:iCs/>
        </w:rPr>
        <w:t>Activity explorer</w:t>
      </w:r>
      <w:r w:rsidRPr="00DD69E8">
        <w:t xml:space="preserve"> </w:t>
      </w:r>
      <w:r w:rsidR="00984A84" w:rsidRPr="00DD69E8">
        <w:t>page</w:t>
      </w:r>
      <w:r w:rsidRPr="00DD69E8">
        <w:t xml:space="preserve">, click on </w:t>
      </w:r>
      <w:r w:rsidR="00070389" w:rsidRPr="00DD69E8">
        <w:rPr>
          <w:noProof/>
        </w:rPr>
        <w:drawing>
          <wp:inline distT="0" distB="0" distL="0" distR="0" wp14:anchorId="04761960" wp14:editId="41B8317F">
            <wp:extent cx="144000" cy="128842"/>
            <wp:effectExtent l="0" t="0" r="8890" b="5080"/>
            <wp:docPr id="173040090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00901" name="Picture 1">
                      <a:extLst>
                        <a:ext uri="{C183D7F6-B498-43B3-948B-1728B52AA6E4}">
                          <adec:decorative xmlns:adec="http://schemas.microsoft.com/office/drawing/2017/decorative" val="1"/>
                        </a:ext>
                      </a:extLst>
                    </pic:cNvPr>
                    <pic:cNvPicPr/>
                  </pic:nvPicPr>
                  <pic:blipFill>
                    <a:blip r:embed="rId104"/>
                    <a:stretch>
                      <a:fillRect/>
                    </a:stretch>
                  </pic:blipFill>
                  <pic:spPr>
                    <a:xfrm>
                      <a:off x="0" y="0"/>
                      <a:ext cx="144000" cy="128842"/>
                    </a:xfrm>
                    <a:prstGeom prst="rect">
                      <a:avLst/>
                    </a:prstGeom>
                  </pic:spPr>
                </pic:pic>
              </a:graphicData>
            </a:graphic>
          </wp:inline>
        </w:drawing>
      </w:r>
      <w:r w:rsidR="00070389" w:rsidRPr="00DD69E8">
        <w:t xml:space="preserve"> </w:t>
      </w:r>
      <w:r w:rsidR="00A17899" w:rsidRPr="00DD69E8">
        <w:rPr>
          <w:b/>
          <w:bCs/>
        </w:rPr>
        <w:t>Customize columns</w:t>
      </w:r>
      <w:r w:rsidRPr="00DD69E8">
        <w:t>.</w:t>
      </w:r>
    </w:p>
    <w:p w14:paraId="0955EAB7" w14:textId="77777777" w:rsidR="007438D3" w:rsidRPr="00DD69E8" w:rsidRDefault="00561382" w:rsidP="00197F12">
      <w:pPr>
        <w:pStyle w:val="ListParagraph"/>
        <w:numPr>
          <w:ilvl w:val="0"/>
          <w:numId w:val="52"/>
        </w:numPr>
      </w:pPr>
      <w:r w:rsidRPr="00DD69E8">
        <w:t xml:space="preserve">At a minimum </w:t>
      </w:r>
      <w:r w:rsidRPr="00DD69E8">
        <w:rPr>
          <w:b/>
          <w:bCs/>
        </w:rPr>
        <w:t>select</w:t>
      </w:r>
      <w:r w:rsidRPr="00DD69E8">
        <w:t xml:space="preserve"> the following columns:</w:t>
      </w:r>
      <w:r w:rsidR="00DB3DB3" w:rsidRPr="00DD69E8">
        <w:br/>
      </w:r>
      <w:r w:rsidR="00DB3DB3" w:rsidRPr="00DD69E8">
        <w:rPr>
          <w:b/>
          <w:bCs/>
        </w:rPr>
        <w:t>Activity</w:t>
      </w:r>
      <w:r w:rsidR="00DB3DB3" w:rsidRPr="00DD69E8">
        <w:t xml:space="preserve">, </w:t>
      </w:r>
      <w:r w:rsidR="00DB3DB3" w:rsidRPr="00DD69E8">
        <w:rPr>
          <w:b/>
          <w:bCs/>
        </w:rPr>
        <w:t>File</w:t>
      </w:r>
      <w:r w:rsidR="00DB3DB3" w:rsidRPr="00DD69E8">
        <w:t>,</w:t>
      </w:r>
      <w:r w:rsidR="00DB3DB3" w:rsidRPr="00DD69E8">
        <w:rPr>
          <w:b/>
          <w:bCs/>
        </w:rPr>
        <w:t xml:space="preserve"> Location</w:t>
      </w:r>
      <w:r w:rsidR="00DB3DB3" w:rsidRPr="00DD69E8">
        <w:t xml:space="preserve">, </w:t>
      </w:r>
      <w:r w:rsidR="00DB3DB3" w:rsidRPr="00DD69E8">
        <w:rPr>
          <w:b/>
          <w:bCs/>
        </w:rPr>
        <w:t>Happened</w:t>
      </w:r>
      <w:r w:rsidR="00DB3DB3" w:rsidRPr="00DD69E8">
        <w:t xml:space="preserve">, </w:t>
      </w:r>
      <w:r w:rsidR="00DB3DB3" w:rsidRPr="00DD69E8">
        <w:rPr>
          <w:b/>
          <w:bCs/>
        </w:rPr>
        <w:t xml:space="preserve">Sensitive </w:t>
      </w:r>
      <w:r w:rsidR="00AA27F7" w:rsidRPr="00DD69E8">
        <w:rPr>
          <w:b/>
          <w:bCs/>
        </w:rPr>
        <w:t>i</w:t>
      </w:r>
      <w:r w:rsidR="00DB3DB3" w:rsidRPr="00DD69E8">
        <w:rPr>
          <w:b/>
          <w:bCs/>
        </w:rPr>
        <w:t xml:space="preserve">nfo </w:t>
      </w:r>
      <w:r w:rsidR="00AA27F7" w:rsidRPr="00DD69E8">
        <w:rPr>
          <w:b/>
          <w:bCs/>
        </w:rPr>
        <w:t>t</w:t>
      </w:r>
      <w:r w:rsidR="00DB3DB3" w:rsidRPr="00DD69E8">
        <w:rPr>
          <w:b/>
          <w:bCs/>
        </w:rPr>
        <w:t>ype</w:t>
      </w:r>
      <w:r w:rsidR="00DB3DB3" w:rsidRPr="00DD69E8">
        <w:t>,</w:t>
      </w:r>
      <w:r w:rsidR="00AA27F7" w:rsidRPr="00DD69E8">
        <w:t xml:space="preserve"> </w:t>
      </w:r>
      <w:r w:rsidR="00AA27F7" w:rsidRPr="00DD69E8">
        <w:rPr>
          <w:b/>
          <w:bCs/>
        </w:rPr>
        <w:t>Sensitive info type count</w:t>
      </w:r>
      <w:r w:rsidR="00DB3DB3" w:rsidRPr="00DD69E8">
        <w:br/>
      </w:r>
      <w:r w:rsidR="00426F2C" w:rsidRPr="00DD69E8">
        <w:t>Leave all other columns de-selected.</w:t>
      </w:r>
    </w:p>
    <w:p w14:paraId="401A11B2" w14:textId="77777777" w:rsidR="00426F2C" w:rsidRPr="00DD69E8" w:rsidRDefault="003F7CF6" w:rsidP="00197F12">
      <w:pPr>
        <w:pStyle w:val="ListParagraph"/>
        <w:numPr>
          <w:ilvl w:val="0"/>
          <w:numId w:val="52"/>
        </w:numPr>
      </w:pPr>
      <w:r w:rsidRPr="00DD69E8">
        <w:t xml:space="preserve">Click </w:t>
      </w:r>
      <w:r w:rsidRPr="00DD69E8">
        <w:rPr>
          <w:b/>
          <w:bCs/>
        </w:rPr>
        <w:t>Apply</w:t>
      </w:r>
      <w:r w:rsidRPr="00DD69E8">
        <w:t>.</w:t>
      </w:r>
    </w:p>
    <w:p w14:paraId="4325C1BD" w14:textId="77777777" w:rsidR="00A53A24" w:rsidRPr="00DD69E8" w:rsidRDefault="00FE3DE6" w:rsidP="00197F12">
      <w:pPr>
        <w:pStyle w:val="ListParagraph"/>
        <w:numPr>
          <w:ilvl w:val="0"/>
          <w:numId w:val="52"/>
        </w:numPr>
      </w:pPr>
      <w:r w:rsidRPr="00DD69E8">
        <w:t xml:space="preserve">On the </w:t>
      </w:r>
      <w:r w:rsidRPr="00DD69E8">
        <w:rPr>
          <w:i/>
          <w:iCs/>
        </w:rPr>
        <w:t>Activity explorer</w:t>
      </w:r>
      <w:r w:rsidRPr="00DD69E8">
        <w:t xml:space="preserve"> tab, click on </w:t>
      </w:r>
      <w:r w:rsidR="000315F2" w:rsidRPr="00DD69E8">
        <w:rPr>
          <w:b/>
          <w:bCs/>
        </w:rPr>
        <w:t>Export</w:t>
      </w:r>
      <w:r w:rsidR="00AF7FC2" w:rsidRPr="00DD69E8">
        <w:t>.</w:t>
      </w:r>
    </w:p>
    <w:p w14:paraId="1A8654F7" w14:textId="4DAC80FF" w:rsidR="003F2A5F" w:rsidRPr="00DD69E8" w:rsidRDefault="005C1767" w:rsidP="00197F12">
      <w:pPr>
        <w:pStyle w:val="ListParagraph"/>
        <w:keepNext w:val="0"/>
        <w:numPr>
          <w:ilvl w:val="0"/>
          <w:numId w:val="52"/>
        </w:numPr>
        <w:ind w:left="714" w:hanging="357"/>
      </w:pPr>
      <w:r w:rsidRPr="00DD69E8">
        <w:t xml:space="preserve">Copy the downloaded export file </w:t>
      </w:r>
      <w:r w:rsidR="008C4022" w:rsidRPr="00DD69E8">
        <w:rPr>
          <w:b/>
          <w:bCs/>
        </w:rPr>
        <w:t>Activity explorer _ Microsoft Purview.csv</w:t>
      </w:r>
      <w:r w:rsidR="005F1120" w:rsidRPr="00DD69E8">
        <w:rPr>
          <w:b/>
          <w:bCs/>
        </w:rPr>
        <w:t xml:space="preserve"> </w:t>
      </w:r>
      <w:r w:rsidRPr="00DD69E8">
        <w:t xml:space="preserve">to </w:t>
      </w:r>
      <w:r w:rsidR="00B00762" w:rsidRPr="00DD69E8">
        <w:t xml:space="preserve">the </w:t>
      </w:r>
      <w:r w:rsidR="00D3308A">
        <w:rPr>
          <w:i/>
          <w:iCs/>
        </w:rPr>
        <w:t>\DataSecurityCheck\PurviewScanner</w:t>
      </w:r>
      <w:r w:rsidR="00AF7FC2" w:rsidRPr="00DD69E8">
        <w:rPr>
          <w:i/>
          <w:iCs/>
        </w:rPr>
        <w:t xml:space="preserve"> </w:t>
      </w:r>
      <w:r w:rsidRPr="00DD69E8">
        <w:t xml:space="preserve">folder on your local workstation. </w:t>
      </w:r>
    </w:p>
    <w:p w14:paraId="2E765163" w14:textId="77777777" w:rsidR="00102F97" w:rsidRPr="00DD69E8" w:rsidRDefault="00102F97" w:rsidP="00102F97">
      <w:pPr>
        <w:pStyle w:val="HeadStrong"/>
      </w:pPr>
      <w:r w:rsidRPr="00DD69E8">
        <w:t>Save scanner logfiles (Optional)</w:t>
      </w:r>
    </w:p>
    <w:p w14:paraId="0C1D0BA6" w14:textId="77777777" w:rsidR="00102F97" w:rsidRPr="00DD69E8" w:rsidRDefault="00102F97" w:rsidP="00102F97">
      <w:pPr>
        <w:pStyle w:val="BeforeAndAfterNote"/>
      </w:pPr>
    </w:p>
    <w:p w14:paraId="51549A1F" w14:textId="6A46CF9C" w:rsidR="00102F97" w:rsidRPr="00DD69E8" w:rsidRDefault="00102F97" w:rsidP="00102F97">
      <w:pPr>
        <w:keepNext/>
        <w:keepLines/>
        <w:pBdr>
          <w:left w:val="single" w:sz="12" w:space="4" w:color="auto"/>
        </w:pBdr>
        <w:ind w:left="850"/>
        <w:rPr>
          <w:bCs/>
          <w:i/>
          <w:iCs/>
        </w:rPr>
      </w:pPr>
      <w:r w:rsidRPr="00DD69E8">
        <w:rPr>
          <w:noProof/>
        </w:rPr>
        <mc:AlternateContent>
          <mc:Choice Requires="wpg">
            <w:drawing>
              <wp:inline distT="0" distB="0" distL="0" distR="0" wp14:anchorId="524FA2C3" wp14:editId="5423F392">
                <wp:extent cx="190500" cy="190500"/>
                <wp:effectExtent l="0" t="0" r="0" b="0"/>
                <wp:docPr id="1339154261" name="Group 3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8795350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46228725"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2243340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4871628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6897554"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9489799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7D2C805" id="Group 3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Pr="00DD69E8">
        <w:rPr>
          <w:i/>
          <w:iCs/>
        </w:rPr>
        <w:t xml:space="preserve">Saving and analyzing scanner logfiles is an optional activity, all information can also be obtained from the </w:t>
      </w:r>
      <w:r w:rsidR="00D3308A">
        <w:rPr>
          <w:i/>
          <w:iCs/>
        </w:rPr>
        <w:t>Activity Explorer</w:t>
      </w:r>
      <w:r w:rsidRPr="00DD69E8">
        <w:rPr>
          <w:i/>
          <w:iCs/>
        </w:rPr>
        <w:t>.</w:t>
      </w:r>
    </w:p>
    <w:p w14:paraId="35A987A8" w14:textId="77777777" w:rsidR="00102F97" w:rsidRPr="00DD69E8" w:rsidRDefault="00102F97" w:rsidP="00102F97">
      <w:pPr>
        <w:pStyle w:val="BeforeAndAfterNote"/>
      </w:pPr>
    </w:p>
    <w:p w14:paraId="43C5FD31" w14:textId="01C40718" w:rsidR="00102F97" w:rsidRPr="00DD69E8" w:rsidRDefault="00102F97" w:rsidP="00197F12">
      <w:pPr>
        <w:pStyle w:val="ListParagraph"/>
        <w:keepNext w:val="0"/>
        <w:numPr>
          <w:ilvl w:val="0"/>
          <w:numId w:val="33"/>
        </w:numPr>
      </w:pPr>
      <w:r w:rsidRPr="00DD69E8">
        <w:rPr>
          <w:b/>
          <w:bCs/>
        </w:rPr>
        <w:t>Log on</w:t>
      </w:r>
      <w:r w:rsidRPr="00DD69E8">
        <w:t xml:space="preserve"> to the server that is running the </w:t>
      </w:r>
      <w:r w:rsidR="00D3308A">
        <w:t>Purview Information Protection scanner</w:t>
      </w:r>
      <w:r w:rsidRPr="00DD69E8">
        <w:t xml:space="preserve"> with the previously created service account (</w:t>
      </w:r>
      <w:r w:rsidRPr="00DD69E8">
        <w:rPr>
          <w:i/>
          <w:iCs/>
        </w:rPr>
        <w:t>SVC_Scanner)</w:t>
      </w:r>
      <w:r w:rsidRPr="00DD69E8">
        <w:t>.</w:t>
      </w:r>
    </w:p>
    <w:p w14:paraId="1D8F0D61" w14:textId="77777777" w:rsidR="00102F97" w:rsidRPr="00DD69E8" w:rsidRDefault="00102F97" w:rsidP="00197F12">
      <w:pPr>
        <w:pStyle w:val="ListParagraph"/>
        <w:keepNext w:val="0"/>
        <w:numPr>
          <w:ilvl w:val="0"/>
          <w:numId w:val="33"/>
        </w:numPr>
      </w:pPr>
      <w:r w:rsidRPr="00DD69E8">
        <w:rPr>
          <w:b/>
          <w:bCs/>
        </w:rPr>
        <w:t>Open</w:t>
      </w:r>
      <w:r w:rsidRPr="00DD69E8">
        <w:t xml:space="preserve"> %localappdata%\Microsoft\MSIP\Scanner\Reports in File Explorer.</w:t>
      </w:r>
    </w:p>
    <w:p w14:paraId="14010E25" w14:textId="2E963F46" w:rsidR="00102F97" w:rsidRPr="00DD69E8" w:rsidRDefault="00102F97" w:rsidP="00197F12">
      <w:pPr>
        <w:pStyle w:val="ListParagraph"/>
        <w:keepNext w:val="0"/>
        <w:numPr>
          <w:ilvl w:val="0"/>
          <w:numId w:val="33"/>
        </w:numPr>
      </w:pPr>
      <w:r w:rsidRPr="00DD69E8">
        <w:rPr>
          <w:b/>
          <w:bCs/>
        </w:rPr>
        <w:t>Copy</w:t>
      </w:r>
      <w:r w:rsidRPr="00DD69E8">
        <w:t xml:space="preserve"> the most recent </w:t>
      </w:r>
      <w:r w:rsidRPr="00DD69E8">
        <w:rPr>
          <w:b/>
          <w:bCs/>
        </w:rPr>
        <w:t>Summary_YYYY-MM-DD_UU_MM_SS.txt</w:t>
      </w:r>
      <w:r w:rsidRPr="00DD69E8">
        <w:t xml:space="preserve"> file to </w:t>
      </w:r>
      <w:r w:rsidR="00D3308A">
        <w:rPr>
          <w:i/>
          <w:iCs/>
        </w:rPr>
        <w:t>\DataSecurityCheck\PurviewScanner</w:t>
      </w:r>
      <w:r w:rsidRPr="00DD69E8">
        <w:rPr>
          <w:i/>
          <w:iCs/>
        </w:rPr>
        <w:t xml:space="preserve"> </w:t>
      </w:r>
      <w:r w:rsidRPr="00DD69E8">
        <w:t xml:space="preserve">folder on your local workstation. </w:t>
      </w:r>
    </w:p>
    <w:p w14:paraId="078854FF" w14:textId="686F77D6" w:rsidR="00102F97" w:rsidRPr="00DD69E8" w:rsidRDefault="00102F97" w:rsidP="00197F12">
      <w:pPr>
        <w:pStyle w:val="ListParagraph"/>
        <w:keepNext w:val="0"/>
        <w:numPr>
          <w:ilvl w:val="0"/>
          <w:numId w:val="33"/>
        </w:numPr>
      </w:pPr>
      <w:r w:rsidRPr="00DD69E8">
        <w:rPr>
          <w:b/>
          <w:bCs/>
        </w:rPr>
        <w:t>Copy</w:t>
      </w:r>
      <w:r w:rsidRPr="00DD69E8">
        <w:t xml:space="preserve"> the most recent </w:t>
      </w:r>
      <w:r w:rsidRPr="00DD69E8">
        <w:rPr>
          <w:b/>
          <w:bCs/>
        </w:rPr>
        <w:t>DetailedReport_YYYY-MM-DD_UU_MM_SS.csv</w:t>
      </w:r>
      <w:r w:rsidRPr="00DD69E8">
        <w:t xml:space="preserve"> file to </w:t>
      </w:r>
      <w:r w:rsidR="00D3308A">
        <w:rPr>
          <w:i/>
          <w:iCs/>
        </w:rPr>
        <w:t>\DataSecurityCheck\PurviewScanner</w:t>
      </w:r>
      <w:r w:rsidRPr="00DD69E8">
        <w:rPr>
          <w:i/>
          <w:iCs/>
        </w:rPr>
        <w:t xml:space="preserve"> </w:t>
      </w:r>
      <w:r w:rsidRPr="00DD69E8">
        <w:t xml:space="preserve">folder on your local workstation. </w:t>
      </w:r>
    </w:p>
    <w:p w14:paraId="14316CEB" w14:textId="77777777" w:rsidR="00102F97" w:rsidRPr="00DD69E8" w:rsidRDefault="00102F97" w:rsidP="00102F97">
      <w:pPr>
        <w:pStyle w:val="BeforeAndAfterNote"/>
      </w:pPr>
    </w:p>
    <w:p w14:paraId="472C2247" w14:textId="399EC953" w:rsidR="00102F97" w:rsidRPr="00DD69E8" w:rsidRDefault="00102F97" w:rsidP="00102F97">
      <w:pPr>
        <w:keepNext/>
        <w:keepLines/>
        <w:pBdr>
          <w:left w:val="single" w:sz="12" w:space="4" w:color="auto"/>
        </w:pBdr>
        <w:ind w:left="850"/>
        <w:rPr>
          <w:i/>
          <w:iCs/>
        </w:rPr>
      </w:pPr>
      <w:r w:rsidRPr="00DD69E8">
        <w:rPr>
          <w:noProof/>
        </w:rPr>
        <mc:AlternateContent>
          <mc:Choice Requires="wpg">
            <w:drawing>
              <wp:inline distT="0" distB="0" distL="0" distR="0" wp14:anchorId="024414FD" wp14:editId="08E5E570">
                <wp:extent cx="190500" cy="190500"/>
                <wp:effectExtent l="0" t="0" r="0" b="0"/>
                <wp:docPr id="1455701074" name="Group 3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94960988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94055845"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2613509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0411889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6267598"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45898876"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F1C3F78" id="Group 3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B+gshnEQcAACw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Pr="00DD69E8">
        <w:rPr>
          <w:i/>
          <w:iCs/>
        </w:rPr>
        <w:t xml:space="preserve">DetailedReport_YYYY-MM-DD_UU_MM_SS.csv files are only created if new files are scanned by the </w:t>
      </w:r>
      <w:r w:rsidR="00D3308A">
        <w:rPr>
          <w:i/>
          <w:iCs/>
        </w:rPr>
        <w:t>Purview Information Protection scanner</w:t>
      </w:r>
      <w:r w:rsidRPr="00DD69E8">
        <w:rPr>
          <w:i/>
          <w:iCs/>
        </w:rPr>
        <w:t xml:space="preserve">. If the scanner is configured for continuous scanning, the scanner will generate a Summary_YYYY-MM-DD_UU_MM_SS.txt file after every automatically initiated scan but this file does not provide information about previous scans. In this case you have to identify and copy a Reports zip file that includes a </w:t>
      </w:r>
      <w:r w:rsidRPr="00DD69E8">
        <w:rPr>
          <w:b/>
          <w:bCs/>
          <w:i/>
          <w:iCs/>
        </w:rPr>
        <w:t>Summary</w:t>
      </w:r>
      <w:r w:rsidRPr="00DD69E8">
        <w:rPr>
          <w:i/>
          <w:iCs/>
        </w:rPr>
        <w:t xml:space="preserve"> and </w:t>
      </w:r>
      <w:r w:rsidRPr="00DD69E8">
        <w:rPr>
          <w:b/>
          <w:bCs/>
          <w:i/>
          <w:iCs/>
        </w:rPr>
        <w:t>DetailedReport</w:t>
      </w:r>
      <w:r w:rsidRPr="00DD69E8">
        <w:rPr>
          <w:i/>
          <w:iCs/>
        </w:rPr>
        <w:t xml:space="preserve"> file.</w:t>
      </w:r>
    </w:p>
    <w:p w14:paraId="032BCC66" w14:textId="77777777" w:rsidR="00130BE2" w:rsidRPr="00DD69E8" w:rsidRDefault="00130BE2" w:rsidP="00197AAC">
      <w:pPr>
        <w:pStyle w:val="BeforeAndAfterNote"/>
      </w:pPr>
    </w:p>
    <w:p w14:paraId="424D06EC" w14:textId="77777777" w:rsidR="008F70FE" w:rsidRPr="00DD69E8" w:rsidRDefault="008F70FE" w:rsidP="000E5504">
      <w:pPr>
        <w:pStyle w:val="Heading3"/>
        <w:rPr>
          <w:rFonts w:cs="Segoe UI"/>
        </w:rPr>
      </w:pPr>
      <w:bookmarkStart w:id="98" w:name="_Toc168474641"/>
      <w:bookmarkStart w:id="99" w:name="_Toc168475177"/>
      <w:bookmarkStart w:id="100" w:name="_Toc169078846"/>
      <w:bookmarkStart w:id="101" w:name="_Toc168474642"/>
      <w:bookmarkStart w:id="102" w:name="_Toc168475178"/>
      <w:bookmarkStart w:id="103" w:name="_Toc169078847"/>
      <w:bookmarkStart w:id="104" w:name="_Toc168474643"/>
      <w:bookmarkStart w:id="105" w:name="_Toc168475179"/>
      <w:bookmarkStart w:id="106" w:name="_Toc169078848"/>
      <w:bookmarkStart w:id="107" w:name="_Toc168474644"/>
      <w:bookmarkStart w:id="108" w:name="_Toc168475180"/>
      <w:bookmarkStart w:id="109" w:name="_Toc169078849"/>
      <w:bookmarkStart w:id="110" w:name="_Toc168474645"/>
      <w:bookmarkStart w:id="111" w:name="_Toc168475181"/>
      <w:bookmarkStart w:id="112" w:name="_Toc169078850"/>
      <w:bookmarkStart w:id="113" w:name="_Toc168474646"/>
      <w:bookmarkStart w:id="114" w:name="_Toc168475182"/>
      <w:bookmarkStart w:id="115" w:name="_Toc169078851"/>
      <w:bookmarkStart w:id="116" w:name="_Toc168474647"/>
      <w:bookmarkStart w:id="117" w:name="_Toc168475183"/>
      <w:bookmarkStart w:id="118" w:name="_Toc169078852"/>
      <w:bookmarkStart w:id="119" w:name="_Toc168474648"/>
      <w:bookmarkStart w:id="120" w:name="_Toc168475184"/>
      <w:bookmarkStart w:id="121" w:name="_Toc169078853"/>
      <w:bookmarkStart w:id="122" w:name="_Toc168474649"/>
      <w:bookmarkStart w:id="123" w:name="_Toc168475185"/>
      <w:bookmarkStart w:id="124" w:name="_Toc169078854"/>
      <w:bookmarkStart w:id="125" w:name="_Toc168474650"/>
      <w:bookmarkStart w:id="126" w:name="_Toc168475186"/>
      <w:bookmarkStart w:id="127" w:name="_Toc169078855"/>
      <w:bookmarkStart w:id="128" w:name="_Toc168474677"/>
      <w:bookmarkStart w:id="129" w:name="_Toc168475213"/>
      <w:bookmarkStart w:id="130" w:name="_Toc169078882"/>
      <w:bookmarkStart w:id="131" w:name="_Ref37241800"/>
      <w:bookmarkStart w:id="132" w:name="_Ref37241805"/>
      <w:bookmarkStart w:id="133" w:name="_Toc39591068"/>
      <w:bookmarkStart w:id="134" w:name="_Toc40191450"/>
      <w:bookmarkStart w:id="135" w:name="_Toc56084854"/>
      <w:bookmarkStart w:id="136" w:name="_Toc56517543"/>
      <w:bookmarkStart w:id="137" w:name="_Toc39591071"/>
      <w:bookmarkStart w:id="138" w:name="_Toc40191453"/>
      <w:bookmarkStart w:id="139" w:name="_Toc55546571"/>
      <w:bookmarkStart w:id="140" w:name="_Toc215842945"/>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r w:rsidRPr="00DD69E8">
        <w:rPr>
          <w:rFonts w:cs="Segoe UI"/>
        </w:rPr>
        <w:t xml:space="preserve">Analyzing </w:t>
      </w:r>
      <w:r w:rsidR="00B12002" w:rsidRPr="00DD69E8">
        <w:rPr>
          <w:rFonts w:cs="Segoe UI"/>
        </w:rPr>
        <w:t>Activity Explorer results</w:t>
      </w:r>
      <w:bookmarkEnd w:id="140"/>
      <w:r w:rsidRPr="00DD69E8">
        <w:rPr>
          <w:rFonts w:cs="Segoe UI"/>
        </w:rPr>
        <w:t xml:space="preserve"> </w:t>
      </w:r>
    </w:p>
    <w:p w14:paraId="200F6979" w14:textId="77777777" w:rsidR="00843659" w:rsidRPr="00DD69E8" w:rsidRDefault="00843659" w:rsidP="00843659">
      <w:pPr>
        <w:pStyle w:val="Heading5"/>
      </w:pPr>
      <w:r w:rsidRPr="00DD69E8">
        <w:t>Guidance</w:t>
      </w:r>
    </w:p>
    <w:p w14:paraId="0A4E1A5B" w14:textId="7627445D" w:rsidR="003B79EF" w:rsidRPr="00DD69E8" w:rsidRDefault="003607D6" w:rsidP="003607D6">
      <w:pPr>
        <w:keepNext/>
      </w:pPr>
      <w:r w:rsidRPr="00DD69E8">
        <w:t>The</w:t>
      </w:r>
      <w:r w:rsidR="003E52F4" w:rsidRPr="00DD69E8">
        <w:t xml:space="preserve"> screenshots and exported </w:t>
      </w:r>
      <w:r w:rsidRPr="00DD69E8">
        <w:t xml:space="preserve">results of the </w:t>
      </w:r>
      <w:r w:rsidR="00D3308A">
        <w:rPr>
          <w:i/>
          <w:iCs/>
        </w:rPr>
        <w:t>On-premises discovery</w:t>
      </w:r>
      <w:r w:rsidRPr="00DD69E8">
        <w:t xml:space="preserve"> obtained from </w:t>
      </w:r>
      <w:r w:rsidR="0006774A" w:rsidRPr="00DD69E8">
        <w:t>Activity</w:t>
      </w:r>
      <w:r w:rsidR="008656E6" w:rsidRPr="00DD69E8">
        <w:t xml:space="preserve"> Explorer are saved in the</w:t>
      </w:r>
      <w:r w:rsidR="0006774A" w:rsidRPr="00DD69E8">
        <w:t xml:space="preserve"> previously created directory </w:t>
      </w:r>
      <w:r w:rsidR="00D3308A">
        <w:rPr>
          <w:i/>
          <w:iCs/>
        </w:rPr>
        <w:t>\DataSecurityCheck\PurviewScanner</w:t>
      </w:r>
      <w:r w:rsidR="003E52F4" w:rsidRPr="00DD69E8">
        <w:t xml:space="preserve">. </w:t>
      </w:r>
    </w:p>
    <w:p w14:paraId="7155CEE7" w14:textId="724A098C" w:rsidR="003607D6" w:rsidRPr="00DD69E8" w:rsidRDefault="003A1AB1" w:rsidP="003607D6">
      <w:pPr>
        <w:rPr>
          <w:i/>
          <w:iCs/>
        </w:rPr>
      </w:pPr>
      <w:r w:rsidRPr="00DD69E8">
        <w:t>The con</w:t>
      </w:r>
      <w:r w:rsidR="003607D6" w:rsidRPr="00DD69E8">
        <w:t>tents of the</w:t>
      </w:r>
      <w:r w:rsidRPr="00DD69E8">
        <w:t xml:space="preserve"> saved files</w:t>
      </w:r>
      <w:r w:rsidR="003607D6" w:rsidRPr="00DD69E8">
        <w:t xml:space="preserve"> should be </w:t>
      </w:r>
      <w:r w:rsidR="00FE2ADE" w:rsidRPr="00DD69E8">
        <w:t>analyze</w:t>
      </w:r>
      <w:r w:rsidR="003607D6" w:rsidRPr="00DD69E8">
        <w:t xml:space="preserve">d and copied to the placeholder slide in the closeout-presentation </w:t>
      </w:r>
      <w:r w:rsidR="003607D6" w:rsidRPr="00DD69E8">
        <w:rPr>
          <w:i/>
          <w:iCs/>
        </w:rPr>
        <w:t>&lt;</w:t>
      </w:r>
      <w:r w:rsidR="00D3308A">
        <w:rPr>
          <w:i/>
          <w:iCs/>
        </w:rPr>
        <w:t>41-Close-out deck</w:t>
      </w:r>
      <w:r w:rsidR="003607D6" w:rsidRPr="00DD69E8">
        <w:rPr>
          <w:i/>
          <w:iCs/>
        </w:rPr>
        <w:t>&gt;.</w:t>
      </w:r>
    </w:p>
    <w:p w14:paraId="03EF5674" w14:textId="77777777" w:rsidR="003A1AB1" w:rsidRPr="00DD69E8" w:rsidRDefault="003A1AB1" w:rsidP="003A1AB1">
      <w:pPr>
        <w:pStyle w:val="Heading5"/>
      </w:pPr>
      <w:r w:rsidRPr="00DD69E8">
        <w:t>Objective</w:t>
      </w:r>
    </w:p>
    <w:p w14:paraId="0FD44E3A" w14:textId="1BDA29DF" w:rsidR="003A1AB1" w:rsidRPr="00DD69E8" w:rsidRDefault="00FE2ADE">
      <w:pPr>
        <w:pStyle w:val="ListParagraph"/>
        <w:numPr>
          <w:ilvl w:val="0"/>
          <w:numId w:val="11"/>
        </w:numPr>
      </w:pPr>
      <w:r w:rsidRPr="00DD69E8">
        <w:t>Analyze</w:t>
      </w:r>
      <w:r w:rsidR="003A1AB1" w:rsidRPr="00DD69E8">
        <w:t xml:space="preserve"> the </w:t>
      </w:r>
      <w:r w:rsidRPr="00DD69E8">
        <w:t>report</w:t>
      </w:r>
      <w:r w:rsidR="003A1AB1" w:rsidRPr="00DD69E8">
        <w:t xml:space="preserve">s for the </w:t>
      </w:r>
      <w:r w:rsidR="00D3308A">
        <w:rPr>
          <w:i/>
          <w:iCs/>
        </w:rPr>
        <w:t>On-premises discovery</w:t>
      </w:r>
      <w:r w:rsidR="003A1AB1" w:rsidRPr="00DD69E8">
        <w:t>.</w:t>
      </w:r>
    </w:p>
    <w:p w14:paraId="5EC9AF61" w14:textId="77777777" w:rsidR="00950E4A" w:rsidRPr="00DD69E8" w:rsidRDefault="00950E4A" w:rsidP="00950E4A">
      <w:pPr>
        <w:pStyle w:val="Heading5"/>
      </w:pPr>
      <w:r w:rsidRPr="00DD69E8">
        <w:t>Instructions</w:t>
      </w:r>
    </w:p>
    <w:tbl>
      <w:tblPr>
        <w:tblStyle w:val="TableGrid0"/>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605"/>
        <w:gridCol w:w="6467"/>
      </w:tblGrid>
      <w:tr w:rsidR="00950E4A" w:rsidRPr="00DD69E8" w14:paraId="2FD49220" w14:textId="77777777" w:rsidTr="00AF7FC2">
        <w:trPr>
          <w:cantSplit/>
        </w:trPr>
        <w:tc>
          <w:tcPr>
            <w:tcW w:w="2605" w:type="dxa"/>
            <w:tcMar>
              <w:top w:w="43" w:type="dxa"/>
              <w:left w:w="115" w:type="dxa"/>
              <w:bottom w:w="43" w:type="dxa"/>
              <w:right w:w="115" w:type="dxa"/>
            </w:tcMar>
          </w:tcPr>
          <w:p w14:paraId="7A5A11CC" w14:textId="77777777" w:rsidR="00950E4A" w:rsidRPr="00DD69E8" w:rsidRDefault="00950E4A" w:rsidP="00CA1AE0">
            <w:pPr>
              <w:keepNext/>
              <w:keepLines/>
              <w:rPr>
                <w:rFonts w:ascii="Segoe UI" w:hAnsi="Segoe UI" w:cs="Segoe UI"/>
                <w:b/>
                <w:bCs/>
              </w:rPr>
            </w:pPr>
            <w:r w:rsidRPr="00DD69E8">
              <w:rPr>
                <w:b/>
                <w:bCs/>
              </w:rPr>
              <w:t>Filename</w:t>
            </w:r>
          </w:p>
        </w:tc>
        <w:tc>
          <w:tcPr>
            <w:tcW w:w="6467" w:type="dxa"/>
            <w:tcMar>
              <w:top w:w="43" w:type="dxa"/>
              <w:left w:w="115" w:type="dxa"/>
              <w:bottom w:w="43" w:type="dxa"/>
              <w:right w:w="115" w:type="dxa"/>
            </w:tcMar>
          </w:tcPr>
          <w:p w14:paraId="6C69BF16" w14:textId="77777777" w:rsidR="00950E4A" w:rsidRPr="00DD69E8" w:rsidRDefault="000E1160" w:rsidP="00CA1AE0">
            <w:pPr>
              <w:keepNext/>
              <w:keepLines/>
              <w:rPr>
                <w:rFonts w:ascii="Segoe UI" w:hAnsi="Segoe UI" w:cs="Segoe UI"/>
              </w:rPr>
            </w:pPr>
            <w:r w:rsidRPr="00DD69E8">
              <w:t>Activity explorer _ Microsoft Purview.csv</w:t>
            </w:r>
          </w:p>
        </w:tc>
      </w:tr>
      <w:tr w:rsidR="00950E4A" w:rsidRPr="00DD69E8" w14:paraId="1B0692CC" w14:textId="77777777" w:rsidTr="00AF7FC2">
        <w:trPr>
          <w:cantSplit/>
        </w:trPr>
        <w:tc>
          <w:tcPr>
            <w:tcW w:w="2605" w:type="dxa"/>
            <w:tcMar>
              <w:top w:w="43" w:type="dxa"/>
              <w:left w:w="115" w:type="dxa"/>
              <w:bottom w:w="43" w:type="dxa"/>
              <w:right w:w="115" w:type="dxa"/>
            </w:tcMar>
          </w:tcPr>
          <w:p w14:paraId="08F69518" w14:textId="77777777" w:rsidR="00950E4A" w:rsidRPr="00DD69E8" w:rsidRDefault="00950E4A" w:rsidP="00CA1AE0">
            <w:pPr>
              <w:keepNext/>
              <w:keepLines/>
              <w:rPr>
                <w:rFonts w:ascii="Segoe UI" w:hAnsi="Segoe UI" w:cs="Segoe UI"/>
                <w:b/>
                <w:bCs/>
              </w:rPr>
            </w:pPr>
            <w:r w:rsidRPr="00DD69E8">
              <w:rPr>
                <w:b/>
                <w:bCs/>
              </w:rPr>
              <w:t>Location</w:t>
            </w:r>
          </w:p>
        </w:tc>
        <w:tc>
          <w:tcPr>
            <w:tcW w:w="6467" w:type="dxa"/>
            <w:tcMar>
              <w:top w:w="43" w:type="dxa"/>
              <w:left w:w="115" w:type="dxa"/>
              <w:bottom w:w="43" w:type="dxa"/>
              <w:right w:w="115" w:type="dxa"/>
            </w:tcMar>
          </w:tcPr>
          <w:p w14:paraId="76C2676C" w14:textId="5BC0A31A" w:rsidR="00950E4A" w:rsidRPr="00DD69E8" w:rsidRDefault="00D3308A" w:rsidP="00CA1AE0">
            <w:pPr>
              <w:keepNext/>
              <w:keepLines/>
              <w:rPr>
                <w:rFonts w:ascii="Segoe UI" w:hAnsi="Segoe UI" w:cs="Segoe UI"/>
              </w:rPr>
            </w:pPr>
            <w:r>
              <w:t>\DataSecurityCheck\PurviewScanner</w:t>
            </w:r>
          </w:p>
        </w:tc>
      </w:tr>
      <w:tr w:rsidR="00950E4A" w:rsidRPr="00DD69E8" w14:paraId="6744D055" w14:textId="77777777" w:rsidTr="00AF7FC2">
        <w:trPr>
          <w:cantSplit/>
        </w:trPr>
        <w:tc>
          <w:tcPr>
            <w:tcW w:w="2605" w:type="dxa"/>
            <w:tcMar>
              <w:top w:w="43" w:type="dxa"/>
              <w:left w:w="115" w:type="dxa"/>
              <w:bottom w:w="43" w:type="dxa"/>
              <w:right w:w="115" w:type="dxa"/>
            </w:tcMar>
          </w:tcPr>
          <w:p w14:paraId="663A59A0" w14:textId="77777777" w:rsidR="00950E4A" w:rsidRPr="00DD69E8" w:rsidRDefault="00950E4A" w:rsidP="00CA1AE0">
            <w:pPr>
              <w:keepNext/>
              <w:keepLines/>
              <w:rPr>
                <w:rFonts w:ascii="Segoe UI" w:hAnsi="Segoe UI" w:cs="Segoe UI"/>
                <w:b/>
                <w:bCs/>
              </w:rPr>
            </w:pPr>
            <w:r w:rsidRPr="00DD69E8">
              <w:rPr>
                <w:b/>
                <w:bCs/>
              </w:rPr>
              <w:t>Contains</w:t>
            </w:r>
          </w:p>
        </w:tc>
        <w:tc>
          <w:tcPr>
            <w:tcW w:w="6467" w:type="dxa"/>
            <w:tcMar>
              <w:top w:w="43" w:type="dxa"/>
              <w:left w:w="115" w:type="dxa"/>
              <w:bottom w:w="43" w:type="dxa"/>
              <w:right w:w="115" w:type="dxa"/>
            </w:tcMar>
          </w:tcPr>
          <w:p w14:paraId="678D2DD5" w14:textId="4F8AD8BF" w:rsidR="00D227E0" w:rsidRPr="00DD69E8" w:rsidRDefault="00D227E0" w:rsidP="00D227E0">
            <w:pPr>
              <w:keepNext/>
              <w:tabs>
                <w:tab w:val="left" w:pos="2268"/>
              </w:tabs>
              <w:rPr>
                <w:rFonts w:ascii="Segoe UI" w:hAnsi="Segoe UI" w:cs="Segoe UI"/>
              </w:rPr>
            </w:pPr>
            <w:r w:rsidRPr="00DD69E8">
              <w:t xml:space="preserve">Detailed information on the </w:t>
            </w:r>
            <w:r w:rsidR="00D3308A">
              <w:rPr>
                <w:i/>
                <w:iCs/>
              </w:rPr>
              <w:t>On-premises discovery</w:t>
            </w:r>
            <w:r w:rsidRPr="00DD69E8">
              <w:t>:</w:t>
            </w:r>
          </w:p>
          <w:p w14:paraId="2E2434FF" w14:textId="77777777" w:rsidR="00D227E0" w:rsidRPr="00DD69E8" w:rsidRDefault="00D227E0">
            <w:pPr>
              <w:pStyle w:val="HeadStrong"/>
              <w:keepLines/>
              <w:numPr>
                <w:ilvl w:val="0"/>
                <w:numId w:val="13"/>
              </w:numPr>
              <w:tabs>
                <w:tab w:val="left" w:pos="2268"/>
              </w:tabs>
              <w:spacing w:line="259" w:lineRule="auto"/>
              <w:contextualSpacing/>
              <w:rPr>
                <w:rFonts w:ascii="Segoe UI" w:hAnsi="Segoe UI" w:cs="Segoe UI"/>
                <w:b w:val="0"/>
                <w:bCs/>
              </w:rPr>
            </w:pPr>
            <w:r w:rsidRPr="00DD69E8">
              <w:rPr>
                <w:b w:val="0"/>
                <w:bCs/>
              </w:rPr>
              <w:t>Repositories</w:t>
            </w:r>
          </w:p>
          <w:p w14:paraId="3E11F4B3" w14:textId="77777777" w:rsidR="00D227E0" w:rsidRPr="00DD69E8" w:rsidRDefault="00D227E0">
            <w:pPr>
              <w:pStyle w:val="HeadStrong"/>
              <w:keepLines/>
              <w:numPr>
                <w:ilvl w:val="0"/>
                <w:numId w:val="13"/>
              </w:numPr>
              <w:tabs>
                <w:tab w:val="left" w:pos="2268"/>
              </w:tabs>
              <w:spacing w:line="259" w:lineRule="auto"/>
              <w:contextualSpacing/>
              <w:rPr>
                <w:rFonts w:ascii="Segoe UI" w:hAnsi="Segoe UI" w:cs="Segoe UI"/>
                <w:b w:val="0"/>
                <w:bCs/>
              </w:rPr>
            </w:pPr>
            <w:r w:rsidRPr="00DD69E8">
              <w:rPr>
                <w:b w:val="0"/>
                <w:bCs/>
              </w:rPr>
              <w:t>File names</w:t>
            </w:r>
          </w:p>
          <w:p w14:paraId="51E55D9A" w14:textId="77777777" w:rsidR="00950E4A" w:rsidRPr="00DD69E8" w:rsidRDefault="00D227E0">
            <w:pPr>
              <w:pStyle w:val="HeadStrong"/>
              <w:keepLines/>
              <w:numPr>
                <w:ilvl w:val="0"/>
                <w:numId w:val="13"/>
              </w:numPr>
              <w:tabs>
                <w:tab w:val="left" w:pos="2268"/>
              </w:tabs>
              <w:contextualSpacing/>
              <w:rPr>
                <w:rFonts w:ascii="Segoe UI" w:hAnsi="Segoe UI" w:cs="Segoe UI"/>
                <w:b w:val="0"/>
              </w:rPr>
            </w:pPr>
            <w:r w:rsidRPr="00DD69E8">
              <w:rPr>
                <w:b w:val="0"/>
                <w:bCs/>
              </w:rPr>
              <w:t>Identified artifacts</w:t>
            </w:r>
          </w:p>
        </w:tc>
      </w:tr>
    </w:tbl>
    <w:p w14:paraId="55F94297" w14:textId="77777777" w:rsidR="00294EBA" w:rsidRPr="00DD69E8" w:rsidRDefault="00294EBA">
      <w:r w:rsidRPr="00DD69E8">
        <w:br w:type="page"/>
      </w:r>
    </w:p>
    <w:tbl>
      <w:tblPr>
        <w:tblStyle w:val="TableGrid0"/>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552"/>
        <w:gridCol w:w="53"/>
        <w:gridCol w:w="3207"/>
        <w:gridCol w:w="3260"/>
      </w:tblGrid>
      <w:tr w:rsidR="00950E4A" w:rsidRPr="00DD69E8" w14:paraId="7ED7489F" w14:textId="77777777" w:rsidTr="00AF7FC2">
        <w:trPr>
          <w:cantSplit/>
        </w:trPr>
        <w:tc>
          <w:tcPr>
            <w:tcW w:w="2605" w:type="dxa"/>
            <w:gridSpan w:val="2"/>
            <w:tcMar>
              <w:top w:w="43" w:type="dxa"/>
              <w:left w:w="115" w:type="dxa"/>
              <w:bottom w:w="43" w:type="dxa"/>
              <w:right w:w="115" w:type="dxa"/>
            </w:tcMar>
          </w:tcPr>
          <w:p w14:paraId="567C8268" w14:textId="77777777" w:rsidR="00950E4A" w:rsidRPr="00DD69E8" w:rsidRDefault="00950E4A" w:rsidP="00CA1AE0">
            <w:pPr>
              <w:rPr>
                <w:rFonts w:ascii="Segoe UI" w:hAnsi="Segoe UI" w:cs="Segoe UI"/>
                <w:b/>
                <w:bCs/>
              </w:rPr>
            </w:pPr>
            <w:r w:rsidRPr="00DD69E8">
              <w:rPr>
                <w:b/>
                <w:bCs/>
              </w:rPr>
              <w:t>Usage</w:t>
            </w:r>
            <w:r w:rsidR="00143904" w:rsidRPr="00DD69E8">
              <w:rPr>
                <w:b/>
                <w:bCs/>
              </w:rPr>
              <w:t xml:space="preserve"> #1</w:t>
            </w:r>
          </w:p>
        </w:tc>
        <w:tc>
          <w:tcPr>
            <w:tcW w:w="6467" w:type="dxa"/>
            <w:gridSpan w:val="2"/>
            <w:tcMar>
              <w:top w:w="43" w:type="dxa"/>
              <w:left w:w="115" w:type="dxa"/>
              <w:bottom w:w="43" w:type="dxa"/>
              <w:right w:w="115" w:type="dxa"/>
            </w:tcMar>
          </w:tcPr>
          <w:p w14:paraId="01A3AAAC" w14:textId="77777777" w:rsidR="00950E4A" w:rsidRPr="00DD69E8" w:rsidRDefault="00950E4A" w:rsidP="00CA1AE0">
            <w:pPr>
              <w:rPr>
                <w:rFonts w:ascii="Segoe UI" w:hAnsi="Segoe UI" w:cs="Segoe UI"/>
              </w:rPr>
            </w:pPr>
            <w:r w:rsidRPr="00DD69E8">
              <w:t xml:space="preserve">Provide </w:t>
            </w:r>
            <w:r w:rsidR="006F2BAE" w:rsidRPr="00DD69E8">
              <w:t>insight into sensitive information</w:t>
            </w:r>
            <w:r w:rsidR="00B47CF7" w:rsidRPr="00DD69E8">
              <w:t xml:space="preserve"> types</w:t>
            </w:r>
            <w:r w:rsidR="006F2BAE" w:rsidRPr="00DD69E8">
              <w:t xml:space="preserve"> discovered in </w:t>
            </w:r>
            <w:r w:rsidR="00981527" w:rsidRPr="00DD69E8">
              <w:t>on-</w:t>
            </w:r>
            <w:r w:rsidR="00FE2ADE" w:rsidRPr="00DD69E8">
              <w:t>premises</w:t>
            </w:r>
            <w:r w:rsidR="006F2BAE" w:rsidRPr="00DD69E8">
              <w:t xml:space="preserve"> data repositories.</w:t>
            </w:r>
          </w:p>
        </w:tc>
      </w:tr>
      <w:tr w:rsidR="00147719" w:rsidRPr="00DD69E8" w14:paraId="1A1A15A1" w14:textId="77777777" w:rsidTr="00AF7FC2">
        <w:trPr>
          <w:cantSplit/>
        </w:trPr>
        <w:tc>
          <w:tcPr>
            <w:tcW w:w="2605" w:type="dxa"/>
            <w:gridSpan w:val="2"/>
            <w:tcMar>
              <w:top w:w="43" w:type="dxa"/>
              <w:left w:w="115" w:type="dxa"/>
              <w:bottom w:w="43" w:type="dxa"/>
              <w:right w:w="115" w:type="dxa"/>
            </w:tcMar>
          </w:tcPr>
          <w:p w14:paraId="2409E830" w14:textId="77777777" w:rsidR="00147719" w:rsidRPr="00DD69E8" w:rsidRDefault="00147719" w:rsidP="00CA1AE0">
            <w:pPr>
              <w:rPr>
                <w:rFonts w:ascii="Segoe UI" w:hAnsi="Segoe UI" w:cs="Segoe UI"/>
                <w:b/>
                <w:bCs/>
              </w:rPr>
            </w:pPr>
            <w:r w:rsidRPr="00DD69E8">
              <w:rPr>
                <w:b/>
                <w:bCs/>
              </w:rPr>
              <w:t>Use in closeout deck?</w:t>
            </w:r>
          </w:p>
        </w:tc>
        <w:tc>
          <w:tcPr>
            <w:tcW w:w="6467" w:type="dxa"/>
            <w:gridSpan w:val="2"/>
            <w:tcMar>
              <w:top w:w="43" w:type="dxa"/>
              <w:left w:w="115" w:type="dxa"/>
              <w:bottom w:w="43" w:type="dxa"/>
              <w:right w:w="115" w:type="dxa"/>
            </w:tcMar>
          </w:tcPr>
          <w:p w14:paraId="2B1D3229" w14:textId="77777777" w:rsidR="00147719" w:rsidRPr="00DD69E8" w:rsidRDefault="00147719" w:rsidP="00CA1AE0">
            <w:pPr>
              <w:rPr>
                <w:rFonts w:ascii="Segoe UI" w:hAnsi="Segoe UI" w:cs="Segoe UI"/>
              </w:rPr>
            </w:pPr>
            <w:r w:rsidRPr="00DD69E8">
              <w:t>YES</w:t>
            </w:r>
          </w:p>
        </w:tc>
      </w:tr>
      <w:tr w:rsidR="00147719" w:rsidRPr="00DD69E8" w14:paraId="67F5E9B0" w14:textId="77777777" w:rsidTr="00AF7FC2">
        <w:trPr>
          <w:cantSplit/>
        </w:trPr>
        <w:tc>
          <w:tcPr>
            <w:tcW w:w="2605" w:type="dxa"/>
            <w:gridSpan w:val="2"/>
            <w:tcMar>
              <w:top w:w="43" w:type="dxa"/>
              <w:left w:w="115" w:type="dxa"/>
              <w:bottom w:w="43" w:type="dxa"/>
              <w:right w:w="115" w:type="dxa"/>
            </w:tcMar>
          </w:tcPr>
          <w:p w14:paraId="75BC86F2" w14:textId="77777777" w:rsidR="00147719" w:rsidRPr="00DD69E8" w:rsidRDefault="00147719" w:rsidP="00CA1AE0">
            <w:pPr>
              <w:rPr>
                <w:rFonts w:ascii="Segoe UI" w:hAnsi="Segoe UI" w:cs="Segoe UI"/>
                <w:b/>
                <w:bCs/>
              </w:rPr>
            </w:pPr>
            <w:r w:rsidRPr="00DD69E8">
              <w:rPr>
                <w:b/>
                <w:bCs/>
              </w:rPr>
              <w:t>Instructions</w:t>
            </w:r>
          </w:p>
        </w:tc>
        <w:tc>
          <w:tcPr>
            <w:tcW w:w="6467" w:type="dxa"/>
            <w:gridSpan w:val="2"/>
            <w:tcMar>
              <w:top w:w="43" w:type="dxa"/>
              <w:left w:w="115" w:type="dxa"/>
              <w:bottom w:w="43" w:type="dxa"/>
              <w:right w:w="115" w:type="dxa"/>
            </w:tcMar>
          </w:tcPr>
          <w:p w14:paraId="5C91DA5D" w14:textId="3FE2A0DF" w:rsidR="001C67F3" w:rsidRPr="00DD69E8" w:rsidRDefault="001C67F3">
            <w:pPr>
              <w:pStyle w:val="HeadStrong"/>
              <w:numPr>
                <w:ilvl w:val="0"/>
                <w:numId w:val="14"/>
              </w:numPr>
              <w:tabs>
                <w:tab w:val="left" w:pos="2268"/>
              </w:tabs>
              <w:spacing w:line="259" w:lineRule="auto"/>
              <w:ind w:left="285" w:hanging="283"/>
              <w:contextualSpacing/>
              <w:rPr>
                <w:rFonts w:ascii="Segoe UI" w:hAnsi="Segoe UI" w:cs="Segoe UI"/>
                <w:b w:val="0"/>
                <w:bCs/>
              </w:rPr>
            </w:pPr>
            <w:r w:rsidRPr="00DD69E8">
              <w:rPr>
                <w:b w:val="0"/>
                <w:bCs/>
              </w:rPr>
              <w:t>Import the export file into Excel following the instructions in the appendix of the</w:t>
            </w:r>
            <w:r w:rsidRPr="00DD69E8">
              <w:rPr>
                <w:b w:val="0"/>
                <w:bCs/>
                <w:i/>
                <w:iCs/>
              </w:rPr>
              <w:t xml:space="preserve"> </w:t>
            </w:r>
            <w:r w:rsidR="00FA4854" w:rsidRPr="00DD69E8">
              <w:rPr>
                <w:b w:val="0"/>
                <w:bCs/>
                <w:i/>
                <w:iCs/>
              </w:rPr>
              <w:t>&lt;</w:t>
            </w:r>
            <w:r w:rsidR="00D3308A">
              <w:rPr>
                <w:b w:val="0"/>
                <w:i/>
                <w:iCs/>
              </w:rPr>
              <w:t>00-Master Delivery Guide</w:t>
            </w:r>
            <w:r w:rsidR="00FA4854" w:rsidRPr="00DD69E8">
              <w:rPr>
                <w:b w:val="0"/>
                <w:i/>
                <w:iCs/>
              </w:rPr>
              <w:t>&gt;</w:t>
            </w:r>
            <w:r w:rsidRPr="00DD69E8">
              <w:rPr>
                <w:b w:val="0"/>
                <w:bCs/>
              </w:rPr>
              <w:t>.</w:t>
            </w:r>
          </w:p>
          <w:p w14:paraId="627303B7" w14:textId="77777777" w:rsidR="001C67F3" w:rsidRPr="00DD69E8" w:rsidRDefault="001C67F3">
            <w:pPr>
              <w:pStyle w:val="HeadStrong"/>
              <w:numPr>
                <w:ilvl w:val="0"/>
                <w:numId w:val="14"/>
              </w:numPr>
              <w:tabs>
                <w:tab w:val="left" w:pos="2268"/>
              </w:tabs>
              <w:spacing w:line="259" w:lineRule="auto"/>
              <w:ind w:left="285" w:hanging="283"/>
              <w:contextualSpacing/>
              <w:rPr>
                <w:rFonts w:ascii="Segoe UI" w:hAnsi="Segoe UI" w:cs="Segoe UI"/>
                <w:b w:val="0"/>
                <w:bCs/>
              </w:rPr>
            </w:pPr>
            <w:r w:rsidRPr="00DD69E8">
              <w:rPr>
                <w:b w:val="0"/>
                <w:bCs/>
              </w:rPr>
              <w:t>Create a pivot table matching the definition depicted in the illustration below.</w:t>
            </w:r>
          </w:p>
          <w:p w14:paraId="71626CD4" w14:textId="77777777" w:rsidR="00147719" w:rsidRPr="00DD69E8" w:rsidRDefault="001C67F3">
            <w:pPr>
              <w:pStyle w:val="HeadStrong"/>
              <w:keepNext w:val="0"/>
              <w:numPr>
                <w:ilvl w:val="0"/>
                <w:numId w:val="14"/>
              </w:numPr>
              <w:tabs>
                <w:tab w:val="left" w:pos="2268"/>
              </w:tabs>
              <w:ind w:left="285" w:hanging="283"/>
              <w:contextualSpacing/>
              <w:rPr>
                <w:rFonts w:ascii="Segoe UI" w:hAnsi="Segoe UI" w:cs="Segoe UI"/>
              </w:rPr>
            </w:pPr>
            <w:r w:rsidRPr="00DD69E8">
              <w:rPr>
                <w:b w:val="0"/>
                <w:bCs/>
              </w:rPr>
              <w:t>When creating the close</w:t>
            </w:r>
            <w:r w:rsidR="003C3E43" w:rsidRPr="00DD69E8">
              <w:rPr>
                <w:b w:val="0"/>
                <w:bCs/>
              </w:rPr>
              <w:t>-</w:t>
            </w:r>
            <w:r w:rsidRPr="00DD69E8">
              <w:rPr>
                <w:b w:val="0"/>
                <w:bCs/>
              </w:rPr>
              <w:t>out presentation, copy the pivot table to the appropriate slide in the deck.</w:t>
            </w:r>
          </w:p>
        </w:tc>
      </w:tr>
      <w:tr w:rsidR="00171381" w:rsidRPr="00DD69E8" w14:paraId="7E5E990B" w14:textId="77777777" w:rsidTr="00AF7FC2">
        <w:trPr>
          <w:cantSplit/>
        </w:trPr>
        <w:tc>
          <w:tcPr>
            <w:tcW w:w="2552" w:type="dxa"/>
            <w:tcMar>
              <w:top w:w="115" w:type="dxa"/>
              <w:left w:w="115" w:type="dxa"/>
              <w:bottom w:w="115" w:type="dxa"/>
              <w:right w:w="115" w:type="dxa"/>
            </w:tcMar>
          </w:tcPr>
          <w:p w14:paraId="6012FBB2" w14:textId="77777777" w:rsidR="00171381" w:rsidRPr="00DD69E8" w:rsidRDefault="00075DA0" w:rsidP="00197AAC">
            <w:pPr>
              <w:keepNext/>
              <w:ind w:left="-120"/>
              <w:rPr>
                <w:rFonts w:ascii="Segoe UI" w:hAnsi="Segoe UI" w:cs="Segoe UI"/>
                <w:b/>
                <w:bCs/>
              </w:rPr>
            </w:pPr>
            <w:r w:rsidRPr="00DD69E8">
              <w:rPr>
                <w:b/>
                <w:bCs/>
              </w:rPr>
              <w:t>Pivot table definition</w:t>
            </w:r>
          </w:p>
        </w:tc>
        <w:tc>
          <w:tcPr>
            <w:tcW w:w="3260" w:type="dxa"/>
            <w:gridSpan w:val="2"/>
            <w:tcMar>
              <w:top w:w="115" w:type="dxa"/>
              <w:left w:w="115" w:type="dxa"/>
              <w:bottom w:w="115" w:type="dxa"/>
              <w:right w:w="115" w:type="dxa"/>
            </w:tcMar>
          </w:tcPr>
          <w:p w14:paraId="534ED80B" w14:textId="77777777" w:rsidR="00171381" w:rsidRPr="00DD69E8" w:rsidRDefault="003025AD" w:rsidP="00E92A16">
            <w:pPr>
              <w:pStyle w:val="HeadStrong"/>
              <w:tabs>
                <w:tab w:val="left" w:pos="2268"/>
              </w:tabs>
              <w:spacing w:after="120"/>
              <w:contextualSpacing/>
              <w:rPr>
                <w:rFonts w:ascii="Segoe UI" w:hAnsi="Segoe UI" w:cs="Segoe UI"/>
                <w:b w:val="0"/>
                <w:bCs/>
              </w:rPr>
            </w:pPr>
            <w:r w:rsidRPr="00DD69E8">
              <w:rPr>
                <w:noProof/>
                <w14:ligatures w14:val="none"/>
              </w:rPr>
              <w:drawing>
                <wp:inline distT="0" distB="0" distL="0" distR="0" wp14:anchorId="769F9DA7" wp14:editId="647007B1">
                  <wp:extent cx="1924050" cy="2790825"/>
                  <wp:effectExtent l="0" t="0" r="0" b="9525"/>
                  <wp:docPr id="1595521998" name="Picture 1" descr="Screenshot of Pivot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21998" name="Picture 1" descr="Screenshot of PivotTable fields."/>
                          <pic:cNvPicPr/>
                        </pic:nvPicPr>
                        <pic:blipFill>
                          <a:blip r:embed="rId105"/>
                          <a:stretch>
                            <a:fillRect/>
                          </a:stretch>
                        </pic:blipFill>
                        <pic:spPr>
                          <a:xfrm>
                            <a:off x="0" y="0"/>
                            <a:ext cx="1924050" cy="2790825"/>
                          </a:xfrm>
                          <a:prstGeom prst="rect">
                            <a:avLst/>
                          </a:prstGeom>
                        </pic:spPr>
                      </pic:pic>
                    </a:graphicData>
                  </a:graphic>
                </wp:inline>
              </w:drawing>
            </w:r>
          </w:p>
        </w:tc>
        <w:tc>
          <w:tcPr>
            <w:tcW w:w="3260" w:type="dxa"/>
          </w:tcPr>
          <w:p w14:paraId="12C30BEB" w14:textId="77777777" w:rsidR="00171381" w:rsidRPr="00DD69E8" w:rsidRDefault="00171381" w:rsidP="00197AAC">
            <w:pPr>
              <w:keepNext/>
              <w:tabs>
                <w:tab w:val="left" w:pos="3829"/>
              </w:tabs>
              <w:spacing w:after="60"/>
              <w:rPr>
                <w:rFonts w:ascii="Segoe UI" w:hAnsi="Segoe UI" w:cs="Segoe UI"/>
                <w:sz w:val="18"/>
              </w:rPr>
            </w:pPr>
            <w:r w:rsidRPr="00DD69E8">
              <w:rPr>
                <w:b/>
                <w:bCs/>
                <w:sz w:val="18"/>
                <w:szCs w:val="18"/>
              </w:rPr>
              <w:t xml:space="preserve">Filters: </w:t>
            </w:r>
            <w:r w:rsidR="006435B5" w:rsidRPr="00DD69E8">
              <w:rPr>
                <w:sz w:val="18"/>
              </w:rPr>
              <w:t xml:space="preserve">Empty </w:t>
            </w:r>
          </w:p>
          <w:p w14:paraId="5FACFBC1" w14:textId="77777777" w:rsidR="00171381" w:rsidRPr="00DD69E8" w:rsidRDefault="00171381" w:rsidP="00197AAC">
            <w:pPr>
              <w:keepNext/>
              <w:tabs>
                <w:tab w:val="left" w:pos="3829"/>
              </w:tabs>
              <w:spacing w:before="60" w:after="60"/>
              <w:rPr>
                <w:rFonts w:ascii="Segoe UI" w:hAnsi="Segoe UI" w:cs="Segoe UI"/>
                <w:b/>
                <w:bCs/>
                <w:sz w:val="18"/>
              </w:rPr>
            </w:pPr>
            <w:r w:rsidRPr="00DD69E8">
              <w:rPr>
                <w:b/>
                <w:bCs/>
                <w:sz w:val="18"/>
              </w:rPr>
              <w:t>Columns:</w:t>
            </w:r>
            <w:r w:rsidRPr="00DD69E8">
              <w:rPr>
                <w:sz w:val="18"/>
              </w:rPr>
              <w:t xml:space="preserve"> Empty</w:t>
            </w:r>
            <w:r w:rsidRPr="00DD69E8">
              <w:rPr>
                <w:b/>
                <w:bCs/>
                <w:sz w:val="18"/>
              </w:rPr>
              <w:t xml:space="preserve"> </w:t>
            </w:r>
          </w:p>
          <w:p w14:paraId="0A42FC99" w14:textId="77777777" w:rsidR="00171381" w:rsidRPr="00DD69E8" w:rsidRDefault="00171381" w:rsidP="00197AAC">
            <w:pPr>
              <w:keepNext/>
              <w:tabs>
                <w:tab w:val="left" w:pos="3829"/>
              </w:tabs>
              <w:spacing w:before="60" w:after="60"/>
              <w:rPr>
                <w:rFonts w:ascii="Segoe UI" w:hAnsi="Segoe UI" w:cs="Segoe UI"/>
                <w:sz w:val="18"/>
              </w:rPr>
            </w:pPr>
            <w:r w:rsidRPr="00DD69E8">
              <w:rPr>
                <w:b/>
                <w:bCs/>
                <w:sz w:val="18"/>
              </w:rPr>
              <w:t>Rows:</w:t>
            </w:r>
            <w:r w:rsidRPr="00DD69E8">
              <w:rPr>
                <w:sz w:val="18"/>
              </w:rPr>
              <w:t xml:space="preserve"> </w:t>
            </w:r>
            <w:r w:rsidR="00FE2ADE" w:rsidRPr="00DD69E8">
              <w:rPr>
                <w:sz w:val="18"/>
              </w:rPr>
              <w:t>Sensitive info type</w:t>
            </w:r>
          </w:p>
          <w:p w14:paraId="46E1391F" w14:textId="77777777" w:rsidR="00171381" w:rsidRPr="00DD69E8" w:rsidRDefault="00171381" w:rsidP="00197AAC">
            <w:pPr>
              <w:keepNext/>
              <w:tabs>
                <w:tab w:val="left" w:pos="3829"/>
              </w:tabs>
              <w:spacing w:before="60" w:after="60"/>
              <w:rPr>
                <w:sz w:val="18"/>
              </w:rPr>
            </w:pPr>
            <w:r w:rsidRPr="00DD69E8">
              <w:rPr>
                <w:b/>
                <w:bCs/>
                <w:sz w:val="18"/>
              </w:rPr>
              <w:t>Ʃ Values:</w:t>
            </w:r>
            <w:r w:rsidRPr="00DD69E8">
              <w:rPr>
                <w:sz w:val="18"/>
              </w:rPr>
              <w:t xml:space="preserve"> </w:t>
            </w:r>
            <w:r w:rsidR="00712DCC" w:rsidRPr="00DD69E8">
              <w:rPr>
                <w:sz w:val="18"/>
              </w:rPr>
              <w:t>Sum of sensitive info type count</w:t>
            </w:r>
          </w:p>
          <w:p w14:paraId="4959354D" w14:textId="77777777" w:rsidR="00E91B1F" w:rsidRPr="00DD69E8" w:rsidRDefault="00E91B1F" w:rsidP="00197AAC">
            <w:pPr>
              <w:keepNext/>
              <w:tabs>
                <w:tab w:val="left" w:pos="3829"/>
              </w:tabs>
              <w:spacing w:before="60" w:after="60"/>
              <w:rPr>
                <w:rFonts w:ascii="Segoe UI" w:hAnsi="Segoe UI" w:cs="Segoe UI"/>
                <w:sz w:val="18"/>
              </w:rPr>
            </w:pPr>
            <w:r w:rsidRPr="00DD69E8">
              <w:rPr>
                <w:b/>
                <w:bCs/>
                <w:sz w:val="18"/>
              </w:rPr>
              <w:t xml:space="preserve">Sort: </w:t>
            </w:r>
            <w:r w:rsidR="007E3380" w:rsidRPr="00DD69E8">
              <w:rPr>
                <w:sz w:val="18"/>
              </w:rPr>
              <w:t xml:space="preserve">Descending (Z to A) by Sum of </w:t>
            </w:r>
            <w:r w:rsidR="00393EF5" w:rsidRPr="00DD69E8">
              <w:rPr>
                <w:sz w:val="18"/>
              </w:rPr>
              <w:t>sensitive info type count.</w:t>
            </w:r>
          </w:p>
        </w:tc>
      </w:tr>
      <w:tr w:rsidR="00171381" w:rsidRPr="00DD69E8" w14:paraId="1CA80C76" w14:textId="77777777" w:rsidTr="00AF7FC2">
        <w:trPr>
          <w:cantSplit/>
        </w:trPr>
        <w:tc>
          <w:tcPr>
            <w:tcW w:w="2552" w:type="dxa"/>
            <w:tcMar>
              <w:top w:w="115" w:type="dxa"/>
              <w:left w:w="115" w:type="dxa"/>
              <w:bottom w:w="115" w:type="dxa"/>
              <w:right w:w="115" w:type="dxa"/>
            </w:tcMar>
          </w:tcPr>
          <w:p w14:paraId="0E22458B" w14:textId="77777777" w:rsidR="00171381" w:rsidRPr="00DD69E8" w:rsidRDefault="00EF5B0A" w:rsidP="00CA1AE0">
            <w:pPr>
              <w:ind w:left="-120"/>
              <w:rPr>
                <w:rFonts w:ascii="Segoe UI" w:hAnsi="Segoe UI" w:cs="Segoe UI"/>
                <w:b/>
                <w:bCs/>
              </w:rPr>
            </w:pPr>
            <w:r w:rsidRPr="00DD69E8">
              <w:rPr>
                <w:b/>
                <w:bCs/>
              </w:rPr>
              <w:t>Sample illustration</w:t>
            </w:r>
          </w:p>
        </w:tc>
        <w:tc>
          <w:tcPr>
            <w:tcW w:w="6520" w:type="dxa"/>
            <w:gridSpan w:val="3"/>
            <w:tcMar>
              <w:top w:w="115" w:type="dxa"/>
              <w:left w:w="115" w:type="dxa"/>
              <w:bottom w:w="115" w:type="dxa"/>
              <w:right w:w="115" w:type="dxa"/>
            </w:tcMar>
          </w:tcPr>
          <w:tbl>
            <w:tblPr>
              <w:tblW w:w="6180" w:type="dxa"/>
              <w:tblLayout w:type="fixed"/>
              <w:tblLook w:val="04A0" w:firstRow="1" w:lastRow="0" w:firstColumn="1" w:lastColumn="0" w:noHBand="0" w:noVBand="1"/>
            </w:tblPr>
            <w:tblGrid>
              <w:gridCol w:w="2579"/>
              <w:gridCol w:w="3601"/>
            </w:tblGrid>
            <w:tr w:rsidR="00EF5B0A" w:rsidRPr="00DD69E8" w14:paraId="3F8AE178" w14:textId="77777777" w:rsidTr="000D3309">
              <w:trPr>
                <w:trHeight w:val="288"/>
              </w:trPr>
              <w:tc>
                <w:tcPr>
                  <w:tcW w:w="2579" w:type="dxa"/>
                  <w:tcBorders>
                    <w:top w:val="nil"/>
                    <w:left w:val="nil"/>
                    <w:bottom w:val="single" w:sz="4" w:space="0" w:color="8EA9DB"/>
                    <w:right w:val="nil"/>
                  </w:tcBorders>
                  <w:shd w:val="clear" w:color="D9E1F2" w:fill="D9E1F2"/>
                  <w:noWrap/>
                  <w:vAlign w:val="bottom"/>
                  <w:hideMark/>
                </w:tcPr>
                <w:p w14:paraId="53D2936D" w14:textId="77777777" w:rsidR="00EF5B0A" w:rsidRPr="00DD69E8" w:rsidRDefault="00894160" w:rsidP="00EF5B0A">
                  <w:pPr>
                    <w:spacing w:after="0" w:line="240" w:lineRule="auto"/>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Sensitive info types</w:t>
                  </w:r>
                </w:p>
              </w:tc>
              <w:tc>
                <w:tcPr>
                  <w:tcW w:w="3601" w:type="dxa"/>
                  <w:tcBorders>
                    <w:top w:val="nil"/>
                    <w:left w:val="nil"/>
                    <w:bottom w:val="single" w:sz="4" w:space="0" w:color="8EA9DB"/>
                    <w:right w:val="nil"/>
                  </w:tcBorders>
                  <w:shd w:val="clear" w:color="D9E1F2" w:fill="D9E1F2"/>
                  <w:noWrap/>
                  <w:vAlign w:val="bottom"/>
                  <w:hideMark/>
                </w:tcPr>
                <w:p w14:paraId="506EA3B3" w14:textId="77777777" w:rsidR="00EF5B0A" w:rsidRPr="00DD69E8" w:rsidRDefault="00EF5B0A" w:rsidP="00EF5B0A">
                  <w:pPr>
                    <w:spacing w:after="0" w:line="240" w:lineRule="auto"/>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Sum of Sensitive info type count</w:t>
                  </w:r>
                </w:p>
              </w:tc>
            </w:tr>
            <w:tr w:rsidR="00EF5B0A" w:rsidRPr="00DD69E8" w14:paraId="64591872" w14:textId="77777777" w:rsidTr="000D3309">
              <w:trPr>
                <w:trHeight w:val="288"/>
              </w:trPr>
              <w:tc>
                <w:tcPr>
                  <w:tcW w:w="2579" w:type="dxa"/>
                  <w:tcBorders>
                    <w:top w:val="nil"/>
                    <w:left w:val="nil"/>
                    <w:bottom w:val="nil"/>
                    <w:right w:val="nil"/>
                  </w:tcBorders>
                  <w:noWrap/>
                  <w:vAlign w:val="bottom"/>
                  <w:hideMark/>
                </w:tcPr>
                <w:p w14:paraId="4DF89175" w14:textId="77777777" w:rsidR="00EF5B0A" w:rsidRPr="00DD69E8" w:rsidRDefault="00EF5B0A" w:rsidP="00EF5B0A">
                  <w:pPr>
                    <w:spacing w:after="0" w:line="240" w:lineRule="auto"/>
                    <w:rPr>
                      <w:rFonts w:ascii="Calibri" w:eastAsia="Times New Roman" w:hAnsi="Calibri" w:cs="Calibri"/>
                      <w:color w:val="000000"/>
                      <w:sz w:val="16"/>
                      <w:szCs w:val="16"/>
                    </w:rPr>
                  </w:pPr>
                  <w:r w:rsidRPr="00DD69E8">
                    <w:rPr>
                      <w:rFonts w:ascii="Calibri" w:eastAsia="Times New Roman" w:hAnsi="Calibri" w:cs="Calibri"/>
                      <w:color w:val="000000"/>
                      <w:sz w:val="16"/>
                      <w:szCs w:val="16"/>
                    </w:rPr>
                    <w:t>Credit Card Number</w:t>
                  </w:r>
                </w:p>
              </w:tc>
              <w:tc>
                <w:tcPr>
                  <w:tcW w:w="3601" w:type="dxa"/>
                  <w:tcBorders>
                    <w:top w:val="nil"/>
                    <w:left w:val="nil"/>
                    <w:bottom w:val="nil"/>
                    <w:right w:val="nil"/>
                  </w:tcBorders>
                  <w:noWrap/>
                  <w:vAlign w:val="bottom"/>
                  <w:hideMark/>
                </w:tcPr>
                <w:p w14:paraId="53F11FAD" w14:textId="77777777" w:rsidR="00EF5B0A" w:rsidRPr="00DD69E8" w:rsidRDefault="00EF5B0A" w:rsidP="00EF5B0A">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456</w:t>
                  </w:r>
                </w:p>
              </w:tc>
            </w:tr>
            <w:tr w:rsidR="00EF5B0A" w:rsidRPr="00DD69E8" w14:paraId="2145A3FC" w14:textId="77777777" w:rsidTr="000D3309">
              <w:trPr>
                <w:trHeight w:val="288"/>
              </w:trPr>
              <w:tc>
                <w:tcPr>
                  <w:tcW w:w="2579" w:type="dxa"/>
                  <w:tcBorders>
                    <w:top w:val="nil"/>
                    <w:left w:val="nil"/>
                    <w:bottom w:val="nil"/>
                    <w:right w:val="nil"/>
                  </w:tcBorders>
                  <w:noWrap/>
                  <w:vAlign w:val="bottom"/>
                  <w:hideMark/>
                </w:tcPr>
                <w:p w14:paraId="490BBD22" w14:textId="300A490D" w:rsidR="00EF5B0A" w:rsidRPr="00DD69E8" w:rsidRDefault="00D3308A" w:rsidP="00EF5B0A">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DataSecurityCheck-</w:t>
                  </w:r>
                  <w:r w:rsidR="00EF5B0A" w:rsidRPr="00DD69E8">
                    <w:rPr>
                      <w:rFonts w:ascii="Calibri" w:eastAsia="Times New Roman" w:hAnsi="Calibri" w:cs="Calibri"/>
                      <w:color w:val="000000"/>
                      <w:sz w:val="16"/>
                      <w:szCs w:val="16"/>
                    </w:rPr>
                    <w:t>EmployeeIDs</w:t>
                  </w:r>
                </w:p>
              </w:tc>
              <w:tc>
                <w:tcPr>
                  <w:tcW w:w="3601" w:type="dxa"/>
                  <w:tcBorders>
                    <w:top w:val="nil"/>
                    <w:left w:val="nil"/>
                    <w:bottom w:val="nil"/>
                    <w:right w:val="nil"/>
                  </w:tcBorders>
                  <w:noWrap/>
                  <w:vAlign w:val="bottom"/>
                  <w:hideMark/>
                </w:tcPr>
                <w:p w14:paraId="62639485" w14:textId="77777777" w:rsidR="00EF5B0A" w:rsidRPr="00DD69E8" w:rsidRDefault="00EF5B0A" w:rsidP="00EF5B0A">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132</w:t>
                  </w:r>
                </w:p>
              </w:tc>
            </w:tr>
            <w:tr w:rsidR="00EF5B0A" w:rsidRPr="00DD69E8" w14:paraId="4FCBD8DC" w14:textId="77777777" w:rsidTr="000D3309">
              <w:trPr>
                <w:trHeight w:val="288"/>
              </w:trPr>
              <w:tc>
                <w:tcPr>
                  <w:tcW w:w="2579" w:type="dxa"/>
                  <w:tcBorders>
                    <w:top w:val="nil"/>
                    <w:left w:val="nil"/>
                    <w:bottom w:val="nil"/>
                    <w:right w:val="nil"/>
                  </w:tcBorders>
                  <w:noWrap/>
                  <w:vAlign w:val="bottom"/>
                  <w:hideMark/>
                </w:tcPr>
                <w:p w14:paraId="07B0C315" w14:textId="6935CDCF" w:rsidR="00EF5B0A" w:rsidRPr="00DD69E8" w:rsidRDefault="00D3308A" w:rsidP="00EF5B0A">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DataSecurityCheck-</w:t>
                  </w:r>
                  <w:r w:rsidR="00EF5B0A" w:rsidRPr="00DD69E8">
                    <w:rPr>
                      <w:rFonts w:ascii="Calibri" w:eastAsia="Times New Roman" w:hAnsi="Calibri" w:cs="Calibri"/>
                      <w:color w:val="000000"/>
                      <w:sz w:val="16"/>
                      <w:szCs w:val="16"/>
                    </w:rPr>
                    <w:t>ProjectEnigma</w:t>
                  </w:r>
                </w:p>
              </w:tc>
              <w:tc>
                <w:tcPr>
                  <w:tcW w:w="3601" w:type="dxa"/>
                  <w:tcBorders>
                    <w:top w:val="nil"/>
                    <w:left w:val="nil"/>
                    <w:bottom w:val="nil"/>
                    <w:right w:val="nil"/>
                  </w:tcBorders>
                  <w:noWrap/>
                  <w:vAlign w:val="bottom"/>
                  <w:hideMark/>
                </w:tcPr>
                <w:p w14:paraId="2338A983" w14:textId="77777777" w:rsidR="00EF5B0A" w:rsidRPr="00DD69E8" w:rsidRDefault="00EF5B0A" w:rsidP="00EF5B0A">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96</w:t>
                  </w:r>
                </w:p>
              </w:tc>
            </w:tr>
            <w:tr w:rsidR="00EF5B0A" w:rsidRPr="00DD69E8" w14:paraId="020CE946" w14:textId="77777777" w:rsidTr="000D3309">
              <w:trPr>
                <w:trHeight w:val="288"/>
              </w:trPr>
              <w:tc>
                <w:tcPr>
                  <w:tcW w:w="2579" w:type="dxa"/>
                  <w:tcBorders>
                    <w:top w:val="nil"/>
                    <w:left w:val="nil"/>
                    <w:bottom w:val="nil"/>
                    <w:right w:val="nil"/>
                  </w:tcBorders>
                  <w:noWrap/>
                  <w:vAlign w:val="bottom"/>
                  <w:hideMark/>
                </w:tcPr>
                <w:p w14:paraId="5A4B5AB2" w14:textId="77777777" w:rsidR="00EF5B0A" w:rsidRPr="00DD69E8" w:rsidRDefault="00EF5B0A" w:rsidP="00EF5B0A">
                  <w:pPr>
                    <w:spacing w:after="0" w:line="240" w:lineRule="auto"/>
                    <w:rPr>
                      <w:rFonts w:ascii="Calibri" w:eastAsia="Times New Roman" w:hAnsi="Calibri" w:cs="Calibri"/>
                      <w:color w:val="000000"/>
                      <w:sz w:val="16"/>
                      <w:szCs w:val="16"/>
                    </w:rPr>
                  </w:pPr>
                  <w:r w:rsidRPr="00DD69E8">
                    <w:rPr>
                      <w:rFonts w:ascii="Calibri" w:eastAsia="Times New Roman" w:hAnsi="Calibri" w:cs="Calibri"/>
                      <w:color w:val="000000"/>
                      <w:sz w:val="16"/>
                      <w:szCs w:val="16"/>
                    </w:rPr>
                    <w:t>U.S. Social Security Number (SSN)</w:t>
                  </w:r>
                </w:p>
              </w:tc>
              <w:tc>
                <w:tcPr>
                  <w:tcW w:w="3601" w:type="dxa"/>
                  <w:tcBorders>
                    <w:top w:val="nil"/>
                    <w:left w:val="nil"/>
                    <w:bottom w:val="nil"/>
                    <w:right w:val="nil"/>
                  </w:tcBorders>
                  <w:noWrap/>
                  <w:vAlign w:val="bottom"/>
                  <w:hideMark/>
                </w:tcPr>
                <w:p w14:paraId="17E33249" w14:textId="77777777" w:rsidR="00EF5B0A" w:rsidRPr="00DD69E8" w:rsidRDefault="00EF5B0A" w:rsidP="00EF5B0A">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380</w:t>
                  </w:r>
                </w:p>
              </w:tc>
            </w:tr>
            <w:tr w:rsidR="00EF5B0A" w:rsidRPr="00DD69E8" w14:paraId="4F0B9A64" w14:textId="77777777" w:rsidTr="000D3309">
              <w:trPr>
                <w:trHeight w:val="288"/>
              </w:trPr>
              <w:tc>
                <w:tcPr>
                  <w:tcW w:w="2579" w:type="dxa"/>
                  <w:tcBorders>
                    <w:top w:val="single" w:sz="4" w:space="0" w:color="8EA9DB"/>
                    <w:left w:val="nil"/>
                    <w:bottom w:val="nil"/>
                    <w:right w:val="nil"/>
                  </w:tcBorders>
                  <w:shd w:val="clear" w:color="D9E1F2" w:fill="D9E1F2"/>
                  <w:noWrap/>
                  <w:vAlign w:val="bottom"/>
                  <w:hideMark/>
                </w:tcPr>
                <w:p w14:paraId="445DD23C" w14:textId="77777777" w:rsidR="00EF5B0A" w:rsidRPr="00DD69E8" w:rsidRDefault="00EF5B0A" w:rsidP="00EF5B0A">
                  <w:pPr>
                    <w:spacing w:after="0" w:line="240" w:lineRule="auto"/>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Grand Total</w:t>
                  </w:r>
                </w:p>
              </w:tc>
              <w:tc>
                <w:tcPr>
                  <w:tcW w:w="3601" w:type="dxa"/>
                  <w:tcBorders>
                    <w:top w:val="single" w:sz="4" w:space="0" w:color="8EA9DB"/>
                    <w:left w:val="nil"/>
                    <w:bottom w:val="nil"/>
                    <w:right w:val="nil"/>
                  </w:tcBorders>
                  <w:shd w:val="clear" w:color="D9E1F2" w:fill="D9E1F2"/>
                  <w:noWrap/>
                  <w:vAlign w:val="bottom"/>
                  <w:hideMark/>
                </w:tcPr>
                <w:p w14:paraId="5E571D4A" w14:textId="77777777" w:rsidR="00EF5B0A" w:rsidRPr="00DD69E8" w:rsidRDefault="00EF5B0A" w:rsidP="00EF5B0A">
                  <w:pPr>
                    <w:spacing w:after="0" w:line="240" w:lineRule="auto"/>
                    <w:jc w:val="right"/>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1064</w:t>
                  </w:r>
                </w:p>
              </w:tc>
            </w:tr>
          </w:tbl>
          <w:p w14:paraId="0B2EC77F" w14:textId="77777777" w:rsidR="00171381" w:rsidRPr="00DD69E8" w:rsidRDefault="00171381" w:rsidP="00CA1AE0">
            <w:pPr>
              <w:tabs>
                <w:tab w:val="left" w:pos="3829"/>
              </w:tabs>
              <w:rPr>
                <w:rFonts w:ascii="Segoe UI" w:hAnsi="Segoe UI" w:cs="Segoe UI"/>
                <w:b/>
                <w:bCs/>
                <w:sz w:val="18"/>
                <w:szCs w:val="18"/>
              </w:rPr>
            </w:pPr>
          </w:p>
        </w:tc>
      </w:tr>
      <w:tr w:rsidR="009D2444" w:rsidRPr="00DD69E8" w14:paraId="7B47748E" w14:textId="77777777" w:rsidTr="00AF7FC2">
        <w:trPr>
          <w:cantSplit/>
        </w:trPr>
        <w:tc>
          <w:tcPr>
            <w:tcW w:w="2552" w:type="dxa"/>
            <w:tcMar>
              <w:top w:w="115" w:type="dxa"/>
              <w:left w:w="115" w:type="dxa"/>
              <w:bottom w:w="115" w:type="dxa"/>
              <w:right w:w="115" w:type="dxa"/>
            </w:tcMar>
          </w:tcPr>
          <w:p w14:paraId="75F2BC9E" w14:textId="77777777" w:rsidR="009D2444" w:rsidRPr="00DD69E8" w:rsidRDefault="009D2444" w:rsidP="00470E6A">
            <w:pPr>
              <w:keepNext/>
              <w:ind w:left="-120"/>
              <w:rPr>
                <w:b/>
                <w:bCs/>
              </w:rPr>
            </w:pPr>
            <w:r w:rsidRPr="00DD69E8">
              <w:rPr>
                <w:b/>
                <w:bCs/>
              </w:rPr>
              <w:t>Usage #2</w:t>
            </w:r>
          </w:p>
        </w:tc>
        <w:tc>
          <w:tcPr>
            <w:tcW w:w="6520" w:type="dxa"/>
            <w:gridSpan w:val="3"/>
            <w:tcMar>
              <w:top w:w="115" w:type="dxa"/>
              <w:left w:w="115" w:type="dxa"/>
              <w:bottom w:w="115" w:type="dxa"/>
              <w:right w:w="115" w:type="dxa"/>
            </w:tcMar>
          </w:tcPr>
          <w:p w14:paraId="7C3AEA9D" w14:textId="77777777" w:rsidR="009D2444" w:rsidRPr="00DD69E8" w:rsidRDefault="009D2444" w:rsidP="00470E6A">
            <w:pPr>
              <w:keepNext/>
              <w:rPr>
                <w:rFonts w:ascii="Calibri" w:eastAsia="Times New Roman" w:hAnsi="Calibri" w:cs="Calibri"/>
                <w:b/>
                <w:bCs/>
                <w:color w:val="000000"/>
                <w:sz w:val="16"/>
                <w:szCs w:val="16"/>
              </w:rPr>
            </w:pPr>
            <w:r w:rsidRPr="00DD69E8">
              <w:t>Provide insight into sensitive information types per on-premises repository.</w:t>
            </w:r>
          </w:p>
        </w:tc>
      </w:tr>
      <w:tr w:rsidR="009D2444" w:rsidRPr="00DD69E8" w14:paraId="7B1463A9" w14:textId="77777777" w:rsidTr="00AF7FC2">
        <w:trPr>
          <w:cantSplit/>
        </w:trPr>
        <w:tc>
          <w:tcPr>
            <w:tcW w:w="2552" w:type="dxa"/>
            <w:tcMar>
              <w:top w:w="115" w:type="dxa"/>
              <w:left w:w="115" w:type="dxa"/>
              <w:bottom w:w="115" w:type="dxa"/>
              <w:right w:w="115" w:type="dxa"/>
            </w:tcMar>
          </w:tcPr>
          <w:p w14:paraId="7F4F5E99" w14:textId="77777777" w:rsidR="009D2444" w:rsidRPr="00DD69E8" w:rsidRDefault="009D2444" w:rsidP="00470E6A">
            <w:pPr>
              <w:keepNext/>
              <w:ind w:left="-120"/>
              <w:rPr>
                <w:b/>
                <w:bCs/>
              </w:rPr>
            </w:pPr>
            <w:r w:rsidRPr="00DD69E8">
              <w:rPr>
                <w:b/>
                <w:bCs/>
              </w:rPr>
              <w:t>Use in closeout deck?</w:t>
            </w:r>
          </w:p>
        </w:tc>
        <w:tc>
          <w:tcPr>
            <w:tcW w:w="6520" w:type="dxa"/>
            <w:gridSpan w:val="3"/>
            <w:tcMar>
              <w:top w:w="115" w:type="dxa"/>
              <w:left w:w="115" w:type="dxa"/>
              <w:bottom w:w="115" w:type="dxa"/>
              <w:right w:w="115" w:type="dxa"/>
            </w:tcMar>
          </w:tcPr>
          <w:p w14:paraId="22ED0CE5" w14:textId="77777777" w:rsidR="009D2444" w:rsidRPr="00DD69E8" w:rsidRDefault="009D2444" w:rsidP="00470E6A">
            <w:pPr>
              <w:keepNext/>
            </w:pPr>
            <w:r w:rsidRPr="00DD69E8">
              <w:t>Yes</w:t>
            </w:r>
          </w:p>
        </w:tc>
      </w:tr>
      <w:tr w:rsidR="009D2444" w:rsidRPr="00DD69E8" w14:paraId="6FCC6C0A" w14:textId="77777777" w:rsidTr="00AF7FC2">
        <w:trPr>
          <w:cantSplit/>
        </w:trPr>
        <w:tc>
          <w:tcPr>
            <w:tcW w:w="2552" w:type="dxa"/>
            <w:tcMar>
              <w:top w:w="115" w:type="dxa"/>
              <w:left w:w="115" w:type="dxa"/>
              <w:bottom w:w="115" w:type="dxa"/>
              <w:right w:w="115" w:type="dxa"/>
            </w:tcMar>
          </w:tcPr>
          <w:p w14:paraId="58404C9E" w14:textId="77777777" w:rsidR="009D2444" w:rsidRPr="00DD69E8" w:rsidRDefault="009D2444" w:rsidP="00A720AD">
            <w:pPr>
              <w:ind w:left="-120"/>
              <w:rPr>
                <w:b/>
                <w:bCs/>
              </w:rPr>
            </w:pPr>
            <w:r w:rsidRPr="00DD69E8">
              <w:rPr>
                <w:b/>
                <w:bCs/>
              </w:rPr>
              <w:t>Instructions</w:t>
            </w:r>
          </w:p>
        </w:tc>
        <w:tc>
          <w:tcPr>
            <w:tcW w:w="6520" w:type="dxa"/>
            <w:gridSpan w:val="3"/>
            <w:tcMar>
              <w:top w:w="115" w:type="dxa"/>
              <w:left w:w="115" w:type="dxa"/>
              <w:bottom w:w="115" w:type="dxa"/>
              <w:right w:w="115" w:type="dxa"/>
            </w:tcMar>
          </w:tcPr>
          <w:p w14:paraId="35C83DEA" w14:textId="47A8DB86" w:rsidR="009D2444" w:rsidRPr="00DD69E8" w:rsidRDefault="009D2444" w:rsidP="00A720AD">
            <w:pPr>
              <w:pStyle w:val="HeadStrong"/>
              <w:keepNext w:val="0"/>
              <w:numPr>
                <w:ilvl w:val="0"/>
                <w:numId w:val="14"/>
              </w:numPr>
              <w:tabs>
                <w:tab w:val="left" w:pos="2268"/>
              </w:tabs>
              <w:spacing w:line="259" w:lineRule="auto"/>
              <w:ind w:left="285" w:hanging="283"/>
              <w:contextualSpacing/>
              <w:rPr>
                <w:rFonts w:ascii="Segoe UI" w:hAnsi="Segoe UI" w:cs="Segoe UI"/>
                <w:b w:val="0"/>
                <w:bCs/>
              </w:rPr>
            </w:pPr>
            <w:r w:rsidRPr="00DD69E8">
              <w:rPr>
                <w:b w:val="0"/>
                <w:bCs/>
              </w:rPr>
              <w:t>Import the export file into Excel following the instructions in the appendix of the</w:t>
            </w:r>
            <w:r w:rsidRPr="00DD69E8">
              <w:rPr>
                <w:b w:val="0"/>
                <w:bCs/>
                <w:i/>
                <w:iCs/>
              </w:rPr>
              <w:t xml:space="preserve"> &lt;</w:t>
            </w:r>
            <w:r w:rsidR="00D3308A">
              <w:rPr>
                <w:b w:val="0"/>
                <w:i/>
                <w:iCs/>
              </w:rPr>
              <w:t>00-Master Delivery Guide</w:t>
            </w:r>
            <w:r w:rsidRPr="00DD69E8">
              <w:rPr>
                <w:b w:val="0"/>
                <w:i/>
                <w:iCs/>
              </w:rPr>
              <w:t>&gt;</w:t>
            </w:r>
            <w:r w:rsidRPr="00DD69E8">
              <w:rPr>
                <w:b w:val="0"/>
                <w:bCs/>
              </w:rPr>
              <w:t>.</w:t>
            </w:r>
          </w:p>
          <w:p w14:paraId="5DFBFECA" w14:textId="77777777" w:rsidR="00907BBE" w:rsidRPr="00DD69E8" w:rsidRDefault="00907BBE" w:rsidP="00A720AD">
            <w:pPr>
              <w:pStyle w:val="HeadStrong"/>
              <w:keepNext w:val="0"/>
              <w:numPr>
                <w:ilvl w:val="0"/>
                <w:numId w:val="14"/>
              </w:numPr>
              <w:tabs>
                <w:tab w:val="left" w:pos="2268"/>
              </w:tabs>
              <w:ind w:left="285" w:hanging="283"/>
              <w:contextualSpacing/>
              <w:rPr>
                <w:rFonts w:ascii="Segoe UI" w:hAnsi="Segoe UI" w:cs="Segoe UI"/>
                <w:b w:val="0"/>
                <w:bCs/>
              </w:rPr>
            </w:pPr>
            <w:r w:rsidRPr="00DD69E8">
              <w:rPr>
                <w:b w:val="0"/>
                <w:bCs/>
              </w:rPr>
              <w:t xml:space="preserve">Add an additional column to the </w:t>
            </w:r>
            <w:r w:rsidR="00C51193" w:rsidRPr="00DD69E8">
              <w:rPr>
                <w:b w:val="0"/>
                <w:bCs/>
              </w:rPr>
              <w:t>worksheet</w:t>
            </w:r>
            <w:r w:rsidR="00900978" w:rsidRPr="00DD69E8">
              <w:rPr>
                <w:b w:val="0"/>
                <w:bCs/>
              </w:rPr>
              <w:t xml:space="preserve"> named &lt;Directory&gt;</w:t>
            </w:r>
            <w:r w:rsidR="00C51193" w:rsidRPr="00DD69E8">
              <w:rPr>
                <w:b w:val="0"/>
                <w:bCs/>
              </w:rPr>
              <w:t xml:space="preserve"> that contains a formula to extract the directory name from the &lt;file&gt; column.</w:t>
            </w:r>
          </w:p>
          <w:p w14:paraId="276A81D9" w14:textId="77777777" w:rsidR="00343427" w:rsidRPr="00DD69E8" w:rsidRDefault="00343427" w:rsidP="00A720AD">
            <w:pPr>
              <w:pStyle w:val="HeadStrong"/>
              <w:keepNext w:val="0"/>
              <w:tabs>
                <w:tab w:val="left" w:pos="2268"/>
              </w:tabs>
              <w:ind w:left="285"/>
              <w:contextualSpacing/>
              <w:rPr>
                <w:rFonts w:ascii="Segoe UI" w:hAnsi="Segoe UI" w:cs="Segoe UI"/>
                <w:b w:val="0"/>
                <w:bCs/>
              </w:rPr>
            </w:pPr>
          </w:p>
          <w:p w14:paraId="3C041BFA" w14:textId="77777777" w:rsidR="007115B3" w:rsidRPr="00DD69E8" w:rsidRDefault="00343427" w:rsidP="00A720AD">
            <w:pPr>
              <w:keepLines/>
              <w:pBdr>
                <w:left w:val="single" w:sz="12" w:space="4" w:color="auto"/>
              </w:pBdr>
              <w:ind w:left="850"/>
              <w:rPr>
                <w:rFonts w:ascii="Courier New" w:hAnsi="Courier New" w:cs="Courier New"/>
                <w:sz w:val="18"/>
                <w:szCs w:val="20"/>
              </w:rPr>
            </w:pPr>
            <w:r w:rsidRPr="00DD69E8">
              <w:rPr>
                <w:b/>
                <w:noProof/>
              </w:rPr>
              <w:drawing>
                <wp:inline distT="0" distB="0" distL="0" distR="0" wp14:anchorId="38E401EB" wp14:editId="1E2A6E70">
                  <wp:extent cx="190800" cy="190800"/>
                  <wp:effectExtent l="0" t="0" r="0" b="0"/>
                  <wp:docPr id="57" name="Graphic 5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DD69E8">
              <w:rPr>
                <w:b/>
                <w:bCs/>
                <w:position w:val="8"/>
              </w:rPr>
              <w:t>Note</w:t>
            </w:r>
            <w:r w:rsidRPr="00DD69E8">
              <w:rPr>
                <w:rStyle w:val="HeadStrongChar"/>
              </w:rPr>
              <w:br/>
            </w:r>
            <w:r w:rsidRPr="00DD69E8">
              <w:rPr>
                <w:rFonts w:eastAsia="Times New Roman"/>
                <w:i/>
                <w:iCs/>
              </w:rPr>
              <w:t>Use the following for</w:t>
            </w:r>
            <w:r w:rsidR="009C5B2C" w:rsidRPr="00DD69E8">
              <w:rPr>
                <w:rFonts w:eastAsia="Times New Roman"/>
                <w:i/>
                <w:iCs/>
              </w:rPr>
              <w:t>mula as a starting point to extract the directory</w:t>
            </w:r>
            <w:r w:rsidR="007115B3" w:rsidRPr="00DD69E8">
              <w:rPr>
                <w:rFonts w:eastAsia="Times New Roman"/>
                <w:i/>
                <w:iCs/>
              </w:rPr>
              <w:t xml:space="preserve"> </w:t>
            </w:r>
            <w:r w:rsidR="009C5B2C" w:rsidRPr="00DD69E8">
              <w:rPr>
                <w:rFonts w:eastAsia="Times New Roman"/>
                <w:i/>
                <w:iCs/>
              </w:rPr>
              <w:t xml:space="preserve">from the file name and update </w:t>
            </w:r>
            <w:r w:rsidR="007115B3" w:rsidRPr="00DD69E8">
              <w:rPr>
                <w:rFonts w:eastAsia="Times New Roman"/>
                <w:i/>
                <w:iCs/>
              </w:rPr>
              <w:t>if needed</w:t>
            </w:r>
            <w:r w:rsidRPr="00DD69E8">
              <w:rPr>
                <w:rFonts w:eastAsia="Times New Roman"/>
                <w:i/>
                <w:iCs/>
              </w:rPr>
              <w:t xml:space="preserve">. </w:t>
            </w:r>
            <w:r w:rsidR="00A67245" w:rsidRPr="00DD69E8">
              <w:rPr>
                <w:rFonts w:eastAsia="Times New Roman"/>
                <w:i/>
                <w:iCs/>
              </w:rPr>
              <w:br/>
            </w:r>
            <w:r w:rsidR="00A67245" w:rsidRPr="00DD69E8">
              <w:rPr>
                <w:rFonts w:ascii="Courier New" w:hAnsi="Courier New" w:cs="Courier New"/>
                <w:sz w:val="18"/>
                <w:szCs w:val="20"/>
              </w:rPr>
              <w:br/>
            </w:r>
            <w:r w:rsidR="001426FF" w:rsidRPr="00DD69E8">
              <w:rPr>
                <w:rFonts w:ascii="Courier New" w:hAnsi="Courier New" w:cs="Courier New"/>
                <w:sz w:val="18"/>
                <w:szCs w:val="20"/>
              </w:rPr>
              <w:t>=LEFT(B2,FIND("|",SUBSTITUTE(B2,"\","|",LEN(B2)-LEN(SUBSTITUTE(B2,"\",""))))-1)</w:t>
            </w:r>
          </w:p>
          <w:p w14:paraId="04B21DDD" w14:textId="77777777" w:rsidR="002B6867" w:rsidRPr="00DD69E8" w:rsidRDefault="004E36D3" w:rsidP="00A720AD">
            <w:pPr>
              <w:keepLines/>
              <w:pBdr>
                <w:left w:val="single" w:sz="12" w:space="4" w:color="auto"/>
              </w:pBdr>
              <w:ind w:left="850"/>
              <w:rPr>
                <w:rFonts w:eastAsia="Times New Roman"/>
                <w:i/>
                <w:iCs/>
              </w:rPr>
            </w:pPr>
            <w:r w:rsidRPr="00DD69E8">
              <w:rPr>
                <w:rFonts w:eastAsia="Times New Roman"/>
                <w:i/>
                <w:iCs/>
              </w:rPr>
              <w:t xml:space="preserve">The above formula assumes column B </w:t>
            </w:r>
            <w:r w:rsidR="00BE366C" w:rsidRPr="00DD69E8">
              <w:rPr>
                <w:rFonts w:eastAsia="Times New Roman"/>
                <w:i/>
                <w:iCs/>
              </w:rPr>
              <w:t>contains the filename</w:t>
            </w:r>
            <w:r w:rsidR="002B6867" w:rsidRPr="00DD69E8">
              <w:rPr>
                <w:rFonts w:eastAsia="Times New Roman"/>
                <w:i/>
                <w:iCs/>
              </w:rPr>
              <w:t xml:space="preserve"> and the extracted directory is in column G.</w:t>
            </w:r>
          </w:p>
          <w:p w14:paraId="40306B2C" w14:textId="77777777" w:rsidR="008D0569" w:rsidRPr="00DD69E8" w:rsidRDefault="00BE366C" w:rsidP="00A720AD">
            <w:pPr>
              <w:keepLines/>
              <w:pBdr>
                <w:left w:val="single" w:sz="12" w:space="4" w:color="auto"/>
              </w:pBdr>
              <w:ind w:left="850"/>
              <w:rPr>
                <w:rFonts w:eastAsia="Times New Roman"/>
                <w:i/>
                <w:iCs/>
              </w:rPr>
            </w:pPr>
            <w:r w:rsidRPr="00DD69E8">
              <w:rPr>
                <w:rFonts w:eastAsia="Times New Roman"/>
                <w:i/>
                <w:iCs/>
              </w:rPr>
              <w:t xml:space="preserve">Input B2: </w:t>
            </w:r>
            <w:r w:rsidR="008B77D3" w:rsidRPr="00DD69E8">
              <w:rPr>
                <w:rFonts w:eastAsia="Times New Roman"/>
                <w:i/>
                <w:iCs/>
              </w:rPr>
              <w:tab/>
            </w:r>
            <w:r w:rsidR="001C2901" w:rsidRPr="00DD69E8">
              <w:rPr>
                <w:rFonts w:eastAsia="Times New Roman"/>
                <w:i/>
                <w:iCs/>
              </w:rPr>
              <w:t>C:\DATA_HR\File with Credit Cards.docx</w:t>
            </w:r>
            <w:r w:rsidR="001C2901" w:rsidRPr="00DD69E8">
              <w:rPr>
                <w:rFonts w:eastAsia="Times New Roman"/>
                <w:i/>
                <w:iCs/>
              </w:rPr>
              <w:br/>
              <w:t>Result G2</w:t>
            </w:r>
            <w:r w:rsidR="002B6867" w:rsidRPr="00DD69E8">
              <w:rPr>
                <w:rFonts w:eastAsia="Times New Roman"/>
                <w:i/>
                <w:iCs/>
              </w:rPr>
              <w:t xml:space="preserve">: </w:t>
            </w:r>
            <w:r w:rsidR="008B77D3" w:rsidRPr="00DD69E8">
              <w:rPr>
                <w:rFonts w:eastAsia="Times New Roman"/>
                <w:i/>
                <w:iCs/>
              </w:rPr>
              <w:tab/>
            </w:r>
            <w:r w:rsidR="002B6867" w:rsidRPr="00DD69E8">
              <w:rPr>
                <w:rFonts w:eastAsia="Times New Roman"/>
                <w:i/>
                <w:iCs/>
              </w:rPr>
              <w:t>C:\DATA_HR</w:t>
            </w:r>
          </w:p>
          <w:p w14:paraId="1C8C4031" w14:textId="77777777" w:rsidR="00D02A83" w:rsidRPr="00DD69E8" w:rsidRDefault="00E04CFA" w:rsidP="00A720AD">
            <w:pPr>
              <w:keepLines/>
              <w:pBdr>
                <w:left w:val="single" w:sz="12" w:space="4" w:color="auto"/>
              </w:pBdr>
              <w:ind w:left="850"/>
              <w:rPr>
                <w:rFonts w:eastAsia="Times New Roman"/>
                <w:i/>
                <w:iCs/>
              </w:rPr>
            </w:pPr>
            <w:r w:rsidRPr="00DD69E8">
              <w:rPr>
                <w:rFonts w:eastAsia="Times New Roman"/>
                <w:i/>
                <w:iCs/>
              </w:rPr>
              <w:t>Input B</w:t>
            </w:r>
            <w:r w:rsidR="00AF6C28" w:rsidRPr="00DD69E8">
              <w:rPr>
                <w:rFonts w:eastAsia="Times New Roman"/>
                <w:i/>
                <w:iCs/>
              </w:rPr>
              <w:t>3</w:t>
            </w:r>
            <w:r w:rsidRPr="00DD69E8">
              <w:rPr>
                <w:rFonts w:eastAsia="Times New Roman"/>
                <w:i/>
                <w:iCs/>
              </w:rPr>
              <w:t xml:space="preserve">: </w:t>
            </w:r>
            <w:r w:rsidRPr="00DD69E8">
              <w:rPr>
                <w:rFonts w:eastAsia="Times New Roman"/>
                <w:i/>
                <w:iCs/>
              </w:rPr>
              <w:tab/>
              <w:t>\\</w:t>
            </w:r>
            <w:r w:rsidR="00AF6C28" w:rsidRPr="00DD69E8">
              <w:rPr>
                <w:rFonts w:eastAsia="Times New Roman"/>
                <w:i/>
                <w:iCs/>
              </w:rPr>
              <w:t>Server-01\HR-Share</w:t>
            </w:r>
            <w:r w:rsidRPr="00DD69E8">
              <w:rPr>
                <w:rFonts w:eastAsia="Times New Roman"/>
                <w:i/>
                <w:iCs/>
              </w:rPr>
              <w:t>\File with Credit Cards.docx</w:t>
            </w:r>
            <w:r w:rsidRPr="00DD69E8">
              <w:rPr>
                <w:rFonts w:eastAsia="Times New Roman"/>
                <w:i/>
                <w:iCs/>
              </w:rPr>
              <w:br/>
              <w:t>Result G</w:t>
            </w:r>
            <w:r w:rsidR="00AF6C28" w:rsidRPr="00DD69E8">
              <w:rPr>
                <w:rFonts w:eastAsia="Times New Roman"/>
                <w:i/>
                <w:iCs/>
              </w:rPr>
              <w:t>3</w:t>
            </w:r>
            <w:r w:rsidRPr="00DD69E8">
              <w:rPr>
                <w:rFonts w:eastAsia="Times New Roman"/>
                <w:i/>
                <w:iCs/>
              </w:rPr>
              <w:t xml:space="preserve">: </w:t>
            </w:r>
            <w:r w:rsidRPr="00DD69E8">
              <w:rPr>
                <w:rFonts w:eastAsia="Times New Roman"/>
                <w:i/>
                <w:iCs/>
              </w:rPr>
              <w:tab/>
            </w:r>
            <w:r w:rsidR="00AF6C28" w:rsidRPr="00DD69E8">
              <w:rPr>
                <w:rFonts w:eastAsia="Times New Roman"/>
                <w:i/>
                <w:iCs/>
              </w:rPr>
              <w:t>\\Server-01\HR-Share</w:t>
            </w:r>
          </w:p>
          <w:p w14:paraId="4B875D09" w14:textId="77777777" w:rsidR="001475A9" w:rsidRPr="00DD69E8" w:rsidRDefault="001475A9" w:rsidP="00A720AD">
            <w:pPr>
              <w:pStyle w:val="HeadStrong"/>
              <w:keepNext w:val="0"/>
              <w:tabs>
                <w:tab w:val="left" w:pos="2268"/>
              </w:tabs>
              <w:spacing w:line="259" w:lineRule="auto"/>
              <w:ind w:left="285"/>
              <w:contextualSpacing/>
            </w:pPr>
          </w:p>
          <w:p w14:paraId="2308F5D1" w14:textId="77777777" w:rsidR="009D2444" w:rsidRPr="00DD69E8" w:rsidRDefault="009D2444" w:rsidP="00A720AD">
            <w:pPr>
              <w:pStyle w:val="HeadStrong"/>
              <w:keepNext w:val="0"/>
              <w:numPr>
                <w:ilvl w:val="0"/>
                <w:numId w:val="14"/>
              </w:numPr>
              <w:tabs>
                <w:tab w:val="left" w:pos="2268"/>
              </w:tabs>
              <w:spacing w:line="259" w:lineRule="auto"/>
              <w:ind w:left="285" w:hanging="283"/>
              <w:contextualSpacing/>
            </w:pPr>
            <w:r w:rsidRPr="00DD69E8">
              <w:rPr>
                <w:b w:val="0"/>
                <w:bCs/>
              </w:rPr>
              <w:t>Create a pivot table matching the definition depicted in the illustration below.</w:t>
            </w:r>
          </w:p>
          <w:p w14:paraId="29CB1AB5" w14:textId="77777777" w:rsidR="009D2444" w:rsidRPr="00DD69E8" w:rsidRDefault="009D2444" w:rsidP="00A720AD">
            <w:pPr>
              <w:pStyle w:val="HeadStrong"/>
              <w:keepNext w:val="0"/>
              <w:numPr>
                <w:ilvl w:val="0"/>
                <w:numId w:val="14"/>
              </w:numPr>
              <w:tabs>
                <w:tab w:val="left" w:pos="2268"/>
              </w:tabs>
              <w:spacing w:line="259" w:lineRule="auto"/>
              <w:ind w:left="285" w:hanging="283"/>
              <w:contextualSpacing/>
            </w:pPr>
            <w:r w:rsidRPr="00DD69E8">
              <w:rPr>
                <w:b w:val="0"/>
                <w:bCs/>
              </w:rPr>
              <w:t>When creating the close</w:t>
            </w:r>
            <w:r w:rsidR="003C3E43" w:rsidRPr="00DD69E8">
              <w:rPr>
                <w:b w:val="0"/>
                <w:bCs/>
              </w:rPr>
              <w:t>-</w:t>
            </w:r>
            <w:r w:rsidRPr="00DD69E8">
              <w:rPr>
                <w:b w:val="0"/>
                <w:bCs/>
              </w:rPr>
              <w:t>out presentation, copy the pivot table to the appropriate slide in the deck.</w:t>
            </w:r>
          </w:p>
        </w:tc>
      </w:tr>
      <w:tr w:rsidR="00715999" w:rsidRPr="00DD69E8" w14:paraId="1A6811CF" w14:textId="77777777" w:rsidTr="00F339A8">
        <w:trPr>
          <w:cantSplit/>
        </w:trPr>
        <w:tc>
          <w:tcPr>
            <w:tcW w:w="2552" w:type="dxa"/>
            <w:tcMar>
              <w:top w:w="115" w:type="dxa"/>
              <w:left w:w="115" w:type="dxa"/>
              <w:bottom w:w="115" w:type="dxa"/>
              <w:right w:w="115" w:type="dxa"/>
            </w:tcMar>
          </w:tcPr>
          <w:p w14:paraId="1059B71E" w14:textId="77777777" w:rsidR="00715999" w:rsidRPr="00DD69E8" w:rsidRDefault="00715999" w:rsidP="00A720AD">
            <w:pPr>
              <w:ind w:left="-120"/>
              <w:rPr>
                <w:b/>
                <w:bCs/>
              </w:rPr>
            </w:pPr>
            <w:r w:rsidRPr="00DD69E8">
              <w:rPr>
                <w:b/>
                <w:bCs/>
              </w:rPr>
              <w:t>Pivot table definition</w:t>
            </w:r>
          </w:p>
        </w:tc>
        <w:tc>
          <w:tcPr>
            <w:tcW w:w="3260" w:type="dxa"/>
            <w:gridSpan w:val="2"/>
            <w:tcMar>
              <w:top w:w="115" w:type="dxa"/>
              <w:left w:w="115" w:type="dxa"/>
              <w:bottom w:w="115" w:type="dxa"/>
              <w:right w:w="115" w:type="dxa"/>
            </w:tcMar>
          </w:tcPr>
          <w:p w14:paraId="5CD2BA8F" w14:textId="77777777" w:rsidR="00715999" w:rsidRPr="00DD69E8" w:rsidRDefault="00464CB4" w:rsidP="00A720AD">
            <w:r w:rsidRPr="00DD69E8">
              <w:rPr>
                <w:noProof/>
                <w14:ligatures w14:val="none"/>
              </w:rPr>
              <w:drawing>
                <wp:inline distT="0" distB="0" distL="0" distR="0" wp14:anchorId="5CDB7EE6" wp14:editId="6BA030F1">
                  <wp:extent cx="1924050" cy="2784475"/>
                  <wp:effectExtent l="0" t="0" r="0" b="0"/>
                  <wp:docPr id="372036065" name="Picture 1" descr="Screenshot of Pivot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36065" name="Picture 1" descr="Screenshot of PivotTable Fields"/>
                          <pic:cNvPicPr/>
                        </pic:nvPicPr>
                        <pic:blipFill>
                          <a:blip r:embed="rId106"/>
                          <a:stretch>
                            <a:fillRect/>
                          </a:stretch>
                        </pic:blipFill>
                        <pic:spPr>
                          <a:xfrm>
                            <a:off x="0" y="0"/>
                            <a:ext cx="1924050" cy="2784475"/>
                          </a:xfrm>
                          <a:prstGeom prst="rect">
                            <a:avLst/>
                          </a:prstGeom>
                        </pic:spPr>
                      </pic:pic>
                    </a:graphicData>
                  </a:graphic>
                </wp:inline>
              </w:drawing>
            </w:r>
          </w:p>
        </w:tc>
        <w:tc>
          <w:tcPr>
            <w:tcW w:w="3260" w:type="dxa"/>
          </w:tcPr>
          <w:p w14:paraId="1B4BF6CA" w14:textId="77777777" w:rsidR="00A43C1F" w:rsidRPr="00DD69E8" w:rsidRDefault="00A43C1F" w:rsidP="00A720AD">
            <w:pPr>
              <w:tabs>
                <w:tab w:val="left" w:pos="3829"/>
              </w:tabs>
              <w:spacing w:after="60"/>
              <w:rPr>
                <w:rFonts w:ascii="Segoe UI" w:hAnsi="Segoe UI" w:cs="Segoe UI"/>
                <w:sz w:val="18"/>
              </w:rPr>
            </w:pPr>
            <w:r w:rsidRPr="00DD69E8">
              <w:rPr>
                <w:b/>
                <w:bCs/>
                <w:sz w:val="18"/>
                <w:szCs w:val="18"/>
              </w:rPr>
              <w:t xml:space="preserve">Filters: </w:t>
            </w:r>
            <w:r w:rsidRPr="00DD69E8">
              <w:rPr>
                <w:sz w:val="18"/>
              </w:rPr>
              <w:t xml:space="preserve">Empty </w:t>
            </w:r>
          </w:p>
          <w:p w14:paraId="4C475A01" w14:textId="77777777" w:rsidR="00A43C1F" w:rsidRPr="00DD69E8" w:rsidRDefault="00A43C1F" w:rsidP="00A720AD">
            <w:pPr>
              <w:tabs>
                <w:tab w:val="left" w:pos="3829"/>
              </w:tabs>
              <w:spacing w:before="60" w:after="60"/>
              <w:rPr>
                <w:sz w:val="18"/>
              </w:rPr>
            </w:pPr>
            <w:r w:rsidRPr="00DD69E8">
              <w:rPr>
                <w:b/>
                <w:bCs/>
                <w:sz w:val="18"/>
              </w:rPr>
              <w:t xml:space="preserve">Columns: </w:t>
            </w:r>
            <w:r w:rsidRPr="00DD69E8">
              <w:rPr>
                <w:sz w:val="18"/>
              </w:rPr>
              <w:t xml:space="preserve">Empty </w:t>
            </w:r>
          </w:p>
          <w:p w14:paraId="6854C229" w14:textId="77777777" w:rsidR="00A43C1F" w:rsidRPr="00DD69E8" w:rsidRDefault="00A43C1F" w:rsidP="00A720AD">
            <w:pPr>
              <w:tabs>
                <w:tab w:val="left" w:pos="3829"/>
              </w:tabs>
              <w:spacing w:before="60" w:after="60"/>
              <w:rPr>
                <w:sz w:val="18"/>
              </w:rPr>
            </w:pPr>
            <w:r w:rsidRPr="00DD69E8">
              <w:rPr>
                <w:b/>
                <w:bCs/>
                <w:sz w:val="18"/>
              </w:rPr>
              <w:t xml:space="preserve">Rows: </w:t>
            </w:r>
            <w:r w:rsidRPr="00DD69E8">
              <w:rPr>
                <w:sz w:val="18"/>
              </w:rPr>
              <w:t>Directory, Sensitive info type</w:t>
            </w:r>
          </w:p>
          <w:p w14:paraId="16A98B05" w14:textId="77777777" w:rsidR="00715999" w:rsidRPr="00DD69E8" w:rsidRDefault="00A43C1F" w:rsidP="00197AAC">
            <w:pPr>
              <w:tabs>
                <w:tab w:val="left" w:pos="3829"/>
              </w:tabs>
              <w:spacing w:before="60" w:after="60"/>
              <w:rPr>
                <w:b/>
                <w:bCs/>
                <w:sz w:val="18"/>
              </w:rPr>
            </w:pPr>
            <w:r w:rsidRPr="00DD69E8">
              <w:rPr>
                <w:b/>
                <w:bCs/>
                <w:sz w:val="18"/>
              </w:rPr>
              <w:t xml:space="preserve">Ʃ Values: </w:t>
            </w:r>
            <w:r w:rsidR="00705F79" w:rsidRPr="00DD69E8">
              <w:rPr>
                <w:sz w:val="18"/>
              </w:rPr>
              <w:t>Sum of sensitive info type count</w:t>
            </w:r>
          </w:p>
          <w:p w14:paraId="0146F66B" w14:textId="77777777" w:rsidR="00705F79" w:rsidRPr="00DD69E8" w:rsidRDefault="00DE068A" w:rsidP="00197AAC">
            <w:pPr>
              <w:tabs>
                <w:tab w:val="left" w:pos="3829"/>
              </w:tabs>
              <w:spacing w:before="60" w:after="60"/>
            </w:pPr>
            <w:r w:rsidRPr="00DD69E8">
              <w:rPr>
                <w:b/>
                <w:bCs/>
                <w:sz w:val="18"/>
              </w:rPr>
              <w:t xml:space="preserve">Sort: </w:t>
            </w:r>
            <w:r w:rsidRPr="00DD69E8">
              <w:rPr>
                <w:sz w:val="18"/>
              </w:rPr>
              <w:t>Descending (Z to A) by Sum of sensitive info type count.</w:t>
            </w:r>
          </w:p>
        </w:tc>
      </w:tr>
      <w:tr w:rsidR="009D2444" w:rsidRPr="00DD69E8" w14:paraId="3946E94F" w14:textId="77777777" w:rsidTr="00AF7FC2">
        <w:trPr>
          <w:cantSplit/>
        </w:trPr>
        <w:tc>
          <w:tcPr>
            <w:tcW w:w="2552" w:type="dxa"/>
            <w:tcMar>
              <w:top w:w="115" w:type="dxa"/>
              <w:left w:w="115" w:type="dxa"/>
              <w:bottom w:w="115" w:type="dxa"/>
              <w:right w:w="115" w:type="dxa"/>
            </w:tcMar>
          </w:tcPr>
          <w:p w14:paraId="257FE8C0" w14:textId="77777777" w:rsidR="009D2444" w:rsidRPr="00DD69E8" w:rsidRDefault="00851E8D" w:rsidP="00A720AD">
            <w:pPr>
              <w:ind w:left="-120"/>
              <w:rPr>
                <w:b/>
                <w:bCs/>
              </w:rPr>
            </w:pPr>
            <w:r w:rsidRPr="00DD69E8">
              <w:rPr>
                <w:b/>
                <w:bCs/>
              </w:rPr>
              <w:t>Sample illustration</w:t>
            </w:r>
          </w:p>
        </w:tc>
        <w:tc>
          <w:tcPr>
            <w:tcW w:w="6520" w:type="dxa"/>
            <w:gridSpan w:val="3"/>
            <w:tcMar>
              <w:top w:w="115" w:type="dxa"/>
              <w:left w:w="115" w:type="dxa"/>
              <w:bottom w:w="115" w:type="dxa"/>
              <w:right w:w="115" w:type="dxa"/>
            </w:tcMar>
          </w:tcPr>
          <w:tbl>
            <w:tblPr>
              <w:tblW w:w="6265" w:type="dxa"/>
              <w:tblLayout w:type="fixed"/>
              <w:tblLook w:val="04A0" w:firstRow="1" w:lastRow="0" w:firstColumn="1" w:lastColumn="0" w:noHBand="0" w:noVBand="1"/>
            </w:tblPr>
            <w:tblGrid>
              <w:gridCol w:w="3146"/>
              <w:gridCol w:w="3119"/>
            </w:tblGrid>
            <w:tr w:rsidR="00F84A6D" w:rsidRPr="00DD69E8" w14:paraId="0D24367A" w14:textId="77777777" w:rsidTr="00894160">
              <w:trPr>
                <w:trHeight w:val="288"/>
              </w:trPr>
              <w:tc>
                <w:tcPr>
                  <w:tcW w:w="3146" w:type="dxa"/>
                  <w:tcBorders>
                    <w:top w:val="nil"/>
                    <w:left w:val="nil"/>
                    <w:bottom w:val="single" w:sz="4" w:space="0" w:color="8EA9DB"/>
                    <w:right w:val="nil"/>
                  </w:tcBorders>
                  <w:shd w:val="clear" w:color="D9E1F2" w:fill="D9E1F2"/>
                  <w:noWrap/>
                  <w:vAlign w:val="bottom"/>
                  <w:hideMark/>
                </w:tcPr>
                <w:p w14:paraId="3710D5B8" w14:textId="77777777" w:rsidR="00F84A6D" w:rsidRPr="00DD69E8" w:rsidRDefault="00F84A6D" w:rsidP="00A720AD">
                  <w:pPr>
                    <w:spacing w:after="0" w:line="240" w:lineRule="auto"/>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Data Repositories</w:t>
                  </w:r>
                </w:p>
              </w:tc>
              <w:tc>
                <w:tcPr>
                  <w:tcW w:w="3119" w:type="dxa"/>
                  <w:tcBorders>
                    <w:top w:val="nil"/>
                    <w:left w:val="nil"/>
                    <w:bottom w:val="single" w:sz="4" w:space="0" w:color="8EA9DB"/>
                    <w:right w:val="nil"/>
                  </w:tcBorders>
                  <w:shd w:val="clear" w:color="D9E1F2" w:fill="D9E1F2"/>
                  <w:noWrap/>
                  <w:vAlign w:val="bottom"/>
                  <w:hideMark/>
                </w:tcPr>
                <w:p w14:paraId="1BE3CC60" w14:textId="77777777" w:rsidR="00F84A6D" w:rsidRPr="00DD69E8" w:rsidRDefault="00F84A6D" w:rsidP="00A720AD">
                  <w:pPr>
                    <w:spacing w:after="0" w:line="240" w:lineRule="auto"/>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Sum of Sensitive info type count</w:t>
                  </w:r>
                </w:p>
              </w:tc>
            </w:tr>
            <w:tr w:rsidR="00F84A6D" w:rsidRPr="00DD69E8" w14:paraId="4CCBC282" w14:textId="77777777" w:rsidTr="00894160">
              <w:trPr>
                <w:trHeight w:val="288"/>
              </w:trPr>
              <w:tc>
                <w:tcPr>
                  <w:tcW w:w="3146" w:type="dxa"/>
                  <w:tcBorders>
                    <w:top w:val="nil"/>
                    <w:left w:val="nil"/>
                    <w:bottom w:val="single" w:sz="4" w:space="0" w:color="8EA9DB"/>
                    <w:right w:val="nil"/>
                  </w:tcBorders>
                  <w:noWrap/>
                  <w:vAlign w:val="bottom"/>
                  <w:hideMark/>
                </w:tcPr>
                <w:p w14:paraId="414A9141" w14:textId="77777777" w:rsidR="00F84A6D" w:rsidRPr="00DD69E8" w:rsidRDefault="00F84A6D" w:rsidP="00A720AD">
                  <w:pPr>
                    <w:spacing w:after="0" w:line="240" w:lineRule="auto"/>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C:\DATA_FINANCE</w:t>
                  </w:r>
                </w:p>
              </w:tc>
              <w:tc>
                <w:tcPr>
                  <w:tcW w:w="3119" w:type="dxa"/>
                  <w:tcBorders>
                    <w:top w:val="nil"/>
                    <w:left w:val="nil"/>
                    <w:bottom w:val="single" w:sz="4" w:space="0" w:color="8EA9DB"/>
                    <w:right w:val="nil"/>
                  </w:tcBorders>
                  <w:noWrap/>
                  <w:vAlign w:val="bottom"/>
                  <w:hideMark/>
                </w:tcPr>
                <w:p w14:paraId="64B34786" w14:textId="77777777" w:rsidR="00F84A6D" w:rsidRPr="00DD69E8" w:rsidRDefault="00F84A6D" w:rsidP="00A720AD">
                  <w:pPr>
                    <w:spacing w:after="0" w:line="240" w:lineRule="auto"/>
                    <w:jc w:val="right"/>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400</w:t>
                  </w:r>
                </w:p>
              </w:tc>
            </w:tr>
            <w:tr w:rsidR="00F84A6D" w:rsidRPr="00DD69E8" w14:paraId="2F7C5B88" w14:textId="77777777" w:rsidTr="00894160">
              <w:trPr>
                <w:trHeight w:val="288"/>
              </w:trPr>
              <w:tc>
                <w:tcPr>
                  <w:tcW w:w="3146" w:type="dxa"/>
                  <w:tcBorders>
                    <w:top w:val="nil"/>
                    <w:left w:val="nil"/>
                    <w:bottom w:val="nil"/>
                    <w:right w:val="nil"/>
                  </w:tcBorders>
                  <w:noWrap/>
                  <w:vAlign w:val="bottom"/>
                  <w:hideMark/>
                </w:tcPr>
                <w:p w14:paraId="3FF1E578" w14:textId="77777777" w:rsidR="00F84A6D" w:rsidRPr="00DD69E8" w:rsidRDefault="00F84A6D" w:rsidP="00A720AD">
                  <w:pPr>
                    <w:spacing w:after="0" w:line="240" w:lineRule="auto"/>
                    <w:ind w:firstLineChars="100" w:firstLine="160"/>
                    <w:rPr>
                      <w:rFonts w:ascii="Calibri" w:eastAsia="Times New Roman" w:hAnsi="Calibri" w:cs="Calibri"/>
                      <w:color w:val="000000"/>
                      <w:sz w:val="16"/>
                      <w:szCs w:val="16"/>
                    </w:rPr>
                  </w:pPr>
                  <w:r w:rsidRPr="00DD69E8">
                    <w:rPr>
                      <w:rFonts w:ascii="Calibri" w:eastAsia="Times New Roman" w:hAnsi="Calibri" w:cs="Calibri"/>
                      <w:color w:val="000000"/>
                      <w:sz w:val="16"/>
                      <w:szCs w:val="16"/>
                    </w:rPr>
                    <w:t>Credit Card Number</w:t>
                  </w:r>
                </w:p>
              </w:tc>
              <w:tc>
                <w:tcPr>
                  <w:tcW w:w="3119" w:type="dxa"/>
                  <w:tcBorders>
                    <w:top w:val="nil"/>
                    <w:left w:val="nil"/>
                    <w:bottom w:val="nil"/>
                    <w:right w:val="nil"/>
                  </w:tcBorders>
                  <w:noWrap/>
                  <w:vAlign w:val="bottom"/>
                  <w:hideMark/>
                </w:tcPr>
                <w:p w14:paraId="3DFD0A2E" w14:textId="77777777" w:rsidR="00F84A6D" w:rsidRPr="00DD69E8" w:rsidRDefault="00F84A6D" w:rsidP="00A720AD">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216</w:t>
                  </w:r>
                </w:p>
              </w:tc>
            </w:tr>
            <w:tr w:rsidR="00F84A6D" w:rsidRPr="00DD69E8" w14:paraId="424748C5" w14:textId="77777777" w:rsidTr="00894160">
              <w:trPr>
                <w:trHeight w:val="288"/>
              </w:trPr>
              <w:tc>
                <w:tcPr>
                  <w:tcW w:w="3146" w:type="dxa"/>
                  <w:tcBorders>
                    <w:top w:val="nil"/>
                    <w:left w:val="nil"/>
                    <w:bottom w:val="nil"/>
                    <w:right w:val="nil"/>
                  </w:tcBorders>
                  <w:noWrap/>
                  <w:vAlign w:val="bottom"/>
                  <w:hideMark/>
                </w:tcPr>
                <w:p w14:paraId="50D03B8F" w14:textId="2B74AB94" w:rsidR="00F84A6D" w:rsidRPr="00DD69E8" w:rsidRDefault="00D3308A" w:rsidP="00A720AD">
                  <w:pPr>
                    <w:spacing w:after="0" w:line="240" w:lineRule="auto"/>
                    <w:ind w:firstLineChars="100" w:firstLine="160"/>
                    <w:rPr>
                      <w:rFonts w:ascii="Calibri" w:eastAsia="Times New Roman" w:hAnsi="Calibri" w:cs="Calibri"/>
                      <w:color w:val="000000"/>
                      <w:sz w:val="16"/>
                      <w:szCs w:val="16"/>
                    </w:rPr>
                  </w:pPr>
                  <w:r>
                    <w:rPr>
                      <w:rFonts w:ascii="Calibri" w:eastAsia="Times New Roman" w:hAnsi="Calibri" w:cs="Calibri"/>
                      <w:color w:val="000000"/>
                      <w:sz w:val="16"/>
                      <w:szCs w:val="16"/>
                    </w:rPr>
                    <w:t>DataSecurityCheck-</w:t>
                  </w:r>
                  <w:r w:rsidR="00F84A6D" w:rsidRPr="00DD69E8">
                    <w:rPr>
                      <w:rFonts w:ascii="Calibri" w:eastAsia="Times New Roman" w:hAnsi="Calibri" w:cs="Calibri"/>
                      <w:color w:val="000000"/>
                      <w:sz w:val="16"/>
                      <w:szCs w:val="16"/>
                    </w:rPr>
                    <w:t>EmployeeIDs</w:t>
                  </w:r>
                </w:p>
              </w:tc>
              <w:tc>
                <w:tcPr>
                  <w:tcW w:w="3119" w:type="dxa"/>
                  <w:tcBorders>
                    <w:top w:val="nil"/>
                    <w:left w:val="nil"/>
                    <w:bottom w:val="nil"/>
                    <w:right w:val="nil"/>
                  </w:tcBorders>
                  <w:noWrap/>
                  <w:vAlign w:val="bottom"/>
                  <w:hideMark/>
                </w:tcPr>
                <w:p w14:paraId="5F89BDE8" w14:textId="77777777" w:rsidR="00F84A6D" w:rsidRPr="00DD69E8" w:rsidRDefault="00F84A6D" w:rsidP="00A720AD">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44</w:t>
                  </w:r>
                </w:p>
              </w:tc>
            </w:tr>
            <w:tr w:rsidR="00F84A6D" w:rsidRPr="00DD69E8" w14:paraId="2C3DBBAB" w14:textId="77777777" w:rsidTr="00894160">
              <w:trPr>
                <w:trHeight w:val="288"/>
              </w:trPr>
              <w:tc>
                <w:tcPr>
                  <w:tcW w:w="3146" w:type="dxa"/>
                  <w:tcBorders>
                    <w:top w:val="nil"/>
                    <w:left w:val="nil"/>
                    <w:bottom w:val="nil"/>
                    <w:right w:val="nil"/>
                  </w:tcBorders>
                  <w:noWrap/>
                  <w:vAlign w:val="bottom"/>
                  <w:hideMark/>
                </w:tcPr>
                <w:p w14:paraId="43BF7F17" w14:textId="77777777" w:rsidR="00F84A6D" w:rsidRPr="00DD69E8" w:rsidRDefault="00F84A6D" w:rsidP="00A720AD">
                  <w:pPr>
                    <w:spacing w:after="0" w:line="240" w:lineRule="auto"/>
                    <w:ind w:firstLineChars="100" w:firstLine="160"/>
                    <w:rPr>
                      <w:rFonts w:ascii="Calibri" w:eastAsia="Times New Roman" w:hAnsi="Calibri" w:cs="Calibri"/>
                      <w:color w:val="000000"/>
                      <w:sz w:val="16"/>
                      <w:szCs w:val="16"/>
                    </w:rPr>
                  </w:pPr>
                  <w:r w:rsidRPr="00DD69E8">
                    <w:rPr>
                      <w:rFonts w:ascii="Calibri" w:eastAsia="Times New Roman" w:hAnsi="Calibri" w:cs="Calibri"/>
                      <w:color w:val="000000"/>
                      <w:sz w:val="16"/>
                      <w:szCs w:val="16"/>
                    </w:rPr>
                    <w:t>U.S. Social Security Number (SSN)</w:t>
                  </w:r>
                </w:p>
              </w:tc>
              <w:tc>
                <w:tcPr>
                  <w:tcW w:w="3119" w:type="dxa"/>
                  <w:tcBorders>
                    <w:top w:val="nil"/>
                    <w:left w:val="nil"/>
                    <w:bottom w:val="nil"/>
                    <w:right w:val="nil"/>
                  </w:tcBorders>
                  <w:noWrap/>
                  <w:vAlign w:val="bottom"/>
                  <w:hideMark/>
                </w:tcPr>
                <w:p w14:paraId="247B60CF" w14:textId="77777777" w:rsidR="00F84A6D" w:rsidRPr="00DD69E8" w:rsidRDefault="00F84A6D" w:rsidP="00A720AD">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140</w:t>
                  </w:r>
                </w:p>
              </w:tc>
            </w:tr>
            <w:tr w:rsidR="00F84A6D" w:rsidRPr="00DD69E8" w14:paraId="4975ADAC" w14:textId="77777777" w:rsidTr="00894160">
              <w:trPr>
                <w:trHeight w:val="288"/>
              </w:trPr>
              <w:tc>
                <w:tcPr>
                  <w:tcW w:w="3146" w:type="dxa"/>
                  <w:tcBorders>
                    <w:top w:val="nil"/>
                    <w:left w:val="nil"/>
                    <w:bottom w:val="single" w:sz="4" w:space="0" w:color="8EA9DB"/>
                    <w:right w:val="nil"/>
                  </w:tcBorders>
                  <w:noWrap/>
                  <w:vAlign w:val="bottom"/>
                  <w:hideMark/>
                </w:tcPr>
                <w:p w14:paraId="57555A20" w14:textId="77777777" w:rsidR="00F84A6D" w:rsidRPr="00DD69E8" w:rsidRDefault="00F84A6D" w:rsidP="00A720AD">
                  <w:pPr>
                    <w:spacing w:after="0" w:line="240" w:lineRule="auto"/>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C:\DATA_HR</w:t>
                  </w:r>
                </w:p>
              </w:tc>
              <w:tc>
                <w:tcPr>
                  <w:tcW w:w="3119" w:type="dxa"/>
                  <w:tcBorders>
                    <w:top w:val="nil"/>
                    <w:left w:val="nil"/>
                    <w:bottom w:val="single" w:sz="4" w:space="0" w:color="8EA9DB"/>
                    <w:right w:val="nil"/>
                  </w:tcBorders>
                  <w:noWrap/>
                  <w:vAlign w:val="bottom"/>
                  <w:hideMark/>
                </w:tcPr>
                <w:p w14:paraId="006F50A6" w14:textId="77777777" w:rsidR="00F84A6D" w:rsidRPr="00DD69E8" w:rsidRDefault="00F84A6D" w:rsidP="00A720AD">
                  <w:pPr>
                    <w:spacing w:after="0" w:line="240" w:lineRule="auto"/>
                    <w:jc w:val="right"/>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664</w:t>
                  </w:r>
                </w:p>
              </w:tc>
            </w:tr>
            <w:tr w:rsidR="00F84A6D" w:rsidRPr="00DD69E8" w14:paraId="4056D57C" w14:textId="77777777" w:rsidTr="00894160">
              <w:trPr>
                <w:trHeight w:val="288"/>
              </w:trPr>
              <w:tc>
                <w:tcPr>
                  <w:tcW w:w="3146" w:type="dxa"/>
                  <w:tcBorders>
                    <w:top w:val="nil"/>
                    <w:left w:val="nil"/>
                    <w:bottom w:val="nil"/>
                    <w:right w:val="nil"/>
                  </w:tcBorders>
                  <w:noWrap/>
                  <w:vAlign w:val="bottom"/>
                  <w:hideMark/>
                </w:tcPr>
                <w:p w14:paraId="42947042" w14:textId="77777777" w:rsidR="00F84A6D" w:rsidRPr="00DD69E8" w:rsidRDefault="00F84A6D" w:rsidP="00A720AD">
                  <w:pPr>
                    <w:spacing w:after="0" w:line="240" w:lineRule="auto"/>
                    <w:ind w:firstLineChars="100" w:firstLine="160"/>
                    <w:rPr>
                      <w:rFonts w:ascii="Calibri" w:eastAsia="Times New Roman" w:hAnsi="Calibri" w:cs="Calibri"/>
                      <w:color w:val="000000"/>
                      <w:sz w:val="16"/>
                      <w:szCs w:val="16"/>
                    </w:rPr>
                  </w:pPr>
                  <w:r w:rsidRPr="00DD69E8">
                    <w:rPr>
                      <w:rFonts w:ascii="Calibri" w:eastAsia="Times New Roman" w:hAnsi="Calibri" w:cs="Calibri"/>
                      <w:color w:val="000000"/>
                      <w:sz w:val="16"/>
                      <w:szCs w:val="16"/>
                    </w:rPr>
                    <w:t>Credit Card Number</w:t>
                  </w:r>
                </w:p>
              </w:tc>
              <w:tc>
                <w:tcPr>
                  <w:tcW w:w="3119" w:type="dxa"/>
                  <w:tcBorders>
                    <w:top w:val="nil"/>
                    <w:left w:val="nil"/>
                    <w:bottom w:val="nil"/>
                    <w:right w:val="nil"/>
                  </w:tcBorders>
                  <w:noWrap/>
                  <w:vAlign w:val="bottom"/>
                  <w:hideMark/>
                </w:tcPr>
                <w:p w14:paraId="53A371F0" w14:textId="77777777" w:rsidR="00F84A6D" w:rsidRPr="00DD69E8" w:rsidRDefault="00F84A6D" w:rsidP="00A720AD">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240</w:t>
                  </w:r>
                </w:p>
              </w:tc>
            </w:tr>
            <w:tr w:rsidR="00F84A6D" w:rsidRPr="00DD69E8" w14:paraId="511E529F" w14:textId="77777777" w:rsidTr="00894160">
              <w:trPr>
                <w:trHeight w:val="288"/>
              </w:trPr>
              <w:tc>
                <w:tcPr>
                  <w:tcW w:w="3146" w:type="dxa"/>
                  <w:tcBorders>
                    <w:top w:val="nil"/>
                    <w:left w:val="nil"/>
                    <w:bottom w:val="nil"/>
                    <w:right w:val="nil"/>
                  </w:tcBorders>
                  <w:noWrap/>
                  <w:vAlign w:val="bottom"/>
                  <w:hideMark/>
                </w:tcPr>
                <w:p w14:paraId="5E48D2F5" w14:textId="7ACA5324" w:rsidR="00F84A6D" w:rsidRPr="00DD69E8" w:rsidRDefault="00D3308A" w:rsidP="00A720AD">
                  <w:pPr>
                    <w:spacing w:after="0" w:line="240" w:lineRule="auto"/>
                    <w:ind w:firstLineChars="100" w:firstLine="160"/>
                    <w:rPr>
                      <w:rFonts w:ascii="Calibri" w:eastAsia="Times New Roman" w:hAnsi="Calibri" w:cs="Calibri"/>
                      <w:color w:val="000000"/>
                      <w:sz w:val="16"/>
                      <w:szCs w:val="16"/>
                    </w:rPr>
                  </w:pPr>
                  <w:r>
                    <w:rPr>
                      <w:rFonts w:ascii="Calibri" w:eastAsia="Times New Roman" w:hAnsi="Calibri" w:cs="Calibri"/>
                      <w:color w:val="000000"/>
                      <w:sz w:val="16"/>
                      <w:szCs w:val="16"/>
                    </w:rPr>
                    <w:t>DataSecurityCheck-</w:t>
                  </w:r>
                  <w:r w:rsidR="00F84A6D" w:rsidRPr="00DD69E8">
                    <w:rPr>
                      <w:rFonts w:ascii="Calibri" w:eastAsia="Times New Roman" w:hAnsi="Calibri" w:cs="Calibri"/>
                      <w:color w:val="000000"/>
                      <w:sz w:val="16"/>
                      <w:szCs w:val="16"/>
                    </w:rPr>
                    <w:t>EmployeeIDs</w:t>
                  </w:r>
                </w:p>
              </w:tc>
              <w:tc>
                <w:tcPr>
                  <w:tcW w:w="3119" w:type="dxa"/>
                  <w:tcBorders>
                    <w:top w:val="nil"/>
                    <w:left w:val="nil"/>
                    <w:bottom w:val="nil"/>
                    <w:right w:val="nil"/>
                  </w:tcBorders>
                  <w:noWrap/>
                  <w:vAlign w:val="bottom"/>
                  <w:hideMark/>
                </w:tcPr>
                <w:p w14:paraId="2AD1E3D6" w14:textId="77777777" w:rsidR="00F84A6D" w:rsidRPr="00DD69E8" w:rsidRDefault="00F84A6D" w:rsidP="00A720AD">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88</w:t>
                  </w:r>
                </w:p>
              </w:tc>
            </w:tr>
            <w:tr w:rsidR="00F84A6D" w:rsidRPr="00DD69E8" w14:paraId="2719D553" w14:textId="77777777" w:rsidTr="00894160">
              <w:trPr>
                <w:trHeight w:val="288"/>
              </w:trPr>
              <w:tc>
                <w:tcPr>
                  <w:tcW w:w="3146" w:type="dxa"/>
                  <w:tcBorders>
                    <w:top w:val="nil"/>
                    <w:left w:val="nil"/>
                    <w:bottom w:val="nil"/>
                    <w:right w:val="nil"/>
                  </w:tcBorders>
                  <w:noWrap/>
                  <w:vAlign w:val="bottom"/>
                  <w:hideMark/>
                </w:tcPr>
                <w:p w14:paraId="13547B5A" w14:textId="5DD89B14" w:rsidR="00F84A6D" w:rsidRPr="00DD69E8" w:rsidRDefault="00D3308A" w:rsidP="00A720AD">
                  <w:pPr>
                    <w:spacing w:after="0" w:line="240" w:lineRule="auto"/>
                    <w:ind w:firstLineChars="100" w:firstLine="160"/>
                    <w:rPr>
                      <w:rFonts w:ascii="Calibri" w:eastAsia="Times New Roman" w:hAnsi="Calibri" w:cs="Calibri"/>
                      <w:color w:val="000000"/>
                      <w:sz w:val="16"/>
                      <w:szCs w:val="16"/>
                    </w:rPr>
                  </w:pPr>
                  <w:r>
                    <w:rPr>
                      <w:rFonts w:ascii="Calibri" w:eastAsia="Times New Roman" w:hAnsi="Calibri" w:cs="Calibri"/>
                      <w:color w:val="000000"/>
                      <w:sz w:val="16"/>
                      <w:szCs w:val="16"/>
                    </w:rPr>
                    <w:t>DataSecurityCheck-</w:t>
                  </w:r>
                  <w:r w:rsidR="00F84A6D" w:rsidRPr="00DD69E8">
                    <w:rPr>
                      <w:rFonts w:ascii="Calibri" w:eastAsia="Times New Roman" w:hAnsi="Calibri" w:cs="Calibri"/>
                      <w:color w:val="000000"/>
                      <w:sz w:val="16"/>
                      <w:szCs w:val="16"/>
                    </w:rPr>
                    <w:t>ProjectEnigma</w:t>
                  </w:r>
                </w:p>
              </w:tc>
              <w:tc>
                <w:tcPr>
                  <w:tcW w:w="3119" w:type="dxa"/>
                  <w:tcBorders>
                    <w:top w:val="nil"/>
                    <w:left w:val="nil"/>
                    <w:bottom w:val="nil"/>
                    <w:right w:val="nil"/>
                  </w:tcBorders>
                  <w:noWrap/>
                  <w:vAlign w:val="bottom"/>
                  <w:hideMark/>
                </w:tcPr>
                <w:p w14:paraId="2B0CDA27" w14:textId="77777777" w:rsidR="00F84A6D" w:rsidRPr="00DD69E8" w:rsidRDefault="00F84A6D" w:rsidP="00A720AD">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96</w:t>
                  </w:r>
                </w:p>
              </w:tc>
            </w:tr>
            <w:tr w:rsidR="00F84A6D" w:rsidRPr="00DD69E8" w14:paraId="5308D7E5" w14:textId="77777777" w:rsidTr="00894160">
              <w:trPr>
                <w:trHeight w:val="288"/>
              </w:trPr>
              <w:tc>
                <w:tcPr>
                  <w:tcW w:w="3146" w:type="dxa"/>
                  <w:tcBorders>
                    <w:top w:val="nil"/>
                    <w:left w:val="nil"/>
                    <w:bottom w:val="nil"/>
                    <w:right w:val="nil"/>
                  </w:tcBorders>
                  <w:noWrap/>
                  <w:vAlign w:val="bottom"/>
                  <w:hideMark/>
                </w:tcPr>
                <w:p w14:paraId="25198BC0" w14:textId="77777777" w:rsidR="00F84A6D" w:rsidRPr="00DD69E8" w:rsidRDefault="00F84A6D" w:rsidP="00A720AD">
                  <w:pPr>
                    <w:spacing w:after="0" w:line="240" w:lineRule="auto"/>
                    <w:ind w:firstLineChars="100" w:firstLine="160"/>
                    <w:rPr>
                      <w:rFonts w:ascii="Calibri" w:eastAsia="Times New Roman" w:hAnsi="Calibri" w:cs="Calibri"/>
                      <w:color w:val="000000"/>
                      <w:sz w:val="16"/>
                      <w:szCs w:val="16"/>
                    </w:rPr>
                  </w:pPr>
                  <w:r w:rsidRPr="00DD69E8">
                    <w:rPr>
                      <w:rFonts w:ascii="Calibri" w:eastAsia="Times New Roman" w:hAnsi="Calibri" w:cs="Calibri"/>
                      <w:color w:val="000000"/>
                      <w:sz w:val="16"/>
                      <w:szCs w:val="16"/>
                    </w:rPr>
                    <w:t>U.S. Social Security Number (SSN)</w:t>
                  </w:r>
                </w:p>
              </w:tc>
              <w:tc>
                <w:tcPr>
                  <w:tcW w:w="3119" w:type="dxa"/>
                  <w:tcBorders>
                    <w:top w:val="nil"/>
                    <w:left w:val="nil"/>
                    <w:bottom w:val="nil"/>
                    <w:right w:val="nil"/>
                  </w:tcBorders>
                  <w:noWrap/>
                  <w:vAlign w:val="bottom"/>
                  <w:hideMark/>
                </w:tcPr>
                <w:p w14:paraId="6012F9DF" w14:textId="77777777" w:rsidR="00F84A6D" w:rsidRPr="00DD69E8" w:rsidRDefault="00F84A6D" w:rsidP="00A720AD">
                  <w:pPr>
                    <w:spacing w:after="0" w:line="240" w:lineRule="auto"/>
                    <w:jc w:val="right"/>
                    <w:rPr>
                      <w:rFonts w:ascii="Calibri" w:eastAsia="Times New Roman" w:hAnsi="Calibri" w:cs="Calibri"/>
                      <w:color w:val="000000"/>
                      <w:sz w:val="16"/>
                      <w:szCs w:val="16"/>
                    </w:rPr>
                  </w:pPr>
                  <w:r w:rsidRPr="00DD69E8">
                    <w:rPr>
                      <w:rFonts w:ascii="Calibri" w:eastAsia="Times New Roman" w:hAnsi="Calibri" w:cs="Calibri"/>
                      <w:color w:val="000000"/>
                      <w:sz w:val="16"/>
                      <w:szCs w:val="16"/>
                    </w:rPr>
                    <w:t>240</w:t>
                  </w:r>
                </w:p>
              </w:tc>
            </w:tr>
            <w:tr w:rsidR="00F84A6D" w:rsidRPr="00DD69E8" w14:paraId="57C2CE2B" w14:textId="77777777" w:rsidTr="00894160">
              <w:trPr>
                <w:trHeight w:val="288"/>
              </w:trPr>
              <w:tc>
                <w:tcPr>
                  <w:tcW w:w="3146" w:type="dxa"/>
                  <w:tcBorders>
                    <w:top w:val="single" w:sz="4" w:space="0" w:color="8EA9DB"/>
                    <w:left w:val="nil"/>
                    <w:bottom w:val="nil"/>
                    <w:right w:val="nil"/>
                  </w:tcBorders>
                  <w:shd w:val="clear" w:color="D9E1F2" w:fill="D9E1F2"/>
                  <w:noWrap/>
                  <w:vAlign w:val="bottom"/>
                  <w:hideMark/>
                </w:tcPr>
                <w:p w14:paraId="154F5E03" w14:textId="77777777" w:rsidR="00F84A6D" w:rsidRPr="00DD69E8" w:rsidRDefault="00F84A6D" w:rsidP="00A720AD">
                  <w:pPr>
                    <w:spacing w:after="0" w:line="240" w:lineRule="auto"/>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Grand Total</w:t>
                  </w:r>
                </w:p>
              </w:tc>
              <w:tc>
                <w:tcPr>
                  <w:tcW w:w="3119" w:type="dxa"/>
                  <w:tcBorders>
                    <w:top w:val="single" w:sz="4" w:space="0" w:color="8EA9DB"/>
                    <w:left w:val="nil"/>
                    <w:bottom w:val="nil"/>
                    <w:right w:val="nil"/>
                  </w:tcBorders>
                  <w:shd w:val="clear" w:color="D9E1F2" w:fill="D9E1F2"/>
                  <w:noWrap/>
                  <w:vAlign w:val="bottom"/>
                  <w:hideMark/>
                </w:tcPr>
                <w:p w14:paraId="20D64932" w14:textId="77777777" w:rsidR="00F84A6D" w:rsidRPr="00DD69E8" w:rsidRDefault="00F84A6D" w:rsidP="00A720AD">
                  <w:pPr>
                    <w:spacing w:after="0" w:line="240" w:lineRule="auto"/>
                    <w:jc w:val="right"/>
                    <w:rPr>
                      <w:rFonts w:ascii="Calibri" w:eastAsia="Times New Roman" w:hAnsi="Calibri" w:cs="Calibri"/>
                      <w:b/>
                      <w:bCs/>
                      <w:color w:val="000000"/>
                      <w:sz w:val="16"/>
                      <w:szCs w:val="16"/>
                    </w:rPr>
                  </w:pPr>
                  <w:r w:rsidRPr="00DD69E8">
                    <w:rPr>
                      <w:rFonts w:ascii="Calibri" w:eastAsia="Times New Roman" w:hAnsi="Calibri" w:cs="Calibri"/>
                      <w:b/>
                      <w:bCs/>
                      <w:color w:val="000000"/>
                      <w:sz w:val="16"/>
                      <w:szCs w:val="16"/>
                    </w:rPr>
                    <w:t>1064</w:t>
                  </w:r>
                </w:p>
              </w:tc>
            </w:tr>
          </w:tbl>
          <w:p w14:paraId="676C1AA4" w14:textId="77777777" w:rsidR="009D2444" w:rsidRPr="00DD69E8" w:rsidRDefault="009D2444" w:rsidP="00A720AD"/>
        </w:tc>
      </w:tr>
    </w:tbl>
    <w:p w14:paraId="70714C78" w14:textId="77777777" w:rsidR="00591034" w:rsidRPr="00DD69E8" w:rsidRDefault="00591034" w:rsidP="00B371F1">
      <w:pPr>
        <w:pStyle w:val="Heading5"/>
      </w:pPr>
      <w:r w:rsidRPr="00DD69E8">
        <w:t>Next step</w:t>
      </w:r>
    </w:p>
    <w:p w14:paraId="458F9074" w14:textId="28E0747B" w:rsidR="0058646C" w:rsidRPr="00DD69E8" w:rsidRDefault="00591034" w:rsidP="00197F12">
      <w:pPr>
        <w:pStyle w:val="ListParagraph"/>
        <w:numPr>
          <w:ilvl w:val="0"/>
          <w:numId w:val="65"/>
        </w:numPr>
      </w:pPr>
      <w:r w:rsidRPr="00DD69E8">
        <w:t xml:space="preserve">Return to the </w:t>
      </w:r>
      <w:r w:rsidRPr="00DD69E8">
        <w:rPr>
          <w:i/>
          <w:iCs/>
        </w:rPr>
        <w:t>&lt;</w:t>
      </w:r>
      <w:r w:rsidR="00D3308A">
        <w:rPr>
          <w:i/>
          <w:iCs/>
        </w:rPr>
        <w:t>00-Master Delivery Guide</w:t>
      </w:r>
      <w:r w:rsidRPr="00DD69E8">
        <w:rPr>
          <w:i/>
          <w:iCs/>
        </w:rPr>
        <w:t>&gt;</w:t>
      </w:r>
      <w:r w:rsidRPr="00DD69E8">
        <w:t xml:space="preserve"> and continue the guidance provided in </w:t>
      </w:r>
      <w:r w:rsidR="00D3308A">
        <w:rPr>
          <w:b/>
          <w:bCs/>
        </w:rPr>
        <w:t>Step 4 - Analyze the findings</w:t>
      </w:r>
      <w:r w:rsidR="00EE6087" w:rsidRPr="00DD69E8">
        <w:t>.</w:t>
      </w:r>
      <w:bookmarkEnd w:id="131"/>
      <w:bookmarkEnd w:id="132"/>
      <w:bookmarkEnd w:id="133"/>
      <w:bookmarkEnd w:id="134"/>
      <w:bookmarkEnd w:id="135"/>
      <w:bookmarkEnd w:id="136"/>
    </w:p>
    <w:p w14:paraId="2FA58B88" w14:textId="77777777" w:rsidR="00B40BA0" w:rsidRPr="00DD69E8" w:rsidRDefault="00B40BA0" w:rsidP="00B40BA0">
      <w:pPr>
        <w:pStyle w:val="Heading3"/>
        <w:rPr>
          <w:rFonts w:cs="Segoe UI"/>
        </w:rPr>
      </w:pPr>
      <w:bookmarkStart w:id="141" w:name="_Toc56517544"/>
      <w:bookmarkStart w:id="142" w:name="_Toc215842946"/>
      <w:r w:rsidRPr="00DD69E8">
        <w:rPr>
          <w:rFonts w:cs="Segoe UI"/>
        </w:rPr>
        <w:t xml:space="preserve">Analyzing discovery findings </w:t>
      </w:r>
      <w:r w:rsidR="000E4DE7" w:rsidRPr="00DD69E8">
        <w:rPr>
          <w:rFonts w:cs="Segoe UI"/>
        </w:rPr>
        <w:t xml:space="preserve">scanner </w:t>
      </w:r>
      <w:r w:rsidRPr="00DD69E8">
        <w:rPr>
          <w:rFonts w:cs="Segoe UI"/>
        </w:rPr>
        <w:t>log files (Optional)</w:t>
      </w:r>
      <w:bookmarkEnd w:id="142"/>
    </w:p>
    <w:p w14:paraId="7CE6AEA1" w14:textId="77777777" w:rsidR="00B40BA0" w:rsidRPr="00DD69E8" w:rsidRDefault="00B40BA0" w:rsidP="00B40BA0">
      <w:pPr>
        <w:pStyle w:val="Heading5"/>
      </w:pPr>
      <w:r w:rsidRPr="00DD69E8">
        <w:t>Guidance</w:t>
      </w:r>
    </w:p>
    <w:p w14:paraId="38C6489B" w14:textId="7066EC61" w:rsidR="00B40BA0" w:rsidRPr="00DD69E8" w:rsidRDefault="00B40BA0" w:rsidP="00B40BA0">
      <w:pPr>
        <w:keepNext/>
        <w:keepLines/>
      </w:pPr>
      <w:r w:rsidRPr="00DD69E8">
        <w:t xml:space="preserve">The results of the </w:t>
      </w:r>
      <w:r w:rsidR="00D3308A">
        <w:rPr>
          <w:i/>
          <w:iCs/>
        </w:rPr>
        <w:t>On-premises discovery</w:t>
      </w:r>
      <w:r w:rsidRPr="00DD69E8">
        <w:t xml:space="preserve"> are exported into two files:</w:t>
      </w:r>
    </w:p>
    <w:p w14:paraId="29DC2E5D" w14:textId="77777777" w:rsidR="00B40BA0" w:rsidRPr="00DD69E8" w:rsidRDefault="00B40BA0" w:rsidP="00B40BA0">
      <w:pPr>
        <w:pStyle w:val="HeadStrong"/>
        <w:keepLines/>
        <w:numPr>
          <w:ilvl w:val="0"/>
          <w:numId w:val="12"/>
        </w:numPr>
        <w:spacing w:after="160"/>
        <w:contextualSpacing/>
        <w:rPr>
          <w:b w:val="0"/>
          <w:bCs/>
        </w:rPr>
      </w:pPr>
      <w:r w:rsidRPr="00DD69E8">
        <w:rPr>
          <w:bCs/>
        </w:rPr>
        <w:t>Summary_YYYY-MM-DD_UU_MM_SS.txt</w:t>
      </w:r>
    </w:p>
    <w:p w14:paraId="7EEB6745" w14:textId="77777777" w:rsidR="00B40BA0" w:rsidRPr="00DD69E8" w:rsidRDefault="00B40BA0" w:rsidP="00B40BA0">
      <w:pPr>
        <w:pStyle w:val="HeadStrong"/>
        <w:keepLines/>
        <w:numPr>
          <w:ilvl w:val="0"/>
          <w:numId w:val="12"/>
        </w:numPr>
        <w:spacing w:after="160"/>
        <w:contextualSpacing/>
        <w:rPr>
          <w:b w:val="0"/>
          <w:bCs/>
        </w:rPr>
      </w:pPr>
      <w:r w:rsidRPr="00DD69E8">
        <w:rPr>
          <w:bCs/>
        </w:rPr>
        <w:t>DetailedReport_YYYY-MM-DD_UU_MM_SS.csv</w:t>
      </w:r>
    </w:p>
    <w:p w14:paraId="27E5B8D4" w14:textId="7A00E476" w:rsidR="00B40BA0" w:rsidRPr="00DD69E8" w:rsidRDefault="00B40BA0" w:rsidP="00B40BA0">
      <w:pPr>
        <w:keepLines/>
        <w:rPr>
          <w:i/>
          <w:iCs/>
        </w:rPr>
      </w:pPr>
      <w:r w:rsidRPr="00DD69E8">
        <w:t xml:space="preserve">The contents of these two files are used to get summary information regarding the </w:t>
      </w:r>
      <w:r w:rsidR="00D3308A">
        <w:t>On-premises discovery</w:t>
      </w:r>
      <w:r w:rsidRPr="00DD69E8">
        <w:t xml:space="preserve"> activity. Copy the information to the placeholder slide in the closeout-presentation </w:t>
      </w:r>
      <w:r w:rsidRPr="00DD69E8">
        <w:rPr>
          <w:i/>
          <w:iCs/>
        </w:rPr>
        <w:t>&lt;</w:t>
      </w:r>
      <w:r w:rsidR="00D3308A">
        <w:rPr>
          <w:i/>
          <w:iCs/>
        </w:rPr>
        <w:t>41-Close-out deck</w:t>
      </w:r>
      <w:r w:rsidRPr="00DD69E8">
        <w:rPr>
          <w:i/>
          <w:iCs/>
        </w:rPr>
        <w:t>&gt;.</w:t>
      </w:r>
    </w:p>
    <w:p w14:paraId="32F0731C" w14:textId="77777777" w:rsidR="00B40BA0" w:rsidRPr="00DD69E8" w:rsidRDefault="00B40BA0" w:rsidP="00B40BA0">
      <w:pPr>
        <w:pStyle w:val="BeforeAndAfterNote"/>
      </w:pPr>
    </w:p>
    <w:p w14:paraId="4D7CC7B2" w14:textId="1404E664" w:rsidR="00B40BA0" w:rsidRPr="00DD69E8" w:rsidRDefault="00B40BA0" w:rsidP="00B40BA0">
      <w:pPr>
        <w:keepNext/>
        <w:keepLines/>
        <w:pBdr>
          <w:left w:val="single" w:sz="12" w:space="4" w:color="auto"/>
        </w:pBdr>
        <w:ind w:left="850"/>
        <w:rPr>
          <w:bCs/>
          <w:i/>
          <w:iCs/>
        </w:rPr>
      </w:pPr>
      <w:r w:rsidRPr="00DD69E8">
        <w:rPr>
          <w:noProof/>
        </w:rPr>
        <mc:AlternateContent>
          <mc:Choice Requires="wpg">
            <w:drawing>
              <wp:inline distT="0" distB="0" distL="0" distR="0" wp14:anchorId="7B828343" wp14:editId="58F288F7">
                <wp:extent cx="190500" cy="190500"/>
                <wp:effectExtent l="0" t="0" r="0" b="0"/>
                <wp:docPr id="1630117146" name="Group 4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37707873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4332746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86628369"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9965029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71193849"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05494299"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5ECBBBB" id="Group 4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DD69E8">
        <w:rPr>
          <w:b/>
          <w:bCs/>
          <w:position w:val="8"/>
        </w:rPr>
        <w:t>Note</w:t>
      </w:r>
      <w:r w:rsidRPr="00DD69E8">
        <w:rPr>
          <w:b/>
        </w:rPr>
        <w:br/>
      </w:r>
      <w:r w:rsidRPr="00DD69E8">
        <w:rPr>
          <w:i/>
          <w:iCs/>
        </w:rPr>
        <w:t xml:space="preserve">The preferred way to analyze the scan results is to use the </w:t>
      </w:r>
      <w:r w:rsidR="00D3308A">
        <w:rPr>
          <w:i/>
          <w:iCs/>
        </w:rPr>
        <w:t>Activity Explorer</w:t>
      </w:r>
      <w:r w:rsidRPr="00DD69E8">
        <w:rPr>
          <w:i/>
          <w:iCs/>
        </w:rPr>
        <w:t>. Analyzing the scanner logfiles is an optional activity that can add additional insights.</w:t>
      </w:r>
    </w:p>
    <w:p w14:paraId="4705DF4A" w14:textId="77777777" w:rsidR="00B40BA0" w:rsidRPr="00DD69E8" w:rsidRDefault="00B40BA0" w:rsidP="00B40BA0">
      <w:pPr>
        <w:pStyle w:val="BeforeAndAfterNote"/>
      </w:pPr>
    </w:p>
    <w:p w14:paraId="4753FBBD" w14:textId="77777777" w:rsidR="00B40BA0" w:rsidRPr="00DD69E8" w:rsidRDefault="00B40BA0" w:rsidP="00B40BA0">
      <w:pPr>
        <w:pStyle w:val="Heading5"/>
      </w:pPr>
      <w:r w:rsidRPr="00DD69E8">
        <w:t>Objective</w:t>
      </w:r>
    </w:p>
    <w:p w14:paraId="7BED640A" w14:textId="03D74B9A" w:rsidR="00B40BA0" w:rsidRPr="00DD69E8" w:rsidRDefault="00B40BA0" w:rsidP="00B40BA0">
      <w:pPr>
        <w:pStyle w:val="ListParagraph"/>
        <w:numPr>
          <w:ilvl w:val="0"/>
          <w:numId w:val="11"/>
        </w:numPr>
      </w:pPr>
      <w:r w:rsidRPr="00DD69E8">
        <w:t xml:space="preserve">Analyze the reports for the </w:t>
      </w:r>
      <w:r w:rsidR="00D3308A">
        <w:rPr>
          <w:i/>
          <w:iCs/>
        </w:rPr>
        <w:t>On-premises discovery</w:t>
      </w:r>
      <w:r w:rsidRPr="00DD69E8">
        <w:t>.</w:t>
      </w:r>
    </w:p>
    <w:p w14:paraId="5D23C06D" w14:textId="77777777" w:rsidR="00B40BA0" w:rsidRPr="00DD69E8" w:rsidRDefault="00B40BA0" w:rsidP="00B40BA0">
      <w:pPr>
        <w:pStyle w:val="Heading5"/>
      </w:pPr>
      <w:r w:rsidRPr="00DD69E8">
        <w:t>Instructions</w:t>
      </w:r>
    </w:p>
    <w:tbl>
      <w:tblPr>
        <w:tblStyle w:val="TableGrid0"/>
        <w:tblW w:w="907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605"/>
        <w:gridCol w:w="6467"/>
      </w:tblGrid>
      <w:tr w:rsidR="00B40BA0" w:rsidRPr="00DD69E8" w14:paraId="708C6A43" w14:textId="77777777" w:rsidTr="00713CC4">
        <w:tc>
          <w:tcPr>
            <w:tcW w:w="2605" w:type="dxa"/>
            <w:tcMar>
              <w:top w:w="43" w:type="dxa"/>
              <w:left w:w="115" w:type="dxa"/>
              <w:bottom w:w="43" w:type="dxa"/>
              <w:right w:w="115" w:type="dxa"/>
            </w:tcMar>
          </w:tcPr>
          <w:p w14:paraId="3F9A0BE9" w14:textId="77777777" w:rsidR="00B40BA0" w:rsidRPr="00DD69E8" w:rsidRDefault="00B40BA0" w:rsidP="00713CC4">
            <w:pPr>
              <w:keepNext/>
              <w:keepLines/>
              <w:rPr>
                <w:rFonts w:ascii="Segoe UI" w:hAnsi="Segoe UI" w:cs="Segoe UI"/>
                <w:b/>
                <w:bCs/>
              </w:rPr>
            </w:pPr>
            <w:r w:rsidRPr="00DD69E8">
              <w:rPr>
                <w:b/>
                <w:bCs/>
              </w:rPr>
              <w:t>Filename</w:t>
            </w:r>
          </w:p>
        </w:tc>
        <w:tc>
          <w:tcPr>
            <w:tcW w:w="6467" w:type="dxa"/>
            <w:tcMar>
              <w:top w:w="43" w:type="dxa"/>
              <w:left w:w="115" w:type="dxa"/>
              <w:bottom w:w="43" w:type="dxa"/>
              <w:right w:w="115" w:type="dxa"/>
            </w:tcMar>
          </w:tcPr>
          <w:p w14:paraId="13C7BC38" w14:textId="77777777" w:rsidR="00B40BA0" w:rsidRPr="00DD69E8" w:rsidRDefault="00B40BA0" w:rsidP="00713CC4">
            <w:pPr>
              <w:keepNext/>
              <w:keepLines/>
              <w:rPr>
                <w:rFonts w:ascii="Segoe UI" w:hAnsi="Segoe UI" w:cs="Segoe UI"/>
              </w:rPr>
            </w:pPr>
            <w:r w:rsidRPr="00DD69E8">
              <w:t>Summary_YYYY-MM-DD_UU_MM_SS.txt</w:t>
            </w:r>
          </w:p>
        </w:tc>
      </w:tr>
      <w:tr w:rsidR="00B40BA0" w:rsidRPr="00DD69E8" w14:paraId="70A03023" w14:textId="77777777" w:rsidTr="00713CC4">
        <w:tc>
          <w:tcPr>
            <w:tcW w:w="2605" w:type="dxa"/>
            <w:tcMar>
              <w:top w:w="43" w:type="dxa"/>
              <w:left w:w="115" w:type="dxa"/>
              <w:bottom w:w="43" w:type="dxa"/>
              <w:right w:w="115" w:type="dxa"/>
            </w:tcMar>
          </w:tcPr>
          <w:p w14:paraId="55D575D6" w14:textId="77777777" w:rsidR="00B40BA0" w:rsidRPr="00DD69E8" w:rsidRDefault="00B40BA0" w:rsidP="00713CC4">
            <w:pPr>
              <w:keepNext/>
              <w:keepLines/>
              <w:rPr>
                <w:rFonts w:ascii="Segoe UI" w:hAnsi="Segoe UI" w:cs="Segoe UI"/>
                <w:b/>
                <w:bCs/>
              </w:rPr>
            </w:pPr>
            <w:r w:rsidRPr="00DD69E8">
              <w:rPr>
                <w:b/>
                <w:bCs/>
              </w:rPr>
              <w:t>Location</w:t>
            </w:r>
          </w:p>
        </w:tc>
        <w:tc>
          <w:tcPr>
            <w:tcW w:w="6467" w:type="dxa"/>
            <w:tcMar>
              <w:top w:w="43" w:type="dxa"/>
              <w:left w:w="115" w:type="dxa"/>
              <w:bottom w:w="43" w:type="dxa"/>
              <w:right w:w="115" w:type="dxa"/>
            </w:tcMar>
          </w:tcPr>
          <w:p w14:paraId="7916895A" w14:textId="3137989B" w:rsidR="00B40BA0" w:rsidRPr="00DD69E8" w:rsidRDefault="00D3308A" w:rsidP="00713CC4">
            <w:pPr>
              <w:keepNext/>
              <w:keepLines/>
              <w:rPr>
                <w:rFonts w:ascii="Segoe UI" w:hAnsi="Segoe UI" w:cs="Segoe UI"/>
              </w:rPr>
            </w:pPr>
            <w:r>
              <w:t>\DataSecurityCheck\PurviewScanner</w:t>
            </w:r>
          </w:p>
        </w:tc>
      </w:tr>
      <w:tr w:rsidR="00B40BA0" w:rsidRPr="00DD69E8" w14:paraId="15783BB7" w14:textId="77777777" w:rsidTr="00713CC4">
        <w:tc>
          <w:tcPr>
            <w:tcW w:w="2605" w:type="dxa"/>
            <w:tcMar>
              <w:top w:w="43" w:type="dxa"/>
              <w:left w:w="115" w:type="dxa"/>
              <w:bottom w:w="43" w:type="dxa"/>
              <w:right w:w="115" w:type="dxa"/>
            </w:tcMar>
          </w:tcPr>
          <w:p w14:paraId="4C63A507" w14:textId="77777777" w:rsidR="00B40BA0" w:rsidRPr="00DD69E8" w:rsidRDefault="00B40BA0" w:rsidP="00713CC4">
            <w:pPr>
              <w:keepNext/>
              <w:keepLines/>
              <w:rPr>
                <w:rFonts w:ascii="Segoe UI" w:hAnsi="Segoe UI" w:cs="Segoe UI"/>
                <w:b/>
                <w:bCs/>
              </w:rPr>
            </w:pPr>
            <w:r w:rsidRPr="00DD69E8">
              <w:rPr>
                <w:b/>
                <w:bCs/>
              </w:rPr>
              <w:t>Contains</w:t>
            </w:r>
          </w:p>
        </w:tc>
        <w:tc>
          <w:tcPr>
            <w:tcW w:w="6467" w:type="dxa"/>
            <w:tcMar>
              <w:top w:w="43" w:type="dxa"/>
              <w:left w:w="115" w:type="dxa"/>
              <w:bottom w:w="43" w:type="dxa"/>
              <w:right w:w="115" w:type="dxa"/>
            </w:tcMar>
          </w:tcPr>
          <w:p w14:paraId="25BED031" w14:textId="6A491C5F" w:rsidR="00B40BA0" w:rsidRPr="00DD69E8" w:rsidRDefault="00B40BA0" w:rsidP="00713CC4">
            <w:pPr>
              <w:keepNext/>
              <w:keepLines/>
              <w:tabs>
                <w:tab w:val="left" w:pos="2268"/>
              </w:tabs>
              <w:rPr>
                <w:rFonts w:ascii="Segoe UI" w:hAnsi="Segoe UI" w:cs="Segoe UI"/>
              </w:rPr>
            </w:pPr>
            <w:r w:rsidRPr="00DD69E8">
              <w:t xml:space="preserve">High-level information on the </w:t>
            </w:r>
            <w:r w:rsidR="00D3308A">
              <w:t>On-premises discovery</w:t>
            </w:r>
            <w:r w:rsidRPr="00DD69E8">
              <w:t xml:space="preserve">. </w:t>
            </w:r>
          </w:p>
          <w:p w14:paraId="2445A8B1" w14:textId="77777777" w:rsidR="00B40BA0" w:rsidRPr="00DD69E8" w:rsidRDefault="00B40BA0" w:rsidP="00B40BA0">
            <w:pPr>
              <w:pStyle w:val="HeadStrong"/>
              <w:keepLines/>
              <w:numPr>
                <w:ilvl w:val="0"/>
                <w:numId w:val="13"/>
              </w:numPr>
              <w:tabs>
                <w:tab w:val="left" w:pos="2268"/>
              </w:tabs>
              <w:ind w:left="603"/>
              <w:contextualSpacing/>
              <w:rPr>
                <w:rFonts w:ascii="Segoe UI" w:hAnsi="Segoe UI" w:cs="Segoe UI"/>
                <w:b w:val="0"/>
              </w:rPr>
            </w:pPr>
            <w:r w:rsidRPr="00DD69E8">
              <w:rPr>
                <w:b w:val="0"/>
              </w:rPr>
              <w:t>Total number of files scanned</w:t>
            </w:r>
          </w:p>
          <w:p w14:paraId="1F654D51" w14:textId="77777777" w:rsidR="00B40BA0" w:rsidRPr="00DD69E8" w:rsidRDefault="00B40BA0" w:rsidP="00B40BA0">
            <w:pPr>
              <w:pStyle w:val="HeadStrong"/>
              <w:keepLines/>
              <w:numPr>
                <w:ilvl w:val="0"/>
                <w:numId w:val="13"/>
              </w:numPr>
              <w:tabs>
                <w:tab w:val="left" w:pos="2268"/>
              </w:tabs>
              <w:ind w:left="603"/>
              <w:contextualSpacing/>
              <w:rPr>
                <w:rFonts w:ascii="Segoe UI" w:hAnsi="Segoe UI" w:cs="Segoe UI"/>
                <w:b w:val="0"/>
              </w:rPr>
            </w:pPr>
            <w:r w:rsidRPr="00DD69E8">
              <w:rPr>
                <w:b w:val="0"/>
              </w:rPr>
              <w:t>Total number of files that contain the pre-defined search artifacts</w:t>
            </w:r>
          </w:p>
          <w:p w14:paraId="0C53ED0D" w14:textId="77777777" w:rsidR="00B40BA0" w:rsidRPr="00DD69E8" w:rsidRDefault="00B40BA0" w:rsidP="00B40BA0">
            <w:pPr>
              <w:pStyle w:val="HeadStrong"/>
              <w:keepLines/>
              <w:numPr>
                <w:ilvl w:val="0"/>
                <w:numId w:val="13"/>
              </w:numPr>
              <w:tabs>
                <w:tab w:val="left" w:pos="2268"/>
              </w:tabs>
              <w:ind w:left="603"/>
              <w:contextualSpacing/>
              <w:rPr>
                <w:rFonts w:ascii="Segoe UI" w:hAnsi="Segoe UI" w:cs="Segoe UI"/>
                <w:b w:val="0"/>
              </w:rPr>
            </w:pPr>
            <w:r w:rsidRPr="00DD69E8">
              <w:rPr>
                <w:b w:val="0"/>
              </w:rPr>
              <w:t>Names of the repositories included in the scan</w:t>
            </w:r>
          </w:p>
          <w:p w14:paraId="0AB9D049" w14:textId="77777777" w:rsidR="00B40BA0" w:rsidRPr="00DD69E8" w:rsidRDefault="00B40BA0" w:rsidP="00B40BA0">
            <w:pPr>
              <w:pStyle w:val="HeadStrong"/>
              <w:keepLines/>
              <w:numPr>
                <w:ilvl w:val="0"/>
                <w:numId w:val="13"/>
              </w:numPr>
              <w:tabs>
                <w:tab w:val="left" w:pos="2268"/>
              </w:tabs>
              <w:ind w:left="603"/>
              <w:contextualSpacing/>
              <w:rPr>
                <w:rFonts w:ascii="Segoe UI" w:hAnsi="Segoe UI" w:cs="Segoe UI"/>
              </w:rPr>
            </w:pPr>
            <w:r w:rsidRPr="00DD69E8">
              <w:rPr>
                <w:b w:val="0"/>
              </w:rPr>
              <w:t>Total of failed scan actions</w:t>
            </w:r>
          </w:p>
        </w:tc>
      </w:tr>
      <w:tr w:rsidR="00B40BA0" w:rsidRPr="00DD69E8" w14:paraId="4D06BC77" w14:textId="77777777" w:rsidTr="00713CC4">
        <w:tc>
          <w:tcPr>
            <w:tcW w:w="2605" w:type="dxa"/>
            <w:tcMar>
              <w:top w:w="43" w:type="dxa"/>
              <w:left w:w="115" w:type="dxa"/>
              <w:bottom w:w="43" w:type="dxa"/>
              <w:right w:w="115" w:type="dxa"/>
            </w:tcMar>
          </w:tcPr>
          <w:p w14:paraId="4097A1FD" w14:textId="77777777" w:rsidR="00B40BA0" w:rsidRPr="00DD69E8" w:rsidRDefault="00B40BA0" w:rsidP="00713CC4">
            <w:pPr>
              <w:rPr>
                <w:rFonts w:ascii="Segoe UI" w:hAnsi="Segoe UI" w:cs="Segoe UI"/>
                <w:b/>
                <w:bCs/>
              </w:rPr>
            </w:pPr>
            <w:r w:rsidRPr="00DD69E8">
              <w:rPr>
                <w:b/>
                <w:bCs/>
              </w:rPr>
              <w:t>Usage</w:t>
            </w:r>
          </w:p>
        </w:tc>
        <w:tc>
          <w:tcPr>
            <w:tcW w:w="6467" w:type="dxa"/>
            <w:tcMar>
              <w:top w:w="43" w:type="dxa"/>
              <w:left w:w="115" w:type="dxa"/>
              <w:bottom w:w="43" w:type="dxa"/>
              <w:right w:w="115" w:type="dxa"/>
            </w:tcMar>
          </w:tcPr>
          <w:p w14:paraId="142E3DD4" w14:textId="77777777" w:rsidR="00B40BA0" w:rsidRPr="00DD69E8" w:rsidRDefault="00B40BA0" w:rsidP="00713CC4">
            <w:pPr>
              <w:rPr>
                <w:rFonts w:ascii="Segoe UI" w:hAnsi="Segoe UI" w:cs="Segoe UI"/>
              </w:rPr>
            </w:pPr>
            <w:r w:rsidRPr="00DD69E8">
              <w:t>Provide high-level overview of findings.</w:t>
            </w:r>
          </w:p>
        </w:tc>
      </w:tr>
      <w:tr w:rsidR="00B40BA0" w:rsidRPr="00DD69E8" w14:paraId="2BA39C0F" w14:textId="77777777" w:rsidTr="00713CC4">
        <w:tc>
          <w:tcPr>
            <w:tcW w:w="2605" w:type="dxa"/>
            <w:tcMar>
              <w:top w:w="43" w:type="dxa"/>
              <w:left w:w="115" w:type="dxa"/>
              <w:bottom w:w="43" w:type="dxa"/>
              <w:right w:w="115" w:type="dxa"/>
            </w:tcMar>
          </w:tcPr>
          <w:p w14:paraId="167901E4" w14:textId="77777777" w:rsidR="00B40BA0" w:rsidRPr="00DD69E8" w:rsidRDefault="00B40BA0" w:rsidP="00713CC4">
            <w:pPr>
              <w:rPr>
                <w:rFonts w:ascii="Segoe UI" w:hAnsi="Segoe UI" w:cs="Segoe UI"/>
                <w:b/>
                <w:bCs/>
              </w:rPr>
            </w:pPr>
            <w:r w:rsidRPr="00DD69E8">
              <w:rPr>
                <w:b/>
                <w:bCs/>
              </w:rPr>
              <w:t>Use in closeout deck?</w:t>
            </w:r>
          </w:p>
        </w:tc>
        <w:tc>
          <w:tcPr>
            <w:tcW w:w="6467" w:type="dxa"/>
            <w:tcMar>
              <w:top w:w="43" w:type="dxa"/>
              <w:left w:w="115" w:type="dxa"/>
              <w:bottom w:w="43" w:type="dxa"/>
              <w:right w:w="115" w:type="dxa"/>
            </w:tcMar>
          </w:tcPr>
          <w:p w14:paraId="3B4A4771" w14:textId="77777777" w:rsidR="00B40BA0" w:rsidRPr="00DD69E8" w:rsidRDefault="000E4DE7" w:rsidP="00713CC4">
            <w:pPr>
              <w:rPr>
                <w:rFonts w:ascii="Segoe UI" w:hAnsi="Segoe UI" w:cs="Segoe UI"/>
              </w:rPr>
            </w:pPr>
            <w:r w:rsidRPr="00DD69E8">
              <w:t>Optional</w:t>
            </w:r>
          </w:p>
        </w:tc>
      </w:tr>
      <w:tr w:rsidR="00B40BA0" w:rsidRPr="00DD69E8" w14:paraId="325C7B0F" w14:textId="77777777" w:rsidTr="00713CC4">
        <w:tc>
          <w:tcPr>
            <w:tcW w:w="2605" w:type="dxa"/>
            <w:tcMar>
              <w:top w:w="43" w:type="dxa"/>
              <w:left w:w="115" w:type="dxa"/>
              <w:bottom w:w="43" w:type="dxa"/>
              <w:right w:w="115" w:type="dxa"/>
            </w:tcMar>
          </w:tcPr>
          <w:p w14:paraId="3EA6B567" w14:textId="77777777" w:rsidR="00B40BA0" w:rsidRPr="00DD69E8" w:rsidRDefault="00B40BA0" w:rsidP="00713CC4">
            <w:pPr>
              <w:rPr>
                <w:rFonts w:ascii="Segoe UI" w:hAnsi="Segoe UI" w:cs="Segoe UI"/>
                <w:b/>
                <w:bCs/>
              </w:rPr>
            </w:pPr>
            <w:r w:rsidRPr="00DD69E8">
              <w:rPr>
                <w:b/>
                <w:bCs/>
              </w:rPr>
              <w:t>Instructions</w:t>
            </w:r>
          </w:p>
        </w:tc>
        <w:tc>
          <w:tcPr>
            <w:tcW w:w="6467" w:type="dxa"/>
            <w:tcMar>
              <w:top w:w="43" w:type="dxa"/>
              <w:left w:w="115" w:type="dxa"/>
              <w:bottom w:w="43" w:type="dxa"/>
              <w:right w:w="115" w:type="dxa"/>
            </w:tcMar>
          </w:tcPr>
          <w:p w14:paraId="1C8A14F9" w14:textId="77777777" w:rsidR="00B40BA0" w:rsidRPr="00DD69E8" w:rsidRDefault="00B40BA0" w:rsidP="00B40BA0">
            <w:pPr>
              <w:pStyle w:val="HeadStrong"/>
              <w:keepNext w:val="0"/>
              <w:numPr>
                <w:ilvl w:val="0"/>
                <w:numId w:val="14"/>
              </w:numPr>
              <w:tabs>
                <w:tab w:val="left" w:pos="2268"/>
              </w:tabs>
              <w:ind w:left="285" w:hanging="283"/>
              <w:contextualSpacing/>
              <w:rPr>
                <w:rFonts w:ascii="Segoe UI" w:hAnsi="Segoe UI" w:cs="Segoe UI"/>
                <w:b w:val="0"/>
                <w:bCs/>
              </w:rPr>
            </w:pPr>
            <w:r w:rsidRPr="00DD69E8">
              <w:rPr>
                <w:b w:val="0"/>
                <w:bCs/>
              </w:rPr>
              <w:t>Open the file in Notepad.</w:t>
            </w:r>
          </w:p>
          <w:p w14:paraId="78536527" w14:textId="77777777" w:rsidR="00B40BA0" w:rsidRPr="00DD69E8" w:rsidRDefault="00B40BA0" w:rsidP="00B40BA0">
            <w:pPr>
              <w:pStyle w:val="HeadStrong"/>
              <w:keepNext w:val="0"/>
              <w:numPr>
                <w:ilvl w:val="0"/>
                <w:numId w:val="14"/>
              </w:numPr>
              <w:tabs>
                <w:tab w:val="left" w:pos="2268"/>
              </w:tabs>
              <w:ind w:left="285" w:hanging="283"/>
              <w:contextualSpacing/>
              <w:rPr>
                <w:rFonts w:ascii="Segoe UI" w:hAnsi="Segoe UI" w:cs="Segoe UI"/>
              </w:rPr>
            </w:pPr>
            <w:r w:rsidRPr="00DD69E8">
              <w:rPr>
                <w:b w:val="0"/>
                <w:bCs/>
              </w:rPr>
              <w:t>Copy the relevant information to the placeholder slide in the close-out presentation.</w:t>
            </w:r>
          </w:p>
        </w:tc>
      </w:tr>
      <w:tr w:rsidR="00B40BA0" w:rsidRPr="00DD69E8" w14:paraId="54AB4BBA" w14:textId="77777777" w:rsidTr="00713CC4">
        <w:tc>
          <w:tcPr>
            <w:tcW w:w="2605" w:type="dxa"/>
            <w:tcMar>
              <w:top w:w="43" w:type="dxa"/>
              <w:left w:w="115" w:type="dxa"/>
              <w:bottom w:w="43" w:type="dxa"/>
              <w:right w:w="115" w:type="dxa"/>
            </w:tcMar>
          </w:tcPr>
          <w:p w14:paraId="20E9CBE3" w14:textId="77777777" w:rsidR="00B40BA0" w:rsidRPr="00DD69E8" w:rsidRDefault="00B40BA0" w:rsidP="00713CC4">
            <w:pPr>
              <w:keepNext/>
              <w:rPr>
                <w:rFonts w:ascii="Segoe UI" w:hAnsi="Segoe UI" w:cs="Segoe UI"/>
                <w:b/>
                <w:bCs/>
              </w:rPr>
            </w:pPr>
            <w:r w:rsidRPr="00DD69E8">
              <w:rPr>
                <w:b/>
                <w:bCs/>
              </w:rPr>
              <w:t>Sample illustration</w:t>
            </w:r>
          </w:p>
        </w:tc>
        <w:tc>
          <w:tcPr>
            <w:tcW w:w="6467" w:type="dxa"/>
            <w:tcMar>
              <w:top w:w="43" w:type="dxa"/>
              <w:left w:w="115" w:type="dxa"/>
              <w:bottom w:w="43" w:type="dxa"/>
              <w:right w:w="115" w:type="dxa"/>
            </w:tcMar>
          </w:tcPr>
          <w:p w14:paraId="443F8A59" w14:textId="77777777" w:rsidR="00B40BA0" w:rsidRPr="00DD69E8" w:rsidRDefault="00B40BA0" w:rsidP="00713CC4">
            <w:pPr>
              <w:keepNext/>
              <w:rPr>
                <w:rFonts w:ascii="Segoe UI" w:hAnsi="Segoe UI" w:cs="Segoe UI"/>
              </w:rPr>
            </w:pPr>
            <w:r w:rsidRPr="00DD69E8">
              <w:rPr>
                <w:noProof/>
              </w:rPr>
              <w:drawing>
                <wp:inline distT="0" distB="0" distL="0" distR="0" wp14:anchorId="6B7D4DA9" wp14:editId="411935BE">
                  <wp:extent cx="3600000" cy="1094400"/>
                  <wp:effectExtent l="0" t="0" r="635" b="0"/>
                  <wp:docPr id="1726375922" name="Picture 1726375922" descr="Screenshot of sample illustration with scanned repositories, number of scanned files, files that contain compliance risks, and inaccessibl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97"/>
                          <pic:cNvPicPr/>
                        </pic:nvPicPr>
                        <pic:blipFill>
                          <a:blip r:embed="rId107">
                            <a:extLst>
                              <a:ext uri="{28A0092B-C50C-407E-A947-70E740481C1C}">
                                <a14:useLocalDpi xmlns:a14="http://schemas.microsoft.com/office/drawing/2010/main" val="0"/>
                              </a:ext>
                            </a:extLst>
                          </a:blip>
                          <a:stretch>
                            <a:fillRect/>
                          </a:stretch>
                        </pic:blipFill>
                        <pic:spPr>
                          <a:xfrm>
                            <a:off x="0" y="0"/>
                            <a:ext cx="3600000" cy="1094400"/>
                          </a:xfrm>
                          <a:prstGeom prst="rect">
                            <a:avLst/>
                          </a:prstGeom>
                        </pic:spPr>
                      </pic:pic>
                    </a:graphicData>
                  </a:graphic>
                </wp:inline>
              </w:drawing>
            </w:r>
          </w:p>
        </w:tc>
      </w:tr>
    </w:tbl>
    <w:p w14:paraId="4A84FEC7" w14:textId="77777777" w:rsidR="00571DFD" w:rsidRPr="00DD69E8" w:rsidRDefault="00571DFD">
      <w:pPr>
        <w:rPr>
          <w:rFonts w:ascii="Segoe UI Semibold" w:eastAsiaTheme="majorEastAsia" w:hAnsi="Segoe UI Semibold" w:cs="Segoe UI Semibold"/>
          <w:color w:val="0078D4"/>
          <w:sz w:val="28"/>
          <w:szCs w:val="26"/>
        </w:rPr>
      </w:pPr>
      <w:r w:rsidRPr="00DD69E8">
        <w:br w:type="page"/>
      </w:r>
    </w:p>
    <w:p w14:paraId="6B2EFAD2" w14:textId="4CA3ED35" w:rsidR="004640DB" w:rsidRPr="00DD69E8" w:rsidRDefault="00D3308A" w:rsidP="00091F9C">
      <w:pPr>
        <w:pStyle w:val="Heading2"/>
      </w:pPr>
      <w:bookmarkStart w:id="143" w:name="_Toc215842947"/>
      <w:r>
        <w:t>Step 6 - Decommission</w:t>
      </w:r>
      <w:bookmarkEnd w:id="137"/>
      <w:bookmarkEnd w:id="138"/>
      <w:bookmarkEnd w:id="139"/>
      <w:bookmarkEnd w:id="141"/>
      <w:bookmarkEnd w:id="143"/>
    </w:p>
    <w:p w14:paraId="04594507" w14:textId="77777777" w:rsidR="004D4750" w:rsidRPr="00DD69E8" w:rsidRDefault="004D4750" w:rsidP="004D4750">
      <w:pPr>
        <w:pStyle w:val="Heading5"/>
      </w:pPr>
      <w:r w:rsidRPr="00DD69E8">
        <w:t>Guidance</w:t>
      </w:r>
    </w:p>
    <w:p w14:paraId="6FB9BF09" w14:textId="0FE6A1F1" w:rsidR="00084E91" w:rsidRPr="00DD69E8" w:rsidRDefault="00084E91" w:rsidP="00084E91">
      <w:r w:rsidRPr="00DD69E8">
        <w:t xml:space="preserve">The final activity for the </w:t>
      </w:r>
      <w:r w:rsidR="00D3308A">
        <w:rPr>
          <w:i/>
          <w:iCs/>
        </w:rPr>
        <w:t>On-premises discovery</w:t>
      </w:r>
      <w:r w:rsidR="00D866AF" w:rsidRPr="00DD69E8">
        <w:rPr>
          <w:i/>
          <w:iCs/>
        </w:rPr>
        <w:t xml:space="preserve"> </w:t>
      </w:r>
      <w:r w:rsidR="00D866AF" w:rsidRPr="00DD69E8">
        <w:t>activity</w:t>
      </w:r>
      <w:r w:rsidRPr="00DD69E8">
        <w:t xml:space="preserve"> is to decommission the services and tools used </w:t>
      </w:r>
      <w:r w:rsidR="00D866AF" w:rsidRPr="00DD69E8">
        <w:t>for this activity</w:t>
      </w:r>
      <w:r w:rsidRPr="00DD69E8">
        <w:t>.</w:t>
      </w:r>
    </w:p>
    <w:p w14:paraId="43E29D87" w14:textId="77777777" w:rsidR="002F2F8A" w:rsidRPr="00DD69E8" w:rsidRDefault="002F2F8A" w:rsidP="002F2F8A">
      <w:pPr>
        <w:keepNext/>
        <w:keepLines/>
        <w:pBdr>
          <w:left w:val="single" w:sz="12" w:space="4" w:color="auto"/>
        </w:pBdr>
        <w:ind w:left="850"/>
        <w:rPr>
          <w:bCs/>
          <w:i/>
          <w:iCs/>
        </w:rPr>
      </w:pPr>
      <w:r w:rsidRPr="00DD69E8">
        <w:rPr>
          <w:noProof/>
        </w:rPr>
        <mc:AlternateContent>
          <mc:Choice Requires="wps">
            <w:drawing>
              <wp:inline distT="0" distB="0" distL="0" distR="0" wp14:anchorId="7F2FA2D8" wp14:editId="61873D17">
                <wp:extent cx="171450" cy="151130"/>
                <wp:effectExtent l="9525" t="9525" r="9525" b="1270"/>
                <wp:docPr id="615389574" name="Freeform: Shape 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30D56618" id="Freeform: Shape 1"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DD69E8">
        <w:rPr>
          <w:b/>
          <w:bCs/>
          <w:position w:val="8"/>
        </w:rPr>
        <w:t xml:space="preserve"> Important</w:t>
      </w:r>
      <w:r w:rsidRPr="00DD69E8">
        <w:rPr>
          <w:b/>
        </w:rPr>
        <w:br/>
      </w:r>
      <w:r w:rsidRPr="00DD69E8">
        <w:rPr>
          <w:i/>
          <w:iCs/>
        </w:rPr>
        <w:t>Do not perform the decommissioning steps, if the customer chooses to do so, until after the Proof of Execution (POE) has been filled out. The POE requires that evidence of the configuration is captured and will not be able to be completed if all of the policies are removed.</w:t>
      </w:r>
    </w:p>
    <w:p w14:paraId="67C21530" w14:textId="77777777" w:rsidR="00E466E3" w:rsidRPr="00DD69E8" w:rsidRDefault="00C83729" w:rsidP="00E466E3">
      <w:pPr>
        <w:pStyle w:val="Heading5"/>
      </w:pPr>
      <w:r w:rsidRPr="00DD69E8">
        <w:t>Objective(s)</w:t>
      </w:r>
      <w:r w:rsidR="00E466E3" w:rsidRPr="00DD69E8">
        <w:t xml:space="preserve"> </w:t>
      </w:r>
    </w:p>
    <w:p w14:paraId="1BB3C7C7" w14:textId="77777777" w:rsidR="00E466E3" w:rsidRPr="00DD69E8" w:rsidRDefault="00E466E3" w:rsidP="00E466E3">
      <w:pPr>
        <w:keepNext/>
      </w:pPr>
      <w:r w:rsidRPr="00DD69E8">
        <w:t>The objectives for this activity are:</w:t>
      </w:r>
    </w:p>
    <w:p w14:paraId="5B03E200" w14:textId="1CCC5CAE" w:rsidR="00E466E3" w:rsidRPr="00DD69E8" w:rsidRDefault="00E466E3" w:rsidP="00197F12">
      <w:pPr>
        <w:pStyle w:val="ListParagraph"/>
        <w:numPr>
          <w:ilvl w:val="0"/>
          <w:numId w:val="50"/>
        </w:numPr>
      </w:pPr>
      <w:r w:rsidRPr="00DD69E8">
        <w:t xml:space="preserve">Decommission the services that were installed to support the </w:t>
      </w:r>
      <w:r w:rsidR="00D3308A">
        <w:rPr>
          <w:i/>
          <w:iCs/>
        </w:rPr>
        <w:t>On-premises discovery</w:t>
      </w:r>
      <w:r w:rsidRPr="00DD69E8">
        <w:t>.</w:t>
      </w:r>
    </w:p>
    <w:p w14:paraId="3F02097E" w14:textId="77777777" w:rsidR="00E466E3" w:rsidRPr="00DD69E8" w:rsidRDefault="00C83729" w:rsidP="00E466E3">
      <w:pPr>
        <w:pStyle w:val="Heading5"/>
      </w:pPr>
      <w:r w:rsidRPr="00DD69E8">
        <w:t>Deliverable(s)</w:t>
      </w:r>
    </w:p>
    <w:p w14:paraId="4C330B67" w14:textId="77777777" w:rsidR="00E466E3" w:rsidRPr="00DD69E8" w:rsidRDefault="00E466E3" w:rsidP="00E466E3">
      <w:r w:rsidRPr="00DD69E8">
        <w:t>For this activity, the following deliverables have been defined:</w:t>
      </w:r>
    </w:p>
    <w:p w14:paraId="5D494615" w14:textId="5C853EA4" w:rsidR="00E466E3" w:rsidRPr="00DD69E8" w:rsidRDefault="00E466E3" w:rsidP="00197F12">
      <w:pPr>
        <w:pStyle w:val="ListParagraph"/>
        <w:numPr>
          <w:ilvl w:val="0"/>
          <w:numId w:val="18"/>
        </w:numPr>
      </w:pPr>
      <w:r w:rsidRPr="00DD69E8">
        <w:t xml:space="preserve">All tools and services used during the </w:t>
      </w:r>
      <w:r w:rsidR="00D3308A">
        <w:rPr>
          <w:i/>
          <w:iCs/>
        </w:rPr>
        <w:t>On-premises discovery</w:t>
      </w:r>
      <w:r w:rsidR="00303E06" w:rsidRPr="00DD69E8">
        <w:t xml:space="preserve"> </w:t>
      </w:r>
      <w:r w:rsidRPr="00DD69E8">
        <w:t>are decommissioned.</w:t>
      </w:r>
    </w:p>
    <w:p w14:paraId="5F128166" w14:textId="77777777" w:rsidR="00CE4E27" w:rsidRPr="00DD69E8" w:rsidRDefault="00CE4E27" w:rsidP="00197F12">
      <w:pPr>
        <w:pStyle w:val="ListParagraph"/>
        <w:keepNext w:val="0"/>
        <w:numPr>
          <w:ilvl w:val="0"/>
          <w:numId w:val="18"/>
        </w:numPr>
      </w:pPr>
      <w:r w:rsidRPr="00DD69E8">
        <w:t xml:space="preserve">All custom </w:t>
      </w:r>
      <w:r w:rsidR="00FE2ADE" w:rsidRPr="00DD69E8">
        <w:t>configuration</w:t>
      </w:r>
      <w:r w:rsidRPr="00DD69E8">
        <w:t xml:space="preserve"> artifacts are removed from the customer</w:t>
      </w:r>
      <w:r w:rsidR="004F0304" w:rsidRPr="00DD69E8">
        <w:t>’</w:t>
      </w:r>
      <w:r w:rsidRPr="00DD69E8">
        <w:t>s tenant.</w:t>
      </w:r>
    </w:p>
    <w:p w14:paraId="63FB03DD" w14:textId="77777777" w:rsidR="006E0AE4" w:rsidRPr="00DD69E8" w:rsidRDefault="006E0AE4" w:rsidP="00571DFD">
      <w:pPr>
        <w:pStyle w:val="Heading5"/>
        <w:keepNext w:val="0"/>
      </w:pPr>
      <w:r w:rsidRPr="00DD69E8">
        <w:t xml:space="preserve">Instructions </w:t>
      </w:r>
      <w:r w:rsidR="00B16984" w:rsidRPr="00DD69E8">
        <w:t>– delete the Label policy</w:t>
      </w:r>
    </w:p>
    <w:p w14:paraId="2FD01F03" w14:textId="35FAACFC" w:rsidR="006247CD" w:rsidRPr="00DD69E8" w:rsidRDefault="00587BA1" w:rsidP="00197AAC">
      <w:pPr>
        <w:pStyle w:val="ListParagraph"/>
        <w:keepNext w:val="0"/>
        <w:numPr>
          <w:ilvl w:val="0"/>
          <w:numId w:val="21"/>
        </w:numPr>
        <w:spacing w:after="0"/>
        <w:ind w:left="714" w:hanging="357"/>
      </w:pPr>
      <w:r w:rsidRPr="00DD69E8">
        <w:rPr>
          <w:rFonts w:eastAsia="Times New Roman"/>
        </w:rPr>
        <w:t xml:space="preserve">Browse to the </w:t>
      </w:r>
      <w:r w:rsidR="00D3308A" w:rsidRPr="00D3308A">
        <w:rPr>
          <w:rFonts w:eastAsia="Times New Roman"/>
          <w:b/>
        </w:rPr>
        <w:t>Microsoft Purview portal</w:t>
      </w:r>
      <w:r w:rsidR="006247CD" w:rsidRPr="00DD69E8">
        <w:t xml:space="preserve"> at </w:t>
      </w:r>
      <w:hyperlink r:id="rId108" w:history="1">
        <w:r w:rsidRPr="00DD69E8">
          <w:rPr>
            <w:rStyle w:val="Hyperlink"/>
          </w:rPr>
          <w:t>https://purview.microsoft.com/</w:t>
        </w:r>
      </w:hyperlink>
      <w:r w:rsidR="006247CD" w:rsidRPr="00DD69E8">
        <w:t xml:space="preserve"> </w:t>
      </w:r>
      <w:r w:rsidR="006247CD" w:rsidRPr="00DD69E8">
        <w:rPr>
          <w:rFonts w:eastAsia="Times New Roman"/>
        </w:rPr>
        <w:t>and log in with</w:t>
      </w:r>
      <w:r w:rsidR="006247CD" w:rsidRPr="00DD69E8">
        <w:t xml:space="preserve"> </w:t>
      </w:r>
      <w:r w:rsidR="006247CD" w:rsidRPr="00DD69E8">
        <w:rPr>
          <w:rFonts w:eastAsia="Times New Roman"/>
        </w:rPr>
        <w:t xml:space="preserve">Tenant Admin credentials or a user account that is a </w:t>
      </w:r>
      <w:r w:rsidR="006247CD" w:rsidRPr="00DD69E8">
        <w:t xml:space="preserve">member of your </w:t>
      </w:r>
      <w:r w:rsidR="00D3308A">
        <w:t>Data Security Check</w:t>
      </w:r>
      <w:r w:rsidR="006247CD" w:rsidRPr="00DD69E8">
        <w:t xml:space="preserve"> team</w:t>
      </w:r>
      <w:r w:rsidR="006247CD" w:rsidRPr="00DD69E8">
        <w:rPr>
          <w:rFonts w:eastAsia="Times New Roman"/>
        </w:rPr>
        <w:t xml:space="preserve"> and has been assigned the appropriate permissions.</w:t>
      </w:r>
    </w:p>
    <w:p w14:paraId="5E4274E1" w14:textId="77777777" w:rsidR="00F5354A" w:rsidRPr="00DD69E8" w:rsidRDefault="00F5354A" w:rsidP="00197AAC">
      <w:pPr>
        <w:numPr>
          <w:ilvl w:val="0"/>
          <w:numId w:val="21"/>
        </w:numPr>
        <w:spacing w:after="0"/>
        <w:ind w:left="714" w:hanging="357"/>
        <w:contextualSpacing/>
      </w:pPr>
      <w:r w:rsidRPr="00DD69E8">
        <w:t xml:space="preserve">In the </w:t>
      </w:r>
      <w:r w:rsidRPr="00DD69E8">
        <w:rPr>
          <w:i/>
          <w:iCs/>
        </w:rPr>
        <w:t>navigation bar</w:t>
      </w:r>
      <w:r w:rsidRPr="00DD69E8">
        <w:t xml:space="preserve"> on the left side, click on </w:t>
      </w:r>
      <w:r w:rsidRPr="00DD69E8">
        <w:rPr>
          <w:b/>
          <w:bCs/>
        </w:rPr>
        <w:t>Solutions.</w:t>
      </w:r>
    </w:p>
    <w:p w14:paraId="368ABDD2" w14:textId="77777777" w:rsidR="00F5354A" w:rsidRPr="00DD69E8" w:rsidRDefault="00F5354A" w:rsidP="00197AAC">
      <w:pPr>
        <w:numPr>
          <w:ilvl w:val="0"/>
          <w:numId w:val="21"/>
        </w:numPr>
        <w:spacing w:after="0"/>
        <w:ind w:left="714" w:hanging="357"/>
        <w:contextualSpacing/>
      </w:pPr>
      <w:r w:rsidRPr="00DD69E8">
        <w:t xml:space="preserve">In the </w:t>
      </w:r>
      <w:r w:rsidRPr="00DD69E8">
        <w:rPr>
          <w:i/>
          <w:iCs/>
        </w:rPr>
        <w:t>Solutions</w:t>
      </w:r>
      <w:r w:rsidRPr="00DD69E8">
        <w:t xml:space="preserve"> navigator, click on </w:t>
      </w:r>
      <w:r w:rsidRPr="00DD69E8">
        <w:rPr>
          <w:b/>
          <w:bCs/>
        </w:rPr>
        <w:t>Information Protection.</w:t>
      </w:r>
    </w:p>
    <w:p w14:paraId="03A0F237" w14:textId="77777777" w:rsidR="00F5354A" w:rsidRPr="00DD69E8" w:rsidRDefault="00F5354A" w:rsidP="00197AAC">
      <w:pPr>
        <w:numPr>
          <w:ilvl w:val="0"/>
          <w:numId w:val="21"/>
        </w:numPr>
        <w:spacing w:after="0"/>
        <w:ind w:left="714" w:hanging="357"/>
        <w:contextualSpacing/>
      </w:pPr>
      <w:r w:rsidRPr="00DD69E8">
        <w:t xml:space="preserve">On the </w:t>
      </w:r>
      <w:r w:rsidRPr="00DD69E8">
        <w:rPr>
          <w:i/>
          <w:iCs/>
        </w:rPr>
        <w:t>Information Protection</w:t>
      </w:r>
      <w:r w:rsidRPr="00DD69E8">
        <w:t xml:space="preserve"> solution card, expand </w:t>
      </w:r>
      <w:r w:rsidR="007E460D" w:rsidRPr="00DD69E8">
        <w:rPr>
          <w:b/>
          <w:bCs/>
        </w:rPr>
        <w:t>Policies</w:t>
      </w:r>
      <w:r w:rsidRPr="00DD69E8">
        <w:t>.</w:t>
      </w:r>
    </w:p>
    <w:p w14:paraId="5078E20D" w14:textId="77777777" w:rsidR="00130272" w:rsidRPr="00DD69E8" w:rsidRDefault="00125D00" w:rsidP="00197AAC">
      <w:pPr>
        <w:pStyle w:val="ListParagraph"/>
        <w:keepNext w:val="0"/>
        <w:numPr>
          <w:ilvl w:val="0"/>
          <w:numId w:val="21"/>
        </w:numPr>
        <w:spacing w:after="0"/>
        <w:ind w:left="714" w:hanging="357"/>
      </w:pPr>
      <w:r w:rsidRPr="00DD69E8">
        <w:t xml:space="preserve">Below </w:t>
      </w:r>
      <w:r w:rsidR="00985F01" w:rsidRPr="00DD69E8">
        <w:rPr>
          <w:i/>
          <w:iCs/>
        </w:rPr>
        <w:t>Policies</w:t>
      </w:r>
      <w:r w:rsidRPr="00DD69E8">
        <w:t>, click on</w:t>
      </w:r>
      <w:r w:rsidR="008B3857" w:rsidRPr="00DD69E8">
        <w:t xml:space="preserve"> </w:t>
      </w:r>
      <w:r w:rsidR="00985F01" w:rsidRPr="00DD69E8">
        <w:rPr>
          <w:b/>
          <w:bCs/>
        </w:rPr>
        <w:t xml:space="preserve">Label </w:t>
      </w:r>
      <w:r w:rsidR="00FE3AFB" w:rsidRPr="00DD69E8">
        <w:rPr>
          <w:b/>
          <w:bCs/>
        </w:rPr>
        <w:t xml:space="preserve">Publishing </w:t>
      </w:r>
      <w:r w:rsidR="008B3857" w:rsidRPr="00DD69E8">
        <w:rPr>
          <w:b/>
          <w:bCs/>
        </w:rPr>
        <w:t>policies</w:t>
      </w:r>
      <w:r w:rsidR="008B3857" w:rsidRPr="00DD69E8">
        <w:t>.</w:t>
      </w:r>
    </w:p>
    <w:p w14:paraId="4884DDCB" w14:textId="474BF49E" w:rsidR="00180C84" w:rsidRPr="00DD69E8" w:rsidRDefault="00180C84" w:rsidP="00197AAC">
      <w:pPr>
        <w:pStyle w:val="ListParagraph"/>
        <w:keepNext w:val="0"/>
        <w:numPr>
          <w:ilvl w:val="0"/>
          <w:numId w:val="21"/>
        </w:numPr>
        <w:spacing w:after="0"/>
        <w:ind w:left="714" w:hanging="357"/>
      </w:pPr>
      <w:r w:rsidRPr="00DD69E8">
        <w:t xml:space="preserve">Click on </w:t>
      </w:r>
      <w:r w:rsidR="00D3308A">
        <w:rPr>
          <w:b/>
          <w:bCs/>
        </w:rPr>
        <w:t>DataSecurityCheck-</w:t>
      </w:r>
      <w:r w:rsidRPr="00DD69E8">
        <w:rPr>
          <w:b/>
          <w:bCs/>
        </w:rPr>
        <w:t>AutoDiscoveryPolicy</w:t>
      </w:r>
      <w:r w:rsidRPr="00DD69E8">
        <w:t>.</w:t>
      </w:r>
    </w:p>
    <w:p w14:paraId="2C3DA31E" w14:textId="7F0E7F1A" w:rsidR="00632959" w:rsidRPr="00DD69E8" w:rsidRDefault="00632959" w:rsidP="00197F12">
      <w:pPr>
        <w:pStyle w:val="ListParagraph"/>
        <w:keepNext w:val="0"/>
        <w:numPr>
          <w:ilvl w:val="0"/>
          <w:numId w:val="21"/>
        </w:numPr>
      </w:pPr>
      <w:r w:rsidRPr="00DD69E8">
        <w:t xml:space="preserve">On the </w:t>
      </w:r>
      <w:r w:rsidR="00D3308A">
        <w:rPr>
          <w:i/>
          <w:iCs/>
        </w:rPr>
        <w:t>DataSecurityCheck-</w:t>
      </w:r>
      <w:r w:rsidRPr="00DD69E8">
        <w:rPr>
          <w:i/>
          <w:iCs/>
        </w:rPr>
        <w:t>AutoDiscoveryPolicy details</w:t>
      </w:r>
      <w:r w:rsidRPr="00DD69E8">
        <w:t xml:space="preserve"> </w:t>
      </w:r>
      <w:r w:rsidR="0044706E" w:rsidRPr="00DD69E8">
        <w:t>fly-out</w:t>
      </w:r>
      <w:r w:rsidRPr="00DD69E8">
        <w:t xml:space="preserve">, </w:t>
      </w:r>
      <w:r w:rsidR="0010124A" w:rsidRPr="00DD69E8">
        <w:t xml:space="preserve">click </w:t>
      </w:r>
      <w:r w:rsidR="00A5578C" w:rsidRPr="00DD69E8">
        <w:rPr>
          <w:b/>
          <w:bCs/>
          <w:noProof/>
          <w:position w:val="-4"/>
        </w:rPr>
        <w:drawing>
          <wp:inline distT="0" distB="0" distL="0" distR="0" wp14:anchorId="1C3F88AE" wp14:editId="4C6B2F36">
            <wp:extent cx="107950" cy="144000"/>
            <wp:effectExtent l="0" t="0" r="6350" b="8890"/>
            <wp:docPr id="159432725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27256" name="Picture 1">
                      <a:extLst>
                        <a:ext uri="{C183D7F6-B498-43B3-948B-1728B52AA6E4}">
                          <adec:decorative xmlns:adec="http://schemas.microsoft.com/office/drawing/2017/decorative" val="1"/>
                        </a:ext>
                      </a:extLst>
                    </pic:cNvPr>
                    <pic:cNvPicPr/>
                  </pic:nvPicPr>
                  <pic:blipFill rotWithShape="1">
                    <a:blip r:embed="rId109"/>
                    <a:srcRect l="11538" t="8955" r="11538" b="8955"/>
                    <a:stretch>
                      <a:fillRect/>
                    </a:stretch>
                  </pic:blipFill>
                  <pic:spPr bwMode="auto">
                    <a:xfrm>
                      <a:off x="0" y="0"/>
                      <a:ext cx="110769" cy="147760"/>
                    </a:xfrm>
                    <a:prstGeom prst="rect">
                      <a:avLst/>
                    </a:prstGeom>
                    <a:ln>
                      <a:noFill/>
                    </a:ln>
                    <a:extLst>
                      <a:ext uri="{53640926-AAD7-44D8-BBD7-CCE9431645EC}">
                        <a14:shadowObscured xmlns:a14="http://schemas.microsoft.com/office/drawing/2010/main"/>
                      </a:ext>
                    </a:extLst>
                  </pic:spPr>
                </pic:pic>
              </a:graphicData>
            </a:graphic>
          </wp:inline>
        </w:drawing>
      </w:r>
      <w:r w:rsidR="0010124A" w:rsidRPr="00DD69E8">
        <w:rPr>
          <w:b/>
          <w:bCs/>
        </w:rPr>
        <w:t>Delete policy</w:t>
      </w:r>
      <w:r w:rsidR="0010124A" w:rsidRPr="00DD69E8">
        <w:t>.</w:t>
      </w:r>
    </w:p>
    <w:p w14:paraId="53A77EBA" w14:textId="77777777" w:rsidR="0010124A" w:rsidRPr="00DD69E8" w:rsidRDefault="00570F47" w:rsidP="00197F12">
      <w:pPr>
        <w:pStyle w:val="ListParagraph"/>
        <w:keepNext w:val="0"/>
        <w:numPr>
          <w:ilvl w:val="0"/>
          <w:numId w:val="21"/>
        </w:numPr>
      </w:pPr>
      <w:r w:rsidRPr="00DD69E8">
        <w:t xml:space="preserve">On the </w:t>
      </w:r>
      <w:r w:rsidRPr="00DD69E8">
        <w:rPr>
          <w:i/>
          <w:iCs/>
        </w:rPr>
        <w:t xml:space="preserve">Delete </w:t>
      </w:r>
      <w:r w:rsidRPr="00DD69E8">
        <w:t>policy pop-up, c</w:t>
      </w:r>
      <w:r w:rsidR="0010124A" w:rsidRPr="00DD69E8">
        <w:t xml:space="preserve">lick </w:t>
      </w:r>
      <w:r w:rsidR="0010124A" w:rsidRPr="00DD69E8">
        <w:rPr>
          <w:b/>
          <w:bCs/>
        </w:rPr>
        <w:t xml:space="preserve">Confirm </w:t>
      </w:r>
      <w:r w:rsidR="0010124A" w:rsidRPr="00DD69E8">
        <w:t>to confirm deletion.</w:t>
      </w:r>
    </w:p>
    <w:p w14:paraId="5BB594B0" w14:textId="77777777" w:rsidR="00333E9C" w:rsidRPr="00DD69E8" w:rsidRDefault="00333E9C" w:rsidP="00B7559F">
      <w:pPr>
        <w:pStyle w:val="Heading5"/>
        <w:keepNext w:val="0"/>
      </w:pPr>
      <w:r w:rsidRPr="00DD69E8">
        <w:t>Instructions – Delete the label</w:t>
      </w:r>
    </w:p>
    <w:p w14:paraId="60160C16" w14:textId="77777777" w:rsidR="0052729D" w:rsidRPr="00DD69E8" w:rsidRDefault="0052729D" w:rsidP="00197AAC">
      <w:pPr>
        <w:numPr>
          <w:ilvl w:val="0"/>
          <w:numId w:val="21"/>
        </w:numPr>
        <w:spacing w:after="0"/>
        <w:ind w:left="714" w:hanging="357"/>
        <w:contextualSpacing/>
      </w:pPr>
      <w:r w:rsidRPr="00DD69E8">
        <w:t xml:space="preserve">On the </w:t>
      </w:r>
      <w:r w:rsidRPr="00DD69E8">
        <w:rPr>
          <w:i/>
          <w:iCs/>
        </w:rPr>
        <w:t>Information Protection</w:t>
      </w:r>
      <w:r w:rsidRPr="00DD69E8">
        <w:t xml:space="preserve"> solution card, </w:t>
      </w:r>
      <w:r w:rsidR="009875E0" w:rsidRPr="00DD69E8">
        <w:t xml:space="preserve">click on </w:t>
      </w:r>
      <w:r w:rsidR="00C7138C" w:rsidRPr="00DD69E8">
        <w:rPr>
          <w:b/>
          <w:bCs/>
        </w:rPr>
        <w:t>Sensitivity labels</w:t>
      </w:r>
      <w:r w:rsidRPr="00DD69E8">
        <w:t>.</w:t>
      </w:r>
    </w:p>
    <w:p w14:paraId="48DA9443" w14:textId="29155DEF" w:rsidR="001278C5" w:rsidRPr="00DD69E8" w:rsidRDefault="00C7138C" w:rsidP="00197AAC">
      <w:pPr>
        <w:pStyle w:val="ListParagraph"/>
        <w:keepNext w:val="0"/>
        <w:numPr>
          <w:ilvl w:val="0"/>
          <w:numId w:val="21"/>
        </w:numPr>
        <w:spacing w:after="0"/>
        <w:ind w:left="714" w:hanging="357"/>
      </w:pPr>
      <w:r w:rsidRPr="00DD69E8">
        <w:t xml:space="preserve">On the </w:t>
      </w:r>
      <w:r w:rsidRPr="00DD69E8">
        <w:rPr>
          <w:i/>
          <w:iCs/>
        </w:rPr>
        <w:t xml:space="preserve">Sensitivity </w:t>
      </w:r>
      <w:r w:rsidR="00217E8F" w:rsidRPr="00DD69E8">
        <w:t>labels page, s</w:t>
      </w:r>
      <w:r w:rsidR="00D42A79" w:rsidRPr="00DD69E8">
        <w:t>elect the</w:t>
      </w:r>
      <w:r w:rsidR="001278C5" w:rsidRPr="00DD69E8">
        <w:t xml:space="preserve"> </w:t>
      </w:r>
      <w:r w:rsidR="00D3308A">
        <w:rPr>
          <w:b/>
          <w:bCs/>
        </w:rPr>
        <w:t>DataSecurityCheck-</w:t>
      </w:r>
      <w:r w:rsidR="001278C5" w:rsidRPr="00DD69E8">
        <w:rPr>
          <w:b/>
          <w:bCs/>
        </w:rPr>
        <w:t>AutoDiscoveryLabel</w:t>
      </w:r>
      <w:r w:rsidR="001278C5" w:rsidRPr="00DD69E8">
        <w:t>.</w:t>
      </w:r>
    </w:p>
    <w:p w14:paraId="0476BA3E" w14:textId="77777777" w:rsidR="001278C5" w:rsidRPr="00DD69E8" w:rsidRDefault="001270B8" w:rsidP="00197AAC">
      <w:pPr>
        <w:pStyle w:val="ListParagraph"/>
        <w:keepNext w:val="0"/>
        <w:numPr>
          <w:ilvl w:val="0"/>
          <w:numId w:val="21"/>
        </w:numPr>
        <w:spacing w:after="0"/>
        <w:ind w:left="714" w:hanging="357"/>
      </w:pPr>
      <w:r w:rsidRPr="00DD69E8">
        <w:t>C</w:t>
      </w:r>
      <w:r w:rsidR="001278C5" w:rsidRPr="00DD69E8">
        <w:t xml:space="preserve">lick </w:t>
      </w:r>
      <w:r w:rsidR="00AD5190" w:rsidRPr="00DD69E8">
        <w:rPr>
          <w:b/>
          <w:bCs/>
          <w:noProof/>
          <w:position w:val="-4"/>
        </w:rPr>
        <w:drawing>
          <wp:inline distT="0" distB="0" distL="0" distR="0" wp14:anchorId="46FF06B4" wp14:editId="40B10A4C">
            <wp:extent cx="107950" cy="144000"/>
            <wp:effectExtent l="0" t="0" r="6350" b="8890"/>
            <wp:docPr id="12695033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03347" name="Picture 1">
                      <a:extLst>
                        <a:ext uri="{C183D7F6-B498-43B3-948B-1728B52AA6E4}">
                          <adec:decorative xmlns:adec="http://schemas.microsoft.com/office/drawing/2017/decorative" val="1"/>
                        </a:ext>
                      </a:extLst>
                    </pic:cNvPr>
                    <pic:cNvPicPr/>
                  </pic:nvPicPr>
                  <pic:blipFill rotWithShape="1">
                    <a:blip r:embed="rId109"/>
                    <a:srcRect l="11538" t="8955" r="11538" b="8955"/>
                    <a:stretch>
                      <a:fillRect/>
                    </a:stretch>
                  </pic:blipFill>
                  <pic:spPr bwMode="auto">
                    <a:xfrm>
                      <a:off x="0" y="0"/>
                      <a:ext cx="110769" cy="147760"/>
                    </a:xfrm>
                    <a:prstGeom prst="rect">
                      <a:avLst/>
                    </a:prstGeom>
                    <a:ln>
                      <a:noFill/>
                    </a:ln>
                    <a:extLst>
                      <a:ext uri="{53640926-AAD7-44D8-BBD7-CCE9431645EC}">
                        <a14:shadowObscured xmlns:a14="http://schemas.microsoft.com/office/drawing/2010/main"/>
                      </a:ext>
                    </a:extLst>
                  </pic:spPr>
                </pic:pic>
              </a:graphicData>
            </a:graphic>
          </wp:inline>
        </w:drawing>
      </w:r>
      <w:r w:rsidR="00AD5190" w:rsidRPr="00DD69E8">
        <w:rPr>
          <w:b/>
          <w:bCs/>
        </w:rPr>
        <w:t xml:space="preserve"> </w:t>
      </w:r>
      <w:r w:rsidR="001278C5" w:rsidRPr="00DD69E8">
        <w:rPr>
          <w:b/>
          <w:bCs/>
        </w:rPr>
        <w:t xml:space="preserve">Delete </w:t>
      </w:r>
      <w:r w:rsidR="00EC7418" w:rsidRPr="00DD69E8">
        <w:rPr>
          <w:b/>
          <w:bCs/>
        </w:rPr>
        <w:t>label</w:t>
      </w:r>
      <w:r w:rsidR="00A5578C" w:rsidRPr="00DD69E8">
        <w:rPr>
          <w:b/>
          <w:bCs/>
        </w:rPr>
        <w:t xml:space="preserve"> </w:t>
      </w:r>
      <w:r w:rsidR="001278C5" w:rsidRPr="00DD69E8">
        <w:t>.</w:t>
      </w:r>
    </w:p>
    <w:p w14:paraId="59D37F37" w14:textId="77777777" w:rsidR="00B66928" w:rsidRPr="00DD69E8" w:rsidRDefault="002B44FA" w:rsidP="00197F12">
      <w:pPr>
        <w:pStyle w:val="ListParagraph"/>
        <w:keepNext w:val="0"/>
        <w:numPr>
          <w:ilvl w:val="0"/>
          <w:numId w:val="21"/>
        </w:numPr>
      </w:pPr>
      <w:r w:rsidRPr="00DD69E8">
        <w:t xml:space="preserve">On the </w:t>
      </w:r>
      <w:r w:rsidRPr="00DD69E8">
        <w:rPr>
          <w:i/>
          <w:iCs/>
        </w:rPr>
        <w:t>Warning</w:t>
      </w:r>
      <w:r w:rsidRPr="00DD69E8">
        <w:t xml:space="preserve"> pop-up, c</w:t>
      </w:r>
      <w:r w:rsidR="00EC7418" w:rsidRPr="00DD69E8">
        <w:t>lick</w:t>
      </w:r>
      <w:r w:rsidR="00EC7418" w:rsidRPr="00DD69E8">
        <w:rPr>
          <w:b/>
          <w:bCs/>
        </w:rPr>
        <w:t xml:space="preserve"> Yes </w:t>
      </w:r>
      <w:r w:rsidR="00EC7418" w:rsidRPr="00DD69E8">
        <w:t>to confirm deletion.</w:t>
      </w:r>
    </w:p>
    <w:p w14:paraId="21C43EA5" w14:textId="77777777" w:rsidR="00333E9C" w:rsidRPr="00DD69E8" w:rsidRDefault="003F422B" w:rsidP="00B7559F">
      <w:pPr>
        <w:pStyle w:val="Heading5"/>
        <w:keepNext w:val="0"/>
      </w:pPr>
      <w:r w:rsidRPr="00DD69E8">
        <w:t xml:space="preserve">Instructions – Delete the </w:t>
      </w:r>
      <w:r w:rsidR="00644B20" w:rsidRPr="00DD69E8">
        <w:t>Information Protection settings</w:t>
      </w:r>
      <w:r w:rsidRPr="00DD69E8">
        <w:t xml:space="preserve"> </w:t>
      </w:r>
      <w:r w:rsidR="00C378F1" w:rsidRPr="00DD69E8">
        <w:t xml:space="preserve">Cluster </w:t>
      </w:r>
      <w:r w:rsidRPr="00DD69E8">
        <w:t>configuration</w:t>
      </w:r>
    </w:p>
    <w:p w14:paraId="00A3F55F" w14:textId="77777777" w:rsidR="005E0FE4" w:rsidRPr="00DD69E8" w:rsidRDefault="005E0FE4" w:rsidP="005E0FE4">
      <w:pPr>
        <w:pStyle w:val="ListParagraph"/>
        <w:numPr>
          <w:ilvl w:val="0"/>
          <w:numId w:val="69"/>
        </w:numPr>
        <w:spacing w:after="0"/>
        <w:ind w:left="714" w:hanging="357"/>
      </w:pPr>
      <w:r w:rsidRPr="00DD69E8">
        <w:t xml:space="preserve">In the </w:t>
      </w:r>
      <w:r w:rsidRPr="00DD69E8">
        <w:rPr>
          <w:i/>
          <w:iCs/>
        </w:rPr>
        <w:t>navigation bar</w:t>
      </w:r>
      <w:r w:rsidRPr="00DD69E8">
        <w:t xml:space="preserve"> on the left side, click on </w:t>
      </w:r>
      <w:r w:rsidRPr="00DD69E8">
        <w:rPr>
          <w:b/>
          <w:bCs/>
        </w:rPr>
        <w:t>Settings</w:t>
      </w:r>
      <w:r w:rsidRPr="00DD69E8">
        <w:t xml:space="preserve">. </w:t>
      </w:r>
    </w:p>
    <w:p w14:paraId="2D08DE2F" w14:textId="77777777" w:rsidR="005E0FE4" w:rsidRPr="00DD69E8" w:rsidRDefault="005E0FE4" w:rsidP="005E0FE4">
      <w:pPr>
        <w:pStyle w:val="Bullet2"/>
        <w:keepNext w:val="0"/>
        <w:spacing w:after="0"/>
      </w:pPr>
      <w:r w:rsidRPr="00DD69E8">
        <w:t xml:space="preserve">On the </w:t>
      </w:r>
      <w:r w:rsidRPr="00DD69E8">
        <w:rPr>
          <w:i/>
          <w:iCs/>
        </w:rPr>
        <w:t>Settings</w:t>
      </w:r>
      <w:r w:rsidRPr="00DD69E8">
        <w:t xml:space="preserve"> card, below </w:t>
      </w:r>
      <w:r w:rsidRPr="00DD69E8">
        <w:rPr>
          <w:i/>
          <w:iCs/>
        </w:rPr>
        <w:t>Solution settings</w:t>
      </w:r>
      <w:r w:rsidRPr="00DD69E8">
        <w:t xml:space="preserve">, click on </w:t>
      </w:r>
      <w:r w:rsidRPr="00DD69E8">
        <w:rPr>
          <w:b/>
          <w:bCs/>
        </w:rPr>
        <w:t>Information protection</w:t>
      </w:r>
      <w:r w:rsidRPr="00DD69E8">
        <w:t>.</w:t>
      </w:r>
    </w:p>
    <w:p w14:paraId="48406C0B" w14:textId="77777777" w:rsidR="005E0FE4" w:rsidRPr="00DD69E8" w:rsidRDefault="005E0FE4" w:rsidP="00197AAC">
      <w:pPr>
        <w:pStyle w:val="Bullet2"/>
        <w:keepNext w:val="0"/>
        <w:spacing w:after="0"/>
      </w:pPr>
      <w:r w:rsidRPr="00DD69E8">
        <w:t xml:space="preserve">On the </w:t>
      </w:r>
      <w:r w:rsidRPr="00DD69E8">
        <w:rPr>
          <w:i/>
          <w:iCs/>
        </w:rPr>
        <w:t>Information Protection settings</w:t>
      </w:r>
      <w:r w:rsidRPr="00DD69E8">
        <w:t xml:space="preserve"> page, click on </w:t>
      </w:r>
      <w:r w:rsidRPr="00DD69E8">
        <w:rPr>
          <w:b/>
          <w:bCs/>
        </w:rPr>
        <w:t>Information protection scanner</w:t>
      </w:r>
      <w:r w:rsidRPr="00DD69E8">
        <w:t>.</w:t>
      </w:r>
    </w:p>
    <w:p w14:paraId="6A7DC576" w14:textId="77777777" w:rsidR="006E0AE4" w:rsidRPr="00DD69E8" w:rsidRDefault="006E0AE4" w:rsidP="00197AAC">
      <w:pPr>
        <w:pStyle w:val="ListParagraph"/>
        <w:keepNext w:val="0"/>
        <w:numPr>
          <w:ilvl w:val="0"/>
          <w:numId w:val="21"/>
        </w:numPr>
        <w:spacing w:after="0"/>
      </w:pPr>
      <w:r w:rsidRPr="00DD69E8">
        <w:t xml:space="preserve">On the </w:t>
      </w:r>
      <w:r w:rsidR="00644B20" w:rsidRPr="00DD69E8">
        <w:rPr>
          <w:i/>
          <w:iCs/>
        </w:rPr>
        <w:t>Information Protection settings</w:t>
      </w:r>
      <w:r w:rsidR="001057F4" w:rsidRPr="00DD69E8">
        <w:t xml:space="preserve"> page</w:t>
      </w:r>
      <w:r w:rsidRPr="00DD69E8">
        <w:rPr>
          <w:b/>
          <w:bCs/>
        </w:rPr>
        <w:t>,</w:t>
      </w:r>
      <w:r w:rsidRPr="00DD69E8">
        <w:t xml:space="preserve"> click </w:t>
      </w:r>
      <w:r w:rsidRPr="00DD69E8">
        <w:rPr>
          <w:b/>
          <w:bCs/>
        </w:rPr>
        <w:t>Clusters</w:t>
      </w:r>
      <w:r w:rsidRPr="00DD69E8">
        <w:t xml:space="preserve"> </w:t>
      </w:r>
      <w:r w:rsidR="00A569B1" w:rsidRPr="00DD69E8">
        <w:t xml:space="preserve">to select the </w:t>
      </w:r>
      <w:r w:rsidR="00A569B1" w:rsidRPr="00DD69E8">
        <w:rPr>
          <w:i/>
          <w:iCs/>
        </w:rPr>
        <w:t>Clusters</w:t>
      </w:r>
      <w:r w:rsidR="00A569B1" w:rsidRPr="00DD69E8">
        <w:t xml:space="preserve"> tab</w:t>
      </w:r>
      <w:r w:rsidR="00D94244" w:rsidRPr="00DD69E8">
        <w:t>.</w:t>
      </w:r>
    </w:p>
    <w:p w14:paraId="760D31C1" w14:textId="1C011AA7" w:rsidR="006E0AE4" w:rsidRPr="00DD69E8" w:rsidRDefault="006D088A" w:rsidP="00197AAC">
      <w:pPr>
        <w:pStyle w:val="ListParagraph"/>
        <w:keepNext w:val="0"/>
        <w:numPr>
          <w:ilvl w:val="0"/>
          <w:numId w:val="21"/>
        </w:numPr>
        <w:spacing w:after="0"/>
      </w:pPr>
      <w:r w:rsidRPr="00DD69E8">
        <w:rPr>
          <w:b/>
          <w:bCs/>
        </w:rPr>
        <w:t>Select</w:t>
      </w:r>
      <w:r w:rsidRPr="00DD69E8">
        <w:t xml:space="preserve"> the</w:t>
      </w:r>
      <w:r w:rsidR="006E0AE4" w:rsidRPr="00DD69E8">
        <w:t xml:space="preserve"> </w:t>
      </w:r>
      <w:r w:rsidR="00D3308A">
        <w:rPr>
          <w:b/>
          <w:bCs/>
        </w:rPr>
        <w:t>DataSecurityCheck-</w:t>
      </w:r>
      <w:r w:rsidR="00FE2ADE" w:rsidRPr="00DD69E8">
        <w:rPr>
          <w:b/>
          <w:bCs/>
        </w:rPr>
        <w:t>Scanner</w:t>
      </w:r>
      <w:r w:rsidR="006E0AE4" w:rsidRPr="00DD69E8">
        <w:rPr>
          <w:b/>
          <w:bCs/>
        </w:rPr>
        <w:t>Cluster</w:t>
      </w:r>
      <w:r w:rsidR="006E0AE4" w:rsidRPr="00DD69E8">
        <w:t>.</w:t>
      </w:r>
    </w:p>
    <w:p w14:paraId="733ABCE9" w14:textId="77777777" w:rsidR="006E0AE4" w:rsidRPr="00DD69E8" w:rsidRDefault="00C9063A" w:rsidP="00197AAC">
      <w:pPr>
        <w:pStyle w:val="ListParagraph"/>
        <w:keepNext w:val="0"/>
        <w:numPr>
          <w:ilvl w:val="0"/>
          <w:numId w:val="21"/>
        </w:numPr>
        <w:spacing w:after="0"/>
      </w:pPr>
      <w:r w:rsidRPr="00DD69E8">
        <w:t>C</w:t>
      </w:r>
      <w:r w:rsidR="006E0AE4" w:rsidRPr="00DD69E8">
        <w:t xml:space="preserve">lick on </w:t>
      </w:r>
      <w:r w:rsidR="00810523" w:rsidRPr="00DD69E8">
        <w:rPr>
          <w:b/>
          <w:bCs/>
          <w:noProof/>
          <w:position w:val="-4"/>
        </w:rPr>
        <w:drawing>
          <wp:inline distT="0" distB="0" distL="0" distR="0" wp14:anchorId="62E4D675" wp14:editId="00041FF9">
            <wp:extent cx="107950" cy="144000"/>
            <wp:effectExtent l="0" t="0" r="6350" b="8890"/>
            <wp:docPr id="42735779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57795" name="Picture 1">
                      <a:extLst>
                        <a:ext uri="{C183D7F6-B498-43B3-948B-1728B52AA6E4}">
                          <adec:decorative xmlns:adec="http://schemas.microsoft.com/office/drawing/2017/decorative" val="1"/>
                        </a:ext>
                      </a:extLst>
                    </pic:cNvPr>
                    <pic:cNvPicPr/>
                  </pic:nvPicPr>
                  <pic:blipFill rotWithShape="1">
                    <a:blip r:embed="rId109"/>
                    <a:srcRect l="11538" t="8955" r="11538" b="8955"/>
                    <a:stretch>
                      <a:fillRect/>
                    </a:stretch>
                  </pic:blipFill>
                  <pic:spPr bwMode="auto">
                    <a:xfrm>
                      <a:off x="0" y="0"/>
                      <a:ext cx="110769" cy="147760"/>
                    </a:xfrm>
                    <a:prstGeom prst="rect">
                      <a:avLst/>
                    </a:prstGeom>
                    <a:ln>
                      <a:noFill/>
                    </a:ln>
                    <a:extLst>
                      <a:ext uri="{53640926-AAD7-44D8-BBD7-CCE9431645EC}">
                        <a14:shadowObscured xmlns:a14="http://schemas.microsoft.com/office/drawing/2010/main"/>
                      </a:ext>
                    </a:extLst>
                  </pic:spPr>
                </pic:pic>
              </a:graphicData>
            </a:graphic>
          </wp:inline>
        </w:drawing>
      </w:r>
      <w:r w:rsidR="006E0AE4" w:rsidRPr="00DD69E8">
        <w:rPr>
          <w:b/>
          <w:bCs/>
        </w:rPr>
        <w:t>Delete</w:t>
      </w:r>
      <w:r w:rsidRPr="00DD69E8">
        <w:rPr>
          <w:b/>
          <w:bCs/>
        </w:rPr>
        <w:t xml:space="preserve"> cluster</w:t>
      </w:r>
      <w:r w:rsidR="006E0AE4" w:rsidRPr="00DD69E8">
        <w:t>.</w:t>
      </w:r>
    </w:p>
    <w:p w14:paraId="2F6E23F7" w14:textId="77777777" w:rsidR="006E0AE4" w:rsidRPr="00DD69E8" w:rsidRDefault="009D6EB5" w:rsidP="00197AAC">
      <w:pPr>
        <w:pStyle w:val="ListParagraph"/>
        <w:keepNext w:val="0"/>
        <w:numPr>
          <w:ilvl w:val="0"/>
          <w:numId w:val="21"/>
        </w:numPr>
        <w:spacing w:after="0"/>
      </w:pPr>
      <w:r w:rsidRPr="00DD69E8">
        <w:t>On the Warning pop</w:t>
      </w:r>
      <w:r w:rsidR="00B9643E" w:rsidRPr="00DD69E8">
        <w:t>-</w:t>
      </w:r>
      <w:r w:rsidRPr="00DD69E8">
        <w:t>up, c</w:t>
      </w:r>
      <w:r w:rsidR="006E0AE4" w:rsidRPr="00DD69E8">
        <w:t xml:space="preserve">lick on </w:t>
      </w:r>
      <w:r w:rsidR="006E0AE4" w:rsidRPr="00DD69E8">
        <w:rPr>
          <w:b/>
          <w:bCs/>
        </w:rPr>
        <w:t>Yes</w:t>
      </w:r>
      <w:r w:rsidR="006E0AE4" w:rsidRPr="00DD69E8">
        <w:t>.</w:t>
      </w:r>
    </w:p>
    <w:p w14:paraId="2F66952C" w14:textId="77777777" w:rsidR="00C378F1" w:rsidRPr="00DD69E8" w:rsidRDefault="00C378F1" w:rsidP="00B7559F">
      <w:pPr>
        <w:pStyle w:val="Heading5"/>
      </w:pPr>
      <w:r w:rsidRPr="00DD69E8">
        <w:t xml:space="preserve">Instructions – Delete the </w:t>
      </w:r>
      <w:r w:rsidR="00644B20" w:rsidRPr="00DD69E8">
        <w:t>Information Protection settings</w:t>
      </w:r>
      <w:r w:rsidRPr="00DD69E8">
        <w:t xml:space="preserve"> </w:t>
      </w:r>
      <w:r w:rsidR="00936ED1" w:rsidRPr="00DD69E8">
        <w:t>Content scan job</w:t>
      </w:r>
      <w:r w:rsidRPr="00DD69E8">
        <w:t xml:space="preserve"> configuration</w:t>
      </w:r>
    </w:p>
    <w:p w14:paraId="0D7575AE" w14:textId="77777777" w:rsidR="009D6EB5" w:rsidRPr="00DD69E8" w:rsidRDefault="009D6EB5" w:rsidP="00197F12">
      <w:pPr>
        <w:pStyle w:val="ListParagraph"/>
        <w:keepNext w:val="0"/>
        <w:numPr>
          <w:ilvl w:val="0"/>
          <w:numId w:val="21"/>
        </w:numPr>
      </w:pPr>
      <w:r w:rsidRPr="00DD69E8">
        <w:t xml:space="preserve">On the </w:t>
      </w:r>
      <w:r w:rsidR="00644B20" w:rsidRPr="00DD69E8">
        <w:rPr>
          <w:i/>
          <w:iCs/>
        </w:rPr>
        <w:t>Information Protection settings</w:t>
      </w:r>
      <w:r w:rsidRPr="00DD69E8">
        <w:t xml:space="preserve"> page</w:t>
      </w:r>
      <w:r w:rsidRPr="00DD69E8">
        <w:rPr>
          <w:b/>
          <w:bCs/>
        </w:rPr>
        <w:t>,</w:t>
      </w:r>
      <w:r w:rsidRPr="00DD69E8">
        <w:t xml:space="preserve"> click </w:t>
      </w:r>
      <w:r w:rsidR="00A71604" w:rsidRPr="00DD69E8">
        <w:rPr>
          <w:b/>
          <w:bCs/>
        </w:rPr>
        <w:t>Content scan jobs</w:t>
      </w:r>
      <w:r w:rsidRPr="00DD69E8">
        <w:t xml:space="preserve"> to select the </w:t>
      </w:r>
      <w:r w:rsidR="00A71604" w:rsidRPr="00DD69E8">
        <w:rPr>
          <w:i/>
          <w:iCs/>
        </w:rPr>
        <w:t>Content scan jobs</w:t>
      </w:r>
      <w:r w:rsidR="00A71604" w:rsidRPr="00DD69E8">
        <w:t xml:space="preserve"> </w:t>
      </w:r>
      <w:r w:rsidRPr="00DD69E8">
        <w:t>tab</w:t>
      </w:r>
      <w:r w:rsidR="005C5429" w:rsidRPr="00DD69E8">
        <w:t>.</w:t>
      </w:r>
    </w:p>
    <w:p w14:paraId="6E304CA1" w14:textId="46B9DEDC" w:rsidR="006E0AE4" w:rsidRPr="00DD69E8" w:rsidRDefault="006E0AE4" w:rsidP="00197F12">
      <w:pPr>
        <w:pStyle w:val="ListParagraph"/>
        <w:keepNext w:val="0"/>
        <w:numPr>
          <w:ilvl w:val="0"/>
          <w:numId w:val="21"/>
        </w:numPr>
      </w:pPr>
      <w:r w:rsidRPr="00DD69E8">
        <w:rPr>
          <w:b/>
          <w:bCs/>
        </w:rPr>
        <w:t>Select</w:t>
      </w:r>
      <w:r w:rsidRPr="00DD69E8">
        <w:t xml:space="preserve"> </w:t>
      </w:r>
      <w:r w:rsidR="002671D2" w:rsidRPr="00DD69E8">
        <w:t xml:space="preserve">the </w:t>
      </w:r>
      <w:r w:rsidR="00D3308A">
        <w:rPr>
          <w:b/>
          <w:bCs/>
        </w:rPr>
        <w:t>DataSecurityCheck-</w:t>
      </w:r>
      <w:r w:rsidRPr="00DD69E8">
        <w:rPr>
          <w:b/>
          <w:bCs/>
        </w:rPr>
        <w:t>ContentScanJob</w:t>
      </w:r>
      <w:r w:rsidRPr="00DD69E8">
        <w:t>.</w:t>
      </w:r>
    </w:p>
    <w:p w14:paraId="4DF8B413" w14:textId="77777777" w:rsidR="006E0AE4" w:rsidRPr="00DD69E8" w:rsidRDefault="006E0AE4" w:rsidP="00197F12">
      <w:pPr>
        <w:pStyle w:val="ListParagraph"/>
        <w:keepNext w:val="0"/>
        <w:numPr>
          <w:ilvl w:val="0"/>
          <w:numId w:val="21"/>
        </w:numPr>
      </w:pPr>
      <w:r w:rsidRPr="00DD69E8">
        <w:t xml:space="preserve">Click on </w:t>
      </w:r>
      <w:r w:rsidR="005B26AD" w:rsidRPr="00DD69E8">
        <w:rPr>
          <w:b/>
          <w:bCs/>
          <w:noProof/>
          <w:position w:val="-4"/>
        </w:rPr>
        <w:drawing>
          <wp:inline distT="0" distB="0" distL="0" distR="0" wp14:anchorId="394B424A" wp14:editId="173AD885">
            <wp:extent cx="107950" cy="144000"/>
            <wp:effectExtent l="0" t="0" r="6350" b="8890"/>
            <wp:docPr id="1400948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484" name="Picture 1">
                      <a:extLst>
                        <a:ext uri="{C183D7F6-B498-43B3-948B-1728B52AA6E4}">
                          <adec:decorative xmlns:adec="http://schemas.microsoft.com/office/drawing/2017/decorative" val="1"/>
                        </a:ext>
                      </a:extLst>
                    </pic:cNvPr>
                    <pic:cNvPicPr/>
                  </pic:nvPicPr>
                  <pic:blipFill rotWithShape="1">
                    <a:blip r:embed="rId109"/>
                    <a:srcRect l="11538" t="8955" r="11538" b="8955"/>
                    <a:stretch>
                      <a:fillRect/>
                    </a:stretch>
                  </pic:blipFill>
                  <pic:spPr bwMode="auto">
                    <a:xfrm>
                      <a:off x="0" y="0"/>
                      <a:ext cx="110769" cy="147760"/>
                    </a:xfrm>
                    <a:prstGeom prst="rect">
                      <a:avLst/>
                    </a:prstGeom>
                    <a:ln>
                      <a:noFill/>
                    </a:ln>
                    <a:extLst>
                      <a:ext uri="{53640926-AAD7-44D8-BBD7-CCE9431645EC}">
                        <a14:shadowObscured xmlns:a14="http://schemas.microsoft.com/office/drawing/2010/main"/>
                      </a:ext>
                    </a:extLst>
                  </pic:spPr>
                </pic:pic>
              </a:graphicData>
            </a:graphic>
          </wp:inline>
        </w:drawing>
      </w:r>
      <w:r w:rsidR="005B26AD" w:rsidRPr="00DD69E8">
        <w:t xml:space="preserve"> </w:t>
      </w:r>
      <w:r w:rsidRPr="00DD69E8">
        <w:rPr>
          <w:b/>
          <w:bCs/>
        </w:rPr>
        <w:t>Delete</w:t>
      </w:r>
      <w:r w:rsidRPr="00DD69E8">
        <w:t>.</w:t>
      </w:r>
    </w:p>
    <w:p w14:paraId="592112D8" w14:textId="77777777" w:rsidR="005E5716" w:rsidRPr="00DD69E8" w:rsidRDefault="005E5716" w:rsidP="00197F12">
      <w:pPr>
        <w:pStyle w:val="ListParagraph"/>
        <w:keepNext w:val="0"/>
        <w:numPr>
          <w:ilvl w:val="0"/>
          <w:numId w:val="21"/>
        </w:numPr>
      </w:pPr>
      <w:r w:rsidRPr="00DD69E8">
        <w:t>On the Warning pop</w:t>
      </w:r>
      <w:r w:rsidR="001E2DD5" w:rsidRPr="00DD69E8">
        <w:t>-</w:t>
      </w:r>
      <w:r w:rsidRPr="00DD69E8">
        <w:t xml:space="preserve">up, click on </w:t>
      </w:r>
      <w:r w:rsidRPr="00DD69E8">
        <w:rPr>
          <w:b/>
          <w:bCs/>
        </w:rPr>
        <w:t>Yes</w:t>
      </w:r>
      <w:r w:rsidRPr="00DD69E8">
        <w:t>.</w:t>
      </w:r>
    </w:p>
    <w:p w14:paraId="64DCCF6B" w14:textId="77777777" w:rsidR="00936ED1" w:rsidRPr="00DD69E8" w:rsidRDefault="00936ED1" w:rsidP="00936ED1">
      <w:pPr>
        <w:pStyle w:val="Heading5"/>
        <w:keepNext w:val="0"/>
      </w:pPr>
      <w:r w:rsidRPr="00DD69E8">
        <w:t xml:space="preserve">Instructions – Delete the </w:t>
      </w:r>
      <w:r w:rsidR="00644B20" w:rsidRPr="00DD69E8">
        <w:t>Information Protection settings</w:t>
      </w:r>
      <w:r w:rsidRPr="00DD69E8">
        <w:t xml:space="preserve"> Node configuration</w:t>
      </w:r>
    </w:p>
    <w:p w14:paraId="060E2BBE" w14:textId="77777777" w:rsidR="005E5716" w:rsidRPr="00DD69E8" w:rsidRDefault="005E5716" w:rsidP="00197F12">
      <w:pPr>
        <w:pStyle w:val="ListParagraph"/>
        <w:keepNext w:val="0"/>
        <w:numPr>
          <w:ilvl w:val="0"/>
          <w:numId w:val="21"/>
        </w:numPr>
      </w:pPr>
      <w:r w:rsidRPr="00DD69E8">
        <w:t xml:space="preserve">On the </w:t>
      </w:r>
      <w:r w:rsidR="00644B20" w:rsidRPr="00DD69E8">
        <w:rPr>
          <w:i/>
          <w:iCs/>
        </w:rPr>
        <w:t>Information Protection settings</w:t>
      </w:r>
      <w:r w:rsidRPr="00DD69E8">
        <w:t xml:space="preserve"> page</w:t>
      </w:r>
      <w:r w:rsidRPr="00DD69E8">
        <w:rPr>
          <w:b/>
          <w:bCs/>
        </w:rPr>
        <w:t>,</w:t>
      </w:r>
      <w:r w:rsidRPr="00DD69E8">
        <w:t xml:space="preserve"> click </w:t>
      </w:r>
      <w:r w:rsidRPr="00DD69E8">
        <w:rPr>
          <w:b/>
          <w:bCs/>
        </w:rPr>
        <w:t>Nodes</w:t>
      </w:r>
      <w:r w:rsidRPr="00DD69E8">
        <w:t xml:space="preserve"> to select the </w:t>
      </w:r>
      <w:r w:rsidRPr="00DD69E8">
        <w:rPr>
          <w:i/>
          <w:iCs/>
        </w:rPr>
        <w:t>Nodes</w:t>
      </w:r>
      <w:r w:rsidRPr="00DD69E8">
        <w:t xml:space="preserve"> tab</w:t>
      </w:r>
      <w:r w:rsidR="005C5429" w:rsidRPr="00DD69E8">
        <w:t>.</w:t>
      </w:r>
    </w:p>
    <w:p w14:paraId="68B0D2C4" w14:textId="77777777" w:rsidR="006E0AE4" w:rsidRPr="00DD69E8" w:rsidRDefault="006E0AE4" w:rsidP="00197F12">
      <w:pPr>
        <w:pStyle w:val="ListParagraph"/>
        <w:keepNext w:val="0"/>
        <w:numPr>
          <w:ilvl w:val="0"/>
          <w:numId w:val="21"/>
        </w:numPr>
      </w:pPr>
      <w:r w:rsidRPr="00DD69E8">
        <w:t xml:space="preserve">Select </w:t>
      </w:r>
      <w:r w:rsidR="00841F7F" w:rsidRPr="00DD69E8">
        <w:t>the scanner node you created in</w:t>
      </w:r>
      <w:r w:rsidR="00442EE2" w:rsidRPr="00DD69E8">
        <w:t xml:space="preserve"> </w:t>
      </w:r>
      <w:r w:rsidR="00442EE2" w:rsidRPr="00DD69E8">
        <w:fldChar w:fldCharType="begin"/>
      </w:r>
      <w:r w:rsidR="00442EE2" w:rsidRPr="00DD69E8">
        <w:instrText xml:space="preserve"> REF _Ref136526533 \r \h </w:instrText>
      </w:r>
      <w:r w:rsidR="009B6494" w:rsidRPr="00DD69E8">
        <w:instrText xml:space="preserve"> \* MERGEFORMAT </w:instrText>
      </w:r>
      <w:r w:rsidR="00442EE2" w:rsidRPr="00DD69E8">
        <w:fldChar w:fldCharType="separate"/>
      </w:r>
      <w:r w:rsidR="00D3308A">
        <w:t>2.3.8</w:t>
      </w:r>
      <w:r w:rsidR="00442EE2" w:rsidRPr="00DD69E8">
        <w:fldChar w:fldCharType="end"/>
      </w:r>
      <w:r w:rsidR="00C638F8" w:rsidRPr="00DD69E8">
        <w:t>-</w:t>
      </w:r>
      <w:r w:rsidR="00C638F8" w:rsidRPr="00DD69E8">
        <w:fldChar w:fldCharType="begin"/>
      </w:r>
      <w:r w:rsidR="00C638F8" w:rsidRPr="00DD69E8">
        <w:instrText xml:space="preserve"> REF _Ref136526533 \h </w:instrText>
      </w:r>
      <w:r w:rsidR="009B6494" w:rsidRPr="00DD69E8">
        <w:instrText xml:space="preserve"> \* MERGEFORMAT </w:instrText>
      </w:r>
      <w:r w:rsidR="00C638F8" w:rsidRPr="00DD69E8">
        <w:fldChar w:fldCharType="separate"/>
      </w:r>
      <w:r w:rsidR="00D3308A" w:rsidRPr="00DD69E8">
        <w:t xml:space="preserve">Install the </w:t>
      </w:r>
      <w:r w:rsidR="00D3308A">
        <w:t>Purview Information Protection scanner</w:t>
      </w:r>
      <w:r w:rsidR="00C638F8" w:rsidRPr="00DD69E8">
        <w:fldChar w:fldCharType="end"/>
      </w:r>
      <w:r w:rsidRPr="00DD69E8">
        <w:t>.</w:t>
      </w:r>
    </w:p>
    <w:p w14:paraId="629292A0" w14:textId="77777777" w:rsidR="006E0AE4" w:rsidRPr="00DD69E8" w:rsidRDefault="006E0AE4" w:rsidP="00197F12">
      <w:pPr>
        <w:pStyle w:val="ListParagraph"/>
        <w:keepNext w:val="0"/>
        <w:numPr>
          <w:ilvl w:val="0"/>
          <w:numId w:val="21"/>
        </w:numPr>
      </w:pPr>
      <w:r w:rsidRPr="00DD69E8">
        <w:t xml:space="preserve">Click </w:t>
      </w:r>
      <w:r w:rsidR="009B5FD1" w:rsidRPr="00DD69E8">
        <w:rPr>
          <w:b/>
          <w:bCs/>
          <w:noProof/>
          <w:position w:val="-4"/>
        </w:rPr>
        <w:drawing>
          <wp:inline distT="0" distB="0" distL="0" distR="0" wp14:anchorId="47911A2B" wp14:editId="24A5B1C6">
            <wp:extent cx="107950" cy="144000"/>
            <wp:effectExtent l="0" t="0" r="6350" b="8890"/>
            <wp:docPr id="119258513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85132" name="Picture 1">
                      <a:extLst>
                        <a:ext uri="{C183D7F6-B498-43B3-948B-1728B52AA6E4}">
                          <adec:decorative xmlns:adec="http://schemas.microsoft.com/office/drawing/2017/decorative" val="1"/>
                        </a:ext>
                      </a:extLst>
                    </pic:cNvPr>
                    <pic:cNvPicPr/>
                  </pic:nvPicPr>
                  <pic:blipFill rotWithShape="1">
                    <a:blip r:embed="rId109"/>
                    <a:srcRect l="11538" t="8955" r="11538" b="8955"/>
                    <a:stretch>
                      <a:fillRect/>
                    </a:stretch>
                  </pic:blipFill>
                  <pic:spPr bwMode="auto">
                    <a:xfrm>
                      <a:off x="0" y="0"/>
                      <a:ext cx="110769" cy="147760"/>
                    </a:xfrm>
                    <a:prstGeom prst="rect">
                      <a:avLst/>
                    </a:prstGeom>
                    <a:ln>
                      <a:noFill/>
                    </a:ln>
                    <a:extLst>
                      <a:ext uri="{53640926-AAD7-44D8-BBD7-CCE9431645EC}">
                        <a14:shadowObscured xmlns:a14="http://schemas.microsoft.com/office/drawing/2010/main"/>
                      </a:ext>
                    </a:extLst>
                  </pic:spPr>
                </pic:pic>
              </a:graphicData>
            </a:graphic>
          </wp:inline>
        </w:drawing>
      </w:r>
      <w:r w:rsidR="009B5FD1" w:rsidRPr="00DD69E8">
        <w:t xml:space="preserve"> </w:t>
      </w:r>
      <w:r w:rsidRPr="00DD69E8">
        <w:rPr>
          <w:b/>
          <w:bCs/>
        </w:rPr>
        <w:t>Delete</w:t>
      </w:r>
      <w:r w:rsidR="001C0211" w:rsidRPr="00DD69E8">
        <w:rPr>
          <w:b/>
          <w:bCs/>
        </w:rPr>
        <w:t xml:space="preserve"> node</w:t>
      </w:r>
      <w:r w:rsidRPr="00DD69E8">
        <w:t>.</w:t>
      </w:r>
    </w:p>
    <w:p w14:paraId="2C0FF3C5" w14:textId="77777777" w:rsidR="00E467A8" w:rsidRPr="00DD69E8" w:rsidRDefault="00E467A8" w:rsidP="00197F12">
      <w:pPr>
        <w:pStyle w:val="ListParagraph"/>
        <w:keepNext w:val="0"/>
        <w:numPr>
          <w:ilvl w:val="0"/>
          <w:numId w:val="21"/>
        </w:numPr>
      </w:pPr>
      <w:r w:rsidRPr="00DD69E8">
        <w:t xml:space="preserve">On the Warning popup, click on </w:t>
      </w:r>
      <w:r w:rsidRPr="00DD69E8">
        <w:rPr>
          <w:b/>
          <w:bCs/>
        </w:rPr>
        <w:t>Yes</w:t>
      </w:r>
      <w:r w:rsidRPr="00DD69E8">
        <w:t>.</w:t>
      </w:r>
    </w:p>
    <w:p w14:paraId="7B0798C4" w14:textId="77777777" w:rsidR="00E467A8" w:rsidRPr="00DD69E8" w:rsidRDefault="00E467A8" w:rsidP="00E467A8">
      <w:pPr>
        <w:pStyle w:val="Heading5"/>
        <w:keepNext w:val="0"/>
      </w:pPr>
      <w:r w:rsidRPr="00DD69E8">
        <w:t xml:space="preserve">Instructions – Delete the </w:t>
      </w:r>
      <w:r w:rsidR="00644B20" w:rsidRPr="00DD69E8">
        <w:t>Information Protection settings</w:t>
      </w:r>
      <w:r w:rsidRPr="00DD69E8">
        <w:t xml:space="preserve"> </w:t>
      </w:r>
      <w:r w:rsidR="00D973D5" w:rsidRPr="00DD69E8">
        <w:t>App registration</w:t>
      </w:r>
    </w:p>
    <w:p w14:paraId="6D7C8CFD" w14:textId="2BB8795B" w:rsidR="00287A94" w:rsidRPr="00DD69E8" w:rsidRDefault="00587BA1" w:rsidP="00197F12">
      <w:pPr>
        <w:pStyle w:val="ListParagraph"/>
        <w:keepNext w:val="0"/>
        <w:numPr>
          <w:ilvl w:val="0"/>
          <w:numId w:val="21"/>
        </w:numPr>
      </w:pPr>
      <w:r w:rsidRPr="00DD69E8">
        <w:rPr>
          <w:rFonts w:eastAsia="Times New Roman"/>
        </w:rPr>
        <w:t xml:space="preserve">Browse to the </w:t>
      </w:r>
      <w:r w:rsidR="00D3308A">
        <w:rPr>
          <w:rFonts w:eastAsia="Times New Roman"/>
        </w:rPr>
        <w:t>Microsoft Azure portal</w:t>
      </w:r>
      <w:r w:rsidR="00287A94" w:rsidRPr="00DD69E8">
        <w:t xml:space="preserve"> at </w:t>
      </w:r>
      <w:hyperlink r:id="rId110" w:history="1">
        <w:r w:rsidR="00287A94" w:rsidRPr="00DD69E8">
          <w:rPr>
            <w:rStyle w:val="Hyperlink"/>
          </w:rPr>
          <w:t>https://portal.azure.com</w:t>
        </w:r>
      </w:hyperlink>
      <w:r w:rsidR="00287A94" w:rsidRPr="00DD69E8">
        <w:t xml:space="preserve"> </w:t>
      </w:r>
      <w:r w:rsidR="00287A94" w:rsidRPr="00DD69E8">
        <w:rPr>
          <w:rFonts w:eastAsia="Times New Roman"/>
        </w:rPr>
        <w:t>and log in with</w:t>
      </w:r>
      <w:r w:rsidR="00287A94" w:rsidRPr="00DD69E8">
        <w:t xml:space="preserve"> </w:t>
      </w:r>
      <w:r w:rsidR="00287A94" w:rsidRPr="00DD69E8">
        <w:rPr>
          <w:rFonts w:eastAsia="Times New Roman"/>
        </w:rPr>
        <w:t>Tenant Admin credentials or a user account that has been assigned the appropriate permissions.</w:t>
      </w:r>
    </w:p>
    <w:p w14:paraId="5E39B46E" w14:textId="1A6F99BD" w:rsidR="00C86870" w:rsidRPr="00DD69E8" w:rsidRDefault="00C86870" w:rsidP="00197F12">
      <w:pPr>
        <w:pStyle w:val="ListParagraph"/>
        <w:keepNext w:val="0"/>
        <w:numPr>
          <w:ilvl w:val="0"/>
          <w:numId w:val="21"/>
        </w:numPr>
      </w:pPr>
      <w:r w:rsidRPr="00DD69E8">
        <w:t xml:space="preserve">Navigate to </w:t>
      </w:r>
      <w:r w:rsidR="00D3308A">
        <w:rPr>
          <w:b/>
          <w:bCs/>
        </w:rPr>
        <w:t>Entra ID</w:t>
      </w:r>
      <w:r w:rsidRPr="00DD69E8">
        <w:t xml:space="preserve"> by typing </w:t>
      </w:r>
      <w:r w:rsidR="00C838F2" w:rsidRPr="00DD69E8">
        <w:rPr>
          <w:b/>
          <w:bCs/>
        </w:rPr>
        <w:t>Entra</w:t>
      </w:r>
      <w:r w:rsidR="00C838F2" w:rsidRPr="00DD69E8">
        <w:t xml:space="preserve"> </w:t>
      </w:r>
      <w:r w:rsidRPr="00DD69E8">
        <w:t xml:space="preserve">in the search box for </w:t>
      </w:r>
      <w:r w:rsidRPr="00DD69E8">
        <w:rPr>
          <w:i/>
          <w:iCs/>
        </w:rPr>
        <w:t xml:space="preserve">resources, services, and docs </w:t>
      </w:r>
      <w:r w:rsidRPr="00DD69E8">
        <w:t>and then select</w:t>
      </w:r>
      <w:r w:rsidR="00DD3FC2" w:rsidRPr="00DD69E8">
        <w:t xml:space="preserve"> </w:t>
      </w:r>
      <w:r w:rsidR="00D3308A">
        <w:rPr>
          <w:b/>
          <w:bCs/>
        </w:rPr>
        <w:t>Microsoft Entra ID</w:t>
      </w:r>
      <w:r w:rsidRPr="00DD69E8">
        <w:t>.</w:t>
      </w:r>
    </w:p>
    <w:p w14:paraId="66CBB6CD" w14:textId="77777777" w:rsidR="00DF7482" w:rsidRPr="00DD69E8" w:rsidRDefault="00DF7482" w:rsidP="00197F12">
      <w:pPr>
        <w:pStyle w:val="ListParagraph"/>
        <w:keepNext w:val="0"/>
        <w:numPr>
          <w:ilvl w:val="0"/>
          <w:numId w:val="21"/>
        </w:numPr>
      </w:pPr>
      <w:r w:rsidRPr="00DD69E8">
        <w:t>On the left</w:t>
      </w:r>
      <w:r w:rsidR="007E3AB0" w:rsidRPr="00DD69E8">
        <w:t>-</w:t>
      </w:r>
      <w:r w:rsidRPr="00DD69E8">
        <w:t>side menu</w:t>
      </w:r>
      <w:r w:rsidR="008267CE" w:rsidRPr="00DD69E8">
        <w:t xml:space="preserve">, below </w:t>
      </w:r>
      <w:r w:rsidR="008267CE" w:rsidRPr="00DD69E8">
        <w:rPr>
          <w:i/>
          <w:iCs/>
        </w:rPr>
        <w:t>Manage</w:t>
      </w:r>
      <w:r w:rsidRPr="00DD69E8">
        <w:t xml:space="preserve"> click</w:t>
      </w:r>
      <w:r w:rsidRPr="00DD69E8">
        <w:rPr>
          <w:b/>
          <w:bCs/>
        </w:rPr>
        <w:t xml:space="preserve"> App registrations</w:t>
      </w:r>
      <w:r w:rsidRPr="00DD69E8">
        <w:t>.</w:t>
      </w:r>
    </w:p>
    <w:p w14:paraId="3030C452" w14:textId="77777777" w:rsidR="00930560" w:rsidRPr="00DD69E8" w:rsidRDefault="00930560" w:rsidP="00197F12">
      <w:pPr>
        <w:pStyle w:val="ListParagraph"/>
        <w:keepNext w:val="0"/>
        <w:numPr>
          <w:ilvl w:val="0"/>
          <w:numId w:val="21"/>
        </w:numPr>
      </w:pPr>
      <w:r w:rsidRPr="00DD69E8">
        <w:t>Click</w:t>
      </w:r>
      <w:r w:rsidR="00344277" w:rsidRPr="00DD69E8">
        <w:t xml:space="preserve"> on </w:t>
      </w:r>
      <w:r w:rsidR="00344277" w:rsidRPr="00DD69E8">
        <w:rPr>
          <w:b/>
          <w:bCs/>
        </w:rPr>
        <w:t>All applications</w:t>
      </w:r>
      <w:r w:rsidR="00344277" w:rsidRPr="00DD69E8">
        <w:t xml:space="preserve"> to switch to the </w:t>
      </w:r>
      <w:r w:rsidR="00344277" w:rsidRPr="00DD69E8">
        <w:rPr>
          <w:i/>
          <w:iCs/>
        </w:rPr>
        <w:t>All applications</w:t>
      </w:r>
      <w:r w:rsidR="00344277" w:rsidRPr="00DD69E8">
        <w:t xml:space="preserve"> tab.</w:t>
      </w:r>
    </w:p>
    <w:p w14:paraId="59E83C34" w14:textId="77777777" w:rsidR="009D02CC" w:rsidRPr="00DD69E8" w:rsidRDefault="00574B0B" w:rsidP="00197F12">
      <w:pPr>
        <w:pStyle w:val="ListParagraph"/>
        <w:keepNext w:val="0"/>
        <w:numPr>
          <w:ilvl w:val="0"/>
          <w:numId w:val="21"/>
        </w:numPr>
      </w:pPr>
      <w:r w:rsidRPr="00DD69E8">
        <w:t xml:space="preserve">Click on the </w:t>
      </w:r>
      <w:r w:rsidRPr="00DD69E8">
        <w:rPr>
          <w:b/>
          <w:bCs/>
        </w:rPr>
        <w:t>App registration</w:t>
      </w:r>
      <w:r w:rsidR="009408CA" w:rsidRPr="00DD69E8">
        <w:t xml:space="preserve"> </w:t>
      </w:r>
      <w:r w:rsidR="0052589F" w:rsidRPr="00DD69E8">
        <w:t>(</w:t>
      </w:r>
      <w:r w:rsidR="0052589F" w:rsidRPr="00DD69E8">
        <w:rPr>
          <w:b/>
          <w:bCs/>
        </w:rPr>
        <w:t>AIP-DelegatedUser</w:t>
      </w:r>
      <w:r w:rsidR="0052589F" w:rsidRPr="00DD69E8">
        <w:t xml:space="preserve"> ) </w:t>
      </w:r>
      <w:r w:rsidR="009408CA" w:rsidRPr="00DD69E8">
        <w:t>created in paragraph</w:t>
      </w:r>
      <w:r w:rsidR="009408CA" w:rsidRPr="00DD69E8">
        <w:rPr>
          <w:i/>
          <w:iCs/>
        </w:rPr>
        <w:t xml:space="preserve"> </w:t>
      </w:r>
      <w:r w:rsidR="004C6AFF" w:rsidRPr="00DD69E8">
        <w:rPr>
          <w:i/>
          <w:iCs/>
        </w:rPr>
        <w:fldChar w:fldCharType="begin"/>
      </w:r>
      <w:r w:rsidR="004C6AFF" w:rsidRPr="00DD69E8">
        <w:rPr>
          <w:i/>
          <w:iCs/>
        </w:rPr>
        <w:instrText xml:space="preserve"> REF _Ref73625093 \r \h </w:instrText>
      </w:r>
      <w:r w:rsidR="0060125D" w:rsidRPr="00DD69E8">
        <w:rPr>
          <w:i/>
          <w:iCs/>
        </w:rPr>
        <w:instrText xml:space="preserve"> \* MERGEFORMAT </w:instrText>
      </w:r>
      <w:r w:rsidR="004C6AFF" w:rsidRPr="00DD69E8">
        <w:rPr>
          <w:i/>
          <w:iCs/>
        </w:rPr>
      </w:r>
      <w:r w:rsidR="004C6AFF" w:rsidRPr="00DD69E8">
        <w:rPr>
          <w:i/>
          <w:iCs/>
        </w:rPr>
        <w:fldChar w:fldCharType="separate"/>
      </w:r>
      <w:r w:rsidR="00D3308A">
        <w:rPr>
          <w:i/>
          <w:iCs/>
        </w:rPr>
        <w:t>2.3.9</w:t>
      </w:r>
      <w:r w:rsidR="004C6AFF" w:rsidRPr="00DD69E8">
        <w:rPr>
          <w:i/>
          <w:iCs/>
        </w:rPr>
        <w:fldChar w:fldCharType="end"/>
      </w:r>
      <w:r w:rsidR="0096475C" w:rsidRPr="00DD69E8">
        <w:rPr>
          <w:i/>
          <w:iCs/>
        </w:rPr>
        <w:t>-</w:t>
      </w:r>
      <w:r w:rsidR="004C6AFF" w:rsidRPr="00DD69E8">
        <w:rPr>
          <w:i/>
          <w:iCs/>
        </w:rPr>
        <w:fldChar w:fldCharType="begin"/>
      </w:r>
      <w:r w:rsidR="004C6AFF" w:rsidRPr="00DD69E8">
        <w:rPr>
          <w:i/>
          <w:iCs/>
        </w:rPr>
        <w:instrText xml:space="preserve"> REF _Ref73625093 \h </w:instrText>
      </w:r>
      <w:r w:rsidR="0060125D" w:rsidRPr="00DD69E8">
        <w:rPr>
          <w:i/>
          <w:iCs/>
        </w:rPr>
        <w:instrText xml:space="preserve"> \* MERGEFORMAT </w:instrText>
      </w:r>
      <w:r w:rsidR="004C6AFF" w:rsidRPr="00DD69E8">
        <w:rPr>
          <w:i/>
          <w:iCs/>
        </w:rPr>
      </w:r>
      <w:r w:rsidR="004C6AFF" w:rsidRPr="00DD69E8">
        <w:rPr>
          <w:i/>
          <w:iCs/>
        </w:rPr>
        <w:fldChar w:fldCharType="separate"/>
      </w:r>
      <w:r w:rsidR="00D3308A" w:rsidRPr="00D3308A">
        <w:rPr>
          <w:i/>
          <w:iCs/>
        </w:rPr>
        <w:t>Acquire a Microsoft Entra token for the scanner</w:t>
      </w:r>
      <w:r w:rsidR="004C6AFF" w:rsidRPr="00DD69E8">
        <w:rPr>
          <w:i/>
          <w:iCs/>
        </w:rPr>
        <w:fldChar w:fldCharType="end"/>
      </w:r>
      <w:r w:rsidR="008A511C" w:rsidRPr="00DD69E8">
        <w:rPr>
          <w:i/>
          <w:iCs/>
        </w:rPr>
        <w:t>.</w:t>
      </w:r>
    </w:p>
    <w:p w14:paraId="3D5A7C7E" w14:textId="77777777" w:rsidR="002C0EB1" w:rsidRPr="00DD69E8" w:rsidRDefault="0096475C" w:rsidP="00197F12">
      <w:pPr>
        <w:pStyle w:val="ListParagraph"/>
        <w:keepNext w:val="0"/>
        <w:numPr>
          <w:ilvl w:val="0"/>
          <w:numId w:val="21"/>
        </w:numPr>
      </w:pPr>
      <w:r w:rsidRPr="00DD69E8">
        <w:t xml:space="preserve">On the </w:t>
      </w:r>
      <w:r w:rsidR="008E1CE8" w:rsidRPr="00DD69E8">
        <w:rPr>
          <w:i/>
          <w:iCs/>
        </w:rPr>
        <w:t>AIP-DelegatedUser</w:t>
      </w:r>
      <w:r w:rsidR="005F1120" w:rsidRPr="00DD69E8">
        <w:rPr>
          <w:i/>
          <w:iCs/>
        </w:rPr>
        <w:t xml:space="preserve"> </w:t>
      </w:r>
      <w:r w:rsidRPr="00DD69E8">
        <w:t>details page</w:t>
      </w:r>
      <w:r w:rsidR="00943AD1" w:rsidRPr="00DD69E8">
        <w:t xml:space="preserve"> for the app registration,</w:t>
      </w:r>
      <w:r w:rsidRPr="00DD69E8">
        <w:t xml:space="preserve"> click </w:t>
      </w:r>
      <w:r w:rsidR="0010043A" w:rsidRPr="00DD69E8">
        <w:rPr>
          <w:b/>
          <w:bCs/>
          <w:noProof/>
          <w:position w:val="-4"/>
        </w:rPr>
        <w:drawing>
          <wp:inline distT="0" distB="0" distL="0" distR="0" wp14:anchorId="03A1BDB8" wp14:editId="6EF7E594">
            <wp:extent cx="107950" cy="144000"/>
            <wp:effectExtent l="0" t="0" r="6350" b="8890"/>
            <wp:docPr id="92255762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57628" name="Picture 1">
                      <a:extLst>
                        <a:ext uri="{C183D7F6-B498-43B3-948B-1728B52AA6E4}">
                          <adec:decorative xmlns:adec="http://schemas.microsoft.com/office/drawing/2017/decorative" val="1"/>
                        </a:ext>
                      </a:extLst>
                    </pic:cNvPr>
                    <pic:cNvPicPr/>
                  </pic:nvPicPr>
                  <pic:blipFill rotWithShape="1">
                    <a:blip r:embed="rId109"/>
                    <a:srcRect l="11538" t="8955" r="11538" b="8955"/>
                    <a:stretch>
                      <a:fillRect/>
                    </a:stretch>
                  </pic:blipFill>
                  <pic:spPr bwMode="auto">
                    <a:xfrm>
                      <a:off x="0" y="0"/>
                      <a:ext cx="110769" cy="147760"/>
                    </a:xfrm>
                    <a:prstGeom prst="rect">
                      <a:avLst/>
                    </a:prstGeom>
                    <a:ln>
                      <a:noFill/>
                    </a:ln>
                    <a:extLst>
                      <a:ext uri="{53640926-AAD7-44D8-BBD7-CCE9431645EC}">
                        <a14:shadowObscured xmlns:a14="http://schemas.microsoft.com/office/drawing/2010/main"/>
                      </a:ext>
                    </a:extLst>
                  </pic:spPr>
                </pic:pic>
              </a:graphicData>
            </a:graphic>
          </wp:inline>
        </w:drawing>
      </w:r>
      <w:r w:rsidRPr="00DD69E8">
        <w:rPr>
          <w:b/>
          <w:bCs/>
        </w:rPr>
        <w:t>Delete</w:t>
      </w:r>
      <w:r w:rsidR="00B24933" w:rsidRPr="00DD69E8">
        <w:t>.</w:t>
      </w:r>
    </w:p>
    <w:p w14:paraId="5366D34D" w14:textId="77777777" w:rsidR="00B24933" w:rsidRPr="00DD69E8" w:rsidRDefault="00812588" w:rsidP="00197F12">
      <w:pPr>
        <w:pStyle w:val="ListParagraph"/>
        <w:keepNext w:val="0"/>
        <w:numPr>
          <w:ilvl w:val="0"/>
          <w:numId w:val="21"/>
        </w:numPr>
      </w:pPr>
      <w:r w:rsidRPr="00DD69E8">
        <w:t xml:space="preserve">On the </w:t>
      </w:r>
      <w:r w:rsidRPr="00DD69E8">
        <w:rPr>
          <w:i/>
          <w:iCs/>
        </w:rPr>
        <w:t xml:space="preserve">Delete app </w:t>
      </w:r>
      <w:r w:rsidRPr="00DD69E8">
        <w:t>regsutration fly-out, c</w:t>
      </w:r>
      <w:r w:rsidR="00B24933" w:rsidRPr="00DD69E8">
        <w:t xml:space="preserve">lick the </w:t>
      </w:r>
      <w:r w:rsidR="00FC3E02" w:rsidRPr="00DD69E8">
        <w:t xml:space="preserve">check box </w:t>
      </w:r>
      <w:r w:rsidR="00FC3E02" w:rsidRPr="00DD69E8">
        <w:rPr>
          <w:b/>
          <w:bCs/>
        </w:rPr>
        <w:t>I understand the implications…</w:t>
      </w:r>
    </w:p>
    <w:p w14:paraId="2AC50F89" w14:textId="77777777" w:rsidR="00A778CE" w:rsidRPr="00DD69E8" w:rsidRDefault="00A778CE" w:rsidP="00197F12">
      <w:pPr>
        <w:pStyle w:val="ListParagraph"/>
        <w:keepNext w:val="0"/>
        <w:numPr>
          <w:ilvl w:val="0"/>
          <w:numId w:val="21"/>
        </w:numPr>
      </w:pPr>
      <w:r w:rsidRPr="00DD69E8">
        <w:t xml:space="preserve">Click </w:t>
      </w:r>
      <w:r w:rsidRPr="00DD69E8">
        <w:rPr>
          <w:b/>
          <w:bCs/>
        </w:rPr>
        <w:t>Delete</w:t>
      </w:r>
      <w:r w:rsidR="008A511C" w:rsidRPr="00DD69E8">
        <w:t>.</w:t>
      </w:r>
    </w:p>
    <w:p w14:paraId="64F1B716" w14:textId="77777777" w:rsidR="00785E5C" w:rsidRPr="00DD69E8" w:rsidRDefault="00785E5C" w:rsidP="00785E5C">
      <w:pPr>
        <w:pStyle w:val="Heading5"/>
        <w:keepNext w:val="0"/>
      </w:pPr>
      <w:r w:rsidRPr="00DD69E8">
        <w:t xml:space="preserve">Instructions – Deprecate server(s) and </w:t>
      </w:r>
      <w:r w:rsidR="003B534D" w:rsidRPr="00DD69E8">
        <w:t>remove service account(s)</w:t>
      </w:r>
    </w:p>
    <w:p w14:paraId="2809A94D" w14:textId="77777777" w:rsidR="00C10787" w:rsidRPr="00DD69E8" w:rsidRDefault="00C10787" w:rsidP="00197F12">
      <w:pPr>
        <w:pStyle w:val="ListParagraph"/>
        <w:keepNext w:val="0"/>
        <w:numPr>
          <w:ilvl w:val="0"/>
          <w:numId w:val="21"/>
        </w:numPr>
      </w:pPr>
      <w:r w:rsidRPr="00DD69E8">
        <w:rPr>
          <w:b/>
          <w:bCs/>
        </w:rPr>
        <w:t>Deprecate</w:t>
      </w:r>
      <w:r w:rsidRPr="00DD69E8">
        <w:t xml:space="preserve"> the Windows server running AIP Server.</w:t>
      </w:r>
    </w:p>
    <w:p w14:paraId="15B0AE71" w14:textId="60E3AC2C" w:rsidR="006E0AE4" w:rsidRPr="00DD69E8" w:rsidRDefault="006E0AE4" w:rsidP="00197F12">
      <w:pPr>
        <w:pStyle w:val="ListParagraph"/>
        <w:keepNext w:val="0"/>
        <w:numPr>
          <w:ilvl w:val="0"/>
          <w:numId w:val="21"/>
        </w:numPr>
      </w:pPr>
      <w:r w:rsidRPr="00DD69E8">
        <w:rPr>
          <w:b/>
          <w:bCs/>
        </w:rPr>
        <w:t xml:space="preserve">Delete the </w:t>
      </w:r>
      <w:r w:rsidR="00D3308A">
        <w:rPr>
          <w:b/>
          <w:bCs/>
        </w:rPr>
        <w:t>Purview Information Protection scanner</w:t>
      </w:r>
      <w:r w:rsidRPr="00DD69E8">
        <w:rPr>
          <w:b/>
          <w:bCs/>
        </w:rPr>
        <w:t xml:space="preserve"> service account</w:t>
      </w:r>
      <w:r w:rsidRPr="00DD69E8">
        <w:t xml:space="preserve"> (</w:t>
      </w:r>
      <w:r w:rsidR="00966A0D" w:rsidRPr="00DD69E8">
        <w:t>SVC_Scanner</w:t>
      </w:r>
      <w:r w:rsidRPr="00DD69E8">
        <w:t>) from Active Directory.</w:t>
      </w:r>
    </w:p>
    <w:p w14:paraId="3620D2C2" w14:textId="77777777" w:rsidR="00571DFD" w:rsidRPr="00DD69E8" w:rsidRDefault="00571DFD" w:rsidP="00B371F1">
      <w:pPr>
        <w:pStyle w:val="Heading5"/>
      </w:pPr>
      <w:r w:rsidRPr="00DD69E8">
        <w:t>Next step</w:t>
      </w:r>
    </w:p>
    <w:p w14:paraId="24422EAD" w14:textId="6E07C75B" w:rsidR="00571DFD" w:rsidRPr="00DD69E8" w:rsidRDefault="00571DFD" w:rsidP="00197F12">
      <w:pPr>
        <w:pStyle w:val="ListParagraph"/>
        <w:numPr>
          <w:ilvl w:val="0"/>
          <w:numId w:val="66"/>
        </w:numPr>
      </w:pPr>
      <w:r w:rsidRPr="00DD69E8">
        <w:t xml:space="preserve">Return to the </w:t>
      </w:r>
      <w:r w:rsidRPr="00DD69E8">
        <w:rPr>
          <w:i/>
          <w:iCs/>
        </w:rPr>
        <w:t>&lt;</w:t>
      </w:r>
      <w:r w:rsidR="00D3308A">
        <w:rPr>
          <w:i/>
          <w:iCs/>
        </w:rPr>
        <w:t>00-Master Delivery Guide</w:t>
      </w:r>
      <w:r w:rsidRPr="00DD69E8">
        <w:rPr>
          <w:i/>
          <w:iCs/>
        </w:rPr>
        <w:t>&gt;</w:t>
      </w:r>
      <w:r w:rsidRPr="00DD69E8">
        <w:t xml:space="preserve"> and continue the guidance provided in </w:t>
      </w:r>
      <w:r w:rsidR="00D3308A">
        <w:rPr>
          <w:b/>
          <w:bCs/>
        </w:rPr>
        <w:t>Step 6 - Decommission</w:t>
      </w:r>
      <w:r w:rsidRPr="00DD69E8">
        <w:t>.</w:t>
      </w:r>
    </w:p>
    <w:p w14:paraId="1A05604B" w14:textId="77777777" w:rsidR="00BF30A2" w:rsidRPr="00DD69E8" w:rsidRDefault="00BF30A2" w:rsidP="00131A5D"/>
    <w:sectPr w:rsidR="00BF30A2" w:rsidRPr="00DD69E8" w:rsidSect="00343102">
      <w:headerReference w:type="even" r:id="rId111"/>
      <w:headerReference w:type="default" r:id="rId112"/>
      <w:footerReference w:type="even" r:id="rId113"/>
      <w:footerReference w:type="default" r:id="rId114"/>
      <w:headerReference w:type="first" r:id="rId115"/>
      <w:footerReference w:type="first" r:id="rId116"/>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72D3" w14:textId="77777777" w:rsidR="004337C9" w:rsidRDefault="004337C9" w:rsidP="00572CEE">
      <w:pPr>
        <w:spacing w:after="0" w:line="240" w:lineRule="auto"/>
      </w:pPr>
      <w:r>
        <w:separator/>
      </w:r>
    </w:p>
    <w:p w14:paraId="28A6DD40" w14:textId="77777777" w:rsidR="004337C9" w:rsidRDefault="004337C9"/>
  </w:endnote>
  <w:endnote w:type="continuationSeparator" w:id="0">
    <w:p w14:paraId="40D47375" w14:textId="77777777" w:rsidR="004337C9" w:rsidRDefault="004337C9" w:rsidP="00572CEE">
      <w:pPr>
        <w:spacing w:after="0" w:line="240" w:lineRule="auto"/>
      </w:pPr>
      <w:r>
        <w:continuationSeparator/>
      </w:r>
    </w:p>
    <w:p w14:paraId="315E29DE" w14:textId="77777777" w:rsidR="004337C9" w:rsidRDefault="004337C9"/>
  </w:endnote>
  <w:endnote w:type="continuationNotice" w:id="1">
    <w:p w14:paraId="31DDE034" w14:textId="77777777" w:rsidR="004337C9" w:rsidRDefault="004337C9">
      <w:pPr>
        <w:spacing w:after="0" w:line="240" w:lineRule="auto"/>
      </w:pPr>
    </w:p>
    <w:p w14:paraId="27EEFBBD" w14:textId="77777777" w:rsidR="004337C9" w:rsidRDefault="004337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30BC" w14:textId="77777777" w:rsidR="0083545F" w:rsidRDefault="00835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DFFE" w14:textId="664B62B9" w:rsidR="00343102" w:rsidRDefault="00D3308A" w:rsidP="00FC049D">
    <w:pPr>
      <w:pBdr>
        <w:top w:val="single" w:sz="12" w:space="1" w:color="0070C0"/>
      </w:pBdr>
      <w:ind w:left="-992"/>
      <w:rPr>
        <w:noProof/>
      </w:rPr>
    </w:pPr>
    <w:r>
      <w:rPr>
        <w:noProof/>
        <w:color w:val="404040" w:themeColor="text1" w:themeTint="BF"/>
      </w:rPr>
      <w:t>Data Security Envisioning Workshop</w:t>
    </w:r>
    <w:r w:rsidR="00343102" w:rsidRPr="00ED7C63">
      <w:rPr>
        <w:noProof/>
        <w:color w:val="404040" w:themeColor="text1" w:themeTint="BF"/>
      </w:rPr>
      <w:ptab w:relativeTo="margin" w:alignment="center" w:leader="none"/>
    </w:r>
    <w:r>
      <w:rPr>
        <w:noProof/>
        <w:color w:val="404040" w:themeColor="text1" w:themeTint="BF"/>
      </w:rPr>
      <w:t>06-Module Delivery Guide-On premises</w:t>
    </w:r>
    <w:r w:rsidR="00343102" w:rsidRPr="00ED7C63">
      <w:rPr>
        <w:noProof/>
        <w:color w:val="404040" w:themeColor="text1" w:themeTint="BF"/>
      </w:rPr>
      <w:tab/>
    </w:r>
    <w:r w:rsidR="00343102" w:rsidRPr="00ED7C63">
      <w:rPr>
        <w:noProof/>
        <w:color w:val="404040" w:themeColor="text1" w:themeTint="BF"/>
      </w:rPr>
      <w:ptab w:relativeTo="margin" w:alignment="right" w:leader="none"/>
    </w:r>
    <w:r w:rsidR="00343102" w:rsidRPr="00ED7C63">
      <w:rPr>
        <w:noProof/>
        <w:color w:val="404040" w:themeColor="text1" w:themeTint="BF"/>
      </w:rPr>
      <w:t xml:space="preserve">Page </w:t>
    </w:r>
    <w:r w:rsidR="00343102" w:rsidRPr="00ED7C63">
      <w:rPr>
        <w:noProof/>
        <w:color w:val="404040" w:themeColor="text1" w:themeTint="BF"/>
      </w:rPr>
      <w:fldChar w:fldCharType="begin"/>
    </w:r>
    <w:r w:rsidR="00343102" w:rsidRPr="00ED7C63">
      <w:rPr>
        <w:noProof/>
        <w:color w:val="404040" w:themeColor="text1" w:themeTint="BF"/>
      </w:rPr>
      <w:instrText xml:space="preserve"> PAGE   \* MERGEFORMAT </w:instrText>
    </w:r>
    <w:r w:rsidR="00343102" w:rsidRPr="00ED7C63">
      <w:rPr>
        <w:noProof/>
        <w:color w:val="404040" w:themeColor="text1" w:themeTint="BF"/>
      </w:rPr>
      <w:fldChar w:fldCharType="separate"/>
    </w:r>
    <w:r w:rsidR="00343102" w:rsidRPr="00ED7C63">
      <w:rPr>
        <w:noProof/>
        <w:color w:val="404040" w:themeColor="text1" w:themeTint="BF"/>
      </w:rPr>
      <w:t>2</w:t>
    </w:r>
    <w:r w:rsidR="00343102" w:rsidRPr="00ED7C63">
      <w:rPr>
        <w:noProof/>
        <w:color w:val="404040" w:themeColor="text1" w:themeTint="BF"/>
      </w:rPr>
      <w:fldChar w:fldCharType="end"/>
    </w:r>
    <w:r w:rsidR="00343102" w:rsidRPr="00ED7C63">
      <w:rPr>
        <w:noProof/>
        <w:color w:val="404040" w:themeColor="text1" w:themeTint="BF"/>
      </w:rPr>
      <w:t>/</w:t>
    </w:r>
    <w:r w:rsidR="00343102" w:rsidRPr="00ED7C63">
      <w:rPr>
        <w:noProof/>
        <w:color w:val="404040" w:themeColor="text1" w:themeTint="BF"/>
      </w:rPr>
      <w:fldChar w:fldCharType="begin"/>
    </w:r>
    <w:r w:rsidR="00343102" w:rsidRPr="00ED7C63">
      <w:rPr>
        <w:noProof/>
        <w:color w:val="404040" w:themeColor="text1" w:themeTint="BF"/>
      </w:rPr>
      <w:instrText xml:space="preserve"> NUMPAGES  \# "0"  \* MERGEFORMAT </w:instrText>
    </w:r>
    <w:r w:rsidR="00343102" w:rsidRPr="00ED7C63">
      <w:rPr>
        <w:noProof/>
        <w:color w:val="404040" w:themeColor="text1" w:themeTint="BF"/>
      </w:rPr>
      <w:fldChar w:fldCharType="separate"/>
    </w:r>
    <w:r w:rsidR="00343102" w:rsidRPr="00ED7C63">
      <w:rPr>
        <w:noProof/>
        <w:color w:val="404040" w:themeColor="text1" w:themeTint="BF"/>
      </w:rPr>
      <w:t>66</w:t>
    </w:r>
    <w:r w:rsidR="00343102" w:rsidRPr="00ED7C63">
      <w:rPr>
        <w:noProof/>
        <w:color w:val="404040" w:themeColor="text1" w:themeTint="BF"/>
      </w:rPr>
      <w:fldChar w:fldCharType="end"/>
    </w:r>
  </w:p>
  <w:p w14:paraId="1B45D763" w14:textId="77777777" w:rsidR="00343102" w:rsidRDefault="003431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903" w14:textId="77777777" w:rsidR="0083545F" w:rsidRDefault="00835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34EFF" w14:textId="77777777" w:rsidR="004337C9" w:rsidRDefault="004337C9" w:rsidP="00572CEE">
      <w:pPr>
        <w:spacing w:after="0" w:line="240" w:lineRule="auto"/>
      </w:pPr>
      <w:r>
        <w:separator/>
      </w:r>
    </w:p>
    <w:p w14:paraId="314A8679" w14:textId="77777777" w:rsidR="004337C9" w:rsidRDefault="004337C9"/>
  </w:footnote>
  <w:footnote w:type="continuationSeparator" w:id="0">
    <w:p w14:paraId="3D5FB3FA" w14:textId="77777777" w:rsidR="004337C9" w:rsidRDefault="004337C9" w:rsidP="00572CEE">
      <w:pPr>
        <w:spacing w:after="0" w:line="240" w:lineRule="auto"/>
      </w:pPr>
      <w:r>
        <w:continuationSeparator/>
      </w:r>
    </w:p>
    <w:p w14:paraId="1B885291" w14:textId="77777777" w:rsidR="004337C9" w:rsidRDefault="004337C9"/>
  </w:footnote>
  <w:footnote w:type="continuationNotice" w:id="1">
    <w:p w14:paraId="05FC0501" w14:textId="77777777" w:rsidR="004337C9" w:rsidRDefault="004337C9">
      <w:pPr>
        <w:spacing w:after="0" w:line="240" w:lineRule="auto"/>
      </w:pPr>
    </w:p>
    <w:p w14:paraId="3058AC1D" w14:textId="77777777" w:rsidR="004337C9" w:rsidRDefault="004337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31E8" w14:textId="77777777" w:rsidR="0083545F" w:rsidRDefault="008354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92EB" w14:textId="77777777" w:rsidR="0083545F" w:rsidRDefault="008354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F5AF" w14:textId="77777777" w:rsidR="0083545F" w:rsidRDefault="008354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5C5"/>
    <w:multiLevelType w:val="hybridMultilevel"/>
    <w:tmpl w:val="4BA685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B2A2E"/>
    <w:multiLevelType w:val="hybridMultilevel"/>
    <w:tmpl w:val="BC24420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6A35C9E"/>
    <w:multiLevelType w:val="hybridMultilevel"/>
    <w:tmpl w:val="A214494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099C4817"/>
    <w:multiLevelType w:val="hybridMultilevel"/>
    <w:tmpl w:val="A0F080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A517AB5"/>
    <w:multiLevelType w:val="hybridMultilevel"/>
    <w:tmpl w:val="280492F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BB64F5"/>
    <w:multiLevelType w:val="hybridMultilevel"/>
    <w:tmpl w:val="DF30CC92"/>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11"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2FB4992"/>
    <w:multiLevelType w:val="hybridMultilevel"/>
    <w:tmpl w:val="321816BE"/>
    <w:lvl w:ilvl="0" w:tplc="E45C45B2">
      <w:start w:val="1"/>
      <w:numFmt w:val="bullet"/>
      <w:lvlText w:val=""/>
      <w:lvlJc w:val="left"/>
      <w:pPr>
        <w:ind w:left="720" w:hanging="360"/>
      </w:pPr>
      <w:rPr>
        <w:rFonts w:ascii="Symbol" w:hAnsi="Symbol" w:hint="default"/>
        <w:color w:val="auto"/>
        <w:lang w:val="nl-N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2C62C3"/>
    <w:multiLevelType w:val="hybridMultilevel"/>
    <w:tmpl w:val="6350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3F7787"/>
    <w:multiLevelType w:val="hybridMultilevel"/>
    <w:tmpl w:val="8B3038E8"/>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19" w15:restartNumberingAfterBreak="0">
    <w:nsid w:val="1F1F25A2"/>
    <w:multiLevelType w:val="hybridMultilevel"/>
    <w:tmpl w:val="C9704456"/>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1FDD22E5"/>
    <w:multiLevelType w:val="hybridMultilevel"/>
    <w:tmpl w:val="9BD4B434"/>
    <w:lvl w:ilvl="0" w:tplc="DA581C5C">
      <w:start w:val="1"/>
      <w:numFmt w:val="bullet"/>
      <w:lvlRestart w:val="0"/>
      <w:lvlText w:val=""/>
      <w:lvlJc w:val="left"/>
      <w:pPr>
        <w:ind w:left="720" w:hanging="363"/>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156CCF"/>
    <w:multiLevelType w:val="hybridMultilevel"/>
    <w:tmpl w:val="13700A5C"/>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23"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842026"/>
    <w:multiLevelType w:val="hybridMultilevel"/>
    <w:tmpl w:val="191C9298"/>
    <w:lvl w:ilvl="0" w:tplc="015C77B4">
      <w:start w:val="1"/>
      <w:numFmt w:val="bullet"/>
      <w:lvlText w:val=""/>
      <w:lvlJc w:val="left"/>
      <w:pPr>
        <w:ind w:left="717" w:hanging="360"/>
      </w:pPr>
      <w:rPr>
        <w:rFonts w:ascii="Wingdings" w:hAnsi="Wingdings"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6" w15:restartNumberingAfterBreak="0">
    <w:nsid w:val="24B15CEA"/>
    <w:multiLevelType w:val="hybridMultilevel"/>
    <w:tmpl w:val="B21ECCE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0A6640"/>
    <w:multiLevelType w:val="hybridMultilevel"/>
    <w:tmpl w:val="5BB0DD00"/>
    <w:lvl w:ilvl="0" w:tplc="04130001">
      <w:start w:val="1"/>
      <w:numFmt w:val="bullet"/>
      <w:lvlText w:val=""/>
      <w:lvlJc w:val="left"/>
      <w:pPr>
        <w:ind w:left="2628" w:hanging="360"/>
      </w:pPr>
      <w:rPr>
        <w:rFonts w:ascii="Symbol" w:hAnsi="Symbol" w:hint="default"/>
      </w:rPr>
    </w:lvl>
    <w:lvl w:ilvl="1" w:tplc="04130003">
      <w:start w:val="1"/>
      <w:numFmt w:val="bullet"/>
      <w:lvlText w:val="o"/>
      <w:lvlJc w:val="left"/>
      <w:pPr>
        <w:ind w:left="3348" w:hanging="360"/>
      </w:pPr>
      <w:rPr>
        <w:rFonts w:ascii="Courier New" w:hAnsi="Courier New" w:cs="Courier New" w:hint="default"/>
      </w:rPr>
    </w:lvl>
    <w:lvl w:ilvl="2" w:tplc="04130005" w:tentative="1">
      <w:start w:val="1"/>
      <w:numFmt w:val="bullet"/>
      <w:lvlText w:val=""/>
      <w:lvlJc w:val="left"/>
      <w:pPr>
        <w:ind w:left="4068" w:hanging="360"/>
      </w:pPr>
      <w:rPr>
        <w:rFonts w:ascii="Wingdings" w:hAnsi="Wingdings" w:hint="default"/>
      </w:rPr>
    </w:lvl>
    <w:lvl w:ilvl="3" w:tplc="04130001" w:tentative="1">
      <w:start w:val="1"/>
      <w:numFmt w:val="bullet"/>
      <w:lvlText w:val=""/>
      <w:lvlJc w:val="left"/>
      <w:pPr>
        <w:ind w:left="4788" w:hanging="360"/>
      </w:pPr>
      <w:rPr>
        <w:rFonts w:ascii="Symbol" w:hAnsi="Symbol" w:hint="default"/>
      </w:rPr>
    </w:lvl>
    <w:lvl w:ilvl="4" w:tplc="04130003" w:tentative="1">
      <w:start w:val="1"/>
      <w:numFmt w:val="bullet"/>
      <w:lvlText w:val="o"/>
      <w:lvlJc w:val="left"/>
      <w:pPr>
        <w:ind w:left="5508" w:hanging="360"/>
      </w:pPr>
      <w:rPr>
        <w:rFonts w:ascii="Courier New" w:hAnsi="Courier New" w:cs="Courier New" w:hint="default"/>
      </w:rPr>
    </w:lvl>
    <w:lvl w:ilvl="5" w:tplc="04130005" w:tentative="1">
      <w:start w:val="1"/>
      <w:numFmt w:val="bullet"/>
      <w:lvlText w:val=""/>
      <w:lvlJc w:val="left"/>
      <w:pPr>
        <w:ind w:left="6228" w:hanging="360"/>
      </w:pPr>
      <w:rPr>
        <w:rFonts w:ascii="Wingdings" w:hAnsi="Wingdings" w:hint="default"/>
      </w:rPr>
    </w:lvl>
    <w:lvl w:ilvl="6" w:tplc="04130001" w:tentative="1">
      <w:start w:val="1"/>
      <w:numFmt w:val="bullet"/>
      <w:lvlText w:val=""/>
      <w:lvlJc w:val="left"/>
      <w:pPr>
        <w:ind w:left="6948" w:hanging="360"/>
      </w:pPr>
      <w:rPr>
        <w:rFonts w:ascii="Symbol" w:hAnsi="Symbol" w:hint="default"/>
      </w:rPr>
    </w:lvl>
    <w:lvl w:ilvl="7" w:tplc="04130003" w:tentative="1">
      <w:start w:val="1"/>
      <w:numFmt w:val="bullet"/>
      <w:lvlText w:val="o"/>
      <w:lvlJc w:val="left"/>
      <w:pPr>
        <w:ind w:left="7668" w:hanging="360"/>
      </w:pPr>
      <w:rPr>
        <w:rFonts w:ascii="Courier New" w:hAnsi="Courier New" w:cs="Courier New" w:hint="default"/>
      </w:rPr>
    </w:lvl>
    <w:lvl w:ilvl="8" w:tplc="04130005" w:tentative="1">
      <w:start w:val="1"/>
      <w:numFmt w:val="bullet"/>
      <w:lvlText w:val=""/>
      <w:lvlJc w:val="left"/>
      <w:pPr>
        <w:ind w:left="8388" w:hanging="360"/>
      </w:pPr>
      <w:rPr>
        <w:rFonts w:ascii="Wingdings" w:hAnsi="Wingdings" w:hint="default"/>
      </w:rPr>
    </w:lvl>
  </w:abstractNum>
  <w:abstractNum w:abstractNumId="28" w15:restartNumberingAfterBreak="0">
    <w:nsid w:val="2E6052B5"/>
    <w:multiLevelType w:val="hybridMultilevel"/>
    <w:tmpl w:val="81ECD594"/>
    <w:lvl w:ilvl="0" w:tplc="D856F1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E96DD2"/>
    <w:multiLevelType w:val="hybridMultilevel"/>
    <w:tmpl w:val="BE2C590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0E6DE4"/>
    <w:multiLevelType w:val="hybridMultilevel"/>
    <w:tmpl w:val="230038BA"/>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321B7E33"/>
    <w:multiLevelType w:val="hybridMultilevel"/>
    <w:tmpl w:val="9A24E4EA"/>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35" w15:restartNumberingAfterBreak="0">
    <w:nsid w:val="33D106B5"/>
    <w:multiLevelType w:val="hybridMultilevel"/>
    <w:tmpl w:val="E9562292"/>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5D7679"/>
    <w:multiLevelType w:val="hybridMultilevel"/>
    <w:tmpl w:val="B4F48274"/>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0A57BF"/>
    <w:multiLevelType w:val="hybridMultilevel"/>
    <w:tmpl w:val="38D46AC4"/>
    <w:lvl w:ilvl="0" w:tplc="6B2E644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39" w15:restartNumberingAfterBreak="0">
    <w:nsid w:val="37D65B9A"/>
    <w:multiLevelType w:val="hybridMultilevel"/>
    <w:tmpl w:val="59569D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37DC2B5F"/>
    <w:multiLevelType w:val="hybridMultilevel"/>
    <w:tmpl w:val="EECE1C7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612B85"/>
    <w:multiLevelType w:val="hybridMultilevel"/>
    <w:tmpl w:val="9332704A"/>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38CD3CBF"/>
    <w:multiLevelType w:val="hybridMultilevel"/>
    <w:tmpl w:val="939085AE"/>
    <w:lvl w:ilvl="0" w:tplc="D856F1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937044"/>
    <w:multiLevelType w:val="hybridMultilevel"/>
    <w:tmpl w:val="550E50AE"/>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 w15:restartNumberingAfterBreak="0">
    <w:nsid w:val="39D604E6"/>
    <w:multiLevelType w:val="hybridMultilevel"/>
    <w:tmpl w:val="33BE9158"/>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3CEC78D3"/>
    <w:multiLevelType w:val="hybridMultilevel"/>
    <w:tmpl w:val="ADF28866"/>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0532BC"/>
    <w:multiLevelType w:val="hybridMultilevel"/>
    <w:tmpl w:val="5476CA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3F804629"/>
    <w:multiLevelType w:val="hybridMultilevel"/>
    <w:tmpl w:val="945CFA8A"/>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287357"/>
    <w:multiLevelType w:val="hybridMultilevel"/>
    <w:tmpl w:val="6C546EA6"/>
    <w:lvl w:ilvl="0" w:tplc="58BC959E">
      <w:start w:val="1"/>
      <w:numFmt w:val="bullet"/>
      <w:lvlText w:val=""/>
      <w:lvlJc w:val="left"/>
      <w:pPr>
        <w:ind w:left="720" w:hanging="360"/>
      </w:pPr>
      <w:rPr>
        <w:rFonts w:ascii="Symbol" w:hAnsi="Symbol" w:hint="default"/>
        <w:color w:val="auto"/>
        <w:lang w:val="nl-N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88E4366"/>
    <w:multiLevelType w:val="hybridMultilevel"/>
    <w:tmpl w:val="9EC8F59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A67FB2"/>
    <w:multiLevelType w:val="hybridMultilevel"/>
    <w:tmpl w:val="2CC28B6C"/>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B27F82"/>
    <w:multiLevelType w:val="hybridMultilevel"/>
    <w:tmpl w:val="CC6028DC"/>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034313"/>
    <w:multiLevelType w:val="hybridMultilevel"/>
    <w:tmpl w:val="BC0217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52467C24"/>
    <w:multiLevelType w:val="hybridMultilevel"/>
    <w:tmpl w:val="8786A612"/>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A7237D"/>
    <w:multiLevelType w:val="hybridMultilevel"/>
    <w:tmpl w:val="78085604"/>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2EB3696"/>
    <w:multiLevelType w:val="hybridMultilevel"/>
    <w:tmpl w:val="A790D124"/>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6EF539A"/>
    <w:multiLevelType w:val="hybridMultilevel"/>
    <w:tmpl w:val="15D2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6" w15:restartNumberingAfterBreak="0">
    <w:nsid w:val="5A262C59"/>
    <w:multiLevelType w:val="hybridMultilevel"/>
    <w:tmpl w:val="0E6A4C1C"/>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68CB1261"/>
    <w:multiLevelType w:val="hybridMultilevel"/>
    <w:tmpl w:val="86749AB0"/>
    <w:lvl w:ilvl="0" w:tplc="04090001">
      <w:start w:val="1"/>
      <w:numFmt w:val="bullet"/>
      <w:lvlText w:val=""/>
      <w:lvlJc w:val="left"/>
      <w:pPr>
        <w:ind w:left="720"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BC360C5"/>
    <w:multiLevelType w:val="hybridMultilevel"/>
    <w:tmpl w:val="8B7448D8"/>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F46DEE"/>
    <w:multiLevelType w:val="hybridMultilevel"/>
    <w:tmpl w:val="B1DCC638"/>
    <w:lvl w:ilvl="0" w:tplc="015C77B4">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E882EDB"/>
    <w:multiLevelType w:val="hybridMultilevel"/>
    <w:tmpl w:val="63F8A3CC"/>
    <w:lvl w:ilvl="0" w:tplc="015C77B4">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4" w15:restartNumberingAfterBreak="0">
    <w:nsid w:val="743F6078"/>
    <w:multiLevelType w:val="hybridMultilevel"/>
    <w:tmpl w:val="49F00004"/>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75487F"/>
    <w:multiLevelType w:val="hybridMultilevel"/>
    <w:tmpl w:val="66BA608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79174878"/>
    <w:multiLevelType w:val="hybridMultilevel"/>
    <w:tmpl w:val="B9301E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58403820">
    <w:abstractNumId w:val="39"/>
  </w:num>
  <w:num w:numId="2" w16cid:durableId="1900286598">
    <w:abstractNumId w:val="52"/>
  </w:num>
  <w:num w:numId="3" w16cid:durableId="896356938">
    <w:abstractNumId w:val="17"/>
  </w:num>
  <w:num w:numId="4" w16cid:durableId="1997100345">
    <w:abstractNumId w:val="57"/>
  </w:num>
  <w:num w:numId="5" w16cid:durableId="393352574">
    <w:abstractNumId w:val="37"/>
  </w:num>
  <w:num w:numId="6" w16cid:durableId="1084374098">
    <w:abstractNumId w:val="12"/>
  </w:num>
  <w:num w:numId="7" w16cid:durableId="1157918551">
    <w:abstractNumId w:val="75"/>
  </w:num>
  <w:num w:numId="8" w16cid:durableId="534656210">
    <w:abstractNumId w:val="47"/>
  </w:num>
  <w:num w:numId="9" w16cid:durableId="2096587305">
    <w:abstractNumId w:val="49"/>
  </w:num>
  <w:num w:numId="10" w16cid:durableId="1997957038">
    <w:abstractNumId w:val="0"/>
  </w:num>
  <w:num w:numId="11" w16cid:durableId="2064717136">
    <w:abstractNumId w:val="5"/>
  </w:num>
  <w:num w:numId="12" w16cid:durableId="757755320">
    <w:abstractNumId w:val="77"/>
  </w:num>
  <w:num w:numId="13" w16cid:durableId="1517647388">
    <w:abstractNumId w:val="27"/>
  </w:num>
  <w:num w:numId="14" w16cid:durableId="964430806">
    <w:abstractNumId w:val="7"/>
  </w:num>
  <w:num w:numId="15" w16cid:durableId="1163738575">
    <w:abstractNumId w:val="23"/>
  </w:num>
  <w:num w:numId="16" w16cid:durableId="344214335">
    <w:abstractNumId w:val="1"/>
  </w:num>
  <w:num w:numId="17" w16cid:durableId="66155405">
    <w:abstractNumId w:val="62"/>
  </w:num>
  <w:num w:numId="18" w16cid:durableId="1023827781">
    <w:abstractNumId w:val="64"/>
  </w:num>
  <w:num w:numId="19" w16cid:durableId="285741033">
    <w:abstractNumId w:val="4"/>
  </w:num>
  <w:num w:numId="20" w16cid:durableId="1321619333">
    <w:abstractNumId w:val="45"/>
  </w:num>
  <w:num w:numId="21" w16cid:durableId="1526746820">
    <w:abstractNumId w:val="26"/>
  </w:num>
  <w:num w:numId="22" w16cid:durableId="1871792709">
    <w:abstractNumId w:val="71"/>
  </w:num>
  <w:num w:numId="23" w16cid:durableId="506404440">
    <w:abstractNumId w:val="46"/>
  </w:num>
  <w:num w:numId="24" w16cid:durableId="572470638">
    <w:abstractNumId w:val="8"/>
  </w:num>
  <w:num w:numId="25" w16cid:durableId="29192188">
    <w:abstractNumId w:val="56"/>
  </w:num>
  <w:num w:numId="26" w16cid:durableId="1753818336">
    <w:abstractNumId w:val="40"/>
  </w:num>
  <w:num w:numId="27" w16cid:durableId="503206880">
    <w:abstractNumId w:val="58"/>
  </w:num>
  <w:num w:numId="28" w16cid:durableId="448285986">
    <w:abstractNumId w:val="72"/>
  </w:num>
  <w:num w:numId="29" w16cid:durableId="1151021929">
    <w:abstractNumId w:val="35"/>
  </w:num>
  <w:num w:numId="30" w16cid:durableId="1730490609">
    <w:abstractNumId w:val="29"/>
  </w:num>
  <w:num w:numId="31" w16cid:durableId="1780100735">
    <w:abstractNumId w:val="70"/>
  </w:num>
  <w:num w:numId="32" w16cid:durableId="2113470636">
    <w:abstractNumId w:val="9"/>
  </w:num>
  <w:num w:numId="33" w16cid:durableId="803549606">
    <w:abstractNumId w:val="20"/>
  </w:num>
  <w:num w:numId="34" w16cid:durableId="1008293673">
    <w:abstractNumId w:val="69"/>
  </w:num>
  <w:num w:numId="35" w16cid:durableId="1426534802">
    <w:abstractNumId w:val="44"/>
  </w:num>
  <w:num w:numId="36" w16cid:durableId="1708528447">
    <w:abstractNumId w:val="55"/>
  </w:num>
  <w:num w:numId="37" w16cid:durableId="585572314">
    <w:abstractNumId w:val="13"/>
  </w:num>
  <w:num w:numId="38" w16cid:durableId="1495342605">
    <w:abstractNumId w:val="42"/>
  </w:num>
  <w:num w:numId="39" w16cid:durableId="556669411">
    <w:abstractNumId w:val="28"/>
  </w:num>
  <w:num w:numId="40" w16cid:durableId="1262493385">
    <w:abstractNumId w:val="30"/>
  </w:num>
  <w:num w:numId="41" w16cid:durableId="846333404">
    <w:abstractNumId w:val="21"/>
  </w:num>
  <w:num w:numId="42" w16cid:durableId="233439527">
    <w:abstractNumId w:val="74"/>
  </w:num>
  <w:num w:numId="43" w16cid:durableId="136143439">
    <w:abstractNumId w:val="48"/>
  </w:num>
  <w:num w:numId="44" w16cid:durableId="1764960842">
    <w:abstractNumId w:val="60"/>
  </w:num>
  <w:num w:numId="45" w16cid:durableId="536509235">
    <w:abstractNumId w:val="54"/>
  </w:num>
  <w:num w:numId="46" w16cid:durableId="1255014894">
    <w:abstractNumId w:val="66"/>
  </w:num>
  <w:num w:numId="47" w16cid:durableId="327563651">
    <w:abstractNumId w:val="15"/>
  </w:num>
  <w:num w:numId="48" w16cid:durableId="411581504">
    <w:abstractNumId w:val="59"/>
  </w:num>
  <w:num w:numId="49" w16cid:durableId="2049605288">
    <w:abstractNumId w:val="36"/>
  </w:num>
  <w:num w:numId="50" w16cid:durableId="161969234">
    <w:abstractNumId w:val="78"/>
  </w:num>
  <w:num w:numId="51" w16cid:durableId="1380087935">
    <w:abstractNumId w:val="63"/>
  </w:num>
  <w:num w:numId="52" w16cid:durableId="828600419">
    <w:abstractNumId w:val="25"/>
  </w:num>
  <w:num w:numId="53" w16cid:durableId="1826966045">
    <w:abstractNumId w:val="51"/>
  </w:num>
  <w:num w:numId="54" w16cid:durableId="1138643172">
    <w:abstractNumId w:val="65"/>
  </w:num>
  <w:num w:numId="55" w16cid:durableId="320428903">
    <w:abstractNumId w:val="68"/>
  </w:num>
  <w:num w:numId="56" w16cid:durableId="1548688112">
    <w:abstractNumId w:val="79"/>
  </w:num>
  <w:num w:numId="57" w16cid:durableId="594364421">
    <w:abstractNumId w:val="14"/>
  </w:num>
  <w:num w:numId="58" w16cid:durableId="1051882248">
    <w:abstractNumId w:val="61"/>
  </w:num>
  <w:num w:numId="59" w16cid:durableId="1052777838">
    <w:abstractNumId w:val="11"/>
  </w:num>
  <w:num w:numId="60" w16cid:durableId="1168666890">
    <w:abstractNumId w:val="10"/>
  </w:num>
  <w:num w:numId="61" w16cid:durableId="1870725733">
    <w:abstractNumId w:val="18"/>
  </w:num>
  <w:num w:numId="62" w16cid:durableId="2143646011">
    <w:abstractNumId w:val="41"/>
  </w:num>
  <w:num w:numId="63" w16cid:durableId="857542286">
    <w:abstractNumId w:val="2"/>
  </w:num>
  <w:num w:numId="64" w16cid:durableId="2009290448">
    <w:abstractNumId w:val="19"/>
  </w:num>
  <w:num w:numId="65" w16cid:durableId="1335497579">
    <w:abstractNumId w:val="32"/>
  </w:num>
  <w:num w:numId="66" w16cid:durableId="151333381">
    <w:abstractNumId w:val="43"/>
  </w:num>
  <w:num w:numId="67" w16cid:durableId="16782720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32459647">
    <w:abstractNumId w:val="3"/>
  </w:num>
  <w:num w:numId="69" w16cid:durableId="1312443341">
    <w:abstractNumId w:val="6"/>
  </w:num>
  <w:num w:numId="70" w16cid:durableId="653219835">
    <w:abstractNumId w:val="22"/>
  </w:num>
  <w:num w:numId="71" w16cid:durableId="1582594283">
    <w:abstractNumId w:val="50"/>
  </w:num>
  <w:num w:numId="72" w16cid:durableId="716778264">
    <w:abstractNumId w:val="16"/>
  </w:num>
  <w:num w:numId="73" w16cid:durableId="742216476">
    <w:abstractNumId w:val="33"/>
  </w:num>
  <w:num w:numId="74" w16cid:durableId="1203640891">
    <w:abstractNumId w:val="76"/>
  </w:num>
  <w:num w:numId="75" w16cid:durableId="127406191">
    <w:abstractNumId w:val="67"/>
  </w:num>
  <w:num w:numId="76" w16cid:durableId="1920284476">
    <w:abstractNumId w:val="73"/>
  </w:num>
  <w:num w:numId="77" w16cid:durableId="1061833814">
    <w:abstractNumId w:val="24"/>
  </w:num>
  <w:num w:numId="78" w16cid:durableId="2084908729">
    <w:abstractNumId w:val="38"/>
  </w:num>
  <w:num w:numId="79" w16cid:durableId="920218331">
    <w:abstractNumId w:val="34"/>
  </w:num>
  <w:num w:numId="80" w16cid:durableId="578903505">
    <w:abstractNumId w:val="53"/>
  </w:num>
  <w:num w:numId="81" w16cid:durableId="722413724">
    <w:abstractNumId w:val="3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WwMLYwMDAHQlNjUyUdpeDU4uLM/DyQAuNaAJJHUPMsAAAA"/>
    <w:docVar w:name="dgnword-docGUID" w:val="{1B1AA3B7-FFB2-494A-A18D-369B36BA4F0D}"/>
    <w:docVar w:name="dgnword-eventsink" w:val="2088653016"/>
  </w:docVars>
  <w:rsids>
    <w:rsidRoot w:val="00572CEE"/>
    <w:rsid w:val="00000EAF"/>
    <w:rsid w:val="00001DAE"/>
    <w:rsid w:val="00001FC2"/>
    <w:rsid w:val="0000200F"/>
    <w:rsid w:val="000020D8"/>
    <w:rsid w:val="00002739"/>
    <w:rsid w:val="00002841"/>
    <w:rsid w:val="00002BEE"/>
    <w:rsid w:val="00003561"/>
    <w:rsid w:val="00003A8A"/>
    <w:rsid w:val="00003D36"/>
    <w:rsid w:val="00003EA6"/>
    <w:rsid w:val="00004158"/>
    <w:rsid w:val="00004266"/>
    <w:rsid w:val="0000455F"/>
    <w:rsid w:val="00004697"/>
    <w:rsid w:val="00004BA9"/>
    <w:rsid w:val="000051E0"/>
    <w:rsid w:val="00005215"/>
    <w:rsid w:val="000058B2"/>
    <w:rsid w:val="00005C08"/>
    <w:rsid w:val="00005DD0"/>
    <w:rsid w:val="00005E5E"/>
    <w:rsid w:val="000061EE"/>
    <w:rsid w:val="00006275"/>
    <w:rsid w:val="000062B0"/>
    <w:rsid w:val="000062E4"/>
    <w:rsid w:val="0000735C"/>
    <w:rsid w:val="0000739A"/>
    <w:rsid w:val="000078AD"/>
    <w:rsid w:val="00007B31"/>
    <w:rsid w:val="00007D3F"/>
    <w:rsid w:val="0001038B"/>
    <w:rsid w:val="00010527"/>
    <w:rsid w:val="000109DD"/>
    <w:rsid w:val="000110C9"/>
    <w:rsid w:val="00011379"/>
    <w:rsid w:val="00011450"/>
    <w:rsid w:val="0001176C"/>
    <w:rsid w:val="00011FA6"/>
    <w:rsid w:val="000120B0"/>
    <w:rsid w:val="00012A42"/>
    <w:rsid w:val="000130B8"/>
    <w:rsid w:val="00013129"/>
    <w:rsid w:val="00013222"/>
    <w:rsid w:val="000132AF"/>
    <w:rsid w:val="000132C4"/>
    <w:rsid w:val="00013BFC"/>
    <w:rsid w:val="00014062"/>
    <w:rsid w:val="000141E4"/>
    <w:rsid w:val="000141EA"/>
    <w:rsid w:val="0001485C"/>
    <w:rsid w:val="00014E8C"/>
    <w:rsid w:val="00014EB4"/>
    <w:rsid w:val="00014FD5"/>
    <w:rsid w:val="00015026"/>
    <w:rsid w:val="000153AD"/>
    <w:rsid w:val="00015692"/>
    <w:rsid w:val="0001591F"/>
    <w:rsid w:val="00016A0F"/>
    <w:rsid w:val="00016C75"/>
    <w:rsid w:val="0001754C"/>
    <w:rsid w:val="00017CF0"/>
    <w:rsid w:val="00017D65"/>
    <w:rsid w:val="00017EAC"/>
    <w:rsid w:val="00020C29"/>
    <w:rsid w:val="0002204F"/>
    <w:rsid w:val="00022314"/>
    <w:rsid w:val="00022560"/>
    <w:rsid w:val="00022589"/>
    <w:rsid w:val="00022AAF"/>
    <w:rsid w:val="0002333B"/>
    <w:rsid w:val="000234BC"/>
    <w:rsid w:val="00023507"/>
    <w:rsid w:val="00023624"/>
    <w:rsid w:val="00023C37"/>
    <w:rsid w:val="00024661"/>
    <w:rsid w:val="000248CE"/>
    <w:rsid w:val="0002510E"/>
    <w:rsid w:val="00025A21"/>
    <w:rsid w:val="00025AB6"/>
    <w:rsid w:val="00025FF7"/>
    <w:rsid w:val="000262A1"/>
    <w:rsid w:val="000266B4"/>
    <w:rsid w:val="00026871"/>
    <w:rsid w:val="00026AB8"/>
    <w:rsid w:val="00027684"/>
    <w:rsid w:val="00027760"/>
    <w:rsid w:val="00027954"/>
    <w:rsid w:val="00027DAC"/>
    <w:rsid w:val="00027DC6"/>
    <w:rsid w:val="000303BB"/>
    <w:rsid w:val="0003079F"/>
    <w:rsid w:val="00030A62"/>
    <w:rsid w:val="00030ABC"/>
    <w:rsid w:val="00030C8F"/>
    <w:rsid w:val="000312DF"/>
    <w:rsid w:val="000312FC"/>
    <w:rsid w:val="000313A0"/>
    <w:rsid w:val="000315F2"/>
    <w:rsid w:val="000317FE"/>
    <w:rsid w:val="000319C9"/>
    <w:rsid w:val="00031A57"/>
    <w:rsid w:val="00031C98"/>
    <w:rsid w:val="00031D10"/>
    <w:rsid w:val="0003208F"/>
    <w:rsid w:val="0003248C"/>
    <w:rsid w:val="00032A49"/>
    <w:rsid w:val="00032A51"/>
    <w:rsid w:val="00033299"/>
    <w:rsid w:val="00033409"/>
    <w:rsid w:val="00033585"/>
    <w:rsid w:val="0003362A"/>
    <w:rsid w:val="0003398B"/>
    <w:rsid w:val="00033E2F"/>
    <w:rsid w:val="0003411C"/>
    <w:rsid w:val="000347C2"/>
    <w:rsid w:val="000348FB"/>
    <w:rsid w:val="00034DBF"/>
    <w:rsid w:val="00034E66"/>
    <w:rsid w:val="00035A3F"/>
    <w:rsid w:val="00035CFF"/>
    <w:rsid w:val="00036846"/>
    <w:rsid w:val="0003689F"/>
    <w:rsid w:val="00036F54"/>
    <w:rsid w:val="000374E6"/>
    <w:rsid w:val="0003767F"/>
    <w:rsid w:val="000377E5"/>
    <w:rsid w:val="000378C5"/>
    <w:rsid w:val="00037A85"/>
    <w:rsid w:val="0004008E"/>
    <w:rsid w:val="00040833"/>
    <w:rsid w:val="0004105D"/>
    <w:rsid w:val="0004111D"/>
    <w:rsid w:val="0004142B"/>
    <w:rsid w:val="0004182B"/>
    <w:rsid w:val="00041855"/>
    <w:rsid w:val="00041B78"/>
    <w:rsid w:val="00041C43"/>
    <w:rsid w:val="00041F57"/>
    <w:rsid w:val="00041FD3"/>
    <w:rsid w:val="0004211A"/>
    <w:rsid w:val="000422E0"/>
    <w:rsid w:val="00042847"/>
    <w:rsid w:val="00042BEF"/>
    <w:rsid w:val="00043171"/>
    <w:rsid w:val="000438CF"/>
    <w:rsid w:val="00043D69"/>
    <w:rsid w:val="00043FCA"/>
    <w:rsid w:val="0004456C"/>
    <w:rsid w:val="0004460B"/>
    <w:rsid w:val="000446DA"/>
    <w:rsid w:val="00044731"/>
    <w:rsid w:val="00044CED"/>
    <w:rsid w:val="00044E8E"/>
    <w:rsid w:val="0004559B"/>
    <w:rsid w:val="00045A7B"/>
    <w:rsid w:val="0004640C"/>
    <w:rsid w:val="00046898"/>
    <w:rsid w:val="00046B2C"/>
    <w:rsid w:val="00046D6D"/>
    <w:rsid w:val="00046E99"/>
    <w:rsid w:val="000472D8"/>
    <w:rsid w:val="00047A37"/>
    <w:rsid w:val="00050C7A"/>
    <w:rsid w:val="00050CD0"/>
    <w:rsid w:val="000515D4"/>
    <w:rsid w:val="00051AED"/>
    <w:rsid w:val="00051EE0"/>
    <w:rsid w:val="00052525"/>
    <w:rsid w:val="00052671"/>
    <w:rsid w:val="00052BCB"/>
    <w:rsid w:val="0005302C"/>
    <w:rsid w:val="00053334"/>
    <w:rsid w:val="000537A0"/>
    <w:rsid w:val="00053B1A"/>
    <w:rsid w:val="00053DBF"/>
    <w:rsid w:val="0005401F"/>
    <w:rsid w:val="000552DF"/>
    <w:rsid w:val="000553CF"/>
    <w:rsid w:val="00055828"/>
    <w:rsid w:val="00055C0C"/>
    <w:rsid w:val="00056181"/>
    <w:rsid w:val="00056AE6"/>
    <w:rsid w:val="00056D62"/>
    <w:rsid w:val="00057188"/>
    <w:rsid w:val="000576F5"/>
    <w:rsid w:val="00057977"/>
    <w:rsid w:val="00060154"/>
    <w:rsid w:val="00060172"/>
    <w:rsid w:val="00060E6B"/>
    <w:rsid w:val="00060F8F"/>
    <w:rsid w:val="00061287"/>
    <w:rsid w:val="000612DA"/>
    <w:rsid w:val="000614DA"/>
    <w:rsid w:val="00061884"/>
    <w:rsid w:val="00061C6C"/>
    <w:rsid w:val="00061F13"/>
    <w:rsid w:val="00061FA1"/>
    <w:rsid w:val="00062001"/>
    <w:rsid w:val="00062D78"/>
    <w:rsid w:val="000636F7"/>
    <w:rsid w:val="00064891"/>
    <w:rsid w:val="00064CDC"/>
    <w:rsid w:val="000656C9"/>
    <w:rsid w:val="00065AAA"/>
    <w:rsid w:val="00065CB1"/>
    <w:rsid w:val="00065D7D"/>
    <w:rsid w:val="000662E3"/>
    <w:rsid w:val="0006635D"/>
    <w:rsid w:val="0006659C"/>
    <w:rsid w:val="0006681C"/>
    <w:rsid w:val="00066F98"/>
    <w:rsid w:val="00067262"/>
    <w:rsid w:val="000676EE"/>
    <w:rsid w:val="0006774A"/>
    <w:rsid w:val="00070389"/>
    <w:rsid w:val="00070BA6"/>
    <w:rsid w:val="00070F75"/>
    <w:rsid w:val="000717AB"/>
    <w:rsid w:val="000718F6"/>
    <w:rsid w:val="00071AA8"/>
    <w:rsid w:val="00071CFE"/>
    <w:rsid w:val="00072966"/>
    <w:rsid w:val="00072C3A"/>
    <w:rsid w:val="00072D65"/>
    <w:rsid w:val="00072D6C"/>
    <w:rsid w:val="00073157"/>
    <w:rsid w:val="00073AEE"/>
    <w:rsid w:val="00073CB1"/>
    <w:rsid w:val="00073DC6"/>
    <w:rsid w:val="00075935"/>
    <w:rsid w:val="000759E9"/>
    <w:rsid w:val="00075C4B"/>
    <w:rsid w:val="00075DA0"/>
    <w:rsid w:val="000769C0"/>
    <w:rsid w:val="00076B9F"/>
    <w:rsid w:val="000770F9"/>
    <w:rsid w:val="000775DC"/>
    <w:rsid w:val="0007780D"/>
    <w:rsid w:val="00077E7E"/>
    <w:rsid w:val="00080851"/>
    <w:rsid w:val="00080876"/>
    <w:rsid w:val="00080AAE"/>
    <w:rsid w:val="00080E3D"/>
    <w:rsid w:val="00080ED6"/>
    <w:rsid w:val="00081537"/>
    <w:rsid w:val="0008156A"/>
    <w:rsid w:val="00081586"/>
    <w:rsid w:val="00081A8E"/>
    <w:rsid w:val="00081AE7"/>
    <w:rsid w:val="00081EFC"/>
    <w:rsid w:val="00081F2F"/>
    <w:rsid w:val="0008240D"/>
    <w:rsid w:val="000829DA"/>
    <w:rsid w:val="00082BFA"/>
    <w:rsid w:val="00082E5E"/>
    <w:rsid w:val="000832EF"/>
    <w:rsid w:val="00083516"/>
    <w:rsid w:val="00083768"/>
    <w:rsid w:val="0008395D"/>
    <w:rsid w:val="000839BA"/>
    <w:rsid w:val="00083FAC"/>
    <w:rsid w:val="0008407F"/>
    <w:rsid w:val="0008448D"/>
    <w:rsid w:val="00084694"/>
    <w:rsid w:val="00084CED"/>
    <w:rsid w:val="00084E91"/>
    <w:rsid w:val="0008501C"/>
    <w:rsid w:val="0008543A"/>
    <w:rsid w:val="00085551"/>
    <w:rsid w:val="000855BC"/>
    <w:rsid w:val="0008564D"/>
    <w:rsid w:val="00085B28"/>
    <w:rsid w:val="00085CF1"/>
    <w:rsid w:val="00086422"/>
    <w:rsid w:val="0008656B"/>
    <w:rsid w:val="000869C5"/>
    <w:rsid w:val="0008773A"/>
    <w:rsid w:val="00087E03"/>
    <w:rsid w:val="000905E6"/>
    <w:rsid w:val="000905E8"/>
    <w:rsid w:val="00090A2F"/>
    <w:rsid w:val="00090CEC"/>
    <w:rsid w:val="00090DC9"/>
    <w:rsid w:val="00091A58"/>
    <w:rsid w:val="00091F9C"/>
    <w:rsid w:val="00093A5B"/>
    <w:rsid w:val="00093F2C"/>
    <w:rsid w:val="00094112"/>
    <w:rsid w:val="00094BF6"/>
    <w:rsid w:val="00094C64"/>
    <w:rsid w:val="0009654E"/>
    <w:rsid w:val="00096B38"/>
    <w:rsid w:val="00096C13"/>
    <w:rsid w:val="00097330"/>
    <w:rsid w:val="0009765A"/>
    <w:rsid w:val="000A0258"/>
    <w:rsid w:val="000A050D"/>
    <w:rsid w:val="000A0614"/>
    <w:rsid w:val="000A0CDC"/>
    <w:rsid w:val="000A0DD4"/>
    <w:rsid w:val="000A10CD"/>
    <w:rsid w:val="000A113E"/>
    <w:rsid w:val="000A1796"/>
    <w:rsid w:val="000A1E6D"/>
    <w:rsid w:val="000A202B"/>
    <w:rsid w:val="000A23FC"/>
    <w:rsid w:val="000A2C94"/>
    <w:rsid w:val="000A3582"/>
    <w:rsid w:val="000A361D"/>
    <w:rsid w:val="000A3A23"/>
    <w:rsid w:val="000A48BB"/>
    <w:rsid w:val="000A4F84"/>
    <w:rsid w:val="000A51CB"/>
    <w:rsid w:val="000A53D8"/>
    <w:rsid w:val="000A5944"/>
    <w:rsid w:val="000A614E"/>
    <w:rsid w:val="000A6D92"/>
    <w:rsid w:val="000A7102"/>
    <w:rsid w:val="000B02AD"/>
    <w:rsid w:val="000B05DF"/>
    <w:rsid w:val="000B07CC"/>
    <w:rsid w:val="000B0BF5"/>
    <w:rsid w:val="000B0F91"/>
    <w:rsid w:val="000B1218"/>
    <w:rsid w:val="000B27E4"/>
    <w:rsid w:val="000B2C5A"/>
    <w:rsid w:val="000B30BA"/>
    <w:rsid w:val="000B354E"/>
    <w:rsid w:val="000B3ACE"/>
    <w:rsid w:val="000B3AF0"/>
    <w:rsid w:val="000B3C01"/>
    <w:rsid w:val="000B3EE2"/>
    <w:rsid w:val="000B4067"/>
    <w:rsid w:val="000B4B9D"/>
    <w:rsid w:val="000B4D6A"/>
    <w:rsid w:val="000B5FD3"/>
    <w:rsid w:val="000B60C5"/>
    <w:rsid w:val="000B61D1"/>
    <w:rsid w:val="000B6797"/>
    <w:rsid w:val="000B67BB"/>
    <w:rsid w:val="000B6C61"/>
    <w:rsid w:val="000B712A"/>
    <w:rsid w:val="000B7202"/>
    <w:rsid w:val="000B7455"/>
    <w:rsid w:val="000B7673"/>
    <w:rsid w:val="000B7FA0"/>
    <w:rsid w:val="000C0355"/>
    <w:rsid w:val="000C1BC0"/>
    <w:rsid w:val="000C1D78"/>
    <w:rsid w:val="000C1E33"/>
    <w:rsid w:val="000C2221"/>
    <w:rsid w:val="000C26D5"/>
    <w:rsid w:val="000C48B3"/>
    <w:rsid w:val="000C5348"/>
    <w:rsid w:val="000C53B1"/>
    <w:rsid w:val="000C584F"/>
    <w:rsid w:val="000C5D4D"/>
    <w:rsid w:val="000C6571"/>
    <w:rsid w:val="000C6965"/>
    <w:rsid w:val="000C6C15"/>
    <w:rsid w:val="000C6D86"/>
    <w:rsid w:val="000C6D8F"/>
    <w:rsid w:val="000C796B"/>
    <w:rsid w:val="000C7C79"/>
    <w:rsid w:val="000C7F45"/>
    <w:rsid w:val="000D00EA"/>
    <w:rsid w:val="000D00EC"/>
    <w:rsid w:val="000D016C"/>
    <w:rsid w:val="000D0311"/>
    <w:rsid w:val="000D11E7"/>
    <w:rsid w:val="000D13CB"/>
    <w:rsid w:val="000D2269"/>
    <w:rsid w:val="000D3288"/>
    <w:rsid w:val="000D3309"/>
    <w:rsid w:val="000D3855"/>
    <w:rsid w:val="000D3E29"/>
    <w:rsid w:val="000D3F34"/>
    <w:rsid w:val="000D43DF"/>
    <w:rsid w:val="000D4A0D"/>
    <w:rsid w:val="000D4A96"/>
    <w:rsid w:val="000D4DF1"/>
    <w:rsid w:val="000D5090"/>
    <w:rsid w:val="000D52DF"/>
    <w:rsid w:val="000D5713"/>
    <w:rsid w:val="000D5CF4"/>
    <w:rsid w:val="000D607D"/>
    <w:rsid w:val="000D6F2C"/>
    <w:rsid w:val="000D704C"/>
    <w:rsid w:val="000D76F7"/>
    <w:rsid w:val="000D78E4"/>
    <w:rsid w:val="000D7D65"/>
    <w:rsid w:val="000E05D2"/>
    <w:rsid w:val="000E063D"/>
    <w:rsid w:val="000E06C1"/>
    <w:rsid w:val="000E1160"/>
    <w:rsid w:val="000E11AE"/>
    <w:rsid w:val="000E1569"/>
    <w:rsid w:val="000E1578"/>
    <w:rsid w:val="000E19BF"/>
    <w:rsid w:val="000E203B"/>
    <w:rsid w:val="000E2187"/>
    <w:rsid w:val="000E2A74"/>
    <w:rsid w:val="000E2AB2"/>
    <w:rsid w:val="000E2BC3"/>
    <w:rsid w:val="000E39FC"/>
    <w:rsid w:val="000E3AE9"/>
    <w:rsid w:val="000E3CD4"/>
    <w:rsid w:val="000E4A55"/>
    <w:rsid w:val="000E4B02"/>
    <w:rsid w:val="000E4DE7"/>
    <w:rsid w:val="000E5035"/>
    <w:rsid w:val="000E50A4"/>
    <w:rsid w:val="000E546E"/>
    <w:rsid w:val="000E573D"/>
    <w:rsid w:val="000E67B6"/>
    <w:rsid w:val="000E6A3B"/>
    <w:rsid w:val="000E79AB"/>
    <w:rsid w:val="000F0470"/>
    <w:rsid w:val="000F0B45"/>
    <w:rsid w:val="000F12DC"/>
    <w:rsid w:val="000F156D"/>
    <w:rsid w:val="000F15A0"/>
    <w:rsid w:val="000F179A"/>
    <w:rsid w:val="000F1A85"/>
    <w:rsid w:val="000F1B9C"/>
    <w:rsid w:val="000F1C0A"/>
    <w:rsid w:val="000F26F4"/>
    <w:rsid w:val="000F2889"/>
    <w:rsid w:val="000F291D"/>
    <w:rsid w:val="000F347D"/>
    <w:rsid w:val="000F3CFC"/>
    <w:rsid w:val="000F3F68"/>
    <w:rsid w:val="000F4674"/>
    <w:rsid w:val="000F492A"/>
    <w:rsid w:val="000F4A84"/>
    <w:rsid w:val="000F4D1C"/>
    <w:rsid w:val="000F504A"/>
    <w:rsid w:val="000F5595"/>
    <w:rsid w:val="000F5AFC"/>
    <w:rsid w:val="000F5F19"/>
    <w:rsid w:val="000F5F78"/>
    <w:rsid w:val="000F6250"/>
    <w:rsid w:val="000F6883"/>
    <w:rsid w:val="000F68E0"/>
    <w:rsid w:val="000F6BD3"/>
    <w:rsid w:val="000F6E91"/>
    <w:rsid w:val="000F7405"/>
    <w:rsid w:val="000F74E4"/>
    <w:rsid w:val="000F7A0C"/>
    <w:rsid w:val="000F7FC8"/>
    <w:rsid w:val="001003C3"/>
    <w:rsid w:val="00100402"/>
    <w:rsid w:val="0010043A"/>
    <w:rsid w:val="0010067F"/>
    <w:rsid w:val="00100762"/>
    <w:rsid w:val="00100AC0"/>
    <w:rsid w:val="00100B4E"/>
    <w:rsid w:val="0010124A"/>
    <w:rsid w:val="00101354"/>
    <w:rsid w:val="00101A76"/>
    <w:rsid w:val="00101C79"/>
    <w:rsid w:val="00101CE8"/>
    <w:rsid w:val="00101E19"/>
    <w:rsid w:val="00101FF8"/>
    <w:rsid w:val="00102F97"/>
    <w:rsid w:val="001030EC"/>
    <w:rsid w:val="00103408"/>
    <w:rsid w:val="001034CD"/>
    <w:rsid w:val="00103C8B"/>
    <w:rsid w:val="00103DD5"/>
    <w:rsid w:val="00104048"/>
    <w:rsid w:val="0010437F"/>
    <w:rsid w:val="00104744"/>
    <w:rsid w:val="001048C8"/>
    <w:rsid w:val="00104A5B"/>
    <w:rsid w:val="00104B86"/>
    <w:rsid w:val="00104C2A"/>
    <w:rsid w:val="00105216"/>
    <w:rsid w:val="00105337"/>
    <w:rsid w:val="001057F4"/>
    <w:rsid w:val="00105956"/>
    <w:rsid w:val="00105B1F"/>
    <w:rsid w:val="00105E0F"/>
    <w:rsid w:val="001060D1"/>
    <w:rsid w:val="001061A6"/>
    <w:rsid w:val="001061E8"/>
    <w:rsid w:val="00106645"/>
    <w:rsid w:val="00106AF1"/>
    <w:rsid w:val="00106D0F"/>
    <w:rsid w:val="00107722"/>
    <w:rsid w:val="00107CB1"/>
    <w:rsid w:val="00110204"/>
    <w:rsid w:val="00110230"/>
    <w:rsid w:val="00110957"/>
    <w:rsid w:val="00110BAA"/>
    <w:rsid w:val="00110F41"/>
    <w:rsid w:val="00110F60"/>
    <w:rsid w:val="00111530"/>
    <w:rsid w:val="001115A1"/>
    <w:rsid w:val="001119DB"/>
    <w:rsid w:val="00111AA0"/>
    <w:rsid w:val="0011217F"/>
    <w:rsid w:val="0011292A"/>
    <w:rsid w:val="00113368"/>
    <w:rsid w:val="00113379"/>
    <w:rsid w:val="00113671"/>
    <w:rsid w:val="00113799"/>
    <w:rsid w:val="0011451A"/>
    <w:rsid w:val="00115B32"/>
    <w:rsid w:val="00115F15"/>
    <w:rsid w:val="0011615B"/>
    <w:rsid w:val="0011617E"/>
    <w:rsid w:val="00116480"/>
    <w:rsid w:val="001165A8"/>
    <w:rsid w:val="001168E9"/>
    <w:rsid w:val="00116C14"/>
    <w:rsid w:val="00116C41"/>
    <w:rsid w:val="00117669"/>
    <w:rsid w:val="001209A2"/>
    <w:rsid w:val="00122976"/>
    <w:rsid w:val="001229FE"/>
    <w:rsid w:val="00122ACA"/>
    <w:rsid w:val="00122CA6"/>
    <w:rsid w:val="00122D3B"/>
    <w:rsid w:val="001231B2"/>
    <w:rsid w:val="00123505"/>
    <w:rsid w:val="001239CB"/>
    <w:rsid w:val="001241DA"/>
    <w:rsid w:val="00124CBB"/>
    <w:rsid w:val="0012500C"/>
    <w:rsid w:val="00125030"/>
    <w:rsid w:val="0012519A"/>
    <w:rsid w:val="00125318"/>
    <w:rsid w:val="0012579A"/>
    <w:rsid w:val="00125815"/>
    <w:rsid w:val="00125B4A"/>
    <w:rsid w:val="00125CA3"/>
    <w:rsid w:val="00125D00"/>
    <w:rsid w:val="00125E05"/>
    <w:rsid w:val="00125FB8"/>
    <w:rsid w:val="001262DC"/>
    <w:rsid w:val="0012685B"/>
    <w:rsid w:val="00126915"/>
    <w:rsid w:val="00126EAE"/>
    <w:rsid w:val="001270B8"/>
    <w:rsid w:val="001276C1"/>
    <w:rsid w:val="001278C5"/>
    <w:rsid w:val="001278FC"/>
    <w:rsid w:val="00127956"/>
    <w:rsid w:val="00127A97"/>
    <w:rsid w:val="00127AB5"/>
    <w:rsid w:val="00130272"/>
    <w:rsid w:val="00130402"/>
    <w:rsid w:val="00130891"/>
    <w:rsid w:val="00130A9E"/>
    <w:rsid w:val="00130BE2"/>
    <w:rsid w:val="001315D2"/>
    <w:rsid w:val="00131A5D"/>
    <w:rsid w:val="00131BD9"/>
    <w:rsid w:val="0013216F"/>
    <w:rsid w:val="00132983"/>
    <w:rsid w:val="00132CF7"/>
    <w:rsid w:val="00132CFD"/>
    <w:rsid w:val="00132FFB"/>
    <w:rsid w:val="00133C8F"/>
    <w:rsid w:val="001341BA"/>
    <w:rsid w:val="001351F3"/>
    <w:rsid w:val="00135483"/>
    <w:rsid w:val="00135BC0"/>
    <w:rsid w:val="00135FBF"/>
    <w:rsid w:val="001360C4"/>
    <w:rsid w:val="001363A5"/>
    <w:rsid w:val="001364FE"/>
    <w:rsid w:val="00136CBE"/>
    <w:rsid w:val="0013793F"/>
    <w:rsid w:val="00137A1E"/>
    <w:rsid w:val="00137CA3"/>
    <w:rsid w:val="00140CF4"/>
    <w:rsid w:val="0014164D"/>
    <w:rsid w:val="00141944"/>
    <w:rsid w:val="00141B92"/>
    <w:rsid w:val="001426FF"/>
    <w:rsid w:val="00142A1F"/>
    <w:rsid w:val="00142B77"/>
    <w:rsid w:val="00143185"/>
    <w:rsid w:val="00143904"/>
    <w:rsid w:val="001439D2"/>
    <w:rsid w:val="00143E8D"/>
    <w:rsid w:val="0014411C"/>
    <w:rsid w:val="001442BD"/>
    <w:rsid w:val="0014496C"/>
    <w:rsid w:val="00144ABF"/>
    <w:rsid w:val="00144BBA"/>
    <w:rsid w:val="00144D7E"/>
    <w:rsid w:val="00145364"/>
    <w:rsid w:val="00145654"/>
    <w:rsid w:val="00145C1A"/>
    <w:rsid w:val="00145C2F"/>
    <w:rsid w:val="00146EC0"/>
    <w:rsid w:val="001475A9"/>
    <w:rsid w:val="00147719"/>
    <w:rsid w:val="00147C9D"/>
    <w:rsid w:val="00147E05"/>
    <w:rsid w:val="00150117"/>
    <w:rsid w:val="00150342"/>
    <w:rsid w:val="001504F8"/>
    <w:rsid w:val="00150651"/>
    <w:rsid w:val="001506DB"/>
    <w:rsid w:val="001511E1"/>
    <w:rsid w:val="001514C5"/>
    <w:rsid w:val="0015153B"/>
    <w:rsid w:val="00151D94"/>
    <w:rsid w:val="00151FCF"/>
    <w:rsid w:val="0015212F"/>
    <w:rsid w:val="00152348"/>
    <w:rsid w:val="00152766"/>
    <w:rsid w:val="00152BC2"/>
    <w:rsid w:val="00152E44"/>
    <w:rsid w:val="001532BD"/>
    <w:rsid w:val="001534F9"/>
    <w:rsid w:val="00153ADC"/>
    <w:rsid w:val="00153FC5"/>
    <w:rsid w:val="00154489"/>
    <w:rsid w:val="001544B1"/>
    <w:rsid w:val="001548B5"/>
    <w:rsid w:val="00154ACE"/>
    <w:rsid w:val="00155485"/>
    <w:rsid w:val="001556A0"/>
    <w:rsid w:val="00155DFB"/>
    <w:rsid w:val="00156031"/>
    <w:rsid w:val="00156522"/>
    <w:rsid w:val="0015687C"/>
    <w:rsid w:val="00156A8F"/>
    <w:rsid w:val="00156CD1"/>
    <w:rsid w:val="00157487"/>
    <w:rsid w:val="001574C8"/>
    <w:rsid w:val="001576F8"/>
    <w:rsid w:val="00157D2B"/>
    <w:rsid w:val="00157E45"/>
    <w:rsid w:val="00157EB2"/>
    <w:rsid w:val="001600C7"/>
    <w:rsid w:val="001605BF"/>
    <w:rsid w:val="00160A6F"/>
    <w:rsid w:val="00160C75"/>
    <w:rsid w:val="00160F50"/>
    <w:rsid w:val="001610D1"/>
    <w:rsid w:val="001614FA"/>
    <w:rsid w:val="001619F5"/>
    <w:rsid w:val="00161EA3"/>
    <w:rsid w:val="001625F2"/>
    <w:rsid w:val="001627E7"/>
    <w:rsid w:val="001628D7"/>
    <w:rsid w:val="0016296F"/>
    <w:rsid w:val="001629F1"/>
    <w:rsid w:val="00162ABA"/>
    <w:rsid w:val="001630B2"/>
    <w:rsid w:val="001630B6"/>
    <w:rsid w:val="00163151"/>
    <w:rsid w:val="001633C4"/>
    <w:rsid w:val="00163DF2"/>
    <w:rsid w:val="00163F2C"/>
    <w:rsid w:val="00163F72"/>
    <w:rsid w:val="0016432B"/>
    <w:rsid w:val="0016446B"/>
    <w:rsid w:val="00164C6B"/>
    <w:rsid w:val="00164D77"/>
    <w:rsid w:val="00164D94"/>
    <w:rsid w:val="00165389"/>
    <w:rsid w:val="0016582F"/>
    <w:rsid w:val="00165A22"/>
    <w:rsid w:val="00166207"/>
    <w:rsid w:val="00166BD9"/>
    <w:rsid w:val="0016755C"/>
    <w:rsid w:val="00167855"/>
    <w:rsid w:val="00167F2B"/>
    <w:rsid w:val="00167F9B"/>
    <w:rsid w:val="00170829"/>
    <w:rsid w:val="00170943"/>
    <w:rsid w:val="00171315"/>
    <w:rsid w:val="00171339"/>
    <w:rsid w:val="00171381"/>
    <w:rsid w:val="0017168F"/>
    <w:rsid w:val="001716AB"/>
    <w:rsid w:val="00171904"/>
    <w:rsid w:val="00171C17"/>
    <w:rsid w:val="00171E3B"/>
    <w:rsid w:val="001720AA"/>
    <w:rsid w:val="0017230E"/>
    <w:rsid w:val="001731D1"/>
    <w:rsid w:val="00173503"/>
    <w:rsid w:val="00173E02"/>
    <w:rsid w:val="00174603"/>
    <w:rsid w:val="00174955"/>
    <w:rsid w:val="00174AD4"/>
    <w:rsid w:val="00174B1B"/>
    <w:rsid w:val="00174B74"/>
    <w:rsid w:val="00174E93"/>
    <w:rsid w:val="001757F8"/>
    <w:rsid w:val="00176342"/>
    <w:rsid w:val="00176519"/>
    <w:rsid w:val="00176688"/>
    <w:rsid w:val="00176762"/>
    <w:rsid w:val="001767D6"/>
    <w:rsid w:val="00176CBE"/>
    <w:rsid w:val="001770EC"/>
    <w:rsid w:val="0017721F"/>
    <w:rsid w:val="001774D0"/>
    <w:rsid w:val="001779DC"/>
    <w:rsid w:val="00177A0C"/>
    <w:rsid w:val="00177E4F"/>
    <w:rsid w:val="00180499"/>
    <w:rsid w:val="00180983"/>
    <w:rsid w:val="00180B67"/>
    <w:rsid w:val="00180C84"/>
    <w:rsid w:val="00180D22"/>
    <w:rsid w:val="00180F8B"/>
    <w:rsid w:val="00181329"/>
    <w:rsid w:val="00181463"/>
    <w:rsid w:val="00181A52"/>
    <w:rsid w:val="00182DFC"/>
    <w:rsid w:val="001832E3"/>
    <w:rsid w:val="0018341D"/>
    <w:rsid w:val="001835F0"/>
    <w:rsid w:val="00183CAF"/>
    <w:rsid w:val="00183D2B"/>
    <w:rsid w:val="001841FA"/>
    <w:rsid w:val="001847E8"/>
    <w:rsid w:val="0018489A"/>
    <w:rsid w:val="00184CAB"/>
    <w:rsid w:val="0018522D"/>
    <w:rsid w:val="001863B2"/>
    <w:rsid w:val="00186556"/>
    <w:rsid w:val="001866C4"/>
    <w:rsid w:val="00186A76"/>
    <w:rsid w:val="00186C4F"/>
    <w:rsid w:val="00186E0F"/>
    <w:rsid w:val="00186F72"/>
    <w:rsid w:val="00187AFB"/>
    <w:rsid w:val="00187B69"/>
    <w:rsid w:val="0019017F"/>
    <w:rsid w:val="00190B84"/>
    <w:rsid w:val="00190C0E"/>
    <w:rsid w:val="00190C6C"/>
    <w:rsid w:val="00190D06"/>
    <w:rsid w:val="001912C3"/>
    <w:rsid w:val="0019137B"/>
    <w:rsid w:val="00191DFE"/>
    <w:rsid w:val="00191F35"/>
    <w:rsid w:val="0019223B"/>
    <w:rsid w:val="00192EAA"/>
    <w:rsid w:val="001932D5"/>
    <w:rsid w:val="00193C95"/>
    <w:rsid w:val="00193F06"/>
    <w:rsid w:val="001940D4"/>
    <w:rsid w:val="001940F8"/>
    <w:rsid w:val="00194642"/>
    <w:rsid w:val="001948F2"/>
    <w:rsid w:val="00194903"/>
    <w:rsid w:val="00194973"/>
    <w:rsid w:val="001949BB"/>
    <w:rsid w:val="00194BF9"/>
    <w:rsid w:val="00194C59"/>
    <w:rsid w:val="00194D7D"/>
    <w:rsid w:val="00194F81"/>
    <w:rsid w:val="00195D9B"/>
    <w:rsid w:val="00196037"/>
    <w:rsid w:val="00196109"/>
    <w:rsid w:val="001965B5"/>
    <w:rsid w:val="00196715"/>
    <w:rsid w:val="00196C78"/>
    <w:rsid w:val="00197825"/>
    <w:rsid w:val="00197AAC"/>
    <w:rsid w:val="00197C56"/>
    <w:rsid w:val="00197F12"/>
    <w:rsid w:val="00197F9B"/>
    <w:rsid w:val="001A00C3"/>
    <w:rsid w:val="001A01A1"/>
    <w:rsid w:val="001A0517"/>
    <w:rsid w:val="001A06C9"/>
    <w:rsid w:val="001A11A1"/>
    <w:rsid w:val="001A122D"/>
    <w:rsid w:val="001A154C"/>
    <w:rsid w:val="001A15FF"/>
    <w:rsid w:val="001A1632"/>
    <w:rsid w:val="001A16F2"/>
    <w:rsid w:val="001A1EBC"/>
    <w:rsid w:val="001A27FC"/>
    <w:rsid w:val="001A33E4"/>
    <w:rsid w:val="001A3E83"/>
    <w:rsid w:val="001A4611"/>
    <w:rsid w:val="001A4BA7"/>
    <w:rsid w:val="001A4D6D"/>
    <w:rsid w:val="001A5032"/>
    <w:rsid w:val="001A51BF"/>
    <w:rsid w:val="001A5ECE"/>
    <w:rsid w:val="001A6A71"/>
    <w:rsid w:val="001A6E27"/>
    <w:rsid w:val="001A73E8"/>
    <w:rsid w:val="001A77E0"/>
    <w:rsid w:val="001A7D40"/>
    <w:rsid w:val="001B01E6"/>
    <w:rsid w:val="001B0506"/>
    <w:rsid w:val="001B065D"/>
    <w:rsid w:val="001B0802"/>
    <w:rsid w:val="001B0870"/>
    <w:rsid w:val="001B0AAC"/>
    <w:rsid w:val="001B0BE3"/>
    <w:rsid w:val="001B1085"/>
    <w:rsid w:val="001B10C7"/>
    <w:rsid w:val="001B14FE"/>
    <w:rsid w:val="001B1602"/>
    <w:rsid w:val="001B16FC"/>
    <w:rsid w:val="001B1809"/>
    <w:rsid w:val="001B190C"/>
    <w:rsid w:val="001B199B"/>
    <w:rsid w:val="001B1E8D"/>
    <w:rsid w:val="001B23F5"/>
    <w:rsid w:val="001B2A08"/>
    <w:rsid w:val="001B2CA2"/>
    <w:rsid w:val="001B33BD"/>
    <w:rsid w:val="001B3922"/>
    <w:rsid w:val="001B3A58"/>
    <w:rsid w:val="001B54B7"/>
    <w:rsid w:val="001B56E7"/>
    <w:rsid w:val="001B5791"/>
    <w:rsid w:val="001B57BB"/>
    <w:rsid w:val="001B6BEB"/>
    <w:rsid w:val="001B6E16"/>
    <w:rsid w:val="001B6F24"/>
    <w:rsid w:val="001B6F50"/>
    <w:rsid w:val="001B70EF"/>
    <w:rsid w:val="001B7950"/>
    <w:rsid w:val="001B7A2B"/>
    <w:rsid w:val="001B7F2F"/>
    <w:rsid w:val="001C0211"/>
    <w:rsid w:val="001C0538"/>
    <w:rsid w:val="001C0C5C"/>
    <w:rsid w:val="001C149F"/>
    <w:rsid w:val="001C1C3B"/>
    <w:rsid w:val="001C2143"/>
    <w:rsid w:val="001C24BE"/>
    <w:rsid w:val="001C25F1"/>
    <w:rsid w:val="001C2901"/>
    <w:rsid w:val="001C2F88"/>
    <w:rsid w:val="001C30C0"/>
    <w:rsid w:val="001C3110"/>
    <w:rsid w:val="001C39AD"/>
    <w:rsid w:val="001C3C5D"/>
    <w:rsid w:val="001C3CC3"/>
    <w:rsid w:val="001C4450"/>
    <w:rsid w:val="001C47EC"/>
    <w:rsid w:val="001C49B7"/>
    <w:rsid w:val="001C4A29"/>
    <w:rsid w:val="001C4F81"/>
    <w:rsid w:val="001C51C9"/>
    <w:rsid w:val="001C5C83"/>
    <w:rsid w:val="001C6127"/>
    <w:rsid w:val="001C67F3"/>
    <w:rsid w:val="001C682F"/>
    <w:rsid w:val="001C68AA"/>
    <w:rsid w:val="001C6E94"/>
    <w:rsid w:val="001C7143"/>
    <w:rsid w:val="001C79D7"/>
    <w:rsid w:val="001D02AB"/>
    <w:rsid w:val="001D03CE"/>
    <w:rsid w:val="001D05A6"/>
    <w:rsid w:val="001D10C1"/>
    <w:rsid w:val="001D1119"/>
    <w:rsid w:val="001D1B20"/>
    <w:rsid w:val="001D21FA"/>
    <w:rsid w:val="001D2201"/>
    <w:rsid w:val="001D24B6"/>
    <w:rsid w:val="001D258B"/>
    <w:rsid w:val="001D26C2"/>
    <w:rsid w:val="001D283E"/>
    <w:rsid w:val="001D3007"/>
    <w:rsid w:val="001D357B"/>
    <w:rsid w:val="001D3A4E"/>
    <w:rsid w:val="001D3DF7"/>
    <w:rsid w:val="001D40F1"/>
    <w:rsid w:val="001D41C5"/>
    <w:rsid w:val="001D4612"/>
    <w:rsid w:val="001D4A84"/>
    <w:rsid w:val="001D4AD7"/>
    <w:rsid w:val="001D4EE5"/>
    <w:rsid w:val="001D4EED"/>
    <w:rsid w:val="001D5011"/>
    <w:rsid w:val="001D5CF4"/>
    <w:rsid w:val="001D669B"/>
    <w:rsid w:val="001D6852"/>
    <w:rsid w:val="001D6BA6"/>
    <w:rsid w:val="001D6D22"/>
    <w:rsid w:val="001D78E6"/>
    <w:rsid w:val="001E0A48"/>
    <w:rsid w:val="001E0DB2"/>
    <w:rsid w:val="001E0DE0"/>
    <w:rsid w:val="001E0FB3"/>
    <w:rsid w:val="001E114E"/>
    <w:rsid w:val="001E1179"/>
    <w:rsid w:val="001E15BC"/>
    <w:rsid w:val="001E1ECC"/>
    <w:rsid w:val="001E2340"/>
    <w:rsid w:val="001E2DD5"/>
    <w:rsid w:val="001E2E23"/>
    <w:rsid w:val="001E3187"/>
    <w:rsid w:val="001E33BC"/>
    <w:rsid w:val="001E3F8E"/>
    <w:rsid w:val="001E419D"/>
    <w:rsid w:val="001E4E01"/>
    <w:rsid w:val="001E51CC"/>
    <w:rsid w:val="001E5A8A"/>
    <w:rsid w:val="001E5ADE"/>
    <w:rsid w:val="001E5CC7"/>
    <w:rsid w:val="001E5E14"/>
    <w:rsid w:val="001E6AE3"/>
    <w:rsid w:val="001E701C"/>
    <w:rsid w:val="001E7541"/>
    <w:rsid w:val="001E7571"/>
    <w:rsid w:val="001E7D5C"/>
    <w:rsid w:val="001E7FD0"/>
    <w:rsid w:val="001F0085"/>
    <w:rsid w:val="001F04EC"/>
    <w:rsid w:val="001F138D"/>
    <w:rsid w:val="001F1A5E"/>
    <w:rsid w:val="001F20D9"/>
    <w:rsid w:val="001F293B"/>
    <w:rsid w:val="001F2DF0"/>
    <w:rsid w:val="001F3147"/>
    <w:rsid w:val="001F3154"/>
    <w:rsid w:val="001F336A"/>
    <w:rsid w:val="001F3C03"/>
    <w:rsid w:val="001F41EF"/>
    <w:rsid w:val="001F4A93"/>
    <w:rsid w:val="001F5265"/>
    <w:rsid w:val="001F53A4"/>
    <w:rsid w:val="001F53B7"/>
    <w:rsid w:val="001F5837"/>
    <w:rsid w:val="001F652A"/>
    <w:rsid w:val="001F66B0"/>
    <w:rsid w:val="001F6864"/>
    <w:rsid w:val="001F6D59"/>
    <w:rsid w:val="001F6D99"/>
    <w:rsid w:val="001F6F2F"/>
    <w:rsid w:val="001F7182"/>
    <w:rsid w:val="001F7A0A"/>
    <w:rsid w:val="001F7AB0"/>
    <w:rsid w:val="001F7E26"/>
    <w:rsid w:val="001F7FE9"/>
    <w:rsid w:val="00200143"/>
    <w:rsid w:val="002006B8"/>
    <w:rsid w:val="00200F84"/>
    <w:rsid w:val="00201801"/>
    <w:rsid w:val="00201A7E"/>
    <w:rsid w:val="00201AD8"/>
    <w:rsid w:val="00201C7F"/>
    <w:rsid w:val="002022C1"/>
    <w:rsid w:val="00202486"/>
    <w:rsid w:val="002027ED"/>
    <w:rsid w:val="002038FE"/>
    <w:rsid w:val="00203E9C"/>
    <w:rsid w:val="002040AD"/>
    <w:rsid w:val="002040D8"/>
    <w:rsid w:val="00204315"/>
    <w:rsid w:val="00204556"/>
    <w:rsid w:val="00204660"/>
    <w:rsid w:val="0020482D"/>
    <w:rsid w:val="0020559D"/>
    <w:rsid w:val="002056EB"/>
    <w:rsid w:val="00205920"/>
    <w:rsid w:val="00205B6C"/>
    <w:rsid w:val="00206420"/>
    <w:rsid w:val="00206929"/>
    <w:rsid w:val="0020699B"/>
    <w:rsid w:val="00206A38"/>
    <w:rsid w:val="00206F19"/>
    <w:rsid w:val="0020730A"/>
    <w:rsid w:val="0020763F"/>
    <w:rsid w:val="002077CD"/>
    <w:rsid w:val="00207AFE"/>
    <w:rsid w:val="00207DF2"/>
    <w:rsid w:val="002103E6"/>
    <w:rsid w:val="0021075B"/>
    <w:rsid w:val="00210C58"/>
    <w:rsid w:val="00210C94"/>
    <w:rsid w:val="0021156D"/>
    <w:rsid w:val="00211905"/>
    <w:rsid w:val="00211CC1"/>
    <w:rsid w:val="00211F7D"/>
    <w:rsid w:val="00212378"/>
    <w:rsid w:val="002135E8"/>
    <w:rsid w:val="002138CB"/>
    <w:rsid w:val="002138EC"/>
    <w:rsid w:val="00214273"/>
    <w:rsid w:val="00214DB8"/>
    <w:rsid w:val="0021543F"/>
    <w:rsid w:val="002154BD"/>
    <w:rsid w:val="00215CF8"/>
    <w:rsid w:val="00215D59"/>
    <w:rsid w:val="0021710F"/>
    <w:rsid w:val="002172DE"/>
    <w:rsid w:val="002176D9"/>
    <w:rsid w:val="00217756"/>
    <w:rsid w:val="00217CB3"/>
    <w:rsid w:val="00217E8F"/>
    <w:rsid w:val="002200EA"/>
    <w:rsid w:val="0022018A"/>
    <w:rsid w:val="00220785"/>
    <w:rsid w:val="00220DC2"/>
    <w:rsid w:val="00221161"/>
    <w:rsid w:val="002215F7"/>
    <w:rsid w:val="0022178C"/>
    <w:rsid w:val="00221CC1"/>
    <w:rsid w:val="00222055"/>
    <w:rsid w:val="0022212E"/>
    <w:rsid w:val="002221D8"/>
    <w:rsid w:val="00222BC9"/>
    <w:rsid w:val="00222DFC"/>
    <w:rsid w:val="0022389E"/>
    <w:rsid w:val="00223CC1"/>
    <w:rsid w:val="00224772"/>
    <w:rsid w:val="00224852"/>
    <w:rsid w:val="002248ED"/>
    <w:rsid w:val="002248FB"/>
    <w:rsid w:val="00224B8C"/>
    <w:rsid w:val="00224C1D"/>
    <w:rsid w:val="0022501F"/>
    <w:rsid w:val="00225282"/>
    <w:rsid w:val="00225CF3"/>
    <w:rsid w:val="00225E5C"/>
    <w:rsid w:val="00226073"/>
    <w:rsid w:val="002262D0"/>
    <w:rsid w:val="00226625"/>
    <w:rsid w:val="00226A97"/>
    <w:rsid w:val="00226C31"/>
    <w:rsid w:val="00226E4A"/>
    <w:rsid w:val="002273A6"/>
    <w:rsid w:val="002276E2"/>
    <w:rsid w:val="00227781"/>
    <w:rsid w:val="00227B30"/>
    <w:rsid w:val="002300C5"/>
    <w:rsid w:val="002305D9"/>
    <w:rsid w:val="00230DBD"/>
    <w:rsid w:val="00231422"/>
    <w:rsid w:val="00231673"/>
    <w:rsid w:val="002316D6"/>
    <w:rsid w:val="00231764"/>
    <w:rsid w:val="002318A5"/>
    <w:rsid w:val="00231986"/>
    <w:rsid w:val="00231BB5"/>
    <w:rsid w:val="0023249B"/>
    <w:rsid w:val="00232DBC"/>
    <w:rsid w:val="002331C2"/>
    <w:rsid w:val="002335C7"/>
    <w:rsid w:val="00233D47"/>
    <w:rsid w:val="00233F0A"/>
    <w:rsid w:val="00234059"/>
    <w:rsid w:val="00234217"/>
    <w:rsid w:val="00234CE4"/>
    <w:rsid w:val="00234D6D"/>
    <w:rsid w:val="00234F7A"/>
    <w:rsid w:val="00235122"/>
    <w:rsid w:val="002353C7"/>
    <w:rsid w:val="0023565E"/>
    <w:rsid w:val="002367C8"/>
    <w:rsid w:val="00236ABF"/>
    <w:rsid w:val="00236D22"/>
    <w:rsid w:val="00236E84"/>
    <w:rsid w:val="00236FE4"/>
    <w:rsid w:val="002370CD"/>
    <w:rsid w:val="00237155"/>
    <w:rsid w:val="00237597"/>
    <w:rsid w:val="0023759A"/>
    <w:rsid w:val="00237B4E"/>
    <w:rsid w:val="00237E43"/>
    <w:rsid w:val="00240C44"/>
    <w:rsid w:val="00241369"/>
    <w:rsid w:val="002414A0"/>
    <w:rsid w:val="00241C72"/>
    <w:rsid w:val="0024208E"/>
    <w:rsid w:val="002422C3"/>
    <w:rsid w:val="002424B5"/>
    <w:rsid w:val="002428F6"/>
    <w:rsid w:val="002429C4"/>
    <w:rsid w:val="002434D2"/>
    <w:rsid w:val="002440D0"/>
    <w:rsid w:val="00244540"/>
    <w:rsid w:val="002446FA"/>
    <w:rsid w:val="00245733"/>
    <w:rsid w:val="00245823"/>
    <w:rsid w:val="00245B10"/>
    <w:rsid w:val="0024671B"/>
    <w:rsid w:val="00246806"/>
    <w:rsid w:val="0024685C"/>
    <w:rsid w:val="00246C9C"/>
    <w:rsid w:val="00246E17"/>
    <w:rsid w:val="00246F8F"/>
    <w:rsid w:val="002501F8"/>
    <w:rsid w:val="002507CD"/>
    <w:rsid w:val="0025103C"/>
    <w:rsid w:val="002511D5"/>
    <w:rsid w:val="002513E6"/>
    <w:rsid w:val="00251954"/>
    <w:rsid w:val="002519BE"/>
    <w:rsid w:val="00251DA6"/>
    <w:rsid w:val="00251EDA"/>
    <w:rsid w:val="002525C5"/>
    <w:rsid w:val="00252A1C"/>
    <w:rsid w:val="00253267"/>
    <w:rsid w:val="00253500"/>
    <w:rsid w:val="00253851"/>
    <w:rsid w:val="002538BC"/>
    <w:rsid w:val="00253A94"/>
    <w:rsid w:val="00253E76"/>
    <w:rsid w:val="002544A2"/>
    <w:rsid w:val="00254531"/>
    <w:rsid w:val="0025471F"/>
    <w:rsid w:val="00254ABC"/>
    <w:rsid w:val="00254C64"/>
    <w:rsid w:val="00254C9E"/>
    <w:rsid w:val="00255885"/>
    <w:rsid w:val="00255A9D"/>
    <w:rsid w:val="00255BB5"/>
    <w:rsid w:val="00256105"/>
    <w:rsid w:val="00256159"/>
    <w:rsid w:val="00256199"/>
    <w:rsid w:val="00256310"/>
    <w:rsid w:val="002563A5"/>
    <w:rsid w:val="00256597"/>
    <w:rsid w:val="00256C14"/>
    <w:rsid w:val="00257344"/>
    <w:rsid w:val="002579F7"/>
    <w:rsid w:val="002601CD"/>
    <w:rsid w:val="0026040F"/>
    <w:rsid w:val="00261075"/>
    <w:rsid w:val="00261298"/>
    <w:rsid w:val="00261390"/>
    <w:rsid w:val="00261BD4"/>
    <w:rsid w:val="00262363"/>
    <w:rsid w:val="002628EC"/>
    <w:rsid w:val="002629B8"/>
    <w:rsid w:val="002635E2"/>
    <w:rsid w:val="0026371C"/>
    <w:rsid w:val="002638E1"/>
    <w:rsid w:val="0026394A"/>
    <w:rsid w:val="002641AF"/>
    <w:rsid w:val="00264417"/>
    <w:rsid w:val="002644AB"/>
    <w:rsid w:val="002647C8"/>
    <w:rsid w:val="00264ACE"/>
    <w:rsid w:val="00264D4E"/>
    <w:rsid w:val="00264E77"/>
    <w:rsid w:val="0026503A"/>
    <w:rsid w:val="0026518F"/>
    <w:rsid w:val="00265765"/>
    <w:rsid w:val="00265841"/>
    <w:rsid w:val="00265DB9"/>
    <w:rsid w:val="00265F8F"/>
    <w:rsid w:val="00266469"/>
    <w:rsid w:val="00266718"/>
    <w:rsid w:val="002671D2"/>
    <w:rsid w:val="00267A4E"/>
    <w:rsid w:val="0027021B"/>
    <w:rsid w:val="002706D6"/>
    <w:rsid w:val="002716F6"/>
    <w:rsid w:val="00271B13"/>
    <w:rsid w:val="00271FC2"/>
    <w:rsid w:val="00272042"/>
    <w:rsid w:val="00272641"/>
    <w:rsid w:val="0027368A"/>
    <w:rsid w:val="00273868"/>
    <w:rsid w:val="00273BCD"/>
    <w:rsid w:val="002740C4"/>
    <w:rsid w:val="00274278"/>
    <w:rsid w:val="00274E41"/>
    <w:rsid w:val="00275083"/>
    <w:rsid w:val="002755EE"/>
    <w:rsid w:val="0027571C"/>
    <w:rsid w:val="00276800"/>
    <w:rsid w:val="00276D16"/>
    <w:rsid w:val="0027744D"/>
    <w:rsid w:val="002802DB"/>
    <w:rsid w:val="00280775"/>
    <w:rsid w:val="00281240"/>
    <w:rsid w:val="00281351"/>
    <w:rsid w:val="00281356"/>
    <w:rsid w:val="0028147B"/>
    <w:rsid w:val="00281C09"/>
    <w:rsid w:val="00282101"/>
    <w:rsid w:val="00282817"/>
    <w:rsid w:val="00282BC9"/>
    <w:rsid w:val="00282FB4"/>
    <w:rsid w:val="002832C3"/>
    <w:rsid w:val="002832C7"/>
    <w:rsid w:val="002833B2"/>
    <w:rsid w:val="002834C0"/>
    <w:rsid w:val="002835F9"/>
    <w:rsid w:val="00283C2F"/>
    <w:rsid w:val="00283C7F"/>
    <w:rsid w:val="00284267"/>
    <w:rsid w:val="002849C1"/>
    <w:rsid w:val="00284C8D"/>
    <w:rsid w:val="00285826"/>
    <w:rsid w:val="00286C7A"/>
    <w:rsid w:val="00286E10"/>
    <w:rsid w:val="002872C5"/>
    <w:rsid w:val="002874F5"/>
    <w:rsid w:val="002875F8"/>
    <w:rsid w:val="00287A94"/>
    <w:rsid w:val="002900B3"/>
    <w:rsid w:val="00290176"/>
    <w:rsid w:val="0029049C"/>
    <w:rsid w:val="0029089D"/>
    <w:rsid w:val="00290CAF"/>
    <w:rsid w:val="002910F4"/>
    <w:rsid w:val="0029125C"/>
    <w:rsid w:val="002919A8"/>
    <w:rsid w:val="00292371"/>
    <w:rsid w:val="00292650"/>
    <w:rsid w:val="00292879"/>
    <w:rsid w:val="0029321B"/>
    <w:rsid w:val="00293E7A"/>
    <w:rsid w:val="00294098"/>
    <w:rsid w:val="002944F9"/>
    <w:rsid w:val="00294816"/>
    <w:rsid w:val="00294A45"/>
    <w:rsid w:val="00294B5F"/>
    <w:rsid w:val="00294EBA"/>
    <w:rsid w:val="00295744"/>
    <w:rsid w:val="0029586F"/>
    <w:rsid w:val="002958FA"/>
    <w:rsid w:val="00295D62"/>
    <w:rsid w:val="00297240"/>
    <w:rsid w:val="00297284"/>
    <w:rsid w:val="002972D9"/>
    <w:rsid w:val="0029755B"/>
    <w:rsid w:val="002976A7"/>
    <w:rsid w:val="00297726"/>
    <w:rsid w:val="0029782F"/>
    <w:rsid w:val="00297886"/>
    <w:rsid w:val="002A04EA"/>
    <w:rsid w:val="002A0DBE"/>
    <w:rsid w:val="002A10BC"/>
    <w:rsid w:val="002A16FF"/>
    <w:rsid w:val="002A171D"/>
    <w:rsid w:val="002A1913"/>
    <w:rsid w:val="002A20FC"/>
    <w:rsid w:val="002A21EE"/>
    <w:rsid w:val="002A2AAA"/>
    <w:rsid w:val="002A2B4B"/>
    <w:rsid w:val="002A2C7A"/>
    <w:rsid w:val="002A2DA3"/>
    <w:rsid w:val="002A31C0"/>
    <w:rsid w:val="002A3400"/>
    <w:rsid w:val="002A40AD"/>
    <w:rsid w:val="002A472B"/>
    <w:rsid w:val="002A4990"/>
    <w:rsid w:val="002A4B9E"/>
    <w:rsid w:val="002A4D31"/>
    <w:rsid w:val="002A5323"/>
    <w:rsid w:val="002A548C"/>
    <w:rsid w:val="002A6133"/>
    <w:rsid w:val="002A63B9"/>
    <w:rsid w:val="002A6478"/>
    <w:rsid w:val="002A6A41"/>
    <w:rsid w:val="002A6DE4"/>
    <w:rsid w:val="002A71F5"/>
    <w:rsid w:val="002A72F1"/>
    <w:rsid w:val="002A7B69"/>
    <w:rsid w:val="002B0BCF"/>
    <w:rsid w:val="002B0C5B"/>
    <w:rsid w:val="002B0DD0"/>
    <w:rsid w:val="002B0E7A"/>
    <w:rsid w:val="002B0FE6"/>
    <w:rsid w:val="002B1139"/>
    <w:rsid w:val="002B14D2"/>
    <w:rsid w:val="002B14E7"/>
    <w:rsid w:val="002B2977"/>
    <w:rsid w:val="002B3117"/>
    <w:rsid w:val="002B3A14"/>
    <w:rsid w:val="002B44FA"/>
    <w:rsid w:val="002B4DD0"/>
    <w:rsid w:val="002B561E"/>
    <w:rsid w:val="002B5879"/>
    <w:rsid w:val="002B6867"/>
    <w:rsid w:val="002B6A41"/>
    <w:rsid w:val="002B700F"/>
    <w:rsid w:val="002B73AB"/>
    <w:rsid w:val="002B76B5"/>
    <w:rsid w:val="002B7A41"/>
    <w:rsid w:val="002B7D57"/>
    <w:rsid w:val="002B7E7C"/>
    <w:rsid w:val="002C01C2"/>
    <w:rsid w:val="002C049C"/>
    <w:rsid w:val="002C059B"/>
    <w:rsid w:val="002C0678"/>
    <w:rsid w:val="002C0834"/>
    <w:rsid w:val="002C0A8E"/>
    <w:rsid w:val="002C0E3B"/>
    <w:rsid w:val="002C0EB1"/>
    <w:rsid w:val="002C112D"/>
    <w:rsid w:val="002C1A73"/>
    <w:rsid w:val="002C1C5A"/>
    <w:rsid w:val="002C1F61"/>
    <w:rsid w:val="002C1FD8"/>
    <w:rsid w:val="002C218F"/>
    <w:rsid w:val="002C221E"/>
    <w:rsid w:val="002C222C"/>
    <w:rsid w:val="002C2423"/>
    <w:rsid w:val="002C2EBC"/>
    <w:rsid w:val="002C3182"/>
    <w:rsid w:val="002C31B1"/>
    <w:rsid w:val="002C3BED"/>
    <w:rsid w:val="002C3EA4"/>
    <w:rsid w:val="002C3EF9"/>
    <w:rsid w:val="002C4856"/>
    <w:rsid w:val="002C4A1C"/>
    <w:rsid w:val="002C4EAA"/>
    <w:rsid w:val="002C4FDD"/>
    <w:rsid w:val="002C52F7"/>
    <w:rsid w:val="002C53B4"/>
    <w:rsid w:val="002C59DD"/>
    <w:rsid w:val="002C5DE5"/>
    <w:rsid w:val="002C5FA2"/>
    <w:rsid w:val="002C6623"/>
    <w:rsid w:val="002C6E8C"/>
    <w:rsid w:val="002C6F8D"/>
    <w:rsid w:val="002C755C"/>
    <w:rsid w:val="002C79CC"/>
    <w:rsid w:val="002C7F66"/>
    <w:rsid w:val="002D014C"/>
    <w:rsid w:val="002D02D0"/>
    <w:rsid w:val="002D0CB1"/>
    <w:rsid w:val="002D2388"/>
    <w:rsid w:val="002D23AC"/>
    <w:rsid w:val="002D3AC8"/>
    <w:rsid w:val="002D455C"/>
    <w:rsid w:val="002D572B"/>
    <w:rsid w:val="002D5D7A"/>
    <w:rsid w:val="002D668B"/>
    <w:rsid w:val="002D66A8"/>
    <w:rsid w:val="002D6874"/>
    <w:rsid w:val="002D6DE9"/>
    <w:rsid w:val="002D706B"/>
    <w:rsid w:val="002D706E"/>
    <w:rsid w:val="002D79EC"/>
    <w:rsid w:val="002D7B9A"/>
    <w:rsid w:val="002E0241"/>
    <w:rsid w:val="002E0263"/>
    <w:rsid w:val="002E05DB"/>
    <w:rsid w:val="002E05FC"/>
    <w:rsid w:val="002E06FB"/>
    <w:rsid w:val="002E0EE6"/>
    <w:rsid w:val="002E157C"/>
    <w:rsid w:val="002E182B"/>
    <w:rsid w:val="002E1C16"/>
    <w:rsid w:val="002E1C35"/>
    <w:rsid w:val="002E1C7F"/>
    <w:rsid w:val="002E20BF"/>
    <w:rsid w:val="002E2590"/>
    <w:rsid w:val="002E2D8B"/>
    <w:rsid w:val="002E2EDD"/>
    <w:rsid w:val="002E36E3"/>
    <w:rsid w:val="002E3DC1"/>
    <w:rsid w:val="002E427A"/>
    <w:rsid w:val="002E5FA1"/>
    <w:rsid w:val="002E6002"/>
    <w:rsid w:val="002E603B"/>
    <w:rsid w:val="002E60F0"/>
    <w:rsid w:val="002E63A6"/>
    <w:rsid w:val="002E6659"/>
    <w:rsid w:val="002E6D82"/>
    <w:rsid w:val="002E71CC"/>
    <w:rsid w:val="002E74C6"/>
    <w:rsid w:val="002F0317"/>
    <w:rsid w:val="002F0562"/>
    <w:rsid w:val="002F0B15"/>
    <w:rsid w:val="002F0BE5"/>
    <w:rsid w:val="002F1197"/>
    <w:rsid w:val="002F1300"/>
    <w:rsid w:val="002F158B"/>
    <w:rsid w:val="002F1AA2"/>
    <w:rsid w:val="002F1F01"/>
    <w:rsid w:val="002F20C3"/>
    <w:rsid w:val="002F29BE"/>
    <w:rsid w:val="002F29DD"/>
    <w:rsid w:val="002F2AE6"/>
    <w:rsid w:val="002F2BEA"/>
    <w:rsid w:val="002F2F8A"/>
    <w:rsid w:val="002F3508"/>
    <w:rsid w:val="002F3A8F"/>
    <w:rsid w:val="002F45C9"/>
    <w:rsid w:val="002F47B2"/>
    <w:rsid w:val="002F55E6"/>
    <w:rsid w:val="002F5687"/>
    <w:rsid w:val="002F6116"/>
    <w:rsid w:val="002F6814"/>
    <w:rsid w:val="002F6DD2"/>
    <w:rsid w:val="002F73FE"/>
    <w:rsid w:val="002F7425"/>
    <w:rsid w:val="002F7BF3"/>
    <w:rsid w:val="002F7CB1"/>
    <w:rsid w:val="002F7EFD"/>
    <w:rsid w:val="00300137"/>
    <w:rsid w:val="003003D9"/>
    <w:rsid w:val="0030066E"/>
    <w:rsid w:val="00300C62"/>
    <w:rsid w:val="00300D4A"/>
    <w:rsid w:val="00301226"/>
    <w:rsid w:val="00301333"/>
    <w:rsid w:val="0030150C"/>
    <w:rsid w:val="00301C74"/>
    <w:rsid w:val="00302043"/>
    <w:rsid w:val="003025AD"/>
    <w:rsid w:val="0030260E"/>
    <w:rsid w:val="00302988"/>
    <w:rsid w:val="00302AFF"/>
    <w:rsid w:val="00303C9F"/>
    <w:rsid w:val="00303E06"/>
    <w:rsid w:val="0030478B"/>
    <w:rsid w:val="00304AF7"/>
    <w:rsid w:val="003055AE"/>
    <w:rsid w:val="00305DB0"/>
    <w:rsid w:val="003061D1"/>
    <w:rsid w:val="00306A64"/>
    <w:rsid w:val="00307403"/>
    <w:rsid w:val="0030769B"/>
    <w:rsid w:val="00307AE3"/>
    <w:rsid w:val="00310381"/>
    <w:rsid w:val="0031039F"/>
    <w:rsid w:val="00310729"/>
    <w:rsid w:val="00310D4A"/>
    <w:rsid w:val="00311105"/>
    <w:rsid w:val="0031140A"/>
    <w:rsid w:val="00311F51"/>
    <w:rsid w:val="003125B9"/>
    <w:rsid w:val="0031262E"/>
    <w:rsid w:val="00312B13"/>
    <w:rsid w:val="00312DDA"/>
    <w:rsid w:val="00313274"/>
    <w:rsid w:val="00313468"/>
    <w:rsid w:val="0031374B"/>
    <w:rsid w:val="0031387F"/>
    <w:rsid w:val="0031390E"/>
    <w:rsid w:val="00313A5D"/>
    <w:rsid w:val="00313C66"/>
    <w:rsid w:val="00313E24"/>
    <w:rsid w:val="00313F79"/>
    <w:rsid w:val="0031406C"/>
    <w:rsid w:val="00314855"/>
    <w:rsid w:val="00314CE6"/>
    <w:rsid w:val="00314D2D"/>
    <w:rsid w:val="00314F20"/>
    <w:rsid w:val="003150C0"/>
    <w:rsid w:val="0031548E"/>
    <w:rsid w:val="00316082"/>
    <w:rsid w:val="00316DB8"/>
    <w:rsid w:val="00316E36"/>
    <w:rsid w:val="00317BA4"/>
    <w:rsid w:val="0032037D"/>
    <w:rsid w:val="00320B77"/>
    <w:rsid w:val="00320FF5"/>
    <w:rsid w:val="00320FFE"/>
    <w:rsid w:val="0032126C"/>
    <w:rsid w:val="0032173B"/>
    <w:rsid w:val="00321C33"/>
    <w:rsid w:val="00322870"/>
    <w:rsid w:val="0032337F"/>
    <w:rsid w:val="003235CB"/>
    <w:rsid w:val="00323842"/>
    <w:rsid w:val="003238DB"/>
    <w:rsid w:val="00323AAB"/>
    <w:rsid w:val="0032400F"/>
    <w:rsid w:val="0032497E"/>
    <w:rsid w:val="00325BC1"/>
    <w:rsid w:val="00325F74"/>
    <w:rsid w:val="0032609D"/>
    <w:rsid w:val="00326128"/>
    <w:rsid w:val="0032639A"/>
    <w:rsid w:val="003267C8"/>
    <w:rsid w:val="00326802"/>
    <w:rsid w:val="00326F41"/>
    <w:rsid w:val="003270E9"/>
    <w:rsid w:val="0032729A"/>
    <w:rsid w:val="0032733A"/>
    <w:rsid w:val="00330166"/>
    <w:rsid w:val="00330413"/>
    <w:rsid w:val="00330523"/>
    <w:rsid w:val="0033096F"/>
    <w:rsid w:val="00330C75"/>
    <w:rsid w:val="00330EA1"/>
    <w:rsid w:val="003311E7"/>
    <w:rsid w:val="003314D4"/>
    <w:rsid w:val="0033186A"/>
    <w:rsid w:val="00331985"/>
    <w:rsid w:val="00331EEC"/>
    <w:rsid w:val="0033231A"/>
    <w:rsid w:val="003336CA"/>
    <w:rsid w:val="00333DBA"/>
    <w:rsid w:val="00333E9C"/>
    <w:rsid w:val="00333F25"/>
    <w:rsid w:val="00334362"/>
    <w:rsid w:val="00334632"/>
    <w:rsid w:val="003346DB"/>
    <w:rsid w:val="00334C09"/>
    <w:rsid w:val="00334E7D"/>
    <w:rsid w:val="00334EBD"/>
    <w:rsid w:val="00334F50"/>
    <w:rsid w:val="00335624"/>
    <w:rsid w:val="00335E00"/>
    <w:rsid w:val="00335FA6"/>
    <w:rsid w:val="003363C7"/>
    <w:rsid w:val="003365E0"/>
    <w:rsid w:val="003365F2"/>
    <w:rsid w:val="00336898"/>
    <w:rsid w:val="00336BFE"/>
    <w:rsid w:val="00336D64"/>
    <w:rsid w:val="003370A0"/>
    <w:rsid w:val="00337181"/>
    <w:rsid w:val="00337546"/>
    <w:rsid w:val="00337CE2"/>
    <w:rsid w:val="00340018"/>
    <w:rsid w:val="00340995"/>
    <w:rsid w:val="00341002"/>
    <w:rsid w:val="003412CC"/>
    <w:rsid w:val="003419D7"/>
    <w:rsid w:val="003419ED"/>
    <w:rsid w:val="00341AF5"/>
    <w:rsid w:val="003425DE"/>
    <w:rsid w:val="003426FE"/>
    <w:rsid w:val="003430B9"/>
    <w:rsid w:val="00343102"/>
    <w:rsid w:val="0034327D"/>
    <w:rsid w:val="00343427"/>
    <w:rsid w:val="00343466"/>
    <w:rsid w:val="003434BF"/>
    <w:rsid w:val="00344277"/>
    <w:rsid w:val="00344372"/>
    <w:rsid w:val="003446C3"/>
    <w:rsid w:val="003449A2"/>
    <w:rsid w:val="00344E13"/>
    <w:rsid w:val="00344E6D"/>
    <w:rsid w:val="00345159"/>
    <w:rsid w:val="0034598A"/>
    <w:rsid w:val="003461A3"/>
    <w:rsid w:val="003462D5"/>
    <w:rsid w:val="003464CA"/>
    <w:rsid w:val="00346717"/>
    <w:rsid w:val="00346A61"/>
    <w:rsid w:val="00346BDF"/>
    <w:rsid w:val="00346C67"/>
    <w:rsid w:val="003471B2"/>
    <w:rsid w:val="00347256"/>
    <w:rsid w:val="00347C65"/>
    <w:rsid w:val="003500E8"/>
    <w:rsid w:val="00350BF2"/>
    <w:rsid w:val="00350FA7"/>
    <w:rsid w:val="003510A3"/>
    <w:rsid w:val="00351E6F"/>
    <w:rsid w:val="00352005"/>
    <w:rsid w:val="00352833"/>
    <w:rsid w:val="00354106"/>
    <w:rsid w:val="003541AF"/>
    <w:rsid w:val="0035452F"/>
    <w:rsid w:val="00354948"/>
    <w:rsid w:val="00354ADD"/>
    <w:rsid w:val="00354CA3"/>
    <w:rsid w:val="003555D8"/>
    <w:rsid w:val="00355604"/>
    <w:rsid w:val="00355A7A"/>
    <w:rsid w:val="00357A7B"/>
    <w:rsid w:val="00357AE1"/>
    <w:rsid w:val="003604F7"/>
    <w:rsid w:val="003605A6"/>
    <w:rsid w:val="00360795"/>
    <w:rsid w:val="003607D6"/>
    <w:rsid w:val="00360F07"/>
    <w:rsid w:val="003610EF"/>
    <w:rsid w:val="003611B3"/>
    <w:rsid w:val="00361685"/>
    <w:rsid w:val="00361966"/>
    <w:rsid w:val="00361E3A"/>
    <w:rsid w:val="0036216C"/>
    <w:rsid w:val="0036257E"/>
    <w:rsid w:val="003631B9"/>
    <w:rsid w:val="003631BA"/>
    <w:rsid w:val="0036396A"/>
    <w:rsid w:val="00363B8F"/>
    <w:rsid w:val="00363C7B"/>
    <w:rsid w:val="00364092"/>
    <w:rsid w:val="00364137"/>
    <w:rsid w:val="0036446C"/>
    <w:rsid w:val="003646B4"/>
    <w:rsid w:val="00364BE5"/>
    <w:rsid w:val="0036556D"/>
    <w:rsid w:val="003655C9"/>
    <w:rsid w:val="003659A2"/>
    <w:rsid w:val="003659A6"/>
    <w:rsid w:val="00365A89"/>
    <w:rsid w:val="00365BC7"/>
    <w:rsid w:val="00365C9E"/>
    <w:rsid w:val="0036663D"/>
    <w:rsid w:val="003667DB"/>
    <w:rsid w:val="00366CC5"/>
    <w:rsid w:val="0036700C"/>
    <w:rsid w:val="003673D6"/>
    <w:rsid w:val="00367494"/>
    <w:rsid w:val="003674C3"/>
    <w:rsid w:val="0036763A"/>
    <w:rsid w:val="0036783B"/>
    <w:rsid w:val="0036786B"/>
    <w:rsid w:val="003712EB"/>
    <w:rsid w:val="0037166F"/>
    <w:rsid w:val="00371682"/>
    <w:rsid w:val="00371700"/>
    <w:rsid w:val="00372928"/>
    <w:rsid w:val="0037327C"/>
    <w:rsid w:val="003734A9"/>
    <w:rsid w:val="00373982"/>
    <w:rsid w:val="00374537"/>
    <w:rsid w:val="0037472D"/>
    <w:rsid w:val="003749A5"/>
    <w:rsid w:val="00374BF1"/>
    <w:rsid w:val="00374CA7"/>
    <w:rsid w:val="00374E22"/>
    <w:rsid w:val="00374F7A"/>
    <w:rsid w:val="003755E7"/>
    <w:rsid w:val="003757BA"/>
    <w:rsid w:val="00375E0D"/>
    <w:rsid w:val="003761A3"/>
    <w:rsid w:val="00376580"/>
    <w:rsid w:val="00376B94"/>
    <w:rsid w:val="0037752B"/>
    <w:rsid w:val="003778F0"/>
    <w:rsid w:val="003800B3"/>
    <w:rsid w:val="00380311"/>
    <w:rsid w:val="0038071B"/>
    <w:rsid w:val="003807A6"/>
    <w:rsid w:val="00380A91"/>
    <w:rsid w:val="00380F16"/>
    <w:rsid w:val="00381A0C"/>
    <w:rsid w:val="00381A59"/>
    <w:rsid w:val="00381D1A"/>
    <w:rsid w:val="00381DE9"/>
    <w:rsid w:val="003822E4"/>
    <w:rsid w:val="0038245E"/>
    <w:rsid w:val="00382A8E"/>
    <w:rsid w:val="003839AD"/>
    <w:rsid w:val="00383A1F"/>
    <w:rsid w:val="00383A40"/>
    <w:rsid w:val="00383A92"/>
    <w:rsid w:val="00383DFA"/>
    <w:rsid w:val="00383F27"/>
    <w:rsid w:val="00384015"/>
    <w:rsid w:val="00384777"/>
    <w:rsid w:val="00384FEC"/>
    <w:rsid w:val="00385084"/>
    <w:rsid w:val="0038525B"/>
    <w:rsid w:val="003853F6"/>
    <w:rsid w:val="00385954"/>
    <w:rsid w:val="00385A64"/>
    <w:rsid w:val="00385C10"/>
    <w:rsid w:val="00385FC0"/>
    <w:rsid w:val="003860D5"/>
    <w:rsid w:val="003861F2"/>
    <w:rsid w:val="00386417"/>
    <w:rsid w:val="00387170"/>
    <w:rsid w:val="003871F2"/>
    <w:rsid w:val="00390336"/>
    <w:rsid w:val="00390766"/>
    <w:rsid w:val="003907DD"/>
    <w:rsid w:val="00390825"/>
    <w:rsid w:val="00390F0D"/>
    <w:rsid w:val="003916B0"/>
    <w:rsid w:val="003918BC"/>
    <w:rsid w:val="00392462"/>
    <w:rsid w:val="003924F3"/>
    <w:rsid w:val="00392679"/>
    <w:rsid w:val="00392767"/>
    <w:rsid w:val="00392838"/>
    <w:rsid w:val="003928B6"/>
    <w:rsid w:val="00392A7D"/>
    <w:rsid w:val="00392E8F"/>
    <w:rsid w:val="003930D7"/>
    <w:rsid w:val="003931DC"/>
    <w:rsid w:val="00393B3D"/>
    <w:rsid w:val="00393E0C"/>
    <w:rsid w:val="00393EF5"/>
    <w:rsid w:val="0039471D"/>
    <w:rsid w:val="00394B0C"/>
    <w:rsid w:val="00394E5C"/>
    <w:rsid w:val="003951DC"/>
    <w:rsid w:val="0039560C"/>
    <w:rsid w:val="00395AB0"/>
    <w:rsid w:val="003961D5"/>
    <w:rsid w:val="00396291"/>
    <w:rsid w:val="00396DBA"/>
    <w:rsid w:val="00397222"/>
    <w:rsid w:val="0039770C"/>
    <w:rsid w:val="0039778E"/>
    <w:rsid w:val="003A0EAF"/>
    <w:rsid w:val="003A16E5"/>
    <w:rsid w:val="003A16E6"/>
    <w:rsid w:val="003A1AB1"/>
    <w:rsid w:val="003A260A"/>
    <w:rsid w:val="003A26A7"/>
    <w:rsid w:val="003A3034"/>
    <w:rsid w:val="003A3519"/>
    <w:rsid w:val="003A38D0"/>
    <w:rsid w:val="003A3977"/>
    <w:rsid w:val="003A3BFB"/>
    <w:rsid w:val="003A4D8E"/>
    <w:rsid w:val="003A4F74"/>
    <w:rsid w:val="003A50F3"/>
    <w:rsid w:val="003A521F"/>
    <w:rsid w:val="003A55D8"/>
    <w:rsid w:val="003A58F5"/>
    <w:rsid w:val="003A5932"/>
    <w:rsid w:val="003A59C0"/>
    <w:rsid w:val="003A5BDA"/>
    <w:rsid w:val="003A66EB"/>
    <w:rsid w:val="003A6906"/>
    <w:rsid w:val="003A6A25"/>
    <w:rsid w:val="003A6D53"/>
    <w:rsid w:val="003A7307"/>
    <w:rsid w:val="003A7316"/>
    <w:rsid w:val="003A754E"/>
    <w:rsid w:val="003A77B5"/>
    <w:rsid w:val="003A7AA6"/>
    <w:rsid w:val="003B0B30"/>
    <w:rsid w:val="003B25F4"/>
    <w:rsid w:val="003B2851"/>
    <w:rsid w:val="003B2DA7"/>
    <w:rsid w:val="003B31AE"/>
    <w:rsid w:val="003B3222"/>
    <w:rsid w:val="003B36A1"/>
    <w:rsid w:val="003B3F05"/>
    <w:rsid w:val="003B416C"/>
    <w:rsid w:val="003B4B24"/>
    <w:rsid w:val="003B5332"/>
    <w:rsid w:val="003B534D"/>
    <w:rsid w:val="003B542A"/>
    <w:rsid w:val="003B56F9"/>
    <w:rsid w:val="003B5F24"/>
    <w:rsid w:val="003B614B"/>
    <w:rsid w:val="003B6209"/>
    <w:rsid w:val="003B6B15"/>
    <w:rsid w:val="003B6EFA"/>
    <w:rsid w:val="003B72EA"/>
    <w:rsid w:val="003B7385"/>
    <w:rsid w:val="003B77D1"/>
    <w:rsid w:val="003B7897"/>
    <w:rsid w:val="003B7902"/>
    <w:rsid w:val="003B79EF"/>
    <w:rsid w:val="003C0074"/>
    <w:rsid w:val="003C01DA"/>
    <w:rsid w:val="003C0367"/>
    <w:rsid w:val="003C0597"/>
    <w:rsid w:val="003C0854"/>
    <w:rsid w:val="003C0B75"/>
    <w:rsid w:val="003C0BAF"/>
    <w:rsid w:val="003C0C6E"/>
    <w:rsid w:val="003C1343"/>
    <w:rsid w:val="003C2829"/>
    <w:rsid w:val="003C28F6"/>
    <w:rsid w:val="003C2984"/>
    <w:rsid w:val="003C2FE6"/>
    <w:rsid w:val="003C337A"/>
    <w:rsid w:val="003C388E"/>
    <w:rsid w:val="003C38C3"/>
    <w:rsid w:val="003C3E43"/>
    <w:rsid w:val="003C3EC2"/>
    <w:rsid w:val="003C40AE"/>
    <w:rsid w:val="003C40BB"/>
    <w:rsid w:val="003C501C"/>
    <w:rsid w:val="003C51EE"/>
    <w:rsid w:val="003C5505"/>
    <w:rsid w:val="003C5F78"/>
    <w:rsid w:val="003C6082"/>
    <w:rsid w:val="003C611F"/>
    <w:rsid w:val="003C6252"/>
    <w:rsid w:val="003C6597"/>
    <w:rsid w:val="003C69B6"/>
    <w:rsid w:val="003C7375"/>
    <w:rsid w:val="003C7419"/>
    <w:rsid w:val="003C7AAF"/>
    <w:rsid w:val="003C7B35"/>
    <w:rsid w:val="003D0801"/>
    <w:rsid w:val="003D171F"/>
    <w:rsid w:val="003D1B64"/>
    <w:rsid w:val="003D1DB7"/>
    <w:rsid w:val="003D1E5B"/>
    <w:rsid w:val="003D1EDC"/>
    <w:rsid w:val="003D211B"/>
    <w:rsid w:val="003D22E2"/>
    <w:rsid w:val="003D2318"/>
    <w:rsid w:val="003D26D9"/>
    <w:rsid w:val="003D318F"/>
    <w:rsid w:val="003D326A"/>
    <w:rsid w:val="003D3FFE"/>
    <w:rsid w:val="003D40CC"/>
    <w:rsid w:val="003D4B78"/>
    <w:rsid w:val="003D4BF5"/>
    <w:rsid w:val="003D4F95"/>
    <w:rsid w:val="003D517B"/>
    <w:rsid w:val="003D55FB"/>
    <w:rsid w:val="003D578D"/>
    <w:rsid w:val="003D5B2B"/>
    <w:rsid w:val="003D63E0"/>
    <w:rsid w:val="003D6548"/>
    <w:rsid w:val="003D6672"/>
    <w:rsid w:val="003D691C"/>
    <w:rsid w:val="003D6A02"/>
    <w:rsid w:val="003D6A14"/>
    <w:rsid w:val="003D7128"/>
    <w:rsid w:val="003D7136"/>
    <w:rsid w:val="003D76B6"/>
    <w:rsid w:val="003E0160"/>
    <w:rsid w:val="003E0506"/>
    <w:rsid w:val="003E0B1B"/>
    <w:rsid w:val="003E0C2B"/>
    <w:rsid w:val="003E1450"/>
    <w:rsid w:val="003E15A6"/>
    <w:rsid w:val="003E1642"/>
    <w:rsid w:val="003E1AA4"/>
    <w:rsid w:val="003E1D9E"/>
    <w:rsid w:val="003E1FFB"/>
    <w:rsid w:val="003E2035"/>
    <w:rsid w:val="003E2F23"/>
    <w:rsid w:val="003E3343"/>
    <w:rsid w:val="003E3585"/>
    <w:rsid w:val="003E3AD7"/>
    <w:rsid w:val="003E3EC5"/>
    <w:rsid w:val="003E414C"/>
    <w:rsid w:val="003E4224"/>
    <w:rsid w:val="003E48BC"/>
    <w:rsid w:val="003E4DEB"/>
    <w:rsid w:val="003E508A"/>
    <w:rsid w:val="003E52F4"/>
    <w:rsid w:val="003E531D"/>
    <w:rsid w:val="003E5C2B"/>
    <w:rsid w:val="003E5D03"/>
    <w:rsid w:val="003E649D"/>
    <w:rsid w:val="003E66B3"/>
    <w:rsid w:val="003E70EC"/>
    <w:rsid w:val="003E734C"/>
    <w:rsid w:val="003E7B1B"/>
    <w:rsid w:val="003F00D8"/>
    <w:rsid w:val="003F03AB"/>
    <w:rsid w:val="003F06CA"/>
    <w:rsid w:val="003F089B"/>
    <w:rsid w:val="003F1156"/>
    <w:rsid w:val="003F1403"/>
    <w:rsid w:val="003F1E31"/>
    <w:rsid w:val="003F21CE"/>
    <w:rsid w:val="003F2214"/>
    <w:rsid w:val="003F2252"/>
    <w:rsid w:val="003F2255"/>
    <w:rsid w:val="003F247E"/>
    <w:rsid w:val="003F24F3"/>
    <w:rsid w:val="003F2896"/>
    <w:rsid w:val="003F2A5F"/>
    <w:rsid w:val="003F2D31"/>
    <w:rsid w:val="003F318F"/>
    <w:rsid w:val="003F3AF8"/>
    <w:rsid w:val="003F3DF2"/>
    <w:rsid w:val="003F3EEC"/>
    <w:rsid w:val="003F422B"/>
    <w:rsid w:val="003F4904"/>
    <w:rsid w:val="003F4B89"/>
    <w:rsid w:val="003F5118"/>
    <w:rsid w:val="003F52D0"/>
    <w:rsid w:val="003F5523"/>
    <w:rsid w:val="003F5D2F"/>
    <w:rsid w:val="003F6318"/>
    <w:rsid w:val="003F7188"/>
    <w:rsid w:val="003F7384"/>
    <w:rsid w:val="003F7CF6"/>
    <w:rsid w:val="003F7D07"/>
    <w:rsid w:val="003F7FC8"/>
    <w:rsid w:val="004005F9"/>
    <w:rsid w:val="00400C57"/>
    <w:rsid w:val="00401446"/>
    <w:rsid w:val="00401470"/>
    <w:rsid w:val="0040189B"/>
    <w:rsid w:val="00401F7F"/>
    <w:rsid w:val="0040213C"/>
    <w:rsid w:val="00402395"/>
    <w:rsid w:val="00402A32"/>
    <w:rsid w:val="00402F16"/>
    <w:rsid w:val="00403472"/>
    <w:rsid w:val="00403EE5"/>
    <w:rsid w:val="00404894"/>
    <w:rsid w:val="00405224"/>
    <w:rsid w:val="0040555B"/>
    <w:rsid w:val="004056B3"/>
    <w:rsid w:val="0040707E"/>
    <w:rsid w:val="00407325"/>
    <w:rsid w:val="0041098F"/>
    <w:rsid w:val="00410D6A"/>
    <w:rsid w:val="00410F4F"/>
    <w:rsid w:val="004110B4"/>
    <w:rsid w:val="00411541"/>
    <w:rsid w:val="004117A5"/>
    <w:rsid w:val="00411FD5"/>
    <w:rsid w:val="004127DB"/>
    <w:rsid w:val="00412FAE"/>
    <w:rsid w:val="004131F4"/>
    <w:rsid w:val="00413B37"/>
    <w:rsid w:val="004143F7"/>
    <w:rsid w:val="00414C1B"/>
    <w:rsid w:val="00415216"/>
    <w:rsid w:val="00415BAC"/>
    <w:rsid w:val="00416004"/>
    <w:rsid w:val="00416509"/>
    <w:rsid w:val="00416583"/>
    <w:rsid w:val="00416787"/>
    <w:rsid w:val="00416857"/>
    <w:rsid w:val="00416CD3"/>
    <w:rsid w:val="00417007"/>
    <w:rsid w:val="004171E6"/>
    <w:rsid w:val="00417604"/>
    <w:rsid w:val="00417D06"/>
    <w:rsid w:val="00417E1D"/>
    <w:rsid w:val="00417F70"/>
    <w:rsid w:val="00420037"/>
    <w:rsid w:val="0042007E"/>
    <w:rsid w:val="0042021F"/>
    <w:rsid w:val="00420560"/>
    <w:rsid w:val="00421033"/>
    <w:rsid w:val="00421170"/>
    <w:rsid w:val="004217D4"/>
    <w:rsid w:val="004219C5"/>
    <w:rsid w:val="004220CE"/>
    <w:rsid w:val="0042220B"/>
    <w:rsid w:val="004224C8"/>
    <w:rsid w:val="004225EB"/>
    <w:rsid w:val="00422780"/>
    <w:rsid w:val="004231CB"/>
    <w:rsid w:val="004233D2"/>
    <w:rsid w:val="00423649"/>
    <w:rsid w:val="004238B3"/>
    <w:rsid w:val="0042412A"/>
    <w:rsid w:val="00424632"/>
    <w:rsid w:val="0042486E"/>
    <w:rsid w:val="00425366"/>
    <w:rsid w:val="004256CB"/>
    <w:rsid w:val="00425CEC"/>
    <w:rsid w:val="00425F1E"/>
    <w:rsid w:val="00426A05"/>
    <w:rsid w:val="00426B74"/>
    <w:rsid w:val="00426D15"/>
    <w:rsid w:val="00426F0E"/>
    <w:rsid w:val="00426F2C"/>
    <w:rsid w:val="0042703E"/>
    <w:rsid w:val="004276C5"/>
    <w:rsid w:val="00430507"/>
    <w:rsid w:val="00431166"/>
    <w:rsid w:val="00431453"/>
    <w:rsid w:val="00431916"/>
    <w:rsid w:val="00431A24"/>
    <w:rsid w:val="00431D9F"/>
    <w:rsid w:val="00432AF3"/>
    <w:rsid w:val="004337C9"/>
    <w:rsid w:val="00433A48"/>
    <w:rsid w:val="00433B01"/>
    <w:rsid w:val="00433B48"/>
    <w:rsid w:val="00434429"/>
    <w:rsid w:val="0043445A"/>
    <w:rsid w:val="00434886"/>
    <w:rsid w:val="0043493B"/>
    <w:rsid w:val="00434942"/>
    <w:rsid w:val="00434ADB"/>
    <w:rsid w:val="00434CC2"/>
    <w:rsid w:val="00435BE9"/>
    <w:rsid w:val="00435ED8"/>
    <w:rsid w:val="00436307"/>
    <w:rsid w:val="0043649C"/>
    <w:rsid w:val="00436A9A"/>
    <w:rsid w:val="00436B17"/>
    <w:rsid w:val="0043702E"/>
    <w:rsid w:val="004370A3"/>
    <w:rsid w:val="004373C6"/>
    <w:rsid w:val="0043749C"/>
    <w:rsid w:val="0043785F"/>
    <w:rsid w:val="00437A96"/>
    <w:rsid w:val="00437AE7"/>
    <w:rsid w:val="00437B16"/>
    <w:rsid w:val="004403B8"/>
    <w:rsid w:val="00440423"/>
    <w:rsid w:val="0044144E"/>
    <w:rsid w:val="00441AE7"/>
    <w:rsid w:val="00441C3C"/>
    <w:rsid w:val="00441F1A"/>
    <w:rsid w:val="00442A6D"/>
    <w:rsid w:val="00442AD1"/>
    <w:rsid w:val="00442EE2"/>
    <w:rsid w:val="00443AB1"/>
    <w:rsid w:val="00443FBE"/>
    <w:rsid w:val="004449ED"/>
    <w:rsid w:val="00444ADE"/>
    <w:rsid w:val="00444F0A"/>
    <w:rsid w:val="004454A5"/>
    <w:rsid w:val="004456DE"/>
    <w:rsid w:val="00445809"/>
    <w:rsid w:val="004461F4"/>
    <w:rsid w:val="00446311"/>
    <w:rsid w:val="00446591"/>
    <w:rsid w:val="00446644"/>
    <w:rsid w:val="00446D54"/>
    <w:rsid w:val="00446F30"/>
    <w:rsid w:val="00446F68"/>
    <w:rsid w:val="0044706E"/>
    <w:rsid w:val="004501DC"/>
    <w:rsid w:val="00450E39"/>
    <w:rsid w:val="00451202"/>
    <w:rsid w:val="0045168C"/>
    <w:rsid w:val="0045174D"/>
    <w:rsid w:val="00451936"/>
    <w:rsid w:val="00451DD6"/>
    <w:rsid w:val="00451F99"/>
    <w:rsid w:val="0045220F"/>
    <w:rsid w:val="00452EAA"/>
    <w:rsid w:val="0045349F"/>
    <w:rsid w:val="004536F1"/>
    <w:rsid w:val="00453E69"/>
    <w:rsid w:val="00454467"/>
    <w:rsid w:val="00454A0D"/>
    <w:rsid w:val="00454CBF"/>
    <w:rsid w:val="00454DF3"/>
    <w:rsid w:val="0045505A"/>
    <w:rsid w:val="004550BD"/>
    <w:rsid w:val="0045521F"/>
    <w:rsid w:val="00455446"/>
    <w:rsid w:val="00455B38"/>
    <w:rsid w:val="00455E11"/>
    <w:rsid w:val="004564C2"/>
    <w:rsid w:val="00456671"/>
    <w:rsid w:val="004569B8"/>
    <w:rsid w:val="00456C0F"/>
    <w:rsid w:val="00457748"/>
    <w:rsid w:val="00457791"/>
    <w:rsid w:val="004603FA"/>
    <w:rsid w:val="00460455"/>
    <w:rsid w:val="00460513"/>
    <w:rsid w:val="004605AC"/>
    <w:rsid w:val="00460C01"/>
    <w:rsid w:val="00460D59"/>
    <w:rsid w:val="00460DE7"/>
    <w:rsid w:val="00460FA8"/>
    <w:rsid w:val="0046101B"/>
    <w:rsid w:val="0046130C"/>
    <w:rsid w:val="004615FC"/>
    <w:rsid w:val="00461931"/>
    <w:rsid w:val="00462C1C"/>
    <w:rsid w:val="00463001"/>
    <w:rsid w:val="00463270"/>
    <w:rsid w:val="0046375F"/>
    <w:rsid w:val="0046379C"/>
    <w:rsid w:val="004640BA"/>
    <w:rsid w:val="004640DB"/>
    <w:rsid w:val="004641A3"/>
    <w:rsid w:val="004642AE"/>
    <w:rsid w:val="004643EE"/>
    <w:rsid w:val="0046478A"/>
    <w:rsid w:val="004648DF"/>
    <w:rsid w:val="00464942"/>
    <w:rsid w:val="00464CB4"/>
    <w:rsid w:val="00464FD7"/>
    <w:rsid w:val="004651D0"/>
    <w:rsid w:val="004652B9"/>
    <w:rsid w:val="004653CE"/>
    <w:rsid w:val="00465840"/>
    <w:rsid w:val="00465E7B"/>
    <w:rsid w:val="00465F3B"/>
    <w:rsid w:val="004669D1"/>
    <w:rsid w:val="004671C9"/>
    <w:rsid w:val="004672B4"/>
    <w:rsid w:val="00467A0D"/>
    <w:rsid w:val="00467B88"/>
    <w:rsid w:val="00467E64"/>
    <w:rsid w:val="004702BA"/>
    <w:rsid w:val="00470B64"/>
    <w:rsid w:val="00470BE7"/>
    <w:rsid w:val="00470CB7"/>
    <w:rsid w:val="00470D26"/>
    <w:rsid w:val="00470E6A"/>
    <w:rsid w:val="00471436"/>
    <w:rsid w:val="00471C78"/>
    <w:rsid w:val="00472742"/>
    <w:rsid w:val="0047275B"/>
    <w:rsid w:val="0047275F"/>
    <w:rsid w:val="00472D1D"/>
    <w:rsid w:val="00472DD5"/>
    <w:rsid w:val="00472E04"/>
    <w:rsid w:val="004735E4"/>
    <w:rsid w:val="00473763"/>
    <w:rsid w:val="004738F6"/>
    <w:rsid w:val="00475E58"/>
    <w:rsid w:val="0047618B"/>
    <w:rsid w:val="0047673A"/>
    <w:rsid w:val="00476CE9"/>
    <w:rsid w:val="00477308"/>
    <w:rsid w:val="0047731C"/>
    <w:rsid w:val="004776A1"/>
    <w:rsid w:val="00477862"/>
    <w:rsid w:val="0047789B"/>
    <w:rsid w:val="0047799A"/>
    <w:rsid w:val="004803CB"/>
    <w:rsid w:val="004807BE"/>
    <w:rsid w:val="004808D7"/>
    <w:rsid w:val="00480F17"/>
    <w:rsid w:val="0048129C"/>
    <w:rsid w:val="004816AF"/>
    <w:rsid w:val="00481870"/>
    <w:rsid w:val="004818DD"/>
    <w:rsid w:val="00481B81"/>
    <w:rsid w:val="00481BE2"/>
    <w:rsid w:val="00481EF2"/>
    <w:rsid w:val="00481F62"/>
    <w:rsid w:val="004825C5"/>
    <w:rsid w:val="00482734"/>
    <w:rsid w:val="00482A99"/>
    <w:rsid w:val="00482AEE"/>
    <w:rsid w:val="00483687"/>
    <w:rsid w:val="0048385B"/>
    <w:rsid w:val="004839AC"/>
    <w:rsid w:val="00483B9E"/>
    <w:rsid w:val="00483D0E"/>
    <w:rsid w:val="00483EEE"/>
    <w:rsid w:val="00484538"/>
    <w:rsid w:val="004845A7"/>
    <w:rsid w:val="004845B4"/>
    <w:rsid w:val="004847FE"/>
    <w:rsid w:val="00484943"/>
    <w:rsid w:val="00485228"/>
    <w:rsid w:val="00485491"/>
    <w:rsid w:val="00485E75"/>
    <w:rsid w:val="00485F8F"/>
    <w:rsid w:val="004860CB"/>
    <w:rsid w:val="00486F64"/>
    <w:rsid w:val="004874C2"/>
    <w:rsid w:val="0048785D"/>
    <w:rsid w:val="004878F3"/>
    <w:rsid w:val="0048790B"/>
    <w:rsid w:val="00487DE1"/>
    <w:rsid w:val="004900C2"/>
    <w:rsid w:val="00490C1C"/>
    <w:rsid w:val="00491110"/>
    <w:rsid w:val="00491E8C"/>
    <w:rsid w:val="00491FDC"/>
    <w:rsid w:val="00492039"/>
    <w:rsid w:val="00492532"/>
    <w:rsid w:val="0049302C"/>
    <w:rsid w:val="00493899"/>
    <w:rsid w:val="004946A6"/>
    <w:rsid w:val="00494796"/>
    <w:rsid w:val="00494831"/>
    <w:rsid w:val="00494996"/>
    <w:rsid w:val="00494AFC"/>
    <w:rsid w:val="00495141"/>
    <w:rsid w:val="00496638"/>
    <w:rsid w:val="004966E5"/>
    <w:rsid w:val="00496A7F"/>
    <w:rsid w:val="00496E6C"/>
    <w:rsid w:val="004975C6"/>
    <w:rsid w:val="004A033A"/>
    <w:rsid w:val="004A0803"/>
    <w:rsid w:val="004A0B98"/>
    <w:rsid w:val="004A0C72"/>
    <w:rsid w:val="004A15BA"/>
    <w:rsid w:val="004A2541"/>
    <w:rsid w:val="004A2752"/>
    <w:rsid w:val="004A29AB"/>
    <w:rsid w:val="004A2AE9"/>
    <w:rsid w:val="004A2AED"/>
    <w:rsid w:val="004A2D58"/>
    <w:rsid w:val="004A3378"/>
    <w:rsid w:val="004A3F2A"/>
    <w:rsid w:val="004A42B3"/>
    <w:rsid w:val="004A451D"/>
    <w:rsid w:val="004A4663"/>
    <w:rsid w:val="004A4A1D"/>
    <w:rsid w:val="004A4C51"/>
    <w:rsid w:val="004A563A"/>
    <w:rsid w:val="004A5AEB"/>
    <w:rsid w:val="004A5CD6"/>
    <w:rsid w:val="004A605A"/>
    <w:rsid w:val="004A60B1"/>
    <w:rsid w:val="004A60B4"/>
    <w:rsid w:val="004A653A"/>
    <w:rsid w:val="004A6B40"/>
    <w:rsid w:val="004A7431"/>
    <w:rsid w:val="004A750E"/>
    <w:rsid w:val="004A7570"/>
    <w:rsid w:val="004A7649"/>
    <w:rsid w:val="004A7B95"/>
    <w:rsid w:val="004A7C0D"/>
    <w:rsid w:val="004A7C2E"/>
    <w:rsid w:val="004A7D9C"/>
    <w:rsid w:val="004A7FBD"/>
    <w:rsid w:val="004A7FCE"/>
    <w:rsid w:val="004B00D6"/>
    <w:rsid w:val="004B1085"/>
    <w:rsid w:val="004B1188"/>
    <w:rsid w:val="004B11B0"/>
    <w:rsid w:val="004B12F6"/>
    <w:rsid w:val="004B1486"/>
    <w:rsid w:val="004B1AB5"/>
    <w:rsid w:val="004B1E6B"/>
    <w:rsid w:val="004B2275"/>
    <w:rsid w:val="004B23EF"/>
    <w:rsid w:val="004B3267"/>
    <w:rsid w:val="004B374A"/>
    <w:rsid w:val="004B3841"/>
    <w:rsid w:val="004B3A93"/>
    <w:rsid w:val="004B3DB0"/>
    <w:rsid w:val="004B4A82"/>
    <w:rsid w:val="004B4CBC"/>
    <w:rsid w:val="004B5275"/>
    <w:rsid w:val="004B6B4B"/>
    <w:rsid w:val="004B6BEA"/>
    <w:rsid w:val="004B6C13"/>
    <w:rsid w:val="004B7035"/>
    <w:rsid w:val="004B70F2"/>
    <w:rsid w:val="004B7187"/>
    <w:rsid w:val="004B7663"/>
    <w:rsid w:val="004B7846"/>
    <w:rsid w:val="004C0635"/>
    <w:rsid w:val="004C14FB"/>
    <w:rsid w:val="004C153A"/>
    <w:rsid w:val="004C1683"/>
    <w:rsid w:val="004C17AF"/>
    <w:rsid w:val="004C1842"/>
    <w:rsid w:val="004C19F6"/>
    <w:rsid w:val="004C1A52"/>
    <w:rsid w:val="004C2264"/>
    <w:rsid w:val="004C319F"/>
    <w:rsid w:val="004C355D"/>
    <w:rsid w:val="004C3ABE"/>
    <w:rsid w:val="004C3BFD"/>
    <w:rsid w:val="004C3D67"/>
    <w:rsid w:val="004C40C2"/>
    <w:rsid w:val="004C421D"/>
    <w:rsid w:val="004C44BE"/>
    <w:rsid w:val="004C45D8"/>
    <w:rsid w:val="004C4630"/>
    <w:rsid w:val="004C49B6"/>
    <w:rsid w:val="004C49FC"/>
    <w:rsid w:val="004C4B03"/>
    <w:rsid w:val="004C4CF2"/>
    <w:rsid w:val="004C4EEF"/>
    <w:rsid w:val="004C4FE2"/>
    <w:rsid w:val="004C5273"/>
    <w:rsid w:val="004C536E"/>
    <w:rsid w:val="004C53E9"/>
    <w:rsid w:val="004C5572"/>
    <w:rsid w:val="004C5D33"/>
    <w:rsid w:val="004C5D6F"/>
    <w:rsid w:val="004C5F47"/>
    <w:rsid w:val="004C6076"/>
    <w:rsid w:val="004C60A4"/>
    <w:rsid w:val="004C618E"/>
    <w:rsid w:val="004C69AE"/>
    <w:rsid w:val="004C6AFF"/>
    <w:rsid w:val="004C6B3B"/>
    <w:rsid w:val="004C7098"/>
    <w:rsid w:val="004D008E"/>
    <w:rsid w:val="004D0820"/>
    <w:rsid w:val="004D08C7"/>
    <w:rsid w:val="004D08F2"/>
    <w:rsid w:val="004D099B"/>
    <w:rsid w:val="004D0B95"/>
    <w:rsid w:val="004D1933"/>
    <w:rsid w:val="004D2863"/>
    <w:rsid w:val="004D2D47"/>
    <w:rsid w:val="004D314C"/>
    <w:rsid w:val="004D4083"/>
    <w:rsid w:val="004D46AF"/>
    <w:rsid w:val="004D4750"/>
    <w:rsid w:val="004D51BF"/>
    <w:rsid w:val="004D555E"/>
    <w:rsid w:val="004D5614"/>
    <w:rsid w:val="004D5C1B"/>
    <w:rsid w:val="004D5E34"/>
    <w:rsid w:val="004D5EA2"/>
    <w:rsid w:val="004D6083"/>
    <w:rsid w:val="004D64F6"/>
    <w:rsid w:val="004D6A03"/>
    <w:rsid w:val="004D7988"/>
    <w:rsid w:val="004E0334"/>
    <w:rsid w:val="004E05A7"/>
    <w:rsid w:val="004E062B"/>
    <w:rsid w:val="004E081A"/>
    <w:rsid w:val="004E0B5D"/>
    <w:rsid w:val="004E0C3F"/>
    <w:rsid w:val="004E0D37"/>
    <w:rsid w:val="004E10D9"/>
    <w:rsid w:val="004E1197"/>
    <w:rsid w:val="004E237C"/>
    <w:rsid w:val="004E266E"/>
    <w:rsid w:val="004E2789"/>
    <w:rsid w:val="004E35AF"/>
    <w:rsid w:val="004E36D3"/>
    <w:rsid w:val="004E38AC"/>
    <w:rsid w:val="004E4379"/>
    <w:rsid w:val="004E43EF"/>
    <w:rsid w:val="004E4634"/>
    <w:rsid w:val="004E4732"/>
    <w:rsid w:val="004E5178"/>
    <w:rsid w:val="004E578C"/>
    <w:rsid w:val="004E5A67"/>
    <w:rsid w:val="004E6684"/>
    <w:rsid w:val="004E6C4D"/>
    <w:rsid w:val="004E6CC9"/>
    <w:rsid w:val="004E6CCA"/>
    <w:rsid w:val="004E6EB4"/>
    <w:rsid w:val="004E7432"/>
    <w:rsid w:val="004E7D04"/>
    <w:rsid w:val="004E7E40"/>
    <w:rsid w:val="004E7E81"/>
    <w:rsid w:val="004F0067"/>
    <w:rsid w:val="004F02E8"/>
    <w:rsid w:val="004F0304"/>
    <w:rsid w:val="004F05BE"/>
    <w:rsid w:val="004F0748"/>
    <w:rsid w:val="004F0E52"/>
    <w:rsid w:val="004F1C27"/>
    <w:rsid w:val="004F2105"/>
    <w:rsid w:val="004F22BD"/>
    <w:rsid w:val="004F2651"/>
    <w:rsid w:val="004F2856"/>
    <w:rsid w:val="004F2AA4"/>
    <w:rsid w:val="004F2C2F"/>
    <w:rsid w:val="004F423B"/>
    <w:rsid w:val="004F4B66"/>
    <w:rsid w:val="004F4CE7"/>
    <w:rsid w:val="004F5664"/>
    <w:rsid w:val="004F578E"/>
    <w:rsid w:val="004F5DAD"/>
    <w:rsid w:val="004F67E7"/>
    <w:rsid w:val="004F69E4"/>
    <w:rsid w:val="004F7188"/>
    <w:rsid w:val="004F72A4"/>
    <w:rsid w:val="004F72E2"/>
    <w:rsid w:val="004F7465"/>
    <w:rsid w:val="00500678"/>
    <w:rsid w:val="005008E7"/>
    <w:rsid w:val="00500A63"/>
    <w:rsid w:val="00500D98"/>
    <w:rsid w:val="00500F9C"/>
    <w:rsid w:val="005012C4"/>
    <w:rsid w:val="00501C47"/>
    <w:rsid w:val="0050223A"/>
    <w:rsid w:val="00502281"/>
    <w:rsid w:val="005027B7"/>
    <w:rsid w:val="005027BE"/>
    <w:rsid w:val="0050292A"/>
    <w:rsid w:val="00502DE3"/>
    <w:rsid w:val="00502ECD"/>
    <w:rsid w:val="00503355"/>
    <w:rsid w:val="005033B7"/>
    <w:rsid w:val="005035AF"/>
    <w:rsid w:val="00503766"/>
    <w:rsid w:val="005041BA"/>
    <w:rsid w:val="005043E8"/>
    <w:rsid w:val="00504521"/>
    <w:rsid w:val="005046A0"/>
    <w:rsid w:val="00505199"/>
    <w:rsid w:val="005052B8"/>
    <w:rsid w:val="00505976"/>
    <w:rsid w:val="00505AED"/>
    <w:rsid w:val="00505DCD"/>
    <w:rsid w:val="00506220"/>
    <w:rsid w:val="005062CE"/>
    <w:rsid w:val="005064F0"/>
    <w:rsid w:val="00506842"/>
    <w:rsid w:val="00506B86"/>
    <w:rsid w:val="00506C30"/>
    <w:rsid w:val="00507691"/>
    <w:rsid w:val="00507AC4"/>
    <w:rsid w:val="00510614"/>
    <w:rsid w:val="00510703"/>
    <w:rsid w:val="00510806"/>
    <w:rsid w:val="005115BA"/>
    <w:rsid w:val="005119B7"/>
    <w:rsid w:val="00511BEC"/>
    <w:rsid w:val="00512428"/>
    <w:rsid w:val="005132A4"/>
    <w:rsid w:val="00513495"/>
    <w:rsid w:val="00513AEF"/>
    <w:rsid w:val="00513C25"/>
    <w:rsid w:val="005147C9"/>
    <w:rsid w:val="00514819"/>
    <w:rsid w:val="00514952"/>
    <w:rsid w:val="00514FA7"/>
    <w:rsid w:val="00515609"/>
    <w:rsid w:val="00515BAB"/>
    <w:rsid w:val="00515FC5"/>
    <w:rsid w:val="00516286"/>
    <w:rsid w:val="005165ED"/>
    <w:rsid w:val="0051685C"/>
    <w:rsid w:val="00517EB3"/>
    <w:rsid w:val="0052068F"/>
    <w:rsid w:val="00520775"/>
    <w:rsid w:val="005207D9"/>
    <w:rsid w:val="00520CAE"/>
    <w:rsid w:val="00520DFA"/>
    <w:rsid w:val="00521150"/>
    <w:rsid w:val="0052180B"/>
    <w:rsid w:val="00521A16"/>
    <w:rsid w:val="00521C5D"/>
    <w:rsid w:val="00522501"/>
    <w:rsid w:val="00522C4C"/>
    <w:rsid w:val="00523E73"/>
    <w:rsid w:val="00523FF3"/>
    <w:rsid w:val="0052437D"/>
    <w:rsid w:val="005245AC"/>
    <w:rsid w:val="005249E0"/>
    <w:rsid w:val="0052572A"/>
    <w:rsid w:val="0052589F"/>
    <w:rsid w:val="00525EC0"/>
    <w:rsid w:val="00526780"/>
    <w:rsid w:val="00526C8C"/>
    <w:rsid w:val="00526CD4"/>
    <w:rsid w:val="00526D37"/>
    <w:rsid w:val="00526F51"/>
    <w:rsid w:val="0052729D"/>
    <w:rsid w:val="0052736F"/>
    <w:rsid w:val="00527633"/>
    <w:rsid w:val="00527F47"/>
    <w:rsid w:val="00530089"/>
    <w:rsid w:val="005308F7"/>
    <w:rsid w:val="00530AD3"/>
    <w:rsid w:val="00530E17"/>
    <w:rsid w:val="00531498"/>
    <w:rsid w:val="00531BAC"/>
    <w:rsid w:val="0053220C"/>
    <w:rsid w:val="00532D4C"/>
    <w:rsid w:val="005332EF"/>
    <w:rsid w:val="005345AC"/>
    <w:rsid w:val="00534A06"/>
    <w:rsid w:val="00534A76"/>
    <w:rsid w:val="00534AD7"/>
    <w:rsid w:val="00534E17"/>
    <w:rsid w:val="00534EE4"/>
    <w:rsid w:val="00535A81"/>
    <w:rsid w:val="00535BC7"/>
    <w:rsid w:val="00535C00"/>
    <w:rsid w:val="00535D2C"/>
    <w:rsid w:val="00535D71"/>
    <w:rsid w:val="005363B9"/>
    <w:rsid w:val="00536716"/>
    <w:rsid w:val="005367CA"/>
    <w:rsid w:val="005369CB"/>
    <w:rsid w:val="005370B2"/>
    <w:rsid w:val="005370C5"/>
    <w:rsid w:val="0053711E"/>
    <w:rsid w:val="0053774B"/>
    <w:rsid w:val="0053799E"/>
    <w:rsid w:val="00537BFE"/>
    <w:rsid w:val="00537DC0"/>
    <w:rsid w:val="00537EDD"/>
    <w:rsid w:val="00537F44"/>
    <w:rsid w:val="00537F4D"/>
    <w:rsid w:val="005404BB"/>
    <w:rsid w:val="00540900"/>
    <w:rsid w:val="005410BC"/>
    <w:rsid w:val="0054132F"/>
    <w:rsid w:val="00541464"/>
    <w:rsid w:val="00542363"/>
    <w:rsid w:val="00542472"/>
    <w:rsid w:val="00542659"/>
    <w:rsid w:val="00542A0E"/>
    <w:rsid w:val="00542AFC"/>
    <w:rsid w:val="00542EAE"/>
    <w:rsid w:val="00542FC7"/>
    <w:rsid w:val="0054314D"/>
    <w:rsid w:val="00543815"/>
    <w:rsid w:val="00543AAD"/>
    <w:rsid w:val="00543B4A"/>
    <w:rsid w:val="00543B89"/>
    <w:rsid w:val="00544634"/>
    <w:rsid w:val="00544BB6"/>
    <w:rsid w:val="005452BC"/>
    <w:rsid w:val="005462C9"/>
    <w:rsid w:val="00546887"/>
    <w:rsid w:val="00546977"/>
    <w:rsid w:val="00546D7F"/>
    <w:rsid w:val="005473E8"/>
    <w:rsid w:val="00547739"/>
    <w:rsid w:val="00547A28"/>
    <w:rsid w:val="00547AD0"/>
    <w:rsid w:val="00547E27"/>
    <w:rsid w:val="00550312"/>
    <w:rsid w:val="005505AE"/>
    <w:rsid w:val="00550B2A"/>
    <w:rsid w:val="0055137A"/>
    <w:rsid w:val="00551594"/>
    <w:rsid w:val="005517D0"/>
    <w:rsid w:val="00552450"/>
    <w:rsid w:val="00552497"/>
    <w:rsid w:val="005527A2"/>
    <w:rsid w:val="00552A8A"/>
    <w:rsid w:val="00552CC4"/>
    <w:rsid w:val="00552CEB"/>
    <w:rsid w:val="00552D08"/>
    <w:rsid w:val="00552E37"/>
    <w:rsid w:val="00552FF6"/>
    <w:rsid w:val="00553084"/>
    <w:rsid w:val="005530D3"/>
    <w:rsid w:val="00553337"/>
    <w:rsid w:val="005535DA"/>
    <w:rsid w:val="00553A4F"/>
    <w:rsid w:val="00553E41"/>
    <w:rsid w:val="00553E48"/>
    <w:rsid w:val="0055409E"/>
    <w:rsid w:val="005544D3"/>
    <w:rsid w:val="00554519"/>
    <w:rsid w:val="00555AB4"/>
    <w:rsid w:val="0055643C"/>
    <w:rsid w:val="005564EB"/>
    <w:rsid w:val="005567E6"/>
    <w:rsid w:val="00557102"/>
    <w:rsid w:val="0055760C"/>
    <w:rsid w:val="0055795D"/>
    <w:rsid w:val="00557DB1"/>
    <w:rsid w:val="00557ECF"/>
    <w:rsid w:val="00560386"/>
    <w:rsid w:val="0056039D"/>
    <w:rsid w:val="005609E6"/>
    <w:rsid w:val="0056132C"/>
    <w:rsid w:val="00561382"/>
    <w:rsid w:val="005618F1"/>
    <w:rsid w:val="00561F54"/>
    <w:rsid w:val="005620D9"/>
    <w:rsid w:val="0056235C"/>
    <w:rsid w:val="005626AE"/>
    <w:rsid w:val="00562733"/>
    <w:rsid w:val="005629E0"/>
    <w:rsid w:val="00562F77"/>
    <w:rsid w:val="00563061"/>
    <w:rsid w:val="00563297"/>
    <w:rsid w:val="00564866"/>
    <w:rsid w:val="00564C7B"/>
    <w:rsid w:val="005652D8"/>
    <w:rsid w:val="00565400"/>
    <w:rsid w:val="005659CF"/>
    <w:rsid w:val="00565C75"/>
    <w:rsid w:val="00565E2F"/>
    <w:rsid w:val="0056601D"/>
    <w:rsid w:val="0056631A"/>
    <w:rsid w:val="005664CF"/>
    <w:rsid w:val="00566897"/>
    <w:rsid w:val="00566F11"/>
    <w:rsid w:val="0056726C"/>
    <w:rsid w:val="0056784E"/>
    <w:rsid w:val="00567918"/>
    <w:rsid w:val="005679EF"/>
    <w:rsid w:val="00567E66"/>
    <w:rsid w:val="00570165"/>
    <w:rsid w:val="0057027D"/>
    <w:rsid w:val="005704DC"/>
    <w:rsid w:val="00570866"/>
    <w:rsid w:val="00570D04"/>
    <w:rsid w:val="00570E1F"/>
    <w:rsid w:val="00570F47"/>
    <w:rsid w:val="005714B4"/>
    <w:rsid w:val="00571DFD"/>
    <w:rsid w:val="00571EE7"/>
    <w:rsid w:val="0057270D"/>
    <w:rsid w:val="00572CEE"/>
    <w:rsid w:val="00573192"/>
    <w:rsid w:val="005735FC"/>
    <w:rsid w:val="005737A8"/>
    <w:rsid w:val="0057382D"/>
    <w:rsid w:val="00573C0C"/>
    <w:rsid w:val="00573C67"/>
    <w:rsid w:val="00573CDA"/>
    <w:rsid w:val="00573FFF"/>
    <w:rsid w:val="00574462"/>
    <w:rsid w:val="00574AC4"/>
    <w:rsid w:val="00574AF8"/>
    <w:rsid w:val="00574B0B"/>
    <w:rsid w:val="005753C8"/>
    <w:rsid w:val="005756AC"/>
    <w:rsid w:val="00575A51"/>
    <w:rsid w:val="00575DBB"/>
    <w:rsid w:val="00575ED1"/>
    <w:rsid w:val="00575EF5"/>
    <w:rsid w:val="00576889"/>
    <w:rsid w:val="00576BF8"/>
    <w:rsid w:val="0057707A"/>
    <w:rsid w:val="0057795A"/>
    <w:rsid w:val="00577AB0"/>
    <w:rsid w:val="00577D11"/>
    <w:rsid w:val="00580170"/>
    <w:rsid w:val="005801D8"/>
    <w:rsid w:val="00580869"/>
    <w:rsid w:val="00580C81"/>
    <w:rsid w:val="0058124D"/>
    <w:rsid w:val="00581272"/>
    <w:rsid w:val="00581388"/>
    <w:rsid w:val="00581822"/>
    <w:rsid w:val="00581F7B"/>
    <w:rsid w:val="0058213D"/>
    <w:rsid w:val="005822AA"/>
    <w:rsid w:val="005824DF"/>
    <w:rsid w:val="005825B9"/>
    <w:rsid w:val="005826A5"/>
    <w:rsid w:val="00582897"/>
    <w:rsid w:val="00582A29"/>
    <w:rsid w:val="00582B50"/>
    <w:rsid w:val="00582CFE"/>
    <w:rsid w:val="00582F7F"/>
    <w:rsid w:val="00582FC3"/>
    <w:rsid w:val="00583280"/>
    <w:rsid w:val="00583538"/>
    <w:rsid w:val="00583595"/>
    <w:rsid w:val="00583C0A"/>
    <w:rsid w:val="00583E1D"/>
    <w:rsid w:val="0058481B"/>
    <w:rsid w:val="00585751"/>
    <w:rsid w:val="0058597E"/>
    <w:rsid w:val="00585EC9"/>
    <w:rsid w:val="00585FB3"/>
    <w:rsid w:val="0058646C"/>
    <w:rsid w:val="0058670B"/>
    <w:rsid w:val="00586C25"/>
    <w:rsid w:val="00586CFB"/>
    <w:rsid w:val="00586E4F"/>
    <w:rsid w:val="00587BA1"/>
    <w:rsid w:val="00587CFC"/>
    <w:rsid w:val="005901F6"/>
    <w:rsid w:val="00590533"/>
    <w:rsid w:val="00590F3C"/>
    <w:rsid w:val="00591034"/>
    <w:rsid w:val="005910F8"/>
    <w:rsid w:val="005912C5"/>
    <w:rsid w:val="00591427"/>
    <w:rsid w:val="005915D9"/>
    <w:rsid w:val="005915E0"/>
    <w:rsid w:val="0059167F"/>
    <w:rsid w:val="00591D86"/>
    <w:rsid w:val="00592E2F"/>
    <w:rsid w:val="00593890"/>
    <w:rsid w:val="00593D2B"/>
    <w:rsid w:val="005942B9"/>
    <w:rsid w:val="00594765"/>
    <w:rsid w:val="005949EF"/>
    <w:rsid w:val="00594B38"/>
    <w:rsid w:val="00594B97"/>
    <w:rsid w:val="00594BEE"/>
    <w:rsid w:val="00595D7B"/>
    <w:rsid w:val="00595FED"/>
    <w:rsid w:val="00596004"/>
    <w:rsid w:val="00596526"/>
    <w:rsid w:val="0059656D"/>
    <w:rsid w:val="00596B26"/>
    <w:rsid w:val="005972BE"/>
    <w:rsid w:val="0059746E"/>
    <w:rsid w:val="0059757C"/>
    <w:rsid w:val="00597B5A"/>
    <w:rsid w:val="005A0E30"/>
    <w:rsid w:val="005A0F40"/>
    <w:rsid w:val="005A1834"/>
    <w:rsid w:val="005A18AE"/>
    <w:rsid w:val="005A1DAB"/>
    <w:rsid w:val="005A2054"/>
    <w:rsid w:val="005A25B0"/>
    <w:rsid w:val="005A3167"/>
    <w:rsid w:val="005A4A43"/>
    <w:rsid w:val="005A4E7F"/>
    <w:rsid w:val="005A51DD"/>
    <w:rsid w:val="005A59EE"/>
    <w:rsid w:val="005A637F"/>
    <w:rsid w:val="005A648D"/>
    <w:rsid w:val="005A6748"/>
    <w:rsid w:val="005A7301"/>
    <w:rsid w:val="005B03E9"/>
    <w:rsid w:val="005B0EA1"/>
    <w:rsid w:val="005B133C"/>
    <w:rsid w:val="005B136B"/>
    <w:rsid w:val="005B1DC9"/>
    <w:rsid w:val="005B1FDD"/>
    <w:rsid w:val="005B22AD"/>
    <w:rsid w:val="005B26AD"/>
    <w:rsid w:val="005B3374"/>
    <w:rsid w:val="005B3398"/>
    <w:rsid w:val="005B34DF"/>
    <w:rsid w:val="005B366A"/>
    <w:rsid w:val="005B3728"/>
    <w:rsid w:val="005B3A6A"/>
    <w:rsid w:val="005B3B23"/>
    <w:rsid w:val="005B41D5"/>
    <w:rsid w:val="005B41F2"/>
    <w:rsid w:val="005B472D"/>
    <w:rsid w:val="005B6835"/>
    <w:rsid w:val="005B7051"/>
    <w:rsid w:val="005B773E"/>
    <w:rsid w:val="005B7AC1"/>
    <w:rsid w:val="005B7B1B"/>
    <w:rsid w:val="005B7FE1"/>
    <w:rsid w:val="005C02D2"/>
    <w:rsid w:val="005C1185"/>
    <w:rsid w:val="005C15DD"/>
    <w:rsid w:val="005C1691"/>
    <w:rsid w:val="005C1767"/>
    <w:rsid w:val="005C196A"/>
    <w:rsid w:val="005C1A0C"/>
    <w:rsid w:val="005C1D33"/>
    <w:rsid w:val="005C21F4"/>
    <w:rsid w:val="005C2936"/>
    <w:rsid w:val="005C33F1"/>
    <w:rsid w:val="005C3689"/>
    <w:rsid w:val="005C3769"/>
    <w:rsid w:val="005C37F3"/>
    <w:rsid w:val="005C39A1"/>
    <w:rsid w:val="005C40CE"/>
    <w:rsid w:val="005C4434"/>
    <w:rsid w:val="005C492B"/>
    <w:rsid w:val="005C5021"/>
    <w:rsid w:val="005C52D2"/>
    <w:rsid w:val="005C53D6"/>
    <w:rsid w:val="005C5429"/>
    <w:rsid w:val="005C5554"/>
    <w:rsid w:val="005C5757"/>
    <w:rsid w:val="005C582C"/>
    <w:rsid w:val="005C5A67"/>
    <w:rsid w:val="005C5E4C"/>
    <w:rsid w:val="005C5F2F"/>
    <w:rsid w:val="005C650B"/>
    <w:rsid w:val="005C684C"/>
    <w:rsid w:val="005C6AB2"/>
    <w:rsid w:val="005C6ADA"/>
    <w:rsid w:val="005C6AFD"/>
    <w:rsid w:val="005C6F97"/>
    <w:rsid w:val="005C7967"/>
    <w:rsid w:val="005C7AE3"/>
    <w:rsid w:val="005C7EF0"/>
    <w:rsid w:val="005D1414"/>
    <w:rsid w:val="005D1587"/>
    <w:rsid w:val="005D1621"/>
    <w:rsid w:val="005D1915"/>
    <w:rsid w:val="005D1CB9"/>
    <w:rsid w:val="005D29CB"/>
    <w:rsid w:val="005D2A63"/>
    <w:rsid w:val="005D3482"/>
    <w:rsid w:val="005D35CE"/>
    <w:rsid w:val="005D372B"/>
    <w:rsid w:val="005D37A5"/>
    <w:rsid w:val="005D3956"/>
    <w:rsid w:val="005D3BB7"/>
    <w:rsid w:val="005D41F8"/>
    <w:rsid w:val="005D43AE"/>
    <w:rsid w:val="005D4A7B"/>
    <w:rsid w:val="005D5210"/>
    <w:rsid w:val="005D534D"/>
    <w:rsid w:val="005D53BF"/>
    <w:rsid w:val="005D563F"/>
    <w:rsid w:val="005D5CE4"/>
    <w:rsid w:val="005D5EF6"/>
    <w:rsid w:val="005D5F2D"/>
    <w:rsid w:val="005D6135"/>
    <w:rsid w:val="005D6642"/>
    <w:rsid w:val="005D66FD"/>
    <w:rsid w:val="005D6A7C"/>
    <w:rsid w:val="005D7695"/>
    <w:rsid w:val="005D78E4"/>
    <w:rsid w:val="005E0A1B"/>
    <w:rsid w:val="005E0D3E"/>
    <w:rsid w:val="005E0DFC"/>
    <w:rsid w:val="005E0FE4"/>
    <w:rsid w:val="005E0FFF"/>
    <w:rsid w:val="005E15FA"/>
    <w:rsid w:val="005E1BE6"/>
    <w:rsid w:val="005E25D5"/>
    <w:rsid w:val="005E2652"/>
    <w:rsid w:val="005E3282"/>
    <w:rsid w:val="005E34AC"/>
    <w:rsid w:val="005E3886"/>
    <w:rsid w:val="005E3974"/>
    <w:rsid w:val="005E3B96"/>
    <w:rsid w:val="005E40B7"/>
    <w:rsid w:val="005E4380"/>
    <w:rsid w:val="005E4390"/>
    <w:rsid w:val="005E44FD"/>
    <w:rsid w:val="005E470C"/>
    <w:rsid w:val="005E4760"/>
    <w:rsid w:val="005E477F"/>
    <w:rsid w:val="005E49D2"/>
    <w:rsid w:val="005E4E30"/>
    <w:rsid w:val="005E4F1F"/>
    <w:rsid w:val="005E55AE"/>
    <w:rsid w:val="005E56DA"/>
    <w:rsid w:val="005E5716"/>
    <w:rsid w:val="005E586B"/>
    <w:rsid w:val="005E5D4E"/>
    <w:rsid w:val="005E62CB"/>
    <w:rsid w:val="005E656B"/>
    <w:rsid w:val="005E679B"/>
    <w:rsid w:val="005E6EC8"/>
    <w:rsid w:val="005F0EAE"/>
    <w:rsid w:val="005F103C"/>
    <w:rsid w:val="005F1053"/>
    <w:rsid w:val="005F1120"/>
    <w:rsid w:val="005F1DB2"/>
    <w:rsid w:val="005F1E09"/>
    <w:rsid w:val="005F1FCD"/>
    <w:rsid w:val="005F214C"/>
    <w:rsid w:val="005F21C5"/>
    <w:rsid w:val="005F21DF"/>
    <w:rsid w:val="005F248A"/>
    <w:rsid w:val="005F2658"/>
    <w:rsid w:val="005F2A91"/>
    <w:rsid w:val="005F38E7"/>
    <w:rsid w:val="005F399F"/>
    <w:rsid w:val="005F3DD3"/>
    <w:rsid w:val="005F40A8"/>
    <w:rsid w:val="005F416F"/>
    <w:rsid w:val="005F436F"/>
    <w:rsid w:val="005F440E"/>
    <w:rsid w:val="005F4C98"/>
    <w:rsid w:val="005F4F75"/>
    <w:rsid w:val="005F5633"/>
    <w:rsid w:val="005F6FEC"/>
    <w:rsid w:val="005F7583"/>
    <w:rsid w:val="005F75D1"/>
    <w:rsid w:val="005F7909"/>
    <w:rsid w:val="006006A0"/>
    <w:rsid w:val="00600C98"/>
    <w:rsid w:val="00600F36"/>
    <w:rsid w:val="00601163"/>
    <w:rsid w:val="0060125D"/>
    <w:rsid w:val="006019D5"/>
    <w:rsid w:val="006030AB"/>
    <w:rsid w:val="00603A47"/>
    <w:rsid w:val="00604020"/>
    <w:rsid w:val="006044CE"/>
    <w:rsid w:val="00604B6B"/>
    <w:rsid w:val="006054BD"/>
    <w:rsid w:val="00605534"/>
    <w:rsid w:val="00605A8D"/>
    <w:rsid w:val="00605D6C"/>
    <w:rsid w:val="006064D4"/>
    <w:rsid w:val="0060681E"/>
    <w:rsid w:val="00606883"/>
    <w:rsid w:val="00607203"/>
    <w:rsid w:val="00607305"/>
    <w:rsid w:val="006079EE"/>
    <w:rsid w:val="006104FD"/>
    <w:rsid w:val="00610D25"/>
    <w:rsid w:val="00610D9A"/>
    <w:rsid w:val="00610DC7"/>
    <w:rsid w:val="00611C4A"/>
    <w:rsid w:val="00611F8F"/>
    <w:rsid w:val="00612274"/>
    <w:rsid w:val="00612622"/>
    <w:rsid w:val="006127A4"/>
    <w:rsid w:val="006135EE"/>
    <w:rsid w:val="00614076"/>
    <w:rsid w:val="00614103"/>
    <w:rsid w:val="00614810"/>
    <w:rsid w:val="00614A48"/>
    <w:rsid w:val="00614A7A"/>
    <w:rsid w:val="00614AA9"/>
    <w:rsid w:val="006151F4"/>
    <w:rsid w:val="0061529D"/>
    <w:rsid w:val="0061579A"/>
    <w:rsid w:val="006165CF"/>
    <w:rsid w:val="0061683F"/>
    <w:rsid w:val="00616979"/>
    <w:rsid w:val="00616F2A"/>
    <w:rsid w:val="00617223"/>
    <w:rsid w:val="006172E3"/>
    <w:rsid w:val="006173B0"/>
    <w:rsid w:val="00617771"/>
    <w:rsid w:val="0062012A"/>
    <w:rsid w:val="006202BF"/>
    <w:rsid w:val="006208D0"/>
    <w:rsid w:val="00620931"/>
    <w:rsid w:val="00620F60"/>
    <w:rsid w:val="00621150"/>
    <w:rsid w:val="006216D2"/>
    <w:rsid w:val="00621EFD"/>
    <w:rsid w:val="0062228F"/>
    <w:rsid w:val="0062238D"/>
    <w:rsid w:val="00622EE1"/>
    <w:rsid w:val="00623A54"/>
    <w:rsid w:val="006244E4"/>
    <w:rsid w:val="0062451F"/>
    <w:rsid w:val="006247CD"/>
    <w:rsid w:val="006251B6"/>
    <w:rsid w:val="00625951"/>
    <w:rsid w:val="00625D93"/>
    <w:rsid w:val="006264AD"/>
    <w:rsid w:val="006267C7"/>
    <w:rsid w:val="00626A5B"/>
    <w:rsid w:val="00630049"/>
    <w:rsid w:val="00630307"/>
    <w:rsid w:val="0063076E"/>
    <w:rsid w:val="00630B76"/>
    <w:rsid w:val="00630DB4"/>
    <w:rsid w:val="00630DBF"/>
    <w:rsid w:val="0063101E"/>
    <w:rsid w:val="0063115D"/>
    <w:rsid w:val="00631293"/>
    <w:rsid w:val="0063148F"/>
    <w:rsid w:val="00631773"/>
    <w:rsid w:val="00632085"/>
    <w:rsid w:val="006320E1"/>
    <w:rsid w:val="00632959"/>
    <w:rsid w:val="00632A5B"/>
    <w:rsid w:val="006331D2"/>
    <w:rsid w:val="00633312"/>
    <w:rsid w:val="00633639"/>
    <w:rsid w:val="00633D6E"/>
    <w:rsid w:val="006348C5"/>
    <w:rsid w:val="006358D0"/>
    <w:rsid w:val="00635D32"/>
    <w:rsid w:val="00636755"/>
    <w:rsid w:val="00636A5E"/>
    <w:rsid w:val="00637B9B"/>
    <w:rsid w:val="006401DC"/>
    <w:rsid w:val="00640493"/>
    <w:rsid w:val="0064062F"/>
    <w:rsid w:val="0064099D"/>
    <w:rsid w:val="00640B87"/>
    <w:rsid w:val="006412CD"/>
    <w:rsid w:val="00641857"/>
    <w:rsid w:val="0064191F"/>
    <w:rsid w:val="0064217C"/>
    <w:rsid w:val="00642B0D"/>
    <w:rsid w:val="00642B52"/>
    <w:rsid w:val="0064326F"/>
    <w:rsid w:val="006433EC"/>
    <w:rsid w:val="006435B5"/>
    <w:rsid w:val="006435BE"/>
    <w:rsid w:val="00643A0E"/>
    <w:rsid w:val="00643DCA"/>
    <w:rsid w:val="00644AE7"/>
    <w:rsid w:val="00644B20"/>
    <w:rsid w:val="00644BD7"/>
    <w:rsid w:val="00644C90"/>
    <w:rsid w:val="00645411"/>
    <w:rsid w:val="00645553"/>
    <w:rsid w:val="00645902"/>
    <w:rsid w:val="00645A94"/>
    <w:rsid w:val="00645B85"/>
    <w:rsid w:val="006461F2"/>
    <w:rsid w:val="006464B1"/>
    <w:rsid w:val="00646A2C"/>
    <w:rsid w:val="00646D51"/>
    <w:rsid w:val="00646E31"/>
    <w:rsid w:val="00646EE2"/>
    <w:rsid w:val="00647135"/>
    <w:rsid w:val="00647FA0"/>
    <w:rsid w:val="0065066E"/>
    <w:rsid w:val="006508DA"/>
    <w:rsid w:val="00650A59"/>
    <w:rsid w:val="0065123D"/>
    <w:rsid w:val="006518E3"/>
    <w:rsid w:val="00652389"/>
    <w:rsid w:val="00653690"/>
    <w:rsid w:val="006536EE"/>
    <w:rsid w:val="0065379E"/>
    <w:rsid w:val="00653A1B"/>
    <w:rsid w:val="00653C0D"/>
    <w:rsid w:val="00653D9A"/>
    <w:rsid w:val="00653FE2"/>
    <w:rsid w:val="0065475B"/>
    <w:rsid w:val="006548E4"/>
    <w:rsid w:val="00654C84"/>
    <w:rsid w:val="00654D4F"/>
    <w:rsid w:val="00654E98"/>
    <w:rsid w:val="00654F22"/>
    <w:rsid w:val="006551DD"/>
    <w:rsid w:val="00655451"/>
    <w:rsid w:val="00655EC5"/>
    <w:rsid w:val="00656B4B"/>
    <w:rsid w:val="00656FA5"/>
    <w:rsid w:val="00656FEA"/>
    <w:rsid w:val="00657384"/>
    <w:rsid w:val="0065765B"/>
    <w:rsid w:val="00657989"/>
    <w:rsid w:val="00660471"/>
    <w:rsid w:val="00661079"/>
    <w:rsid w:val="006612F1"/>
    <w:rsid w:val="006617B0"/>
    <w:rsid w:val="006619B2"/>
    <w:rsid w:val="0066272A"/>
    <w:rsid w:val="0066284B"/>
    <w:rsid w:val="00662CE7"/>
    <w:rsid w:val="00662F9B"/>
    <w:rsid w:val="00663318"/>
    <w:rsid w:val="006636FE"/>
    <w:rsid w:val="0066386B"/>
    <w:rsid w:val="00663C37"/>
    <w:rsid w:val="00664A23"/>
    <w:rsid w:val="00664D4D"/>
    <w:rsid w:val="0066538E"/>
    <w:rsid w:val="0066565F"/>
    <w:rsid w:val="00665F58"/>
    <w:rsid w:val="006660AF"/>
    <w:rsid w:val="006661D1"/>
    <w:rsid w:val="006661F0"/>
    <w:rsid w:val="006662ED"/>
    <w:rsid w:val="00666628"/>
    <w:rsid w:val="00666BFE"/>
    <w:rsid w:val="00667106"/>
    <w:rsid w:val="00667253"/>
    <w:rsid w:val="0066726C"/>
    <w:rsid w:val="00667524"/>
    <w:rsid w:val="00667B52"/>
    <w:rsid w:val="00667E7E"/>
    <w:rsid w:val="0067016A"/>
    <w:rsid w:val="0067052A"/>
    <w:rsid w:val="00670705"/>
    <w:rsid w:val="00670A35"/>
    <w:rsid w:val="00670AE5"/>
    <w:rsid w:val="00670B79"/>
    <w:rsid w:val="00670D27"/>
    <w:rsid w:val="006711DF"/>
    <w:rsid w:val="0067155D"/>
    <w:rsid w:val="00671D25"/>
    <w:rsid w:val="006720B2"/>
    <w:rsid w:val="0067220A"/>
    <w:rsid w:val="0067354E"/>
    <w:rsid w:val="0067365A"/>
    <w:rsid w:val="00673755"/>
    <w:rsid w:val="006744E5"/>
    <w:rsid w:val="006755B5"/>
    <w:rsid w:val="00676052"/>
    <w:rsid w:val="0067619D"/>
    <w:rsid w:val="00676AC5"/>
    <w:rsid w:val="00676F46"/>
    <w:rsid w:val="00676F5F"/>
    <w:rsid w:val="00676FCB"/>
    <w:rsid w:val="006771DD"/>
    <w:rsid w:val="00677546"/>
    <w:rsid w:val="006779C0"/>
    <w:rsid w:val="00677C00"/>
    <w:rsid w:val="00677ED4"/>
    <w:rsid w:val="006800D6"/>
    <w:rsid w:val="0068011B"/>
    <w:rsid w:val="006801D7"/>
    <w:rsid w:val="006802AA"/>
    <w:rsid w:val="00680381"/>
    <w:rsid w:val="00680A95"/>
    <w:rsid w:val="00680FD9"/>
    <w:rsid w:val="00681088"/>
    <w:rsid w:val="0068115A"/>
    <w:rsid w:val="0068181B"/>
    <w:rsid w:val="006828AE"/>
    <w:rsid w:val="00682A40"/>
    <w:rsid w:val="006835F7"/>
    <w:rsid w:val="006842B8"/>
    <w:rsid w:val="00684662"/>
    <w:rsid w:val="00684A06"/>
    <w:rsid w:val="00684A4C"/>
    <w:rsid w:val="00684A67"/>
    <w:rsid w:val="00684B14"/>
    <w:rsid w:val="00684F0C"/>
    <w:rsid w:val="0068520F"/>
    <w:rsid w:val="00685520"/>
    <w:rsid w:val="006857E6"/>
    <w:rsid w:val="0068590C"/>
    <w:rsid w:val="00685F72"/>
    <w:rsid w:val="006864CC"/>
    <w:rsid w:val="00686CC7"/>
    <w:rsid w:val="006871AA"/>
    <w:rsid w:val="00687531"/>
    <w:rsid w:val="00687691"/>
    <w:rsid w:val="00687746"/>
    <w:rsid w:val="006878AF"/>
    <w:rsid w:val="006878CE"/>
    <w:rsid w:val="00687A15"/>
    <w:rsid w:val="00687A1B"/>
    <w:rsid w:val="00687CF3"/>
    <w:rsid w:val="00687F53"/>
    <w:rsid w:val="00690899"/>
    <w:rsid w:val="00690AAC"/>
    <w:rsid w:val="00690C75"/>
    <w:rsid w:val="00691DEF"/>
    <w:rsid w:val="00691E8A"/>
    <w:rsid w:val="006924EC"/>
    <w:rsid w:val="00692942"/>
    <w:rsid w:val="00693428"/>
    <w:rsid w:val="0069363B"/>
    <w:rsid w:val="0069368E"/>
    <w:rsid w:val="00693C33"/>
    <w:rsid w:val="00693CD0"/>
    <w:rsid w:val="00693D74"/>
    <w:rsid w:val="00693EB9"/>
    <w:rsid w:val="00693F4C"/>
    <w:rsid w:val="00694336"/>
    <w:rsid w:val="006945D5"/>
    <w:rsid w:val="00694FED"/>
    <w:rsid w:val="0069504D"/>
    <w:rsid w:val="0069541F"/>
    <w:rsid w:val="00695525"/>
    <w:rsid w:val="006956B3"/>
    <w:rsid w:val="00695E9C"/>
    <w:rsid w:val="00696480"/>
    <w:rsid w:val="00696526"/>
    <w:rsid w:val="00696607"/>
    <w:rsid w:val="00696C8D"/>
    <w:rsid w:val="00697158"/>
    <w:rsid w:val="006973A4"/>
    <w:rsid w:val="00697A3F"/>
    <w:rsid w:val="00697E15"/>
    <w:rsid w:val="006A053C"/>
    <w:rsid w:val="006A0F41"/>
    <w:rsid w:val="006A1284"/>
    <w:rsid w:val="006A1F37"/>
    <w:rsid w:val="006A2189"/>
    <w:rsid w:val="006A2209"/>
    <w:rsid w:val="006A2451"/>
    <w:rsid w:val="006A2A04"/>
    <w:rsid w:val="006A2A1D"/>
    <w:rsid w:val="006A2A4D"/>
    <w:rsid w:val="006A2B47"/>
    <w:rsid w:val="006A2D15"/>
    <w:rsid w:val="006A2D1E"/>
    <w:rsid w:val="006A35C6"/>
    <w:rsid w:val="006A369E"/>
    <w:rsid w:val="006A3914"/>
    <w:rsid w:val="006A39F8"/>
    <w:rsid w:val="006A411E"/>
    <w:rsid w:val="006A463E"/>
    <w:rsid w:val="006A4717"/>
    <w:rsid w:val="006A4B8B"/>
    <w:rsid w:val="006A56C2"/>
    <w:rsid w:val="006A5750"/>
    <w:rsid w:val="006A5DFA"/>
    <w:rsid w:val="006A60B7"/>
    <w:rsid w:val="006A6674"/>
    <w:rsid w:val="006A6AA7"/>
    <w:rsid w:val="006A6F53"/>
    <w:rsid w:val="006A7FBC"/>
    <w:rsid w:val="006B0038"/>
    <w:rsid w:val="006B07AC"/>
    <w:rsid w:val="006B13B9"/>
    <w:rsid w:val="006B1B47"/>
    <w:rsid w:val="006B209B"/>
    <w:rsid w:val="006B2226"/>
    <w:rsid w:val="006B26B8"/>
    <w:rsid w:val="006B27BF"/>
    <w:rsid w:val="006B2898"/>
    <w:rsid w:val="006B2CCC"/>
    <w:rsid w:val="006B42E7"/>
    <w:rsid w:val="006B44D1"/>
    <w:rsid w:val="006B48C3"/>
    <w:rsid w:val="006B557D"/>
    <w:rsid w:val="006B57F6"/>
    <w:rsid w:val="006B5A02"/>
    <w:rsid w:val="006B5C39"/>
    <w:rsid w:val="006B5F43"/>
    <w:rsid w:val="006B617E"/>
    <w:rsid w:val="006B6229"/>
    <w:rsid w:val="006B6259"/>
    <w:rsid w:val="006B6517"/>
    <w:rsid w:val="006B693D"/>
    <w:rsid w:val="006B6BA4"/>
    <w:rsid w:val="006B6DB1"/>
    <w:rsid w:val="006B7523"/>
    <w:rsid w:val="006C07DD"/>
    <w:rsid w:val="006C0E82"/>
    <w:rsid w:val="006C17F3"/>
    <w:rsid w:val="006C1A02"/>
    <w:rsid w:val="006C2697"/>
    <w:rsid w:val="006C3504"/>
    <w:rsid w:val="006C3979"/>
    <w:rsid w:val="006C421E"/>
    <w:rsid w:val="006C4E93"/>
    <w:rsid w:val="006C4ED0"/>
    <w:rsid w:val="006C503F"/>
    <w:rsid w:val="006C51B5"/>
    <w:rsid w:val="006C58BA"/>
    <w:rsid w:val="006C631C"/>
    <w:rsid w:val="006C6A79"/>
    <w:rsid w:val="006C6DB8"/>
    <w:rsid w:val="006C7350"/>
    <w:rsid w:val="006C742E"/>
    <w:rsid w:val="006C7920"/>
    <w:rsid w:val="006C7A16"/>
    <w:rsid w:val="006D07C2"/>
    <w:rsid w:val="006D0889"/>
    <w:rsid w:val="006D088A"/>
    <w:rsid w:val="006D0BD4"/>
    <w:rsid w:val="006D0C87"/>
    <w:rsid w:val="006D14A2"/>
    <w:rsid w:val="006D1DD8"/>
    <w:rsid w:val="006D20B8"/>
    <w:rsid w:val="006D243A"/>
    <w:rsid w:val="006D24C9"/>
    <w:rsid w:val="006D25F1"/>
    <w:rsid w:val="006D286A"/>
    <w:rsid w:val="006D2D5B"/>
    <w:rsid w:val="006D3DCE"/>
    <w:rsid w:val="006D3E50"/>
    <w:rsid w:val="006D3EAC"/>
    <w:rsid w:val="006D3FF9"/>
    <w:rsid w:val="006D4045"/>
    <w:rsid w:val="006D40C2"/>
    <w:rsid w:val="006D4B91"/>
    <w:rsid w:val="006D55DC"/>
    <w:rsid w:val="006D5F16"/>
    <w:rsid w:val="006D5F27"/>
    <w:rsid w:val="006D5F45"/>
    <w:rsid w:val="006D6029"/>
    <w:rsid w:val="006D6078"/>
    <w:rsid w:val="006D63DD"/>
    <w:rsid w:val="006D6FA1"/>
    <w:rsid w:val="006D7265"/>
    <w:rsid w:val="006D7483"/>
    <w:rsid w:val="006D785D"/>
    <w:rsid w:val="006E0284"/>
    <w:rsid w:val="006E0496"/>
    <w:rsid w:val="006E086D"/>
    <w:rsid w:val="006E0AE4"/>
    <w:rsid w:val="006E1019"/>
    <w:rsid w:val="006E18D5"/>
    <w:rsid w:val="006E1C08"/>
    <w:rsid w:val="006E2095"/>
    <w:rsid w:val="006E2195"/>
    <w:rsid w:val="006E23F6"/>
    <w:rsid w:val="006E24D6"/>
    <w:rsid w:val="006E27E5"/>
    <w:rsid w:val="006E3222"/>
    <w:rsid w:val="006E32F7"/>
    <w:rsid w:val="006E3361"/>
    <w:rsid w:val="006E34DC"/>
    <w:rsid w:val="006E3B7A"/>
    <w:rsid w:val="006E3C2A"/>
    <w:rsid w:val="006E3FFD"/>
    <w:rsid w:val="006E4047"/>
    <w:rsid w:val="006E425C"/>
    <w:rsid w:val="006E431A"/>
    <w:rsid w:val="006E50BA"/>
    <w:rsid w:val="006E5417"/>
    <w:rsid w:val="006E5DF0"/>
    <w:rsid w:val="006E630F"/>
    <w:rsid w:val="006E68C7"/>
    <w:rsid w:val="006E69BA"/>
    <w:rsid w:val="006E6A24"/>
    <w:rsid w:val="006E7BB2"/>
    <w:rsid w:val="006F0619"/>
    <w:rsid w:val="006F0B4E"/>
    <w:rsid w:val="006F13AB"/>
    <w:rsid w:val="006F166D"/>
    <w:rsid w:val="006F1741"/>
    <w:rsid w:val="006F19DC"/>
    <w:rsid w:val="006F219F"/>
    <w:rsid w:val="006F2955"/>
    <w:rsid w:val="006F2BAE"/>
    <w:rsid w:val="006F2F3C"/>
    <w:rsid w:val="006F3F28"/>
    <w:rsid w:val="006F430D"/>
    <w:rsid w:val="006F4479"/>
    <w:rsid w:val="006F454F"/>
    <w:rsid w:val="006F47D9"/>
    <w:rsid w:val="006F47FD"/>
    <w:rsid w:val="006F489E"/>
    <w:rsid w:val="006F4A35"/>
    <w:rsid w:val="006F4B2A"/>
    <w:rsid w:val="006F5039"/>
    <w:rsid w:val="006F5376"/>
    <w:rsid w:val="006F5B13"/>
    <w:rsid w:val="006F5EA3"/>
    <w:rsid w:val="006F6061"/>
    <w:rsid w:val="006F72C0"/>
    <w:rsid w:val="006F7306"/>
    <w:rsid w:val="006F7C05"/>
    <w:rsid w:val="007008AD"/>
    <w:rsid w:val="00700DDB"/>
    <w:rsid w:val="0070156B"/>
    <w:rsid w:val="007017FA"/>
    <w:rsid w:val="007019BC"/>
    <w:rsid w:val="00701D59"/>
    <w:rsid w:val="00701DCB"/>
    <w:rsid w:val="00701EFF"/>
    <w:rsid w:val="0070247E"/>
    <w:rsid w:val="00702C49"/>
    <w:rsid w:val="0070302D"/>
    <w:rsid w:val="007037CD"/>
    <w:rsid w:val="00703DE8"/>
    <w:rsid w:val="00704F96"/>
    <w:rsid w:val="0070563A"/>
    <w:rsid w:val="007058CE"/>
    <w:rsid w:val="00705B69"/>
    <w:rsid w:val="00705BA3"/>
    <w:rsid w:val="00705D13"/>
    <w:rsid w:val="00705EA1"/>
    <w:rsid w:val="00705F79"/>
    <w:rsid w:val="007062D9"/>
    <w:rsid w:val="0070640C"/>
    <w:rsid w:val="0070651A"/>
    <w:rsid w:val="0070663B"/>
    <w:rsid w:val="00706D32"/>
    <w:rsid w:val="00706DF9"/>
    <w:rsid w:val="0070744F"/>
    <w:rsid w:val="00707709"/>
    <w:rsid w:val="00707716"/>
    <w:rsid w:val="0070795E"/>
    <w:rsid w:val="00707A7D"/>
    <w:rsid w:val="00707BC5"/>
    <w:rsid w:val="00707BCB"/>
    <w:rsid w:val="00707CD5"/>
    <w:rsid w:val="00710358"/>
    <w:rsid w:val="007107A7"/>
    <w:rsid w:val="007109F7"/>
    <w:rsid w:val="00710A52"/>
    <w:rsid w:val="007115B3"/>
    <w:rsid w:val="00711762"/>
    <w:rsid w:val="00711C5B"/>
    <w:rsid w:val="00712CEC"/>
    <w:rsid w:val="00712DCC"/>
    <w:rsid w:val="0071391D"/>
    <w:rsid w:val="00713F3D"/>
    <w:rsid w:val="00714374"/>
    <w:rsid w:val="007143AE"/>
    <w:rsid w:val="00714695"/>
    <w:rsid w:val="007149C4"/>
    <w:rsid w:val="00714A90"/>
    <w:rsid w:val="00714FAB"/>
    <w:rsid w:val="0071597E"/>
    <w:rsid w:val="00715999"/>
    <w:rsid w:val="00715A6B"/>
    <w:rsid w:val="007164F1"/>
    <w:rsid w:val="00716EDC"/>
    <w:rsid w:val="007172DE"/>
    <w:rsid w:val="0071757F"/>
    <w:rsid w:val="00717BED"/>
    <w:rsid w:val="00720657"/>
    <w:rsid w:val="00720CBA"/>
    <w:rsid w:val="007215AF"/>
    <w:rsid w:val="007215F2"/>
    <w:rsid w:val="007216F5"/>
    <w:rsid w:val="007223EB"/>
    <w:rsid w:val="007225DE"/>
    <w:rsid w:val="007231AE"/>
    <w:rsid w:val="0072325E"/>
    <w:rsid w:val="007235B5"/>
    <w:rsid w:val="0072456E"/>
    <w:rsid w:val="00724A2A"/>
    <w:rsid w:val="007252E2"/>
    <w:rsid w:val="0072552E"/>
    <w:rsid w:val="007256FA"/>
    <w:rsid w:val="00725BB6"/>
    <w:rsid w:val="00725E3B"/>
    <w:rsid w:val="00726369"/>
    <w:rsid w:val="00726429"/>
    <w:rsid w:val="007266C9"/>
    <w:rsid w:val="00726B25"/>
    <w:rsid w:val="00726DE3"/>
    <w:rsid w:val="00726F2F"/>
    <w:rsid w:val="00727A01"/>
    <w:rsid w:val="00727EBB"/>
    <w:rsid w:val="007302F8"/>
    <w:rsid w:val="00730405"/>
    <w:rsid w:val="0073061B"/>
    <w:rsid w:val="00730B65"/>
    <w:rsid w:val="0073147C"/>
    <w:rsid w:val="007317CA"/>
    <w:rsid w:val="00731C82"/>
    <w:rsid w:val="00731ED1"/>
    <w:rsid w:val="00731F88"/>
    <w:rsid w:val="007320EF"/>
    <w:rsid w:val="00732111"/>
    <w:rsid w:val="00732227"/>
    <w:rsid w:val="0073277A"/>
    <w:rsid w:val="00732833"/>
    <w:rsid w:val="00732B3E"/>
    <w:rsid w:val="00732F83"/>
    <w:rsid w:val="007332BD"/>
    <w:rsid w:val="007334F7"/>
    <w:rsid w:val="00733933"/>
    <w:rsid w:val="00733C15"/>
    <w:rsid w:val="00734D4D"/>
    <w:rsid w:val="00735E92"/>
    <w:rsid w:val="007362BC"/>
    <w:rsid w:val="00736B82"/>
    <w:rsid w:val="00736F2E"/>
    <w:rsid w:val="00737215"/>
    <w:rsid w:val="00737513"/>
    <w:rsid w:val="007376D1"/>
    <w:rsid w:val="00737F6A"/>
    <w:rsid w:val="00740017"/>
    <w:rsid w:val="007405CE"/>
    <w:rsid w:val="007406B0"/>
    <w:rsid w:val="007410D3"/>
    <w:rsid w:val="007415EF"/>
    <w:rsid w:val="00741DE9"/>
    <w:rsid w:val="007425D5"/>
    <w:rsid w:val="00742B70"/>
    <w:rsid w:val="00742C92"/>
    <w:rsid w:val="00743621"/>
    <w:rsid w:val="00743859"/>
    <w:rsid w:val="007438D3"/>
    <w:rsid w:val="00743A49"/>
    <w:rsid w:val="00743ED8"/>
    <w:rsid w:val="007447A5"/>
    <w:rsid w:val="00744B00"/>
    <w:rsid w:val="00744C93"/>
    <w:rsid w:val="00744D18"/>
    <w:rsid w:val="00744FA8"/>
    <w:rsid w:val="007453CB"/>
    <w:rsid w:val="007458A4"/>
    <w:rsid w:val="00745A52"/>
    <w:rsid w:val="00745C71"/>
    <w:rsid w:val="007465CB"/>
    <w:rsid w:val="007475C1"/>
    <w:rsid w:val="00747956"/>
    <w:rsid w:val="00747D47"/>
    <w:rsid w:val="00750261"/>
    <w:rsid w:val="00750EFC"/>
    <w:rsid w:val="0075132E"/>
    <w:rsid w:val="00751508"/>
    <w:rsid w:val="00751D4A"/>
    <w:rsid w:val="007520CB"/>
    <w:rsid w:val="0075216F"/>
    <w:rsid w:val="00752358"/>
    <w:rsid w:val="0075242F"/>
    <w:rsid w:val="00752739"/>
    <w:rsid w:val="0075278D"/>
    <w:rsid w:val="00752AD2"/>
    <w:rsid w:val="00752BB8"/>
    <w:rsid w:val="00753251"/>
    <w:rsid w:val="00753322"/>
    <w:rsid w:val="0075363A"/>
    <w:rsid w:val="00753751"/>
    <w:rsid w:val="00753881"/>
    <w:rsid w:val="007541A7"/>
    <w:rsid w:val="00755A0E"/>
    <w:rsid w:val="00755C32"/>
    <w:rsid w:val="00755E22"/>
    <w:rsid w:val="00755FF4"/>
    <w:rsid w:val="007563D1"/>
    <w:rsid w:val="007570CA"/>
    <w:rsid w:val="00760062"/>
    <w:rsid w:val="00760630"/>
    <w:rsid w:val="007606CD"/>
    <w:rsid w:val="0076095D"/>
    <w:rsid w:val="007609C4"/>
    <w:rsid w:val="00760D33"/>
    <w:rsid w:val="00761724"/>
    <w:rsid w:val="00761D38"/>
    <w:rsid w:val="00762440"/>
    <w:rsid w:val="0076244D"/>
    <w:rsid w:val="007627D9"/>
    <w:rsid w:val="0076286B"/>
    <w:rsid w:val="00762A9D"/>
    <w:rsid w:val="00762BFE"/>
    <w:rsid w:val="00762DF6"/>
    <w:rsid w:val="0076313E"/>
    <w:rsid w:val="00763274"/>
    <w:rsid w:val="00763AC2"/>
    <w:rsid w:val="0076400F"/>
    <w:rsid w:val="00764300"/>
    <w:rsid w:val="00764CC7"/>
    <w:rsid w:val="00764CD7"/>
    <w:rsid w:val="00764E11"/>
    <w:rsid w:val="0076521C"/>
    <w:rsid w:val="007654B9"/>
    <w:rsid w:val="007659D7"/>
    <w:rsid w:val="00765C50"/>
    <w:rsid w:val="00765C80"/>
    <w:rsid w:val="00765C91"/>
    <w:rsid w:val="00765CC6"/>
    <w:rsid w:val="0076646B"/>
    <w:rsid w:val="00766E5F"/>
    <w:rsid w:val="007670A2"/>
    <w:rsid w:val="0076733F"/>
    <w:rsid w:val="007678B0"/>
    <w:rsid w:val="00767BF9"/>
    <w:rsid w:val="00767E4A"/>
    <w:rsid w:val="0077026C"/>
    <w:rsid w:val="00770664"/>
    <w:rsid w:val="007708A6"/>
    <w:rsid w:val="00770A81"/>
    <w:rsid w:val="007711AC"/>
    <w:rsid w:val="00771B11"/>
    <w:rsid w:val="00771BB0"/>
    <w:rsid w:val="007724E8"/>
    <w:rsid w:val="0077254C"/>
    <w:rsid w:val="00772C1D"/>
    <w:rsid w:val="00772F6C"/>
    <w:rsid w:val="007738B4"/>
    <w:rsid w:val="00773A56"/>
    <w:rsid w:val="0077571B"/>
    <w:rsid w:val="00775853"/>
    <w:rsid w:val="00775BD2"/>
    <w:rsid w:val="00775C1F"/>
    <w:rsid w:val="00775DB3"/>
    <w:rsid w:val="007765DC"/>
    <w:rsid w:val="00776867"/>
    <w:rsid w:val="00776944"/>
    <w:rsid w:val="00776964"/>
    <w:rsid w:val="00776E9E"/>
    <w:rsid w:val="00776F59"/>
    <w:rsid w:val="007775C6"/>
    <w:rsid w:val="00777714"/>
    <w:rsid w:val="00777920"/>
    <w:rsid w:val="00780243"/>
    <w:rsid w:val="00780451"/>
    <w:rsid w:val="00781618"/>
    <w:rsid w:val="00781C38"/>
    <w:rsid w:val="00781C84"/>
    <w:rsid w:val="00782087"/>
    <w:rsid w:val="0078215C"/>
    <w:rsid w:val="007826C6"/>
    <w:rsid w:val="00783A98"/>
    <w:rsid w:val="00783B06"/>
    <w:rsid w:val="007841DD"/>
    <w:rsid w:val="007846A6"/>
    <w:rsid w:val="0078564E"/>
    <w:rsid w:val="0078599F"/>
    <w:rsid w:val="00785A8C"/>
    <w:rsid w:val="00785E5C"/>
    <w:rsid w:val="007865C9"/>
    <w:rsid w:val="00786A08"/>
    <w:rsid w:val="00786FDD"/>
    <w:rsid w:val="007872C5"/>
    <w:rsid w:val="00787627"/>
    <w:rsid w:val="00787891"/>
    <w:rsid w:val="00787AA2"/>
    <w:rsid w:val="00787B0B"/>
    <w:rsid w:val="00787C90"/>
    <w:rsid w:val="00787D34"/>
    <w:rsid w:val="00787DAD"/>
    <w:rsid w:val="007900DC"/>
    <w:rsid w:val="00791662"/>
    <w:rsid w:val="0079261F"/>
    <w:rsid w:val="007931B2"/>
    <w:rsid w:val="0079347F"/>
    <w:rsid w:val="00793B8C"/>
    <w:rsid w:val="007940CA"/>
    <w:rsid w:val="007942E8"/>
    <w:rsid w:val="00794B0F"/>
    <w:rsid w:val="007951E6"/>
    <w:rsid w:val="00795716"/>
    <w:rsid w:val="00795B2A"/>
    <w:rsid w:val="00795CDF"/>
    <w:rsid w:val="007961CC"/>
    <w:rsid w:val="00796A60"/>
    <w:rsid w:val="00796E01"/>
    <w:rsid w:val="00796ED8"/>
    <w:rsid w:val="007970B9"/>
    <w:rsid w:val="00797465"/>
    <w:rsid w:val="00797646"/>
    <w:rsid w:val="00797877"/>
    <w:rsid w:val="007979A2"/>
    <w:rsid w:val="00797CA6"/>
    <w:rsid w:val="00797DA4"/>
    <w:rsid w:val="00797E04"/>
    <w:rsid w:val="00797E1C"/>
    <w:rsid w:val="007A032D"/>
    <w:rsid w:val="007A0876"/>
    <w:rsid w:val="007A0A5E"/>
    <w:rsid w:val="007A0BC3"/>
    <w:rsid w:val="007A11B2"/>
    <w:rsid w:val="007A138C"/>
    <w:rsid w:val="007A14D2"/>
    <w:rsid w:val="007A1637"/>
    <w:rsid w:val="007A1785"/>
    <w:rsid w:val="007A17B1"/>
    <w:rsid w:val="007A17E3"/>
    <w:rsid w:val="007A1C1D"/>
    <w:rsid w:val="007A2071"/>
    <w:rsid w:val="007A250E"/>
    <w:rsid w:val="007A2618"/>
    <w:rsid w:val="007A2896"/>
    <w:rsid w:val="007A2999"/>
    <w:rsid w:val="007A3083"/>
    <w:rsid w:val="007A38B6"/>
    <w:rsid w:val="007A4D3F"/>
    <w:rsid w:val="007A4EFF"/>
    <w:rsid w:val="007A5277"/>
    <w:rsid w:val="007A57FF"/>
    <w:rsid w:val="007A5909"/>
    <w:rsid w:val="007A590A"/>
    <w:rsid w:val="007A59BA"/>
    <w:rsid w:val="007A6251"/>
    <w:rsid w:val="007A6408"/>
    <w:rsid w:val="007A7174"/>
    <w:rsid w:val="007A7268"/>
    <w:rsid w:val="007B0020"/>
    <w:rsid w:val="007B0829"/>
    <w:rsid w:val="007B0B5B"/>
    <w:rsid w:val="007B0B9B"/>
    <w:rsid w:val="007B19E0"/>
    <w:rsid w:val="007B1AC3"/>
    <w:rsid w:val="007B22DC"/>
    <w:rsid w:val="007B2C00"/>
    <w:rsid w:val="007B2D76"/>
    <w:rsid w:val="007B3781"/>
    <w:rsid w:val="007B3A7B"/>
    <w:rsid w:val="007B3C25"/>
    <w:rsid w:val="007B46D4"/>
    <w:rsid w:val="007B4DEC"/>
    <w:rsid w:val="007B5872"/>
    <w:rsid w:val="007B596A"/>
    <w:rsid w:val="007B5A5A"/>
    <w:rsid w:val="007B623B"/>
    <w:rsid w:val="007B6295"/>
    <w:rsid w:val="007B6683"/>
    <w:rsid w:val="007B6C5A"/>
    <w:rsid w:val="007B7531"/>
    <w:rsid w:val="007B7EFC"/>
    <w:rsid w:val="007B7F08"/>
    <w:rsid w:val="007C035E"/>
    <w:rsid w:val="007C1CB3"/>
    <w:rsid w:val="007C22C6"/>
    <w:rsid w:val="007C267B"/>
    <w:rsid w:val="007C2E59"/>
    <w:rsid w:val="007C372D"/>
    <w:rsid w:val="007C3A35"/>
    <w:rsid w:val="007C3D98"/>
    <w:rsid w:val="007C43D6"/>
    <w:rsid w:val="007C4DD5"/>
    <w:rsid w:val="007C4EF2"/>
    <w:rsid w:val="007C5822"/>
    <w:rsid w:val="007C5F66"/>
    <w:rsid w:val="007C6650"/>
    <w:rsid w:val="007C683D"/>
    <w:rsid w:val="007C6BA7"/>
    <w:rsid w:val="007C6DFF"/>
    <w:rsid w:val="007C6FE4"/>
    <w:rsid w:val="007C722F"/>
    <w:rsid w:val="007C7EB4"/>
    <w:rsid w:val="007D02B4"/>
    <w:rsid w:val="007D0452"/>
    <w:rsid w:val="007D07B9"/>
    <w:rsid w:val="007D08ED"/>
    <w:rsid w:val="007D0B30"/>
    <w:rsid w:val="007D0D45"/>
    <w:rsid w:val="007D130C"/>
    <w:rsid w:val="007D1424"/>
    <w:rsid w:val="007D1481"/>
    <w:rsid w:val="007D2329"/>
    <w:rsid w:val="007D2448"/>
    <w:rsid w:val="007D26AB"/>
    <w:rsid w:val="007D28F0"/>
    <w:rsid w:val="007D327E"/>
    <w:rsid w:val="007D389F"/>
    <w:rsid w:val="007D4115"/>
    <w:rsid w:val="007D49C1"/>
    <w:rsid w:val="007D4C82"/>
    <w:rsid w:val="007D4CDE"/>
    <w:rsid w:val="007D51BC"/>
    <w:rsid w:val="007D52F2"/>
    <w:rsid w:val="007D5363"/>
    <w:rsid w:val="007D54CD"/>
    <w:rsid w:val="007D5604"/>
    <w:rsid w:val="007D5CC8"/>
    <w:rsid w:val="007D67F8"/>
    <w:rsid w:val="007D68B3"/>
    <w:rsid w:val="007D7F52"/>
    <w:rsid w:val="007E0445"/>
    <w:rsid w:val="007E0606"/>
    <w:rsid w:val="007E0D52"/>
    <w:rsid w:val="007E1537"/>
    <w:rsid w:val="007E15C9"/>
    <w:rsid w:val="007E1B96"/>
    <w:rsid w:val="007E1C58"/>
    <w:rsid w:val="007E27A6"/>
    <w:rsid w:val="007E3380"/>
    <w:rsid w:val="007E3889"/>
    <w:rsid w:val="007E3AB0"/>
    <w:rsid w:val="007E3B9F"/>
    <w:rsid w:val="007E40CC"/>
    <w:rsid w:val="007E460D"/>
    <w:rsid w:val="007E47D1"/>
    <w:rsid w:val="007E49D6"/>
    <w:rsid w:val="007E4A11"/>
    <w:rsid w:val="007E4C4A"/>
    <w:rsid w:val="007E58B5"/>
    <w:rsid w:val="007E66D3"/>
    <w:rsid w:val="007E6B79"/>
    <w:rsid w:val="007E6F58"/>
    <w:rsid w:val="007E7065"/>
    <w:rsid w:val="007E7B4A"/>
    <w:rsid w:val="007F0093"/>
    <w:rsid w:val="007F0345"/>
    <w:rsid w:val="007F097F"/>
    <w:rsid w:val="007F0E27"/>
    <w:rsid w:val="007F11A9"/>
    <w:rsid w:val="007F13C2"/>
    <w:rsid w:val="007F177B"/>
    <w:rsid w:val="007F290E"/>
    <w:rsid w:val="007F2DF7"/>
    <w:rsid w:val="007F2E87"/>
    <w:rsid w:val="007F3C22"/>
    <w:rsid w:val="007F3E39"/>
    <w:rsid w:val="007F4502"/>
    <w:rsid w:val="007F4579"/>
    <w:rsid w:val="007F4B74"/>
    <w:rsid w:val="007F55EB"/>
    <w:rsid w:val="007F5621"/>
    <w:rsid w:val="007F6610"/>
    <w:rsid w:val="007F71BC"/>
    <w:rsid w:val="007F733D"/>
    <w:rsid w:val="007F74DD"/>
    <w:rsid w:val="007F7674"/>
    <w:rsid w:val="007F76E6"/>
    <w:rsid w:val="007F774F"/>
    <w:rsid w:val="007F7D9E"/>
    <w:rsid w:val="008002E9"/>
    <w:rsid w:val="008009B0"/>
    <w:rsid w:val="008019B9"/>
    <w:rsid w:val="00801D6D"/>
    <w:rsid w:val="00802225"/>
    <w:rsid w:val="00802307"/>
    <w:rsid w:val="0080268A"/>
    <w:rsid w:val="00802E88"/>
    <w:rsid w:val="0080306E"/>
    <w:rsid w:val="00803179"/>
    <w:rsid w:val="00803420"/>
    <w:rsid w:val="008035A4"/>
    <w:rsid w:val="00803948"/>
    <w:rsid w:val="00803B00"/>
    <w:rsid w:val="00803BDE"/>
    <w:rsid w:val="00804276"/>
    <w:rsid w:val="00804384"/>
    <w:rsid w:val="00804ED6"/>
    <w:rsid w:val="008050F8"/>
    <w:rsid w:val="00805398"/>
    <w:rsid w:val="00805669"/>
    <w:rsid w:val="00805A7F"/>
    <w:rsid w:val="0080601F"/>
    <w:rsid w:val="0080629E"/>
    <w:rsid w:val="00806CC9"/>
    <w:rsid w:val="00807013"/>
    <w:rsid w:val="00807196"/>
    <w:rsid w:val="008071BF"/>
    <w:rsid w:val="00807416"/>
    <w:rsid w:val="008076DD"/>
    <w:rsid w:val="0080770D"/>
    <w:rsid w:val="008078CF"/>
    <w:rsid w:val="0081010B"/>
    <w:rsid w:val="0081023C"/>
    <w:rsid w:val="00810523"/>
    <w:rsid w:val="00810710"/>
    <w:rsid w:val="00810A3E"/>
    <w:rsid w:val="008120E7"/>
    <w:rsid w:val="00812588"/>
    <w:rsid w:val="0081276A"/>
    <w:rsid w:val="00812B7E"/>
    <w:rsid w:val="00812EBA"/>
    <w:rsid w:val="00812F5A"/>
    <w:rsid w:val="008145A2"/>
    <w:rsid w:val="008146DB"/>
    <w:rsid w:val="008146FD"/>
    <w:rsid w:val="00814936"/>
    <w:rsid w:val="00814CEF"/>
    <w:rsid w:val="00814FA3"/>
    <w:rsid w:val="00815114"/>
    <w:rsid w:val="008159BC"/>
    <w:rsid w:val="008160F1"/>
    <w:rsid w:val="00816880"/>
    <w:rsid w:val="00816D43"/>
    <w:rsid w:val="0081716C"/>
    <w:rsid w:val="00817179"/>
    <w:rsid w:val="008171A5"/>
    <w:rsid w:val="008171AC"/>
    <w:rsid w:val="008172B4"/>
    <w:rsid w:val="008177B5"/>
    <w:rsid w:val="00817AB2"/>
    <w:rsid w:val="00817AD8"/>
    <w:rsid w:val="00817E96"/>
    <w:rsid w:val="0082043A"/>
    <w:rsid w:val="00820E0C"/>
    <w:rsid w:val="00820F5C"/>
    <w:rsid w:val="008216C8"/>
    <w:rsid w:val="0082173A"/>
    <w:rsid w:val="008217F8"/>
    <w:rsid w:val="00821DE1"/>
    <w:rsid w:val="00821EE5"/>
    <w:rsid w:val="00821F08"/>
    <w:rsid w:val="008221B7"/>
    <w:rsid w:val="00822307"/>
    <w:rsid w:val="0082255D"/>
    <w:rsid w:val="008225B8"/>
    <w:rsid w:val="00822E27"/>
    <w:rsid w:val="00822E41"/>
    <w:rsid w:val="008230ED"/>
    <w:rsid w:val="0082346D"/>
    <w:rsid w:val="008235A4"/>
    <w:rsid w:val="0082379A"/>
    <w:rsid w:val="00824B88"/>
    <w:rsid w:val="00824F79"/>
    <w:rsid w:val="00825BDA"/>
    <w:rsid w:val="00825ED8"/>
    <w:rsid w:val="0082621E"/>
    <w:rsid w:val="008265E5"/>
    <w:rsid w:val="008267CE"/>
    <w:rsid w:val="008267D4"/>
    <w:rsid w:val="0082683F"/>
    <w:rsid w:val="00826AD3"/>
    <w:rsid w:val="00826D38"/>
    <w:rsid w:val="00826E7F"/>
    <w:rsid w:val="008272E3"/>
    <w:rsid w:val="0082753E"/>
    <w:rsid w:val="00827717"/>
    <w:rsid w:val="00827924"/>
    <w:rsid w:val="00827E73"/>
    <w:rsid w:val="00827F4F"/>
    <w:rsid w:val="008306E4"/>
    <w:rsid w:val="00830BA9"/>
    <w:rsid w:val="00830FE1"/>
    <w:rsid w:val="008311AF"/>
    <w:rsid w:val="00831DA6"/>
    <w:rsid w:val="00831FD3"/>
    <w:rsid w:val="008328B1"/>
    <w:rsid w:val="008332FF"/>
    <w:rsid w:val="008334B6"/>
    <w:rsid w:val="008337B4"/>
    <w:rsid w:val="00834019"/>
    <w:rsid w:val="008349A7"/>
    <w:rsid w:val="0083545F"/>
    <w:rsid w:val="00835A70"/>
    <w:rsid w:val="00835A9B"/>
    <w:rsid w:val="00835B6D"/>
    <w:rsid w:val="00836060"/>
    <w:rsid w:val="0083685E"/>
    <w:rsid w:val="008369D4"/>
    <w:rsid w:val="00836BF9"/>
    <w:rsid w:val="00837196"/>
    <w:rsid w:val="008372EB"/>
    <w:rsid w:val="0083797A"/>
    <w:rsid w:val="008379B9"/>
    <w:rsid w:val="00837C36"/>
    <w:rsid w:val="0084069B"/>
    <w:rsid w:val="0084097E"/>
    <w:rsid w:val="00840F57"/>
    <w:rsid w:val="008413B8"/>
    <w:rsid w:val="0084144C"/>
    <w:rsid w:val="00841865"/>
    <w:rsid w:val="00841934"/>
    <w:rsid w:val="00841AD1"/>
    <w:rsid w:val="00841F20"/>
    <w:rsid w:val="00841F7F"/>
    <w:rsid w:val="0084218B"/>
    <w:rsid w:val="008421CE"/>
    <w:rsid w:val="008424F4"/>
    <w:rsid w:val="008430CB"/>
    <w:rsid w:val="00843659"/>
    <w:rsid w:val="00843D79"/>
    <w:rsid w:val="00844222"/>
    <w:rsid w:val="0084453B"/>
    <w:rsid w:val="008448E7"/>
    <w:rsid w:val="00844E19"/>
    <w:rsid w:val="00844E4D"/>
    <w:rsid w:val="00845392"/>
    <w:rsid w:val="0084646D"/>
    <w:rsid w:val="008468BC"/>
    <w:rsid w:val="00846BDC"/>
    <w:rsid w:val="008472A3"/>
    <w:rsid w:val="0084774C"/>
    <w:rsid w:val="00847B86"/>
    <w:rsid w:val="00847C95"/>
    <w:rsid w:val="00847E5E"/>
    <w:rsid w:val="00847F32"/>
    <w:rsid w:val="00850931"/>
    <w:rsid w:val="00850A9A"/>
    <w:rsid w:val="00850AF2"/>
    <w:rsid w:val="00850E5D"/>
    <w:rsid w:val="00851162"/>
    <w:rsid w:val="00851186"/>
    <w:rsid w:val="00851299"/>
    <w:rsid w:val="008512BF"/>
    <w:rsid w:val="00851CBD"/>
    <w:rsid w:val="00851E8D"/>
    <w:rsid w:val="00852AE9"/>
    <w:rsid w:val="00853457"/>
    <w:rsid w:val="008535B8"/>
    <w:rsid w:val="00853B66"/>
    <w:rsid w:val="00853B7F"/>
    <w:rsid w:val="00853C58"/>
    <w:rsid w:val="00854682"/>
    <w:rsid w:val="00854890"/>
    <w:rsid w:val="008549A1"/>
    <w:rsid w:val="008551AF"/>
    <w:rsid w:val="00855481"/>
    <w:rsid w:val="00855950"/>
    <w:rsid w:val="00855CAE"/>
    <w:rsid w:val="00856DED"/>
    <w:rsid w:val="00856EB1"/>
    <w:rsid w:val="00857501"/>
    <w:rsid w:val="008578BE"/>
    <w:rsid w:val="008605C2"/>
    <w:rsid w:val="00860C5A"/>
    <w:rsid w:val="008610D0"/>
    <w:rsid w:val="00861462"/>
    <w:rsid w:val="008615BD"/>
    <w:rsid w:val="008617AC"/>
    <w:rsid w:val="00861D55"/>
    <w:rsid w:val="00861E1C"/>
    <w:rsid w:val="00862545"/>
    <w:rsid w:val="0086288C"/>
    <w:rsid w:val="00862EDC"/>
    <w:rsid w:val="00863352"/>
    <w:rsid w:val="00864114"/>
    <w:rsid w:val="008642FE"/>
    <w:rsid w:val="00864AE6"/>
    <w:rsid w:val="00864D70"/>
    <w:rsid w:val="00864D9A"/>
    <w:rsid w:val="00864DEA"/>
    <w:rsid w:val="00865055"/>
    <w:rsid w:val="008654D9"/>
    <w:rsid w:val="008656E6"/>
    <w:rsid w:val="008657F0"/>
    <w:rsid w:val="008658DC"/>
    <w:rsid w:val="008659AE"/>
    <w:rsid w:val="00865BF7"/>
    <w:rsid w:val="00865D12"/>
    <w:rsid w:val="008660B9"/>
    <w:rsid w:val="00866E47"/>
    <w:rsid w:val="00867734"/>
    <w:rsid w:val="008677A1"/>
    <w:rsid w:val="008678E3"/>
    <w:rsid w:val="00867ED2"/>
    <w:rsid w:val="00867F26"/>
    <w:rsid w:val="00867F8E"/>
    <w:rsid w:val="008705D1"/>
    <w:rsid w:val="00870A4C"/>
    <w:rsid w:val="00870EFB"/>
    <w:rsid w:val="00871831"/>
    <w:rsid w:val="00871917"/>
    <w:rsid w:val="00871C1C"/>
    <w:rsid w:val="00871DFC"/>
    <w:rsid w:val="00872190"/>
    <w:rsid w:val="008721FE"/>
    <w:rsid w:val="0087288C"/>
    <w:rsid w:val="00873172"/>
    <w:rsid w:val="008739E9"/>
    <w:rsid w:val="00873BF3"/>
    <w:rsid w:val="00873D76"/>
    <w:rsid w:val="00873F8A"/>
    <w:rsid w:val="00874B0C"/>
    <w:rsid w:val="00874FC2"/>
    <w:rsid w:val="008750C4"/>
    <w:rsid w:val="00875546"/>
    <w:rsid w:val="008758F2"/>
    <w:rsid w:val="0087598C"/>
    <w:rsid w:val="00876464"/>
    <w:rsid w:val="00876525"/>
    <w:rsid w:val="00876814"/>
    <w:rsid w:val="00876832"/>
    <w:rsid w:val="00876A8A"/>
    <w:rsid w:val="00876B99"/>
    <w:rsid w:val="00876BAE"/>
    <w:rsid w:val="00876C32"/>
    <w:rsid w:val="00877451"/>
    <w:rsid w:val="0087765C"/>
    <w:rsid w:val="00877746"/>
    <w:rsid w:val="00880161"/>
    <w:rsid w:val="0088114E"/>
    <w:rsid w:val="00881640"/>
    <w:rsid w:val="008818D0"/>
    <w:rsid w:val="00881B75"/>
    <w:rsid w:val="00881B8E"/>
    <w:rsid w:val="00882034"/>
    <w:rsid w:val="0088249A"/>
    <w:rsid w:val="0088273B"/>
    <w:rsid w:val="00883164"/>
    <w:rsid w:val="00883A57"/>
    <w:rsid w:val="00884B1B"/>
    <w:rsid w:val="0088531A"/>
    <w:rsid w:val="00885EB3"/>
    <w:rsid w:val="00885F4C"/>
    <w:rsid w:val="0088606B"/>
    <w:rsid w:val="00886497"/>
    <w:rsid w:val="00886920"/>
    <w:rsid w:val="008870A0"/>
    <w:rsid w:val="0088739B"/>
    <w:rsid w:val="00887640"/>
    <w:rsid w:val="00887FD9"/>
    <w:rsid w:val="00890759"/>
    <w:rsid w:val="00890768"/>
    <w:rsid w:val="00890A64"/>
    <w:rsid w:val="00890C93"/>
    <w:rsid w:val="00890F89"/>
    <w:rsid w:val="00890FBF"/>
    <w:rsid w:val="00891208"/>
    <w:rsid w:val="00891911"/>
    <w:rsid w:val="00891EB5"/>
    <w:rsid w:val="008927E4"/>
    <w:rsid w:val="00892DF6"/>
    <w:rsid w:val="008935D5"/>
    <w:rsid w:val="00893A63"/>
    <w:rsid w:val="00893F07"/>
    <w:rsid w:val="00893F20"/>
    <w:rsid w:val="00894160"/>
    <w:rsid w:val="008942D3"/>
    <w:rsid w:val="00894DAC"/>
    <w:rsid w:val="00895E1D"/>
    <w:rsid w:val="00895E50"/>
    <w:rsid w:val="00895E84"/>
    <w:rsid w:val="00895EC9"/>
    <w:rsid w:val="008960D4"/>
    <w:rsid w:val="0089625E"/>
    <w:rsid w:val="008964AB"/>
    <w:rsid w:val="00896626"/>
    <w:rsid w:val="00896AC4"/>
    <w:rsid w:val="008976B0"/>
    <w:rsid w:val="00897AB6"/>
    <w:rsid w:val="00897E38"/>
    <w:rsid w:val="00897FC6"/>
    <w:rsid w:val="008A0C07"/>
    <w:rsid w:val="008A1077"/>
    <w:rsid w:val="008A12CC"/>
    <w:rsid w:val="008A16DF"/>
    <w:rsid w:val="008A1E3D"/>
    <w:rsid w:val="008A1F3F"/>
    <w:rsid w:val="008A20C1"/>
    <w:rsid w:val="008A218A"/>
    <w:rsid w:val="008A2E04"/>
    <w:rsid w:val="008A32A9"/>
    <w:rsid w:val="008A33E4"/>
    <w:rsid w:val="008A3551"/>
    <w:rsid w:val="008A3B0E"/>
    <w:rsid w:val="008A454C"/>
    <w:rsid w:val="008A4987"/>
    <w:rsid w:val="008A4C60"/>
    <w:rsid w:val="008A503B"/>
    <w:rsid w:val="008A50BF"/>
    <w:rsid w:val="008A511C"/>
    <w:rsid w:val="008A5301"/>
    <w:rsid w:val="008A56B9"/>
    <w:rsid w:val="008A56BF"/>
    <w:rsid w:val="008A56FF"/>
    <w:rsid w:val="008A5818"/>
    <w:rsid w:val="008A5B03"/>
    <w:rsid w:val="008A5DFE"/>
    <w:rsid w:val="008A5E36"/>
    <w:rsid w:val="008A5EFC"/>
    <w:rsid w:val="008A602D"/>
    <w:rsid w:val="008A66AB"/>
    <w:rsid w:val="008A67A7"/>
    <w:rsid w:val="008A6E0F"/>
    <w:rsid w:val="008A7D91"/>
    <w:rsid w:val="008A7DC3"/>
    <w:rsid w:val="008B1688"/>
    <w:rsid w:val="008B2298"/>
    <w:rsid w:val="008B2DFF"/>
    <w:rsid w:val="008B3505"/>
    <w:rsid w:val="008B37CC"/>
    <w:rsid w:val="008B3857"/>
    <w:rsid w:val="008B3F35"/>
    <w:rsid w:val="008B46E0"/>
    <w:rsid w:val="008B5851"/>
    <w:rsid w:val="008B5DDA"/>
    <w:rsid w:val="008B6132"/>
    <w:rsid w:val="008B6286"/>
    <w:rsid w:val="008B63F1"/>
    <w:rsid w:val="008B651C"/>
    <w:rsid w:val="008B662B"/>
    <w:rsid w:val="008B67B7"/>
    <w:rsid w:val="008B6F38"/>
    <w:rsid w:val="008B73D5"/>
    <w:rsid w:val="008B77D3"/>
    <w:rsid w:val="008B7A0A"/>
    <w:rsid w:val="008C001A"/>
    <w:rsid w:val="008C0491"/>
    <w:rsid w:val="008C09A6"/>
    <w:rsid w:val="008C0CB4"/>
    <w:rsid w:val="008C0D0B"/>
    <w:rsid w:val="008C1329"/>
    <w:rsid w:val="008C15C8"/>
    <w:rsid w:val="008C188C"/>
    <w:rsid w:val="008C1966"/>
    <w:rsid w:val="008C197D"/>
    <w:rsid w:val="008C2083"/>
    <w:rsid w:val="008C2321"/>
    <w:rsid w:val="008C279E"/>
    <w:rsid w:val="008C2907"/>
    <w:rsid w:val="008C2C6C"/>
    <w:rsid w:val="008C30AC"/>
    <w:rsid w:val="008C3149"/>
    <w:rsid w:val="008C359F"/>
    <w:rsid w:val="008C3AE2"/>
    <w:rsid w:val="008C3CC6"/>
    <w:rsid w:val="008C4022"/>
    <w:rsid w:val="008C47F0"/>
    <w:rsid w:val="008C480B"/>
    <w:rsid w:val="008C499D"/>
    <w:rsid w:val="008C4C21"/>
    <w:rsid w:val="008C5033"/>
    <w:rsid w:val="008C5055"/>
    <w:rsid w:val="008C5209"/>
    <w:rsid w:val="008C557F"/>
    <w:rsid w:val="008C55D8"/>
    <w:rsid w:val="008C5771"/>
    <w:rsid w:val="008C5FF4"/>
    <w:rsid w:val="008C6551"/>
    <w:rsid w:val="008C77AC"/>
    <w:rsid w:val="008D0092"/>
    <w:rsid w:val="008D0170"/>
    <w:rsid w:val="008D0446"/>
    <w:rsid w:val="008D0569"/>
    <w:rsid w:val="008D09A8"/>
    <w:rsid w:val="008D0B5C"/>
    <w:rsid w:val="008D0FDF"/>
    <w:rsid w:val="008D1099"/>
    <w:rsid w:val="008D13C7"/>
    <w:rsid w:val="008D14C8"/>
    <w:rsid w:val="008D1AE1"/>
    <w:rsid w:val="008D1BE5"/>
    <w:rsid w:val="008D1DAE"/>
    <w:rsid w:val="008D2051"/>
    <w:rsid w:val="008D231C"/>
    <w:rsid w:val="008D259C"/>
    <w:rsid w:val="008D262D"/>
    <w:rsid w:val="008D2C97"/>
    <w:rsid w:val="008D2FFB"/>
    <w:rsid w:val="008D362F"/>
    <w:rsid w:val="008D43EC"/>
    <w:rsid w:val="008D4877"/>
    <w:rsid w:val="008D5A57"/>
    <w:rsid w:val="008D653B"/>
    <w:rsid w:val="008D694E"/>
    <w:rsid w:val="008D6C81"/>
    <w:rsid w:val="008D6D05"/>
    <w:rsid w:val="008D7A1F"/>
    <w:rsid w:val="008E024D"/>
    <w:rsid w:val="008E027C"/>
    <w:rsid w:val="008E0511"/>
    <w:rsid w:val="008E0553"/>
    <w:rsid w:val="008E1A43"/>
    <w:rsid w:val="008E1CE8"/>
    <w:rsid w:val="008E1E23"/>
    <w:rsid w:val="008E243F"/>
    <w:rsid w:val="008E28E3"/>
    <w:rsid w:val="008E2AEE"/>
    <w:rsid w:val="008E2DD4"/>
    <w:rsid w:val="008E34A7"/>
    <w:rsid w:val="008E3D0E"/>
    <w:rsid w:val="008E4586"/>
    <w:rsid w:val="008E47E7"/>
    <w:rsid w:val="008E5138"/>
    <w:rsid w:val="008E56A1"/>
    <w:rsid w:val="008E592A"/>
    <w:rsid w:val="008E5975"/>
    <w:rsid w:val="008E5AC4"/>
    <w:rsid w:val="008E5CD5"/>
    <w:rsid w:val="008E5E8F"/>
    <w:rsid w:val="008E5FF1"/>
    <w:rsid w:val="008E6CF5"/>
    <w:rsid w:val="008E7778"/>
    <w:rsid w:val="008E7E15"/>
    <w:rsid w:val="008F0C7E"/>
    <w:rsid w:val="008F1E84"/>
    <w:rsid w:val="008F1F4B"/>
    <w:rsid w:val="008F2985"/>
    <w:rsid w:val="008F2B34"/>
    <w:rsid w:val="008F2DE8"/>
    <w:rsid w:val="008F4043"/>
    <w:rsid w:val="008F43A9"/>
    <w:rsid w:val="008F45AB"/>
    <w:rsid w:val="008F4796"/>
    <w:rsid w:val="008F4799"/>
    <w:rsid w:val="008F4931"/>
    <w:rsid w:val="008F57D9"/>
    <w:rsid w:val="008F59B3"/>
    <w:rsid w:val="008F5DB0"/>
    <w:rsid w:val="008F5DC6"/>
    <w:rsid w:val="008F6058"/>
    <w:rsid w:val="008F61A3"/>
    <w:rsid w:val="008F63A3"/>
    <w:rsid w:val="008F6730"/>
    <w:rsid w:val="008F676E"/>
    <w:rsid w:val="008F67F9"/>
    <w:rsid w:val="008F693C"/>
    <w:rsid w:val="008F6A95"/>
    <w:rsid w:val="008F6C72"/>
    <w:rsid w:val="008F6E17"/>
    <w:rsid w:val="008F70FE"/>
    <w:rsid w:val="008F745B"/>
    <w:rsid w:val="008F75FF"/>
    <w:rsid w:val="008F78A6"/>
    <w:rsid w:val="008F7AE7"/>
    <w:rsid w:val="008F7BD5"/>
    <w:rsid w:val="0090029C"/>
    <w:rsid w:val="00900978"/>
    <w:rsid w:val="00900B5E"/>
    <w:rsid w:val="00900D48"/>
    <w:rsid w:val="0090144E"/>
    <w:rsid w:val="00901C32"/>
    <w:rsid w:val="00901EDE"/>
    <w:rsid w:val="00901F00"/>
    <w:rsid w:val="00902BF3"/>
    <w:rsid w:val="00902BFE"/>
    <w:rsid w:val="00902F03"/>
    <w:rsid w:val="00904083"/>
    <w:rsid w:val="009041BD"/>
    <w:rsid w:val="00906536"/>
    <w:rsid w:val="00906725"/>
    <w:rsid w:val="0090673B"/>
    <w:rsid w:val="00906CBD"/>
    <w:rsid w:val="00907124"/>
    <w:rsid w:val="00907507"/>
    <w:rsid w:val="0090791F"/>
    <w:rsid w:val="00907B50"/>
    <w:rsid w:val="00907BBE"/>
    <w:rsid w:val="009107F1"/>
    <w:rsid w:val="009112D8"/>
    <w:rsid w:val="00911AF8"/>
    <w:rsid w:val="00911FC3"/>
    <w:rsid w:val="009121EA"/>
    <w:rsid w:val="00912D34"/>
    <w:rsid w:val="00913129"/>
    <w:rsid w:val="00913263"/>
    <w:rsid w:val="0091361D"/>
    <w:rsid w:val="00913BEB"/>
    <w:rsid w:val="00913D35"/>
    <w:rsid w:val="00914147"/>
    <w:rsid w:val="0091422F"/>
    <w:rsid w:val="00916B17"/>
    <w:rsid w:val="00916B70"/>
    <w:rsid w:val="00916BAE"/>
    <w:rsid w:val="00916EAD"/>
    <w:rsid w:val="00917017"/>
    <w:rsid w:val="00917418"/>
    <w:rsid w:val="009175E5"/>
    <w:rsid w:val="0091786A"/>
    <w:rsid w:val="00920023"/>
    <w:rsid w:val="009203A2"/>
    <w:rsid w:val="009203A6"/>
    <w:rsid w:val="00920409"/>
    <w:rsid w:val="00920D3B"/>
    <w:rsid w:val="009214D9"/>
    <w:rsid w:val="009219D9"/>
    <w:rsid w:val="00921D9B"/>
    <w:rsid w:val="009224BB"/>
    <w:rsid w:val="009226FB"/>
    <w:rsid w:val="00922AA6"/>
    <w:rsid w:val="00924221"/>
    <w:rsid w:val="00924838"/>
    <w:rsid w:val="0092533E"/>
    <w:rsid w:val="00925C72"/>
    <w:rsid w:val="00925DCF"/>
    <w:rsid w:val="00926433"/>
    <w:rsid w:val="00926FAA"/>
    <w:rsid w:val="00927250"/>
    <w:rsid w:val="00927E29"/>
    <w:rsid w:val="00930560"/>
    <w:rsid w:val="009306A3"/>
    <w:rsid w:val="00931633"/>
    <w:rsid w:val="009319B4"/>
    <w:rsid w:val="00932020"/>
    <w:rsid w:val="00932677"/>
    <w:rsid w:val="00932E86"/>
    <w:rsid w:val="00933447"/>
    <w:rsid w:val="0093398A"/>
    <w:rsid w:val="009339C1"/>
    <w:rsid w:val="00933E2E"/>
    <w:rsid w:val="00934651"/>
    <w:rsid w:val="009353B4"/>
    <w:rsid w:val="0093543C"/>
    <w:rsid w:val="00935661"/>
    <w:rsid w:val="00935EB3"/>
    <w:rsid w:val="00935FB1"/>
    <w:rsid w:val="00936502"/>
    <w:rsid w:val="00936E6A"/>
    <w:rsid w:val="00936ED1"/>
    <w:rsid w:val="00937308"/>
    <w:rsid w:val="00937B93"/>
    <w:rsid w:val="00940391"/>
    <w:rsid w:val="009404CE"/>
    <w:rsid w:val="009408CA"/>
    <w:rsid w:val="00940A70"/>
    <w:rsid w:val="00940B14"/>
    <w:rsid w:val="00940F68"/>
    <w:rsid w:val="00940FAA"/>
    <w:rsid w:val="00941218"/>
    <w:rsid w:val="00941B86"/>
    <w:rsid w:val="00942908"/>
    <w:rsid w:val="009429E1"/>
    <w:rsid w:val="009434C1"/>
    <w:rsid w:val="00943551"/>
    <w:rsid w:val="009438E1"/>
    <w:rsid w:val="00943AD1"/>
    <w:rsid w:val="00943F84"/>
    <w:rsid w:val="009448B3"/>
    <w:rsid w:val="00944CEF"/>
    <w:rsid w:val="00944E7A"/>
    <w:rsid w:val="009451E0"/>
    <w:rsid w:val="00945C81"/>
    <w:rsid w:val="00946526"/>
    <w:rsid w:val="009465E3"/>
    <w:rsid w:val="0094671A"/>
    <w:rsid w:val="009469A7"/>
    <w:rsid w:val="00946C78"/>
    <w:rsid w:val="00947194"/>
    <w:rsid w:val="0094733A"/>
    <w:rsid w:val="0094769E"/>
    <w:rsid w:val="0094773C"/>
    <w:rsid w:val="00947CC4"/>
    <w:rsid w:val="009501CF"/>
    <w:rsid w:val="00950837"/>
    <w:rsid w:val="0095094B"/>
    <w:rsid w:val="00950AF2"/>
    <w:rsid w:val="00950E4A"/>
    <w:rsid w:val="009510F6"/>
    <w:rsid w:val="0095154F"/>
    <w:rsid w:val="00951909"/>
    <w:rsid w:val="00951B31"/>
    <w:rsid w:val="009524DD"/>
    <w:rsid w:val="00952968"/>
    <w:rsid w:val="0095371A"/>
    <w:rsid w:val="00954496"/>
    <w:rsid w:val="00954815"/>
    <w:rsid w:val="0095487E"/>
    <w:rsid w:val="009549C2"/>
    <w:rsid w:val="00954C06"/>
    <w:rsid w:val="0095500D"/>
    <w:rsid w:val="009550BA"/>
    <w:rsid w:val="00955482"/>
    <w:rsid w:val="0095566F"/>
    <w:rsid w:val="009559C7"/>
    <w:rsid w:val="009559E0"/>
    <w:rsid w:val="00955B67"/>
    <w:rsid w:val="00955DF2"/>
    <w:rsid w:val="00956D65"/>
    <w:rsid w:val="00956DAD"/>
    <w:rsid w:val="009571AD"/>
    <w:rsid w:val="00957396"/>
    <w:rsid w:val="00957438"/>
    <w:rsid w:val="00957479"/>
    <w:rsid w:val="009576AD"/>
    <w:rsid w:val="00957895"/>
    <w:rsid w:val="00960061"/>
    <w:rsid w:val="00960775"/>
    <w:rsid w:val="0096087F"/>
    <w:rsid w:val="00960BA3"/>
    <w:rsid w:val="0096134F"/>
    <w:rsid w:val="009618F4"/>
    <w:rsid w:val="00961ABB"/>
    <w:rsid w:val="00961DD8"/>
    <w:rsid w:val="009627D6"/>
    <w:rsid w:val="00962865"/>
    <w:rsid w:val="00962914"/>
    <w:rsid w:val="00962A14"/>
    <w:rsid w:val="00962E54"/>
    <w:rsid w:val="00962FF2"/>
    <w:rsid w:val="0096316E"/>
    <w:rsid w:val="009636A2"/>
    <w:rsid w:val="0096381F"/>
    <w:rsid w:val="009639BC"/>
    <w:rsid w:val="00963DBF"/>
    <w:rsid w:val="009644B7"/>
    <w:rsid w:val="0096475C"/>
    <w:rsid w:val="009648A9"/>
    <w:rsid w:val="00964975"/>
    <w:rsid w:val="00964F12"/>
    <w:rsid w:val="00965B1D"/>
    <w:rsid w:val="00965CF7"/>
    <w:rsid w:val="00965DA8"/>
    <w:rsid w:val="00965E4D"/>
    <w:rsid w:val="00965E68"/>
    <w:rsid w:val="00966284"/>
    <w:rsid w:val="0096650F"/>
    <w:rsid w:val="0096667F"/>
    <w:rsid w:val="00966A0D"/>
    <w:rsid w:val="00966B28"/>
    <w:rsid w:val="00967ECE"/>
    <w:rsid w:val="00967F99"/>
    <w:rsid w:val="00970481"/>
    <w:rsid w:val="00970BA9"/>
    <w:rsid w:val="00970DB7"/>
    <w:rsid w:val="00971177"/>
    <w:rsid w:val="0097118E"/>
    <w:rsid w:val="0097127C"/>
    <w:rsid w:val="009715F5"/>
    <w:rsid w:val="009716B6"/>
    <w:rsid w:val="00971A55"/>
    <w:rsid w:val="00971B5D"/>
    <w:rsid w:val="00971DE4"/>
    <w:rsid w:val="00971E5F"/>
    <w:rsid w:val="0097219A"/>
    <w:rsid w:val="00972590"/>
    <w:rsid w:val="009726CE"/>
    <w:rsid w:val="00972D69"/>
    <w:rsid w:val="009736E1"/>
    <w:rsid w:val="00973F96"/>
    <w:rsid w:val="00974006"/>
    <w:rsid w:val="009744D4"/>
    <w:rsid w:val="00974A7A"/>
    <w:rsid w:val="00974E38"/>
    <w:rsid w:val="009750AB"/>
    <w:rsid w:val="0097534E"/>
    <w:rsid w:val="0097538B"/>
    <w:rsid w:val="0097554F"/>
    <w:rsid w:val="00975C68"/>
    <w:rsid w:val="00975E58"/>
    <w:rsid w:val="00976766"/>
    <w:rsid w:val="00976C33"/>
    <w:rsid w:val="00976EF7"/>
    <w:rsid w:val="00977792"/>
    <w:rsid w:val="009778B5"/>
    <w:rsid w:val="0098038E"/>
    <w:rsid w:val="0098069A"/>
    <w:rsid w:val="009806AB"/>
    <w:rsid w:val="00980A72"/>
    <w:rsid w:val="00981132"/>
    <w:rsid w:val="0098129D"/>
    <w:rsid w:val="009814FE"/>
    <w:rsid w:val="00981527"/>
    <w:rsid w:val="00981ACE"/>
    <w:rsid w:val="00982B05"/>
    <w:rsid w:val="00982B87"/>
    <w:rsid w:val="00982BB3"/>
    <w:rsid w:val="00982FA7"/>
    <w:rsid w:val="00983320"/>
    <w:rsid w:val="00983D6F"/>
    <w:rsid w:val="00983DEB"/>
    <w:rsid w:val="00983FC6"/>
    <w:rsid w:val="00984357"/>
    <w:rsid w:val="009845EB"/>
    <w:rsid w:val="00984A84"/>
    <w:rsid w:val="00985094"/>
    <w:rsid w:val="00985648"/>
    <w:rsid w:val="009857DF"/>
    <w:rsid w:val="00985886"/>
    <w:rsid w:val="00985CD2"/>
    <w:rsid w:val="00985F01"/>
    <w:rsid w:val="009865E9"/>
    <w:rsid w:val="00986F0E"/>
    <w:rsid w:val="009870BD"/>
    <w:rsid w:val="00987506"/>
    <w:rsid w:val="00987587"/>
    <w:rsid w:val="009875E0"/>
    <w:rsid w:val="0098773D"/>
    <w:rsid w:val="00987B9F"/>
    <w:rsid w:val="009900ED"/>
    <w:rsid w:val="00990669"/>
    <w:rsid w:val="0099083A"/>
    <w:rsid w:val="00990995"/>
    <w:rsid w:val="00990B21"/>
    <w:rsid w:val="00990BE4"/>
    <w:rsid w:val="00990C6E"/>
    <w:rsid w:val="00990F38"/>
    <w:rsid w:val="0099123E"/>
    <w:rsid w:val="009913E9"/>
    <w:rsid w:val="00991ABE"/>
    <w:rsid w:val="0099207F"/>
    <w:rsid w:val="0099245D"/>
    <w:rsid w:val="00992516"/>
    <w:rsid w:val="00992F2F"/>
    <w:rsid w:val="00993131"/>
    <w:rsid w:val="00993339"/>
    <w:rsid w:val="00994056"/>
    <w:rsid w:val="009955BB"/>
    <w:rsid w:val="00995706"/>
    <w:rsid w:val="0099579A"/>
    <w:rsid w:val="009959E5"/>
    <w:rsid w:val="009959F1"/>
    <w:rsid w:val="00995E59"/>
    <w:rsid w:val="0099605E"/>
    <w:rsid w:val="009962F8"/>
    <w:rsid w:val="00996539"/>
    <w:rsid w:val="00996C2A"/>
    <w:rsid w:val="00996E97"/>
    <w:rsid w:val="009978A0"/>
    <w:rsid w:val="00997AB9"/>
    <w:rsid w:val="00997D94"/>
    <w:rsid w:val="009A0045"/>
    <w:rsid w:val="009A0106"/>
    <w:rsid w:val="009A01E5"/>
    <w:rsid w:val="009A03E2"/>
    <w:rsid w:val="009A0761"/>
    <w:rsid w:val="009A0766"/>
    <w:rsid w:val="009A0CBA"/>
    <w:rsid w:val="009A1523"/>
    <w:rsid w:val="009A1B70"/>
    <w:rsid w:val="009A209F"/>
    <w:rsid w:val="009A2216"/>
    <w:rsid w:val="009A313B"/>
    <w:rsid w:val="009A33D1"/>
    <w:rsid w:val="009A3865"/>
    <w:rsid w:val="009A38B0"/>
    <w:rsid w:val="009A443B"/>
    <w:rsid w:val="009A5530"/>
    <w:rsid w:val="009A57D8"/>
    <w:rsid w:val="009A5816"/>
    <w:rsid w:val="009A5A0E"/>
    <w:rsid w:val="009A5BA5"/>
    <w:rsid w:val="009A6200"/>
    <w:rsid w:val="009A64A1"/>
    <w:rsid w:val="009A65B8"/>
    <w:rsid w:val="009A68D5"/>
    <w:rsid w:val="009B019E"/>
    <w:rsid w:val="009B0299"/>
    <w:rsid w:val="009B02DD"/>
    <w:rsid w:val="009B07F4"/>
    <w:rsid w:val="009B0997"/>
    <w:rsid w:val="009B142D"/>
    <w:rsid w:val="009B18E2"/>
    <w:rsid w:val="009B1BA3"/>
    <w:rsid w:val="009B1E91"/>
    <w:rsid w:val="009B201F"/>
    <w:rsid w:val="009B20F5"/>
    <w:rsid w:val="009B2F0E"/>
    <w:rsid w:val="009B30D9"/>
    <w:rsid w:val="009B31FC"/>
    <w:rsid w:val="009B331B"/>
    <w:rsid w:val="009B3A77"/>
    <w:rsid w:val="009B4032"/>
    <w:rsid w:val="009B4CC3"/>
    <w:rsid w:val="009B5247"/>
    <w:rsid w:val="009B5298"/>
    <w:rsid w:val="009B5621"/>
    <w:rsid w:val="009B5E48"/>
    <w:rsid w:val="009B5F4E"/>
    <w:rsid w:val="009B5FD1"/>
    <w:rsid w:val="009B63E5"/>
    <w:rsid w:val="009B6494"/>
    <w:rsid w:val="009B6501"/>
    <w:rsid w:val="009B65DC"/>
    <w:rsid w:val="009B681F"/>
    <w:rsid w:val="009B6BB6"/>
    <w:rsid w:val="009B6D30"/>
    <w:rsid w:val="009B6E29"/>
    <w:rsid w:val="009B7046"/>
    <w:rsid w:val="009B70E1"/>
    <w:rsid w:val="009B7497"/>
    <w:rsid w:val="009B79EE"/>
    <w:rsid w:val="009B7BE5"/>
    <w:rsid w:val="009C03F9"/>
    <w:rsid w:val="009C0561"/>
    <w:rsid w:val="009C0619"/>
    <w:rsid w:val="009C08C9"/>
    <w:rsid w:val="009C0D9D"/>
    <w:rsid w:val="009C0FA3"/>
    <w:rsid w:val="009C1092"/>
    <w:rsid w:val="009C1EBF"/>
    <w:rsid w:val="009C1FC1"/>
    <w:rsid w:val="009C210F"/>
    <w:rsid w:val="009C256B"/>
    <w:rsid w:val="009C264B"/>
    <w:rsid w:val="009C2D61"/>
    <w:rsid w:val="009C3119"/>
    <w:rsid w:val="009C3189"/>
    <w:rsid w:val="009C3422"/>
    <w:rsid w:val="009C3534"/>
    <w:rsid w:val="009C3994"/>
    <w:rsid w:val="009C39FC"/>
    <w:rsid w:val="009C44A5"/>
    <w:rsid w:val="009C468E"/>
    <w:rsid w:val="009C5024"/>
    <w:rsid w:val="009C5B2C"/>
    <w:rsid w:val="009C5D5C"/>
    <w:rsid w:val="009C6B16"/>
    <w:rsid w:val="009C6DFB"/>
    <w:rsid w:val="009C6E26"/>
    <w:rsid w:val="009C799D"/>
    <w:rsid w:val="009C7A4A"/>
    <w:rsid w:val="009C7AFA"/>
    <w:rsid w:val="009C7D97"/>
    <w:rsid w:val="009D01AE"/>
    <w:rsid w:val="009D02CC"/>
    <w:rsid w:val="009D0669"/>
    <w:rsid w:val="009D0672"/>
    <w:rsid w:val="009D0AC4"/>
    <w:rsid w:val="009D0B32"/>
    <w:rsid w:val="009D1639"/>
    <w:rsid w:val="009D1907"/>
    <w:rsid w:val="009D1981"/>
    <w:rsid w:val="009D1B54"/>
    <w:rsid w:val="009D1D13"/>
    <w:rsid w:val="009D2444"/>
    <w:rsid w:val="009D2499"/>
    <w:rsid w:val="009D2722"/>
    <w:rsid w:val="009D2743"/>
    <w:rsid w:val="009D340E"/>
    <w:rsid w:val="009D39FE"/>
    <w:rsid w:val="009D3E31"/>
    <w:rsid w:val="009D406D"/>
    <w:rsid w:val="009D4229"/>
    <w:rsid w:val="009D42D7"/>
    <w:rsid w:val="009D5072"/>
    <w:rsid w:val="009D559B"/>
    <w:rsid w:val="009D55DE"/>
    <w:rsid w:val="009D6020"/>
    <w:rsid w:val="009D6275"/>
    <w:rsid w:val="009D6C74"/>
    <w:rsid w:val="009D6E1B"/>
    <w:rsid w:val="009D6EB5"/>
    <w:rsid w:val="009D6FFB"/>
    <w:rsid w:val="009D72AD"/>
    <w:rsid w:val="009D7589"/>
    <w:rsid w:val="009D7F89"/>
    <w:rsid w:val="009D7FA1"/>
    <w:rsid w:val="009E07AA"/>
    <w:rsid w:val="009E1026"/>
    <w:rsid w:val="009E1355"/>
    <w:rsid w:val="009E1A19"/>
    <w:rsid w:val="009E1AF2"/>
    <w:rsid w:val="009E1DBE"/>
    <w:rsid w:val="009E1EBC"/>
    <w:rsid w:val="009E374D"/>
    <w:rsid w:val="009E4012"/>
    <w:rsid w:val="009E411C"/>
    <w:rsid w:val="009E45A0"/>
    <w:rsid w:val="009E4C5E"/>
    <w:rsid w:val="009E53B8"/>
    <w:rsid w:val="009E57B0"/>
    <w:rsid w:val="009E5914"/>
    <w:rsid w:val="009E6179"/>
    <w:rsid w:val="009E6311"/>
    <w:rsid w:val="009E67B2"/>
    <w:rsid w:val="009E6848"/>
    <w:rsid w:val="009E6B86"/>
    <w:rsid w:val="009F00E3"/>
    <w:rsid w:val="009F0393"/>
    <w:rsid w:val="009F04CD"/>
    <w:rsid w:val="009F17A0"/>
    <w:rsid w:val="009F1B21"/>
    <w:rsid w:val="009F1B3C"/>
    <w:rsid w:val="009F21A0"/>
    <w:rsid w:val="009F2531"/>
    <w:rsid w:val="009F32A2"/>
    <w:rsid w:val="009F33CE"/>
    <w:rsid w:val="009F3A99"/>
    <w:rsid w:val="009F3CA4"/>
    <w:rsid w:val="009F3DD4"/>
    <w:rsid w:val="009F3ED8"/>
    <w:rsid w:val="009F3FBA"/>
    <w:rsid w:val="009F427C"/>
    <w:rsid w:val="009F4358"/>
    <w:rsid w:val="009F486C"/>
    <w:rsid w:val="009F4CAC"/>
    <w:rsid w:val="009F50B2"/>
    <w:rsid w:val="009F568A"/>
    <w:rsid w:val="009F62F6"/>
    <w:rsid w:val="009F6598"/>
    <w:rsid w:val="009F66BF"/>
    <w:rsid w:val="009F68C4"/>
    <w:rsid w:val="009F72FF"/>
    <w:rsid w:val="009F74EF"/>
    <w:rsid w:val="009F7B5D"/>
    <w:rsid w:val="009F7E61"/>
    <w:rsid w:val="00A004BE"/>
    <w:rsid w:val="00A00525"/>
    <w:rsid w:val="00A007A7"/>
    <w:rsid w:val="00A011DF"/>
    <w:rsid w:val="00A012D8"/>
    <w:rsid w:val="00A012E3"/>
    <w:rsid w:val="00A01693"/>
    <w:rsid w:val="00A01A94"/>
    <w:rsid w:val="00A021B6"/>
    <w:rsid w:val="00A02401"/>
    <w:rsid w:val="00A0244F"/>
    <w:rsid w:val="00A03959"/>
    <w:rsid w:val="00A03A74"/>
    <w:rsid w:val="00A03C0C"/>
    <w:rsid w:val="00A03F5F"/>
    <w:rsid w:val="00A03FC5"/>
    <w:rsid w:val="00A04940"/>
    <w:rsid w:val="00A04DA5"/>
    <w:rsid w:val="00A04F06"/>
    <w:rsid w:val="00A058A4"/>
    <w:rsid w:val="00A05CFA"/>
    <w:rsid w:val="00A0754B"/>
    <w:rsid w:val="00A075E2"/>
    <w:rsid w:val="00A0762D"/>
    <w:rsid w:val="00A07960"/>
    <w:rsid w:val="00A1003A"/>
    <w:rsid w:val="00A10BC7"/>
    <w:rsid w:val="00A10EB3"/>
    <w:rsid w:val="00A12AEF"/>
    <w:rsid w:val="00A12D84"/>
    <w:rsid w:val="00A12FFE"/>
    <w:rsid w:val="00A13102"/>
    <w:rsid w:val="00A132DC"/>
    <w:rsid w:val="00A134E7"/>
    <w:rsid w:val="00A135B6"/>
    <w:rsid w:val="00A14166"/>
    <w:rsid w:val="00A148FD"/>
    <w:rsid w:val="00A14B51"/>
    <w:rsid w:val="00A1530E"/>
    <w:rsid w:val="00A154FE"/>
    <w:rsid w:val="00A16903"/>
    <w:rsid w:val="00A16A73"/>
    <w:rsid w:val="00A16C7E"/>
    <w:rsid w:val="00A1735C"/>
    <w:rsid w:val="00A17899"/>
    <w:rsid w:val="00A17C85"/>
    <w:rsid w:val="00A211D9"/>
    <w:rsid w:val="00A21239"/>
    <w:rsid w:val="00A21A48"/>
    <w:rsid w:val="00A223D1"/>
    <w:rsid w:val="00A2240E"/>
    <w:rsid w:val="00A22576"/>
    <w:rsid w:val="00A22A91"/>
    <w:rsid w:val="00A234C6"/>
    <w:rsid w:val="00A23A47"/>
    <w:rsid w:val="00A2434F"/>
    <w:rsid w:val="00A24D28"/>
    <w:rsid w:val="00A2632D"/>
    <w:rsid w:val="00A2638B"/>
    <w:rsid w:val="00A26529"/>
    <w:rsid w:val="00A267BC"/>
    <w:rsid w:val="00A271DE"/>
    <w:rsid w:val="00A274EC"/>
    <w:rsid w:val="00A275FC"/>
    <w:rsid w:val="00A2791E"/>
    <w:rsid w:val="00A27BFE"/>
    <w:rsid w:val="00A30255"/>
    <w:rsid w:val="00A302F4"/>
    <w:rsid w:val="00A3107F"/>
    <w:rsid w:val="00A31181"/>
    <w:rsid w:val="00A31507"/>
    <w:rsid w:val="00A31718"/>
    <w:rsid w:val="00A318DC"/>
    <w:rsid w:val="00A32906"/>
    <w:rsid w:val="00A32950"/>
    <w:rsid w:val="00A32ADF"/>
    <w:rsid w:val="00A32C66"/>
    <w:rsid w:val="00A32CA8"/>
    <w:rsid w:val="00A334D6"/>
    <w:rsid w:val="00A33900"/>
    <w:rsid w:val="00A347FA"/>
    <w:rsid w:val="00A3516F"/>
    <w:rsid w:val="00A35637"/>
    <w:rsid w:val="00A35762"/>
    <w:rsid w:val="00A3593F"/>
    <w:rsid w:val="00A35B03"/>
    <w:rsid w:val="00A35D0E"/>
    <w:rsid w:val="00A36162"/>
    <w:rsid w:val="00A3685B"/>
    <w:rsid w:val="00A36DEC"/>
    <w:rsid w:val="00A36FAE"/>
    <w:rsid w:val="00A37468"/>
    <w:rsid w:val="00A37493"/>
    <w:rsid w:val="00A3773B"/>
    <w:rsid w:val="00A37A1B"/>
    <w:rsid w:val="00A4001C"/>
    <w:rsid w:val="00A4023B"/>
    <w:rsid w:val="00A40248"/>
    <w:rsid w:val="00A408D7"/>
    <w:rsid w:val="00A40B01"/>
    <w:rsid w:val="00A411BB"/>
    <w:rsid w:val="00A414DB"/>
    <w:rsid w:val="00A4172B"/>
    <w:rsid w:val="00A41A20"/>
    <w:rsid w:val="00A4254F"/>
    <w:rsid w:val="00A428E7"/>
    <w:rsid w:val="00A42C6D"/>
    <w:rsid w:val="00A43064"/>
    <w:rsid w:val="00A43216"/>
    <w:rsid w:val="00A43326"/>
    <w:rsid w:val="00A436F2"/>
    <w:rsid w:val="00A43723"/>
    <w:rsid w:val="00A43AB0"/>
    <w:rsid w:val="00A43B2E"/>
    <w:rsid w:val="00A43BAE"/>
    <w:rsid w:val="00A43C1F"/>
    <w:rsid w:val="00A43C4F"/>
    <w:rsid w:val="00A43FCF"/>
    <w:rsid w:val="00A4406E"/>
    <w:rsid w:val="00A4430D"/>
    <w:rsid w:val="00A44C3D"/>
    <w:rsid w:val="00A44F47"/>
    <w:rsid w:val="00A45D38"/>
    <w:rsid w:val="00A45D70"/>
    <w:rsid w:val="00A46100"/>
    <w:rsid w:val="00A46B42"/>
    <w:rsid w:val="00A472A7"/>
    <w:rsid w:val="00A5013F"/>
    <w:rsid w:val="00A50932"/>
    <w:rsid w:val="00A51065"/>
    <w:rsid w:val="00A52995"/>
    <w:rsid w:val="00A53552"/>
    <w:rsid w:val="00A53A24"/>
    <w:rsid w:val="00A53C2C"/>
    <w:rsid w:val="00A53E3F"/>
    <w:rsid w:val="00A54419"/>
    <w:rsid w:val="00A5467E"/>
    <w:rsid w:val="00A546EB"/>
    <w:rsid w:val="00A54F41"/>
    <w:rsid w:val="00A5577A"/>
    <w:rsid w:val="00A5578C"/>
    <w:rsid w:val="00A558B3"/>
    <w:rsid w:val="00A55DA5"/>
    <w:rsid w:val="00A55E30"/>
    <w:rsid w:val="00A56435"/>
    <w:rsid w:val="00A565D1"/>
    <w:rsid w:val="00A56628"/>
    <w:rsid w:val="00A569B1"/>
    <w:rsid w:val="00A56AF9"/>
    <w:rsid w:val="00A56F2A"/>
    <w:rsid w:val="00A5727F"/>
    <w:rsid w:val="00A5773A"/>
    <w:rsid w:val="00A57747"/>
    <w:rsid w:val="00A578EE"/>
    <w:rsid w:val="00A578FE"/>
    <w:rsid w:val="00A57968"/>
    <w:rsid w:val="00A57BDB"/>
    <w:rsid w:val="00A57BFF"/>
    <w:rsid w:val="00A57FE4"/>
    <w:rsid w:val="00A60FEF"/>
    <w:rsid w:val="00A6161E"/>
    <w:rsid w:val="00A61772"/>
    <w:rsid w:val="00A618AA"/>
    <w:rsid w:val="00A61D8E"/>
    <w:rsid w:val="00A6297E"/>
    <w:rsid w:val="00A62CB4"/>
    <w:rsid w:val="00A63166"/>
    <w:rsid w:val="00A63360"/>
    <w:rsid w:val="00A6359E"/>
    <w:rsid w:val="00A63B59"/>
    <w:rsid w:val="00A63B84"/>
    <w:rsid w:val="00A63C75"/>
    <w:rsid w:val="00A63CA1"/>
    <w:rsid w:val="00A640D0"/>
    <w:rsid w:val="00A64704"/>
    <w:rsid w:val="00A64D8B"/>
    <w:rsid w:val="00A65936"/>
    <w:rsid w:val="00A65B94"/>
    <w:rsid w:val="00A65E7C"/>
    <w:rsid w:val="00A65E95"/>
    <w:rsid w:val="00A67245"/>
    <w:rsid w:val="00A675F4"/>
    <w:rsid w:val="00A67999"/>
    <w:rsid w:val="00A67B5D"/>
    <w:rsid w:val="00A67F17"/>
    <w:rsid w:val="00A7026D"/>
    <w:rsid w:val="00A7041B"/>
    <w:rsid w:val="00A705ED"/>
    <w:rsid w:val="00A706C6"/>
    <w:rsid w:val="00A7086C"/>
    <w:rsid w:val="00A708CB"/>
    <w:rsid w:val="00A70C9B"/>
    <w:rsid w:val="00A710B8"/>
    <w:rsid w:val="00A713CE"/>
    <w:rsid w:val="00A714DA"/>
    <w:rsid w:val="00A715FD"/>
    <w:rsid w:val="00A71604"/>
    <w:rsid w:val="00A71B8D"/>
    <w:rsid w:val="00A71E55"/>
    <w:rsid w:val="00A71F69"/>
    <w:rsid w:val="00A71F70"/>
    <w:rsid w:val="00A7206C"/>
    <w:rsid w:val="00A720AD"/>
    <w:rsid w:val="00A72279"/>
    <w:rsid w:val="00A72451"/>
    <w:rsid w:val="00A72753"/>
    <w:rsid w:val="00A72FC0"/>
    <w:rsid w:val="00A730F2"/>
    <w:rsid w:val="00A73A72"/>
    <w:rsid w:val="00A73E2A"/>
    <w:rsid w:val="00A747C1"/>
    <w:rsid w:val="00A748FD"/>
    <w:rsid w:val="00A74C10"/>
    <w:rsid w:val="00A75AB2"/>
    <w:rsid w:val="00A75BBB"/>
    <w:rsid w:val="00A75F01"/>
    <w:rsid w:val="00A76659"/>
    <w:rsid w:val="00A76696"/>
    <w:rsid w:val="00A768E0"/>
    <w:rsid w:val="00A76C5A"/>
    <w:rsid w:val="00A76D9B"/>
    <w:rsid w:val="00A76FED"/>
    <w:rsid w:val="00A770A2"/>
    <w:rsid w:val="00A77348"/>
    <w:rsid w:val="00A77743"/>
    <w:rsid w:val="00A778CE"/>
    <w:rsid w:val="00A77BCB"/>
    <w:rsid w:val="00A77C0E"/>
    <w:rsid w:val="00A80451"/>
    <w:rsid w:val="00A80DFB"/>
    <w:rsid w:val="00A82135"/>
    <w:rsid w:val="00A82F07"/>
    <w:rsid w:val="00A83210"/>
    <w:rsid w:val="00A83421"/>
    <w:rsid w:val="00A8382F"/>
    <w:rsid w:val="00A83D35"/>
    <w:rsid w:val="00A83F3D"/>
    <w:rsid w:val="00A83F5F"/>
    <w:rsid w:val="00A8403A"/>
    <w:rsid w:val="00A84063"/>
    <w:rsid w:val="00A84254"/>
    <w:rsid w:val="00A844AD"/>
    <w:rsid w:val="00A84676"/>
    <w:rsid w:val="00A84A0E"/>
    <w:rsid w:val="00A850DA"/>
    <w:rsid w:val="00A855CF"/>
    <w:rsid w:val="00A85C9E"/>
    <w:rsid w:val="00A85DBB"/>
    <w:rsid w:val="00A864C3"/>
    <w:rsid w:val="00A866D7"/>
    <w:rsid w:val="00A87073"/>
    <w:rsid w:val="00A87E7A"/>
    <w:rsid w:val="00A9024A"/>
    <w:rsid w:val="00A904A1"/>
    <w:rsid w:val="00A9066C"/>
    <w:rsid w:val="00A90C66"/>
    <w:rsid w:val="00A90EF7"/>
    <w:rsid w:val="00A9174C"/>
    <w:rsid w:val="00A918CB"/>
    <w:rsid w:val="00A918E6"/>
    <w:rsid w:val="00A9193D"/>
    <w:rsid w:val="00A91A6D"/>
    <w:rsid w:val="00A92193"/>
    <w:rsid w:val="00A924EA"/>
    <w:rsid w:val="00A926C8"/>
    <w:rsid w:val="00A929B2"/>
    <w:rsid w:val="00A92FC7"/>
    <w:rsid w:val="00A938CB"/>
    <w:rsid w:val="00A94579"/>
    <w:rsid w:val="00A946EE"/>
    <w:rsid w:val="00A94843"/>
    <w:rsid w:val="00A95830"/>
    <w:rsid w:val="00A95BE4"/>
    <w:rsid w:val="00A96417"/>
    <w:rsid w:val="00A966D7"/>
    <w:rsid w:val="00A968A5"/>
    <w:rsid w:val="00A96E18"/>
    <w:rsid w:val="00A96FEE"/>
    <w:rsid w:val="00A9720E"/>
    <w:rsid w:val="00A97B21"/>
    <w:rsid w:val="00A97B58"/>
    <w:rsid w:val="00A97D4F"/>
    <w:rsid w:val="00A97FC8"/>
    <w:rsid w:val="00AA01D0"/>
    <w:rsid w:val="00AA0959"/>
    <w:rsid w:val="00AA0F49"/>
    <w:rsid w:val="00AA12A6"/>
    <w:rsid w:val="00AA137D"/>
    <w:rsid w:val="00AA17CD"/>
    <w:rsid w:val="00AA18FE"/>
    <w:rsid w:val="00AA1A03"/>
    <w:rsid w:val="00AA1C89"/>
    <w:rsid w:val="00AA1EBC"/>
    <w:rsid w:val="00AA1F2C"/>
    <w:rsid w:val="00AA1FC3"/>
    <w:rsid w:val="00AA201D"/>
    <w:rsid w:val="00AA228C"/>
    <w:rsid w:val="00AA23E2"/>
    <w:rsid w:val="00AA2402"/>
    <w:rsid w:val="00AA26F2"/>
    <w:rsid w:val="00AA27F7"/>
    <w:rsid w:val="00AA2963"/>
    <w:rsid w:val="00AA31E8"/>
    <w:rsid w:val="00AA3256"/>
    <w:rsid w:val="00AA3953"/>
    <w:rsid w:val="00AA43C4"/>
    <w:rsid w:val="00AA49C0"/>
    <w:rsid w:val="00AA4D54"/>
    <w:rsid w:val="00AA52D6"/>
    <w:rsid w:val="00AA5805"/>
    <w:rsid w:val="00AA5889"/>
    <w:rsid w:val="00AA5987"/>
    <w:rsid w:val="00AA5FAC"/>
    <w:rsid w:val="00AA6380"/>
    <w:rsid w:val="00AA68FD"/>
    <w:rsid w:val="00AA6984"/>
    <w:rsid w:val="00AA6DC6"/>
    <w:rsid w:val="00AA7DD3"/>
    <w:rsid w:val="00AA7FCA"/>
    <w:rsid w:val="00AA7FD4"/>
    <w:rsid w:val="00AB081C"/>
    <w:rsid w:val="00AB0EF0"/>
    <w:rsid w:val="00AB0FB6"/>
    <w:rsid w:val="00AB1266"/>
    <w:rsid w:val="00AB1476"/>
    <w:rsid w:val="00AB1D04"/>
    <w:rsid w:val="00AB2911"/>
    <w:rsid w:val="00AB31DE"/>
    <w:rsid w:val="00AB3262"/>
    <w:rsid w:val="00AB3857"/>
    <w:rsid w:val="00AB3BCC"/>
    <w:rsid w:val="00AB4664"/>
    <w:rsid w:val="00AB48FB"/>
    <w:rsid w:val="00AB498D"/>
    <w:rsid w:val="00AB5491"/>
    <w:rsid w:val="00AB5DA2"/>
    <w:rsid w:val="00AB5F56"/>
    <w:rsid w:val="00AB620A"/>
    <w:rsid w:val="00AB6C06"/>
    <w:rsid w:val="00AB7036"/>
    <w:rsid w:val="00AB7238"/>
    <w:rsid w:val="00AB7C23"/>
    <w:rsid w:val="00AC0702"/>
    <w:rsid w:val="00AC1978"/>
    <w:rsid w:val="00AC1BF6"/>
    <w:rsid w:val="00AC1F3E"/>
    <w:rsid w:val="00AC2380"/>
    <w:rsid w:val="00AC2B53"/>
    <w:rsid w:val="00AC34CE"/>
    <w:rsid w:val="00AC39D8"/>
    <w:rsid w:val="00AC4A90"/>
    <w:rsid w:val="00AC4B31"/>
    <w:rsid w:val="00AC4BAA"/>
    <w:rsid w:val="00AC4BBB"/>
    <w:rsid w:val="00AC4C03"/>
    <w:rsid w:val="00AC4C41"/>
    <w:rsid w:val="00AC583B"/>
    <w:rsid w:val="00AC59DE"/>
    <w:rsid w:val="00AC5E6B"/>
    <w:rsid w:val="00AC6166"/>
    <w:rsid w:val="00AC6557"/>
    <w:rsid w:val="00AC7084"/>
    <w:rsid w:val="00AC717F"/>
    <w:rsid w:val="00AC71A1"/>
    <w:rsid w:val="00AC72BE"/>
    <w:rsid w:val="00AC7381"/>
    <w:rsid w:val="00AC7652"/>
    <w:rsid w:val="00AC77A8"/>
    <w:rsid w:val="00AC7976"/>
    <w:rsid w:val="00AC7A56"/>
    <w:rsid w:val="00AD0411"/>
    <w:rsid w:val="00AD04CB"/>
    <w:rsid w:val="00AD0A07"/>
    <w:rsid w:val="00AD0D86"/>
    <w:rsid w:val="00AD15C5"/>
    <w:rsid w:val="00AD183E"/>
    <w:rsid w:val="00AD1A70"/>
    <w:rsid w:val="00AD1AA5"/>
    <w:rsid w:val="00AD1F03"/>
    <w:rsid w:val="00AD274B"/>
    <w:rsid w:val="00AD2EFD"/>
    <w:rsid w:val="00AD32CE"/>
    <w:rsid w:val="00AD371B"/>
    <w:rsid w:val="00AD4381"/>
    <w:rsid w:val="00AD4C02"/>
    <w:rsid w:val="00AD5190"/>
    <w:rsid w:val="00AD52F6"/>
    <w:rsid w:val="00AD5963"/>
    <w:rsid w:val="00AD5BB1"/>
    <w:rsid w:val="00AD6A4E"/>
    <w:rsid w:val="00AD6BB7"/>
    <w:rsid w:val="00AD6F10"/>
    <w:rsid w:val="00AD6FC7"/>
    <w:rsid w:val="00AD71EC"/>
    <w:rsid w:val="00AD74FA"/>
    <w:rsid w:val="00AD75F3"/>
    <w:rsid w:val="00AD7914"/>
    <w:rsid w:val="00AD79FC"/>
    <w:rsid w:val="00AD7A2E"/>
    <w:rsid w:val="00AE01E4"/>
    <w:rsid w:val="00AE0B95"/>
    <w:rsid w:val="00AE15FA"/>
    <w:rsid w:val="00AE1821"/>
    <w:rsid w:val="00AE1E0F"/>
    <w:rsid w:val="00AE1F5A"/>
    <w:rsid w:val="00AE22C0"/>
    <w:rsid w:val="00AE2D00"/>
    <w:rsid w:val="00AE3477"/>
    <w:rsid w:val="00AE3670"/>
    <w:rsid w:val="00AE3A43"/>
    <w:rsid w:val="00AE4194"/>
    <w:rsid w:val="00AE422A"/>
    <w:rsid w:val="00AE42E1"/>
    <w:rsid w:val="00AE45E1"/>
    <w:rsid w:val="00AE4614"/>
    <w:rsid w:val="00AE477E"/>
    <w:rsid w:val="00AE47AF"/>
    <w:rsid w:val="00AE4809"/>
    <w:rsid w:val="00AE4F35"/>
    <w:rsid w:val="00AE5339"/>
    <w:rsid w:val="00AE59D9"/>
    <w:rsid w:val="00AE5E18"/>
    <w:rsid w:val="00AE61A2"/>
    <w:rsid w:val="00AE65CD"/>
    <w:rsid w:val="00AE6917"/>
    <w:rsid w:val="00AE6E74"/>
    <w:rsid w:val="00AE70A5"/>
    <w:rsid w:val="00AE7282"/>
    <w:rsid w:val="00AE7386"/>
    <w:rsid w:val="00AE769C"/>
    <w:rsid w:val="00AE7B5C"/>
    <w:rsid w:val="00AE7F2A"/>
    <w:rsid w:val="00AF0296"/>
    <w:rsid w:val="00AF03BF"/>
    <w:rsid w:val="00AF0643"/>
    <w:rsid w:val="00AF1388"/>
    <w:rsid w:val="00AF31A4"/>
    <w:rsid w:val="00AF3731"/>
    <w:rsid w:val="00AF37D4"/>
    <w:rsid w:val="00AF3B81"/>
    <w:rsid w:val="00AF3B9B"/>
    <w:rsid w:val="00AF3C17"/>
    <w:rsid w:val="00AF4102"/>
    <w:rsid w:val="00AF4353"/>
    <w:rsid w:val="00AF4461"/>
    <w:rsid w:val="00AF45EC"/>
    <w:rsid w:val="00AF4AF6"/>
    <w:rsid w:val="00AF4DCB"/>
    <w:rsid w:val="00AF54EA"/>
    <w:rsid w:val="00AF5C4A"/>
    <w:rsid w:val="00AF62DE"/>
    <w:rsid w:val="00AF639F"/>
    <w:rsid w:val="00AF6B4F"/>
    <w:rsid w:val="00AF6C28"/>
    <w:rsid w:val="00AF7630"/>
    <w:rsid w:val="00AF7FC2"/>
    <w:rsid w:val="00B005CA"/>
    <w:rsid w:val="00B00762"/>
    <w:rsid w:val="00B01186"/>
    <w:rsid w:val="00B01311"/>
    <w:rsid w:val="00B01D62"/>
    <w:rsid w:val="00B01D94"/>
    <w:rsid w:val="00B01F6F"/>
    <w:rsid w:val="00B01F83"/>
    <w:rsid w:val="00B029A9"/>
    <w:rsid w:val="00B02C4A"/>
    <w:rsid w:val="00B02EEA"/>
    <w:rsid w:val="00B03B89"/>
    <w:rsid w:val="00B03C5C"/>
    <w:rsid w:val="00B044F1"/>
    <w:rsid w:val="00B04ED1"/>
    <w:rsid w:val="00B04EEB"/>
    <w:rsid w:val="00B04FB2"/>
    <w:rsid w:val="00B056B9"/>
    <w:rsid w:val="00B06F63"/>
    <w:rsid w:val="00B072B3"/>
    <w:rsid w:val="00B07B0C"/>
    <w:rsid w:val="00B07CA8"/>
    <w:rsid w:val="00B07E3C"/>
    <w:rsid w:val="00B07F32"/>
    <w:rsid w:val="00B10434"/>
    <w:rsid w:val="00B104C8"/>
    <w:rsid w:val="00B1129C"/>
    <w:rsid w:val="00B112C2"/>
    <w:rsid w:val="00B1174C"/>
    <w:rsid w:val="00B119DC"/>
    <w:rsid w:val="00B11FEC"/>
    <w:rsid w:val="00B12002"/>
    <w:rsid w:val="00B134B0"/>
    <w:rsid w:val="00B13D9D"/>
    <w:rsid w:val="00B146E7"/>
    <w:rsid w:val="00B14F1B"/>
    <w:rsid w:val="00B15218"/>
    <w:rsid w:val="00B15799"/>
    <w:rsid w:val="00B15931"/>
    <w:rsid w:val="00B15A6F"/>
    <w:rsid w:val="00B15BC8"/>
    <w:rsid w:val="00B15DBA"/>
    <w:rsid w:val="00B15FB3"/>
    <w:rsid w:val="00B15FF3"/>
    <w:rsid w:val="00B16741"/>
    <w:rsid w:val="00B1681F"/>
    <w:rsid w:val="00B16984"/>
    <w:rsid w:val="00B16DB0"/>
    <w:rsid w:val="00B170C1"/>
    <w:rsid w:val="00B176D6"/>
    <w:rsid w:val="00B177BD"/>
    <w:rsid w:val="00B20C38"/>
    <w:rsid w:val="00B20CC0"/>
    <w:rsid w:val="00B213AD"/>
    <w:rsid w:val="00B2251B"/>
    <w:rsid w:val="00B233FC"/>
    <w:rsid w:val="00B2349D"/>
    <w:rsid w:val="00B235F3"/>
    <w:rsid w:val="00B24010"/>
    <w:rsid w:val="00B24933"/>
    <w:rsid w:val="00B249F9"/>
    <w:rsid w:val="00B24BDD"/>
    <w:rsid w:val="00B250B0"/>
    <w:rsid w:val="00B26408"/>
    <w:rsid w:val="00B26485"/>
    <w:rsid w:val="00B26539"/>
    <w:rsid w:val="00B26A00"/>
    <w:rsid w:val="00B27259"/>
    <w:rsid w:val="00B277D2"/>
    <w:rsid w:val="00B2780B"/>
    <w:rsid w:val="00B27A85"/>
    <w:rsid w:val="00B27F7B"/>
    <w:rsid w:val="00B30394"/>
    <w:rsid w:val="00B305D3"/>
    <w:rsid w:val="00B30977"/>
    <w:rsid w:val="00B309D9"/>
    <w:rsid w:val="00B30EC0"/>
    <w:rsid w:val="00B315E9"/>
    <w:rsid w:val="00B318F5"/>
    <w:rsid w:val="00B31C30"/>
    <w:rsid w:val="00B31DF0"/>
    <w:rsid w:val="00B322BD"/>
    <w:rsid w:val="00B32513"/>
    <w:rsid w:val="00B332BD"/>
    <w:rsid w:val="00B33358"/>
    <w:rsid w:val="00B33C41"/>
    <w:rsid w:val="00B340B9"/>
    <w:rsid w:val="00B340BC"/>
    <w:rsid w:val="00B34222"/>
    <w:rsid w:val="00B34696"/>
    <w:rsid w:val="00B3474C"/>
    <w:rsid w:val="00B347F5"/>
    <w:rsid w:val="00B348D9"/>
    <w:rsid w:val="00B34907"/>
    <w:rsid w:val="00B35941"/>
    <w:rsid w:val="00B35A15"/>
    <w:rsid w:val="00B35A1B"/>
    <w:rsid w:val="00B3655E"/>
    <w:rsid w:val="00B37185"/>
    <w:rsid w:val="00B37E22"/>
    <w:rsid w:val="00B37FA2"/>
    <w:rsid w:val="00B406E5"/>
    <w:rsid w:val="00B40BA0"/>
    <w:rsid w:val="00B40C65"/>
    <w:rsid w:val="00B40D9E"/>
    <w:rsid w:val="00B410C9"/>
    <w:rsid w:val="00B412D7"/>
    <w:rsid w:val="00B4166B"/>
    <w:rsid w:val="00B4179E"/>
    <w:rsid w:val="00B418F8"/>
    <w:rsid w:val="00B41CA6"/>
    <w:rsid w:val="00B41EF4"/>
    <w:rsid w:val="00B420FB"/>
    <w:rsid w:val="00B4215A"/>
    <w:rsid w:val="00B42339"/>
    <w:rsid w:val="00B4237A"/>
    <w:rsid w:val="00B42549"/>
    <w:rsid w:val="00B42663"/>
    <w:rsid w:val="00B42B1B"/>
    <w:rsid w:val="00B42C25"/>
    <w:rsid w:val="00B4318E"/>
    <w:rsid w:val="00B435B8"/>
    <w:rsid w:val="00B43AAB"/>
    <w:rsid w:val="00B43C86"/>
    <w:rsid w:val="00B43E1B"/>
    <w:rsid w:val="00B44047"/>
    <w:rsid w:val="00B4449E"/>
    <w:rsid w:val="00B44504"/>
    <w:rsid w:val="00B450C6"/>
    <w:rsid w:val="00B45E6C"/>
    <w:rsid w:val="00B46336"/>
    <w:rsid w:val="00B4650C"/>
    <w:rsid w:val="00B4678C"/>
    <w:rsid w:val="00B46AE1"/>
    <w:rsid w:val="00B46FCE"/>
    <w:rsid w:val="00B47CF7"/>
    <w:rsid w:val="00B50247"/>
    <w:rsid w:val="00B50700"/>
    <w:rsid w:val="00B508CB"/>
    <w:rsid w:val="00B51272"/>
    <w:rsid w:val="00B513A9"/>
    <w:rsid w:val="00B51480"/>
    <w:rsid w:val="00B51A2B"/>
    <w:rsid w:val="00B51B53"/>
    <w:rsid w:val="00B52687"/>
    <w:rsid w:val="00B52DD6"/>
    <w:rsid w:val="00B52EFA"/>
    <w:rsid w:val="00B53CCD"/>
    <w:rsid w:val="00B54048"/>
    <w:rsid w:val="00B54CC6"/>
    <w:rsid w:val="00B5526B"/>
    <w:rsid w:val="00B55624"/>
    <w:rsid w:val="00B55D6B"/>
    <w:rsid w:val="00B573C3"/>
    <w:rsid w:val="00B579C8"/>
    <w:rsid w:val="00B60294"/>
    <w:rsid w:val="00B61B54"/>
    <w:rsid w:val="00B61E94"/>
    <w:rsid w:val="00B62625"/>
    <w:rsid w:val="00B6274E"/>
    <w:rsid w:val="00B62788"/>
    <w:rsid w:val="00B62A21"/>
    <w:rsid w:val="00B62FEA"/>
    <w:rsid w:val="00B63601"/>
    <w:rsid w:val="00B63820"/>
    <w:rsid w:val="00B63881"/>
    <w:rsid w:val="00B638B0"/>
    <w:rsid w:val="00B63D63"/>
    <w:rsid w:val="00B63F54"/>
    <w:rsid w:val="00B6435A"/>
    <w:rsid w:val="00B653EC"/>
    <w:rsid w:val="00B656B3"/>
    <w:rsid w:val="00B65E23"/>
    <w:rsid w:val="00B66124"/>
    <w:rsid w:val="00B66196"/>
    <w:rsid w:val="00B663C8"/>
    <w:rsid w:val="00B6655C"/>
    <w:rsid w:val="00B66928"/>
    <w:rsid w:val="00B67639"/>
    <w:rsid w:val="00B67685"/>
    <w:rsid w:val="00B67BD2"/>
    <w:rsid w:val="00B70000"/>
    <w:rsid w:val="00B708E0"/>
    <w:rsid w:val="00B71059"/>
    <w:rsid w:val="00B7245D"/>
    <w:rsid w:val="00B72522"/>
    <w:rsid w:val="00B72930"/>
    <w:rsid w:val="00B72DE6"/>
    <w:rsid w:val="00B73444"/>
    <w:rsid w:val="00B73B1C"/>
    <w:rsid w:val="00B73B2A"/>
    <w:rsid w:val="00B74417"/>
    <w:rsid w:val="00B74445"/>
    <w:rsid w:val="00B750A1"/>
    <w:rsid w:val="00B7510C"/>
    <w:rsid w:val="00B7559F"/>
    <w:rsid w:val="00B758A6"/>
    <w:rsid w:val="00B75BAF"/>
    <w:rsid w:val="00B75CAB"/>
    <w:rsid w:val="00B75D06"/>
    <w:rsid w:val="00B75FCD"/>
    <w:rsid w:val="00B76245"/>
    <w:rsid w:val="00B767A5"/>
    <w:rsid w:val="00B76959"/>
    <w:rsid w:val="00B772B5"/>
    <w:rsid w:val="00B772D2"/>
    <w:rsid w:val="00B77A24"/>
    <w:rsid w:val="00B80023"/>
    <w:rsid w:val="00B800F4"/>
    <w:rsid w:val="00B800F6"/>
    <w:rsid w:val="00B803D3"/>
    <w:rsid w:val="00B80D6E"/>
    <w:rsid w:val="00B81182"/>
    <w:rsid w:val="00B811B4"/>
    <w:rsid w:val="00B813EC"/>
    <w:rsid w:val="00B81501"/>
    <w:rsid w:val="00B81578"/>
    <w:rsid w:val="00B816DC"/>
    <w:rsid w:val="00B81B87"/>
    <w:rsid w:val="00B81C2A"/>
    <w:rsid w:val="00B821A5"/>
    <w:rsid w:val="00B823EE"/>
    <w:rsid w:val="00B83155"/>
    <w:rsid w:val="00B83738"/>
    <w:rsid w:val="00B838D9"/>
    <w:rsid w:val="00B8393C"/>
    <w:rsid w:val="00B83AAC"/>
    <w:rsid w:val="00B83F37"/>
    <w:rsid w:val="00B84484"/>
    <w:rsid w:val="00B84781"/>
    <w:rsid w:val="00B84E11"/>
    <w:rsid w:val="00B851E4"/>
    <w:rsid w:val="00B8526F"/>
    <w:rsid w:val="00B854CC"/>
    <w:rsid w:val="00B85C3C"/>
    <w:rsid w:val="00B85F6C"/>
    <w:rsid w:val="00B85FA3"/>
    <w:rsid w:val="00B860ED"/>
    <w:rsid w:val="00B861B6"/>
    <w:rsid w:val="00B87028"/>
    <w:rsid w:val="00B873F0"/>
    <w:rsid w:val="00B87710"/>
    <w:rsid w:val="00B87F81"/>
    <w:rsid w:val="00B9013A"/>
    <w:rsid w:val="00B902B5"/>
    <w:rsid w:val="00B90511"/>
    <w:rsid w:val="00B911B4"/>
    <w:rsid w:val="00B911FC"/>
    <w:rsid w:val="00B9122A"/>
    <w:rsid w:val="00B91683"/>
    <w:rsid w:val="00B91A7B"/>
    <w:rsid w:val="00B91AF2"/>
    <w:rsid w:val="00B91D26"/>
    <w:rsid w:val="00B921CB"/>
    <w:rsid w:val="00B92E34"/>
    <w:rsid w:val="00B92EA0"/>
    <w:rsid w:val="00B93131"/>
    <w:rsid w:val="00B931A4"/>
    <w:rsid w:val="00B931EF"/>
    <w:rsid w:val="00B93497"/>
    <w:rsid w:val="00B9372F"/>
    <w:rsid w:val="00B93C0C"/>
    <w:rsid w:val="00B93C20"/>
    <w:rsid w:val="00B94169"/>
    <w:rsid w:val="00B942A0"/>
    <w:rsid w:val="00B942F6"/>
    <w:rsid w:val="00B94623"/>
    <w:rsid w:val="00B94887"/>
    <w:rsid w:val="00B94F02"/>
    <w:rsid w:val="00B94F8F"/>
    <w:rsid w:val="00B95268"/>
    <w:rsid w:val="00B95299"/>
    <w:rsid w:val="00B9571C"/>
    <w:rsid w:val="00B95A01"/>
    <w:rsid w:val="00B95F5D"/>
    <w:rsid w:val="00B95F7F"/>
    <w:rsid w:val="00B9643E"/>
    <w:rsid w:val="00B9672A"/>
    <w:rsid w:val="00B96756"/>
    <w:rsid w:val="00B96EEE"/>
    <w:rsid w:val="00B972AC"/>
    <w:rsid w:val="00B973D2"/>
    <w:rsid w:val="00B97934"/>
    <w:rsid w:val="00B97B22"/>
    <w:rsid w:val="00B97BC8"/>
    <w:rsid w:val="00B97CFD"/>
    <w:rsid w:val="00BA0045"/>
    <w:rsid w:val="00BA0077"/>
    <w:rsid w:val="00BA0533"/>
    <w:rsid w:val="00BA06EA"/>
    <w:rsid w:val="00BA0C8D"/>
    <w:rsid w:val="00BA12CF"/>
    <w:rsid w:val="00BA1FF5"/>
    <w:rsid w:val="00BA2101"/>
    <w:rsid w:val="00BA23E6"/>
    <w:rsid w:val="00BA267D"/>
    <w:rsid w:val="00BA308B"/>
    <w:rsid w:val="00BA3A2C"/>
    <w:rsid w:val="00BA4337"/>
    <w:rsid w:val="00BA4DF5"/>
    <w:rsid w:val="00BA51BF"/>
    <w:rsid w:val="00BA51F3"/>
    <w:rsid w:val="00BA57A9"/>
    <w:rsid w:val="00BA5D23"/>
    <w:rsid w:val="00BA60F5"/>
    <w:rsid w:val="00BA65D6"/>
    <w:rsid w:val="00BA6D81"/>
    <w:rsid w:val="00BA6F4E"/>
    <w:rsid w:val="00BA6F65"/>
    <w:rsid w:val="00BA6FB2"/>
    <w:rsid w:val="00BA7168"/>
    <w:rsid w:val="00BA7E53"/>
    <w:rsid w:val="00BB0178"/>
    <w:rsid w:val="00BB05C3"/>
    <w:rsid w:val="00BB0DBA"/>
    <w:rsid w:val="00BB0DD5"/>
    <w:rsid w:val="00BB0EC2"/>
    <w:rsid w:val="00BB1756"/>
    <w:rsid w:val="00BB1A08"/>
    <w:rsid w:val="00BB2037"/>
    <w:rsid w:val="00BB2942"/>
    <w:rsid w:val="00BB2F63"/>
    <w:rsid w:val="00BB2FF1"/>
    <w:rsid w:val="00BB31F5"/>
    <w:rsid w:val="00BB32D5"/>
    <w:rsid w:val="00BB3471"/>
    <w:rsid w:val="00BB39F1"/>
    <w:rsid w:val="00BB43CF"/>
    <w:rsid w:val="00BB45B4"/>
    <w:rsid w:val="00BB4856"/>
    <w:rsid w:val="00BB49D1"/>
    <w:rsid w:val="00BB4AA9"/>
    <w:rsid w:val="00BB4E69"/>
    <w:rsid w:val="00BB51C2"/>
    <w:rsid w:val="00BB5C1D"/>
    <w:rsid w:val="00BB6807"/>
    <w:rsid w:val="00BB6845"/>
    <w:rsid w:val="00BB6A0A"/>
    <w:rsid w:val="00BB717C"/>
    <w:rsid w:val="00BB732B"/>
    <w:rsid w:val="00BB743D"/>
    <w:rsid w:val="00BB778C"/>
    <w:rsid w:val="00BB77BB"/>
    <w:rsid w:val="00BB7931"/>
    <w:rsid w:val="00BB7C02"/>
    <w:rsid w:val="00BB7DF1"/>
    <w:rsid w:val="00BC044C"/>
    <w:rsid w:val="00BC064E"/>
    <w:rsid w:val="00BC08A3"/>
    <w:rsid w:val="00BC0CAA"/>
    <w:rsid w:val="00BC17AC"/>
    <w:rsid w:val="00BC18BA"/>
    <w:rsid w:val="00BC1D19"/>
    <w:rsid w:val="00BC236E"/>
    <w:rsid w:val="00BC240E"/>
    <w:rsid w:val="00BC24F2"/>
    <w:rsid w:val="00BC28EC"/>
    <w:rsid w:val="00BC3099"/>
    <w:rsid w:val="00BC30DB"/>
    <w:rsid w:val="00BC3320"/>
    <w:rsid w:val="00BC3503"/>
    <w:rsid w:val="00BC47BF"/>
    <w:rsid w:val="00BC494B"/>
    <w:rsid w:val="00BC4B8C"/>
    <w:rsid w:val="00BC53E9"/>
    <w:rsid w:val="00BC572C"/>
    <w:rsid w:val="00BC5C8D"/>
    <w:rsid w:val="00BC5EA9"/>
    <w:rsid w:val="00BC5EB5"/>
    <w:rsid w:val="00BC6108"/>
    <w:rsid w:val="00BC68BD"/>
    <w:rsid w:val="00BC6E39"/>
    <w:rsid w:val="00BC6EE9"/>
    <w:rsid w:val="00BC7052"/>
    <w:rsid w:val="00BC7225"/>
    <w:rsid w:val="00BC73B6"/>
    <w:rsid w:val="00BC7C87"/>
    <w:rsid w:val="00BC7CDD"/>
    <w:rsid w:val="00BD0893"/>
    <w:rsid w:val="00BD0AEA"/>
    <w:rsid w:val="00BD0C3D"/>
    <w:rsid w:val="00BD0CD1"/>
    <w:rsid w:val="00BD0D40"/>
    <w:rsid w:val="00BD128A"/>
    <w:rsid w:val="00BD1C6E"/>
    <w:rsid w:val="00BD21A1"/>
    <w:rsid w:val="00BD23B0"/>
    <w:rsid w:val="00BD24AA"/>
    <w:rsid w:val="00BD2950"/>
    <w:rsid w:val="00BD2BCF"/>
    <w:rsid w:val="00BD2DA9"/>
    <w:rsid w:val="00BD3276"/>
    <w:rsid w:val="00BD33BC"/>
    <w:rsid w:val="00BD367B"/>
    <w:rsid w:val="00BD36C1"/>
    <w:rsid w:val="00BD36CA"/>
    <w:rsid w:val="00BD3850"/>
    <w:rsid w:val="00BD3981"/>
    <w:rsid w:val="00BD39C1"/>
    <w:rsid w:val="00BD3A0A"/>
    <w:rsid w:val="00BD3A3C"/>
    <w:rsid w:val="00BD418B"/>
    <w:rsid w:val="00BD46CC"/>
    <w:rsid w:val="00BD4857"/>
    <w:rsid w:val="00BD4A54"/>
    <w:rsid w:val="00BD51D1"/>
    <w:rsid w:val="00BD5B69"/>
    <w:rsid w:val="00BD5D59"/>
    <w:rsid w:val="00BD6A38"/>
    <w:rsid w:val="00BD6D53"/>
    <w:rsid w:val="00BD718C"/>
    <w:rsid w:val="00BD72D6"/>
    <w:rsid w:val="00BD75ED"/>
    <w:rsid w:val="00BD7632"/>
    <w:rsid w:val="00BD7E44"/>
    <w:rsid w:val="00BE0060"/>
    <w:rsid w:val="00BE0B32"/>
    <w:rsid w:val="00BE0DF8"/>
    <w:rsid w:val="00BE188F"/>
    <w:rsid w:val="00BE1F40"/>
    <w:rsid w:val="00BE2064"/>
    <w:rsid w:val="00BE24A1"/>
    <w:rsid w:val="00BE2A60"/>
    <w:rsid w:val="00BE2A67"/>
    <w:rsid w:val="00BE2F35"/>
    <w:rsid w:val="00BE366C"/>
    <w:rsid w:val="00BE3A39"/>
    <w:rsid w:val="00BE45AA"/>
    <w:rsid w:val="00BE4997"/>
    <w:rsid w:val="00BE49AC"/>
    <w:rsid w:val="00BE4B04"/>
    <w:rsid w:val="00BE52FF"/>
    <w:rsid w:val="00BE594E"/>
    <w:rsid w:val="00BE628E"/>
    <w:rsid w:val="00BE663C"/>
    <w:rsid w:val="00BE7899"/>
    <w:rsid w:val="00BE799B"/>
    <w:rsid w:val="00BF05CC"/>
    <w:rsid w:val="00BF072C"/>
    <w:rsid w:val="00BF11DF"/>
    <w:rsid w:val="00BF13FD"/>
    <w:rsid w:val="00BF1800"/>
    <w:rsid w:val="00BF1EFF"/>
    <w:rsid w:val="00BF210A"/>
    <w:rsid w:val="00BF21BA"/>
    <w:rsid w:val="00BF2450"/>
    <w:rsid w:val="00BF2B35"/>
    <w:rsid w:val="00BF2BF3"/>
    <w:rsid w:val="00BF2F70"/>
    <w:rsid w:val="00BF30A2"/>
    <w:rsid w:val="00BF3216"/>
    <w:rsid w:val="00BF3380"/>
    <w:rsid w:val="00BF49F5"/>
    <w:rsid w:val="00BF4E32"/>
    <w:rsid w:val="00BF51FC"/>
    <w:rsid w:val="00BF5365"/>
    <w:rsid w:val="00BF5854"/>
    <w:rsid w:val="00BF5A02"/>
    <w:rsid w:val="00BF5B89"/>
    <w:rsid w:val="00BF6460"/>
    <w:rsid w:val="00BF6877"/>
    <w:rsid w:val="00BF70F5"/>
    <w:rsid w:val="00BF75FC"/>
    <w:rsid w:val="00C005CF"/>
    <w:rsid w:val="00C00D91"/>
    <w:rsid w:val="00C012E4"/>
    <w:rsid w:val="00C015CB"/>
    <w:rsid w:val="00C017F6"/>
    <w:rsid w:val="00C01885"/>
    <w:rsid w:val="00C01B92"/>
    <w:rsid w:val="00C0259A"/>
    <w:rsid w:val="00C0289D"/>
    <w:rsid w:val="00C029E7"/>
    <w:rsid w:val="00C02DD6"/>
    <w:rsid w:val="00C02E86"/>
    <w:rsid w:val="00C03234"/>
    <w:rsid w:val="00C032F0"/>
    <w:rsid w:val="00C033E8"/>
    <w:rsid w:val="00C0363D"/>
    <w:rsid w:val="00C03C1E"/>
    <w:rsid w:val="00C043E4"/>
    <w:rsid w:val="00C05127"/>
    <w:rsid w:val="00C0517A"/>
    <w:rsid w:val="00C0562D"/>
    <w:rsid w:val="00C0611B"/>
    <w:rsid w:val="00C063A7"/>
    <w:rsid w:val="00C0651C"/>
    <w:rsid w:val="00C06B43"/>
    <w:rsid w:val="00C06E26"/>
    <w:rsid w:val="00C06FE4"/>
    <w:rsid w:val="00C07AE8"/>
    <w:rsid w:val="00C10787"/>
    <w:rsid w:val="00C10863"/>
    <w:rsid w:val="00C10B11"/>
    <w:rsid w:val="00C10D94"/>
    <w:rsid w:val="00C11287"/>
    <w:rsid w:val="00C11653"/>
    <w:rsid w:val="00C11BDB"/>
    <w:rsid w:val="00C11FD4"/>
    <w:rsid w:val="00C12080"/>
    <w:rsid w:val="00C1227E"/>
    <w:rsid w:val="00C1294E"/>
    <w:rsid w:val="00C12C48"/>
    <w:rsid w:val="00C13432"/>
    <w:rsid w:val="00C13D2D"/>
    <w:rsid w:val="00C14222"/>
    <w:rsid w:val="00C14AA3"/>
    <w:rsid w:val="00C14F84"/>
    <w:rsid w:val="00C14FE9"/>
    <w:rsid w:val="00C154CE"/>
    <w:rsid w:val="00C156EB"/>
    <w:rsid w:val="00C15C70"/>
    <w:rsid w:val="00C1690C"/>
    <w:rsid w:val="00C16914"/>
    <w:rsid w:val="00C17092"/>
    <w:rsid w:val="00C17B69"/>
    <w:rsid w:val="00C17CE7"/>
    <w:rsid w:val="00C20568"/>
    <w:rsid w:val="00C208DB"/>
    <w:rsid w:val="00C2097F"/>
    <w:rsid w:val="00C20C5C"/>
    <w:rsid w:val="00C20D76"/>
    <w:rsid w:val="00C20E08"/>
    <w:rsid w:val="00C2124D"/>
    <w:rsid w:val="00C21925"/>
    <w:rsid w:val="00C219B1"/>
    <w:rsid w:val="00C21A02"/>
    <w:rsid w:val="00C21BBD"/>
    <w:rsid w:val="00C223DF"/>
    <w:rsid w:val="00C22AAE"/>
    <w:rsid w:val="00C22C20"/>
    <w:rsid w:val="00C22C71"/>
    <w:rsid w:val="00C22D82"/>
    <w:rsid w:val="00C23162"/>
    <w:rsid w:val="00C23193"/>
    <w:rsid w:val="00C23990"/>
    <w:rsid w:val="00C23F23"/>
    <w:rsid w:val="00C24BA9"/>
    <w:rsid w:val="00C24DC2"/>
    <w:rsid w:val="00C24DDB"/>
    <w:rsid w:val="00C2558D"/>
    <w:rsid w:val="00C25813"/>
    <w:rsid w:val="00C259D0"/>
    <w:rsid w:val="00C25AA8"/>
    <w:rsid w:val="00C25B2A"/>
    <w:rsid w:val="00C27190"/>
    <w:rsid w:val="00C2758C"/>
    <w:rsid w:val="00C2793A"/>
    <w:rsid w:val="00C2795F"/>
    <w:rsid w:val="00C27E51"/>
    <w:rsid w:val="00C3006A"/>
    <w:rsid w:val="00C30087"/>
    <w:rsid w:val="00C300B8"/>
    <w:rsid w:val="00C30972"/>
    <w:rsid w:val="00C30981"/>
    <w:rsid w:val="00C30B38"/>
    <w:rsid w:val="00C32528"/>
    <w:rsid w:val="00C32B7D"/>
    <w:rsid w:val="00C32BA2"/>
    <w:rsid w:val="00C32C1F"/>
    <w:rsid w:val="00C334BA"/>
    <w:rsid w:val="00C341CE"/>
    <w:rsid w:val="00C344E1"/>
    <w:rsid w:val="00C346AA"/>
    <w:rsid w:val="00C349BA"/>
    <w:rsid w:val="00C35B72"/>
    <w:rsid w:val="00C35FEB"/>
    <w:rsid w:val="00C366A6"/>
    <w:rsid w:val="00C368A7"/>
    <w:rsid w:val="00C36AB4"/>
    <w:rsid w:val="00C36ABD"/>
    <w:rsid w:val="00C36F4F"/>
    <w:rsid w:val="00C36FF7"/>
    <w:rsid w:val="00C37241"/>
    <w:rsid w:val="00C37329"/>
    <w:rsid w:val="00C3743E"/>
    <w:rsid w:val="00C37618"/>
    <w:rsid w:val="00C378F1"/>
    <w:rsid w:val="00C37D11"/>
    <w:rsid w:val="00C40059"/>
    <w:rsid w:val="00C40874"/>
    <w:rsid w:val="00C41B04"/>
    <w:rsid w:val="00C41D91"/>
    <w:rsid w:val="00C420A2"/>
    <w:rsid w:val="00C422C7"/>
    <w:rsid w:val="00C42810"/>
    <w:rsid w:val="00C42858"/>
    <w:rsid w:val="00C431A1"/>
    <w:rsid w:val="00C431D3"/>
    <w:rsid w:val="00C4320E"/>
    <w:rsid w:val="00C434AE"/>
    <w:rsid w:val="00C43749"/>
    <w:rsid w:val="00C43BB7"/>
    <w:rsid w:val="00C44840"/>
    <w:rsid w:val="00C450D1"/>
    <w:rsid w:val="00C45808"/>
    <w:rsid w:val="00C45D93"/>
    <w:rsid w:val="00C46B76"/>
    <w:rsid w:val="00C46E95"/>
    <w:rsid w:val="00C475F2"/>
    <w:rsid w:val="00C50765"/>
    <w:rsid w:val="00C509FE"/>
    <w:rsid w:val="00C50C42"/>
    <w:rsid w:val="00C510D2"/>
    <w:rsid w:val="00C51193"/>
    <w:rsid w:val="00C512EE"/>
    <w:rsid w:val="00C512F5"/>
    <w:rsid w:val="00C5142E"/>
    <w:rsid w:val="00C51590"/>
    <w:rsid w:val="00C51657"/>
    <w:rsid w:val="00C5199F"/>
    <w:rsid w:val="00C51F2F"/>
    <w:rsid w:val="00C51F6F"/>
    <w:rsid w:val="00C5209A"/>
    <w:rsid w:val="00C524BA"/>
    <w:rsid w:val="00C5275C"/>
    <w:rsid w:val="00C5385B"/>
    <w:rsid w:val="00C53C86"/>
    <w:rsid w:val="00C54533"/>
    <w:rsid w:val="00C549B9"/>
    <w:rsid w:val="00C54DDC"/>
    <w:rsid w:val="00C55776"/>
    <w:rsid w:val="00C558DD"/>
    <w:rsid w:val="00C559B9"/>
    <w:rsid w:val="00C55D61"/>
    <w:rsid w:val="00C5602C"/>
    <w:rsid w:val="00C561C2"/>
    <w:rsid w:val="00C56235"/>
    <w:rsid w:val="00C56328"/>
    <w:rsid w:val="00C56717"/>
    <w:rsid w:val="00C56EFD"/>
    <w:rsid w:val="00C570E1"/>
    <w:rsid w:val="00C5755D"/>
    <w:rsid w:val="00C57BD9"/>
    <w:rsid w:val="00C57F62"/>
    <w:rsid w:val="00C600A2"/>
    <w:rsid w:val="00C60384"/>
    <w:rsid w:val="00C60765"/>
    <w:rsid w:val="00C60AFC"/>
    <w:rsid w:val="00C60C78"/>
    <w:rsid w:val="00C6111A"/>
    <w:rsid w:val="00C6160D"/>
    <w:rsid w:val="00C616B3"/>
    <w:rsid w:val="00C6185D"/>
    <w:rsid w:val="00C61FB5"/>
    <w:rsid w:val="00C62594"/>
    <w:rsid w:val="00C6272E"/>
    <w:rsid w:val="00C62947"/>
    <w:rsid w:val="00C6303A"/>
    <w:rsid w:val="00C63871"/>
    <w:rsid w:val="00C63896"/>
    <w:rsid w:val="00C638F8"/>
    <w:rsid w:val="00C63D87"/>
    <w:rsid w:val="00C63FBD"/>
    <w:rsid w:val="00C642D3"/>
    <w:rsid w:val="00C64AEF"/>
    <w:rsid w:val="00C64C38"/>
    <w:rsid w:val="00C64CD2"/>
    <w:rsid w:val="00C6519F"/>
    <w:rsid w:val="00C6548E"/>
    <w:rsid w:val="00C65661"/>
    <w:rsid w:val="00C65754"/>
    <w:rsid w:val="00C658CA"/>
    <w:rsid w:val="00C66394"/>
    <w:rsid w:val="00C668EB"/>
    <w:rsid w:val="00C66C51"/>
    <w:rsid w:val="00C66C7D"/>
    <w:rsid w:val="00C67174"/>
    <w:rsid w:val="00C671A2"/>
    <w:rsid w:val="00C67D0F"/>
    <w:rsid w:val="00C705F1"/>
    <w:rsid w:val="00C706E9"/>
    <w:rsid w:val="00C706FD"/>
    <w:rsid w:val="00C707B1"/>
    <w:rsid w:val="00C70E7E"/>
    <w:rsid w:val="00C7138C"/>
    <w:rsid w:val="00C71517"/>
    <w:rsid w:val="00C7163D"/>
    <w:rsid w:val="00C71991"/>
    <w:rsid w:val="00C71D76"/>
    <w:rsid w:val="00C71E3C"/>
    <w:rsid w:val="00C71EFA"/>
    <w:rsid w:val="00C71F82"/>
    <w:rsid w:val="00C7223B"/>
    <w:rsid w:val="00C72863"/>
    <w:rsid w:val="00C72F16"/>
    <w:rsid w:val="00C731B4"/>
    <w:rsid w:val="00C7332D"/>
    <w:rsid w:val="00C73592"/>
    <w:rsid w:val="00C73D8C"/>
    <w:rsid w:val="00C73F5B"/>
    <w:rsid w:val="00C740EE"/>
    <w:rsid w:val="00C741BA"/>
    <w:rsid w:val="00C7435C"/>
    <w:rsid w:val="00C74830"/>
    <w:rsid w:val="00C74A53"/>
    <w:rsid w:val="00C74EDD"/>
    <w:rsid w:val="00C74FCB"/>
    <w:rsid w:val="00C7525D"/>
    <w:rsid w:val="00C75ABE"/>
    <w:rsid w:val="00C75B2F"/>
    <w:rsid w:val="00C75B70"/>
    <w:rsid w:val="00C75DC8"/>
    <w:rsid w:val="00C76494"/>
    <w:rsid w:val="00C76992"/>
    <w:rsid w:val="00C77323"/>
    <w:rsid w:val="00C77798"/>
    <w:rsid w:val="00C77849"/>
    <w:rsid w:val="00C77CD4"/>
    <w:rsid w:val="00C80586"/>
    <w:rsid w:val="00C80723"/>
    <w:rsid w:val="00C80A67"/>
    <w:rsid w:val="00C80FF7"/>
    <w:rsid w:val="00C810E7"/>
    <w:rsid w:val="00C811E5"/>
    <w:rsid w:val="00C81506"/>
    <w:rsid w:val="00C81719"/>
    <w:rsid w:val="00C81AE5"/>
    <w:rsid w:val="00C81E9B"/>
    <w:rsid w:val="00C82218"/>
    <w:rsid w:val="00C82286"/>
    <w:rsid w:val="00C826BF"/>
    <w:rsid w:val="00C82F08"/>
    <w:rsid w:val="00C83369"/>
    <w:rsid w:val="00C834BB"/>
    <w:rsid w:val="00C83729"/>
    <w:rsid w:val="00C838D2"/>
    <w:rsid w:val="00C838F2"/>
    <w:rsid w:val="00C83B86"/>
    <w:rsid w:val="00C83CE0"/>
    <w:rsid w:val="00C83D99"/>
    <w:rsid w:val="00C84176"/>
    <w:rsid w:val="00C84201"/>
    <w:rsid w:val="00C8592F"/>
    <w:rsid w:val="00C863E9"/>
    <w:rsid w:val="00C8662B"/>
    <w:rsid w:val="00C86870"/>
    <w:rsid w:val="00C86C62"/>
    <w:rsid w:val="00C86D30"/>
    <w:rsid w:val="00C86D4A"/>
    <w:rsid w:val="00C87165"/>
    <w:rsid w:val="00C874DC"/>
    <w:rsid w:val="00C87E4B"/>
    <w:rsid w:val="00C87E67"/>
    <w:rsid w:val="00C9063A"/>
    <w:rsid w:val="00C9063B"/>
    <w:rsid w:val="00C907C0"/>
    <w:rsid w:val="00C90C49"/>
    <w:rsid w:val="00C91A5A"/>
    <w:rsid w:val="00C91BC4"/>
    <w:rsid w:val="00C925AB"/>
    <w:rsid w:val="00C92727"/>
    <w:rsid w:val="00C92BFD"/>
    <w:rsid w:val="00C931FB"/>
    <w:rsid w:val="00C936A7"/>
    <w:rsid w:val="00C936DB"/>
    <w:rsid w:val="00C93DFB"/>
    <w:rsid w:val="00C94C56"/>
    <w:rsid w:val="00C95893"/>
    <w:rsid w:val="00C95A30"/>
    <w:rsid w:val="00C96461"/>
    <w:rsid w:val="00C96838"/>
    <w:rsid w:val="00C968EC"/>
    <w:rsid w:val="00C96AFB"/>
    <w:rsid w:val="00C97550"/>
    <w:rsid w:val="00C97F21"/>
    <w:rsid w:val="00CA03BA"/>
    <w:rsid w:val="00CA0A96"/>
    <w:rsid w:val="00CA0AC3"/>
    <w:rsid w:val="00CA0C35"/>
    <w:rsid w:val="00CA0DE1"/>
    <w:rsid w:val="00CA1172"/>
    <w:rsid w:val="00CA170A"/>
    <w:rsid w:val="00CA17E0"/>
    <w:rsid w:val="00CA1842"/>
    <w:rsid w:val="00CA1981"/>
    <w:rsid w:val="00CA2060"/>
    <w:rsid w:val="00CA275B"/>
    <w:rsid w:val="00CA29DE"/>
    <w:rsid w:val="00CA2D63"/>
    <w:rsid w:val="00CA2F95"/>
    <w:rsid w:val="00CA3048"/>
    <w:rsid w:val="00CA3185"/>
    <w:rsid w:val="00CA348B"/>
    <w:rsid w:val="00CA3543"/>
    <w:rsid w:val="00CA3AC4"/>
    <w:rsid w:val="00CA3F82"/>
    <w:rsid w:val="00CA4541"/>
    <w:rsid w:val="00CA582E"/>
    <w:rsid w:val="00CA58EE"/>
    <w:rsid w:val="00CA5A13"/>
    <w:rsid w:val="00CA5D34"/>
    <w:rsid w:val="00CA5FB0"/>
    <w:rsid w:val="00CA6167"/>
    <w:rsid w:val="00CA64E4"/>
    <w:rsid w:val="00CA6A05"/>
    <w:rsid w:val="00CA6DE2"/>
    <w:rsid w:val="00CA7151"/>
    <w:rsid w:val="00CA7794"/>
    <w:rsid w:val="00CA7DEA"/>
    <w:rsid w:val="00CA7F8D"/>
    <w:rsid w:val="00CB013F"/>
    <w:rsid w:val="00CB03BB"/>
    <w:rsid w:val="00CB044B"/>
    <w:rsid w:val="00CB0BE1"/>
    <w:rsid w:val="00CB0BFF"/>
    <w:rsid w:val="00CB0D10"/>
    <w:rsid w:val="00CB0D49"/>
    <w:rsid w:val="00CB1571"/>
    <w:rsid w:val="00CB18EF"/>
    <w:rsid w:val="00CB1E29"/>
    <w:rsid w:val="00CB215A"/>
    <w:rsid w:val="00CB271B"/>
    <w:rsid w:val="00CB3027"/>
    <w:rsid w:val="00CB34B7"/>
    <w:rsid w:val="00CB4149"/>
    <w:rsid w:val="00CB4786"/>
    <w:rsid w:val="00CB4811"/>
    <w:rsid w:val="00CB488A"/>
    <w:rsid w:val="00CB4CDE"/>
    <w:rsid w:val="00CB5031"/>
    <w:rsid w:val="00CB51AD"/>
    <w:rsid w:val="00CB51E7"/>
    <w:rsid w:val="00CB529D"/>
    <w:rsid w:val="00CB534B"/>
    <w:rsid w:val="00CB53CB"/>
    <w:rsid w:val="00CB5C94"/>
    <w:rsid w:val="00CB616D"/>
    <w:rsid w:val="00CB7405"/>
    <w:rsid w:val="00CB741E"/>
    <w:rsid w:val="00CB7624"/>
    <w:rsid w:val="00CB7B3C"/>
    <w:rsid w:val="00CB7D1C"/>
    <w:rsid w:val="00CB7F61"/>
    <w:rsid w:val="00CC077A"/>
    <w:rsid w:val="00CC0821"/>
    <w:rsid w:val="00CC0C0E"/>
    <w:rsid w:val="00CC0F09"/>
    <w:rsid w:val="00CC158C"/>
    <w:rsid w:val="00CC15EC"/>
    <w:rsid w:val="00CC1743"/>
    <w:rsid w:val="00CC1EFC"/>
    <w:rsid w:val="00CC2536"/>
    <w:rsid w:val="00CC26BE"/>
    <w:rsid w:val="00CC3A64"/>
    <w:rsid w:val="00CC3CF8"/>
    <w:rsid w:val="00CC3F33"/>
    <w:rsid w:val="00CC47C2"/>
    <w:rsid w:val="00CC4886"/>
    <w:rsid w:val="00CC4969"/>
    <w:rsid w:val="00CC5080"/>
    <w:rsid w:val="00CC5140"/>
    <w:rsid w:val="00CC59D6"/>
    <w:rsid w:val="00CC5B27"/>
    <w:rsid w:val="00CC5D67"/>
    <w:rsid w:val="00CC6457"/>
    <w:rsid w:val="00CC65F5"/>
    <w:rsid w:val="00CC6A03"/>
    <w:rsid w:val="00CC6BBA"/>
    <w:rsid w:val="00CC6DFB"/>
    <w:rsid w:val="00CC6F31"/>
    <w:rsid w:val="00CC7062"/>
    <w:rsid w:val="00CC7D83"/>
    <w:rsid w:val="00CD0958"/>
    <w:rsid w:val="00CD0D44"/>
    <w:rsid w:val="00CD1534"/>
    <w:rsid w:val="00CD1F90"/>
    <w:rsid w:val="00CD27E1"/>
    <w:rsid w:val="00CD29AD"/>
    <w:rsid w:val="00CD2F22"/>
    <w:rsid w:val="00CD3008"/>
    <w:rsid w:val="00CD320B"/>
    <w:rsid w:val="00CD337C"/>
    <w:rsid w:val="00CD38CC"/>
    <w:rsid w:val="00CD466C"/>
    <w:rsid w:val="00CD4AA2"/>
    <w:rsid w:val="00CD4BB2"/>
    <w:rsid w:val="00CD56B6"/>
    <w:rsid w:val="00CD5C1D"/>
    <w:rsid w:val="00CD5D0E"/>
    <w:rsid w:val="00CD62B2"/>
    <w:rsid w:val="00CD698B"/>
    <w:rsid w:val="00CD6990"/>
    <w:rsid w:val="00CD6B8F"/>
    <w:rsid w:val="00CD6DF4"/>
    <w:rsid w:val="00CD776F"/>
    <w:rsid w:val="00CD783C"/>
    <w:rsid w:val="00CD7A01"/>
    <w:rsid w:val="00CD7B1A"/>
    <w:rsid w:val="00CD7E53"/>
    <w:rsid w:val="00CE0209"/>
    <w:rsid w:val="00CE03A5"/>
    <w:rsid w:val="00CE0850"/>
    <w:rsid w:val="00CE08D9"/>
    <w:rsid w:val="00CE0E04"/>
    <w:rsid w:val="00CE10BD"/>
    <w:rsid w:val="00CE1158"/>
    <w:rsid w:val="00CE178A"/>
    <w:rsid w:val="00CE19AE"/>
    <w:rsid w:val="00CE221A"/>
    <w:rsid w:val="00CE28A8"/>
    <w:rsid w:val="00CE2DD5"/>
    <w:rsid w:val="00CE2E59"/>
    <w:rsid w:val="00CE2F80"/>
    <w:rsid w:val="00CE3E8C"/>
    <w:rsid w:val="00CE3FA2"/>
    <w:rsid w:val="00CE4D5E"/>
    <w:rsid w:val="00CE4D7E"/>
    <w:rsid w:val="00CE4DA4"/>
    <w:rsid w:val="00CE4E27"/>
    <w:rsid w:val="00CE59D2"/>
    <w:rsid w:val="00CE5F8C"/>
    <w:rsid w:val="00CE609E"/>
    <w:rsid w:val="00CE6961"/>
    <w:rsid w:val="00CE6CC6"/>
    <w:rsid w:val="00CE6E6B"/>
    <w:rsid w:val="00CE78DD"/>
    <w:rsid w:val="00CF0186"/>
    <w:rsid w:val="00CF0534"/>
    <w:rsid w:val="00CF0628"/>
    <w:rsid w:val="00CF10B9"/>
    <w:rsid w:val="00CF144B"/>
    <w:rsid w:val="00CF1ABE"/>
    <w:rsid w:val="00CF226E"/>
    <w:rsid w:val="00CF27AA"/>
    <w:rsid w:val="00CF29AA"/>
    <w:rsid w:val="00CF29F5"/>
    <w:rsid w:val="00CF388B"/>
    <w:rsid w:val="00CF475C"/>
    <w:rsid w:val="00CF4B95"/>
    <w:rsid w:val="00CF513E"/>
    <w:rsid w:val="00CF52E3"/>
    <w:rsid w:val="00CF54A5"/>
    <w:rsid w:val="00CF5822"/>
    <w:rsid w:val="00CF69DA"/>
    <w:rsid w:val="00CF69DD"/>
    <w:rsid w:val="00CF6B5F"/>
    <w:rsid w:val="00CF780E"/>
    <w:rsid w:val="00CF7C7E"/>
    <w:rsid w:val="00CF7DE9"/>
    <w:rsid w:val="00CF7F1E"/>
    <w:rsid w:val="00D0058D"/>
    <w:rsid w:val="00D00A58"/>
    <w:rsid w:val="00D00BDB"/>
    <w:rsid w:val="00D00BDF"/>
    <w:rsid w:val="00D00E7F"/>
    <w:rsid w:val="00D012D6"/>
    <w:rsid w:val="00D01CAF"/>
    <w:rsid w:val="00D01D25"/>
    <w:rsid w:val="00D01D4B"/>
    <w:rsid w:val="00D01FA1"/>
    <w:rsid w:val="00D02055"/>
    <w:rsid w:val="00D02126"/>
    <w:rsid w:val="00D024C8"/>
    <w:rsid w:val="00D02A83"/>
    <w:rsid w:val="00D030AE"/>
    <w:rsid w:val="00D038BC"/>
    <w:rsid w:val="00D03CA9"/>
    <w:rsid w:val="00D03F8C"/>
    <w:rsid w:val="00D0413A"/>
    <w:rsid w:val="00D04CEB"/>
    <w:rsid w:val="00D04F55"/>
    <w:rsid w:val="00D0577E"/>
    <w:rsid w:val="00D059A5"/>
    <w:rsid w:val="00D05A6A"/>
    <w:rsid w:val="00D05C39"/>
    <w:rsid w:val="00D05F97"/>
    <w:rsid w:val="00D05FF9"/>
    <w:rsid w:val="00D0646F"/>
    <w:rsid w:val="00D07725"/>
    <w:rsid w:val="00D07969"/>
    <w:rsid w:val="00D10194"/>
    <w:rsid w:val="00D11612"/>
    <w:rsid w:val="00D12B9F"/>
    <w:rsid w:val="00D12FA9"/>
    <w:rsid w:val="00D136AB"/>
    <w:rsid w:val="00D13704"/>
    <w:rsid w:val="00D13AE2"/>
    <w:rsid w:val="00D143AB"/>
    <w:rsid w:val="00D150AE"/>
    <w:rsid w:val="00D1530A"/>
    <w:rsid w:val="00D153EB"/>
    <w:rsid w:val="00D15B25"/>
    <w:rsid w:val="00D15CA2"/>
    <w:rsid w:val="00D1615F"/>
    <w:rsid w:val="00D16260"/>
    <w:rsid w:val="00D168B5"/>
    <w:rsid w:val="00D16923"/>
    <w:rsid w:val="00D173B6"/>
    <w:rsid w:val="00D1741C"/>
    <w:rsid w:val="00D177B7"/>
    <w:rsid w:val="00D177CF"/>
    <w:rsid w:val="00D17D0C"/>
    <w:rsid w:val="00D20039"/>
    <w:rsid w:val="00D202D8"/>
    <w:rsid w:val="00D20509"/>
    <w:rsid w:val="00D205F8"/>
    <w:rsid w:val="00D218D0"/>
    <w:rsid w:val="00D21948"/>
    <w:rsid w:val="00D21B62"/>
    <w:rsid w:val="00D21BBF"/>
    <w:rsid w:val="00D220A3"/>
    <w:rsid w:val="00D224DB"/>
    <w:rsid w:val="00D227E0"/>
    <w:rsid w:val="00D22FB6"/>
    <w:rsid w:val="00D23819"/>
    <w:rsid w:val="00D23AC4"/>
    <w:rsid w:val="00D24046"/>
    <w:rsid w:val="00D240D3"/>
    <w:rsid w:val="00D2449B"/>
    <w:rsid w:val="00D253CA"/>
    <w:rsid w:val="00D25685"/>
    <w:rsid w:val="00D25A4D"/>
    <w:rsid w:val="00D25C2E"/>
    <w:rsid w:val="00D25CDB"/>
    <w:rsid w:val="00D25DD5"/>
    <w:rsid w:val="00D26792"/>
    <w:rsid w:val="00D26908"/>
    <w:rsid w:val="00D26B67"/>
    <w:rsid w:val="00D26E87"/>
    <w:rsid w:val="00D3147F"/>
    <w:rsid w:val="00D314F5"/>
    <w:rsid w:val="00D3174B"/>
    <w:rsid w:val="00D318CA"/>
    <w:rsid w:val="00D31922"/>
    <w:rsid w:val="00D32150"/>
    <w:rsid w:val="00D328F4"/>
    <w:rsid w:val="00D32B50"/>
    <w:rsid w:val="00D3308A"/>
    <w:rsid w:val="00D330B6"/>
    <w:rsid w:val="00D336B3"/>
    <w:rsid w:val="00D33F74"/>
    <w:rsid w:val="00D344AF"/>
    <w:rsid w:val="00D347E4"/>
    <w:rsid w:val="00D3494D"/>
    <w:rsid w:val="00D34C09"/>
    <w:rsid w:val="00D35474"/>
    <w:rsid w:val="00D3576C"/>
    <w:rsid w:val="00D35931"/>
    <w:rsid w:val="00D362F9"/>
    <w:rsid w:val="00D36FDE"/>
    <w:rsid w:val="00D37363"/>
    <w:rsid w:val="00D37C5D"/>
    <w:rsid w:val="00D400FE"/>
    <w:rsid w:val="00D404A6"/>
    <w:rsid w:val="00D40591"/>
    <w:rsid w:val="00D40739"/>
    <w:rsid w:val="00D40C9B"/>
    <w:rsid w:val="00D410CA"/>
    <w:rsid w:val="00D41559"/>
    <w:rsid w:val="00D4169A"/>
    <w:rsid w:val="00D4193D"/>
    <w:rsid w:val="00D41B5D"/>
    <w:rsid w:val="00D41DB8"/>
    <w:rsid w:val="00D41E2B"/>
    <w:rsid w:val="00D4244C"/>
    <w:rsid w:val="00D429E0"/>
    <w:rsid w:val="00D42A79"/>
    <w:rsid w:val="00D42F27"/>
    <w:rsid w:val="00D431F8"/>
    <w:rsid w:val="00D43640"/>
    <w:rsid w:val="00D43922"/>
    <w:rsid w:val="00D442C3"/>
    <w:rsid w:val="00D44381"/>
    <w:rsid w:val="00D445C1"/>
    <w:rsid w:val="00D4492E"/>
    <w:rsid w:val="00D44992"/>
    <w:rsid w:val="00D44C2C"/>
    <w:rsid w:val="00D45909"/>
    <w:rsid w:val="00D45A48"/>
    <w:rsid w:val="00D46776"/>
    <w:rsid w:val="00D46847"/>
    <w:rsid w:val="00D46B04"/>
    <w:rsid w:val="00D46C14"/>
    <w:rsid w:val="00D46CD0"/>
    <w:rsid w:val="00D47158"/>
    <w:rsid w:val="00D4721C"/>
    <w:rsid w:val="00D473A5"/>
    <w:rsid w:val="00D47852"/>
    <w:rsid w:val="00D47A3D"/>
    <w:rsid w:val="00D47DE2"/>
    <w:rsid w:val="00D47EA3"/>
    <w:rsid w:val="00D47FCD"/>
    <w:rsid w:val="00D50237"/>
    <w:rsid w:val="00D50580"/>
    <w:rsid w:val="00D50AE9"/>
    <w:rsid w:val="00D50CB7"/>
    <w:rsid w:val="00D5138F"/>
    <w:rsid w:val="00D51DA8"/>
    <w:rsid w:val="00D51FC3"/>
    <w:rsid w:val="00D522DE"/>
    <w:rsid w:val="00D531E9"/>
    <w:rsid w:val="00D53407"/>
    <w:rsid w:val="00D53660"/>
    <w:rsid w:val="00D53963"/>
    <w:rsid w:val="00D539CD"/>
    <w:rsid w:val="00D53AEE"/>
    <w:rsid w:val="00D54008"/>
    <w:rsid w:val="00D5451E"/>
    <w:rsid w:val="00D5505C"/>
    <w:rsid w:val="00D55320"/>
    <w:rsid w:val="00D55458"/>
    <w:rsid w:val="00D55AB8"/>
    <w:rsid w:val="00D55E0A"/>
    <w:rsid w:val="00D561F4"/>
    <w:rsid w:val="00D565A1"/>
    <w:rsid w:val="00D56857"/>
    <w:rsid w:val="00D5690A"/>
    <w:rsid w:val="00D5736E"/>
    <w:rsid w:val="00D57C11"/>
    <w:rsid w:val="00D6014B"/>
    <w:rsid w:val="00D609BD"/>
    <w:rsid w:val="00D60A7C"/>
    <w:rsid w:val="00D61239"/>
    <w:rsid w:val="00D616FE"/>
    <w:rsid w:val="00D61CE4"/>
    <w:rsid w:val="00D622DD"/>
    <w:rsid w:val="00D622FF"/>
    <w:rsid w:val="00D6263C"/>
    <w:rsid w:val="00D626B0"/>
    <w:rsid w:val="00D6276E"/>
    <w:rsid w:val="00D62888"/>
    <w:rsid w:val="00D6292F"/>
    <w:rsid w:val="00D63186"/>
    <w:rsid w:val="00D6390B"/>
    <w:rsid w:val="00D63994"/>
    <w:rsid w:val="00D63A61"/>
    <w:rsid w:val="00D63B23"/>
    <w:rsid w:val="00D63EC8"/>
    <w:rsid w:val="00D641E0"/>
    <w:rsid w:val="00D64481"/>
    <w:rsid w:val="00D644BA"/>
    <w:rsid w:val="00D64B75"/>
    <w:rsid w:val="00D64BFC"/>
    <w:rsid w:val="00D653A9"/>
    <w:rsid w:val="00D65465"/>
    <w:rsid w:val="00D65AAA"/>
    <w:rsid w:val="00D65B89"/>
    <w:rsid w:val="00D65BFF"/>
    <w:rsid w:val="00D65EF3"/>
    <w:rsid w:val="00D66357"/>
    <w:rsid w:val="00D66408"/>
    <w:rsid w:val="00D670A2"/>
    <w:rsid w:val="00D67197"/>
    <w:rsid w:val="00D6742F"/>
    <w:rsid w:val="00D67665"/>
    <w:rsid w:val="00D6794F"/>
    <w:rsid w:val="00D67ADF"/>
    <w:rsid w:val="00D67D73"/>
    <w:rsid w:val="00D67DB7"/>
    <w:rsid w:val="00D70435"/>
    <w:rsid w:val="00D70764"/>
    <w:rsid w:val="00D7080B"/>
    <w:rsid w:val="00D709E0"/>
    <w:rsid w:val="00D70E7F"/>
    <w:rsid w:val="00D7116F"/>
    <w:rsid w:val="00D71424"/>
    <w:rsid w:val="00D71A38"/>
    <w:rsid w:val="00D71BA2"/>
    <w:rsid w:val="00D72023"/>
    <w:rsid w:val="00D72492"/>
    <w:rsid w:val="00D7274A"/>
    <w:rsid w:val="00D72CA1"/>
    <w:rsid w:val="00D730F9"/>
    <w:rsid w:val="00D731FA"/>
    <w:rsid w:val="00D73E44"/>
    <w:rsid w:val="00D74886"/>
    <w:rsid w:val="00D74D93"/>
    <w:rsid w:val="00D75E41"/>
    <w:rsid w:val="00D76464"/>
    <w:rsid w:val="00D7690D"/>
    <w:rsid w:val="00D769CE"/>
    <w:rsid w:val="00D76C0C"/>
    <w:rsid w:val="00D76D95"/>
    <w:rsid w:val="00D773B3"/>
    <w:rsid w:val="00D775C7"/>
    <w:rsid w:val="00D806FD"/>
    <w:rsid w:val="00D80C97"/>
    <w:rsid w:val="00D80E45"/>
    <w:rsid w:val="00D80F05"/>
    <w:rsid w:val="00D8190F"/>
    <w:rsid w:val="00D81A0A"/>
    <w:rsid w:val="00D8204E"/>
    <w:rsid w:val="00D822CD"/>
    <w:rsid w:val="00D82518"/>
    <w:rsid w:val="00D826E6"/>
    <w:rsid w:val="00D82791"/>
    <w:rsid w:val="00D82AB5"/>
    <w:rsid w:val="00D8348A"/>
    <w:rsid w:val="00D83927"/>
    <w:rsid w:val="00D83C3C"/>
    <w:rsid w:val="00D84075"/>
    <w:rsid w:val="00D844BC"/>
    <w:rsid w:val="00D858D7"/>
    <w:rsid w:val="00D858D8"/>
    <w:rsid w:val="00D86377"/>
    <w:rsid w:val="00D866AF"/>
    <w:rsid w:val="00D90722"/>
    <w:rsid w:val="00D90C2A"/>
    <w:rsid w:val="00D90FD9"/>
    <w:rsid w:val="00D912FE"/>
    <w:rsid w:val="00D91383"/>
    <w:rsid w:val="00D9158B"/>
    <w:rsid w:val="00D91779"/>
    <w:rsid w:val="00D91995"/>
    <w:rsid w:val="00D91BB9"/>
    <w:rsid w:val="00D91BD0"/>
    <w:rsid w:val="00D91D78"/>
    <w:rsid w:val="00D91E89"/>
    <w:rsid w:val="00D922BC"/>
    <w:rsid w:val="00D922DF"/>
    <w:rsid w:val="00D9248E"/>
    <w:rsid w:val="00D92BE6"/>
    <w:rsid w:val="00D937D3"/>
    <w:rsid w:val="00D94244"/>
    <w:rsid w:val="00D94265"/>
    <w:rsid w:val="00D9432C"/>
    <w:rsid w:val="00D9459A"/>
    <w:rsid w:val="00D9459C"/>
    <w:rsid w:val="00D94654"/>
    <w:rsid w:val="00D94662"/>
    <w:rsid w:val="00D953CE"/>
    <w:rsid w:val="00D96360"/>
    <w:rsid w:val="00D9689E"/>
    <w:rsid w:val="00D96A65"/>
    <w:rsid w:val="00D96E4D"/>
    <w:rsid w:val="00D96FBD"/>
    <w:rsid w:val="00D973D5"/>
    <w:rsid w:val="00D976CE"/>
    <w:rsid w:val="00D97A96"/>
    <w:rsid w:val="00DA0047"/>
    <w:rsid w:val="00DA0064"/>
    <w:rsid w:val="00DA00BE"/>
    <w:rsid w:val="00DA09A5"/>
    <w:rsid w:val="00DA13C5"/>
    <w:rsid w:val="00DA159C"/>
    <w:rsid w:val="00DA284A"/>
    <w:rsid w:val="00DA316F"/>
    <w:rsid w:val="00DA367C"/>
    <w:rsid w:val="00DA36D0"/>
    <w:rsid w:val="00DA3B8B"/>
    <w:rsid w:val="00DA3BB6"/>
    <w:rsid w:val="00DA3DF1"/>
    <w:rsid w:val="00DA3E34"/>
    <w:rsid w:val="00DA3EC3"/>
    <w:rsid w:val="00DA432B"/>
    <w:rsid w:val="00DA43F4"/>
    <w:rsid w:val="00DA4615"/>
    <w:rsid w:val="00DA4D8C"/>
    <w:rsid w:val="00DA50D2"/>
    <w:rsid w:val="00DA517F"/>
    <w:rsid w:val="00DA5196"/>
    <w:rsid w:val="00DA51DC"/>
    <w:rsid w:val="00DA5293"/>
    <w:rsid w:val="00DA56AD"/>
    <w:rsid w:val="00DA56C5"/>
    <w:rsid w:val="00DA577E"/>
    <w:rsid w:val="00DA5A6E"/>
    <w:rsid w:val="00DA5B64"/>
    <w:rsid w:val="00DA5C30"/>
    <w:rsid w:val="00DA62FA"/>
    <w:rsid w:val="00DA64A2"/>
    <w:rsid w:val="00DA726B"/>
    <w:rsid w:val="00DA7E3D"/>
    <w:rsid w:val="00DB022D"/>
    <w:rsid w:val="00DB0308"/>
    <w:rsid w:val="00DB052D"/>
    <w:rsid w:val="00DB0684"/>
    <w:rsid w:val="00DB0B65"/>
    <w:rsid w:val="00DB1514"/>
    <w:rsid w:val="00DB17E2"/>
    <w:rsid w:val="00DB18D4"/>
    <w:rsid w:val="00DB1F5D"/>
    <w:rsid w:val="00DB23C9"/>
    <w:rsid w:val="00DB2832"/>
    <w:rsid w:val="00DB2953"/>
    <w:rsid w:val="00DB2EC1"/>
    <w:rsid w:val="00DB3635"/>
    <w:rsid w:val="00DB3DB3"/>
    <w:rsid w:val="00DB472A"/>
    <w:rsid w:val="00DB4738"/>
    <w:rsid w:val="00DB48C2"/>
    <w:rsid w:val="00DB4B38"/>
    <w:rsid w:val="00DB504A"/>
    <w:rsid w:val="00DB53D6"/>
    <w:rsid w:val="00DB57CA"/>
    <w:rsid w:val="00DB59D1"/>
    <w:rsid w:val="00DB5C98"/>
    <w:rsid w:val="00DB5CA0"/>
    <w:rsid w:val="00DB6050"/>
    <w:rsid w:val="00DB61A7"/>
    <w:rsid w:val="00DB66A2"/>
    <w:rsid w:val="00DB6FC0"/>
    <w:rsid w:val="00DB724B"/>
    <w:rsid w:val="00DB7293"/>
    <w:rsid w:val="00DB73E0"/>
    <w:rsid w:val="00DB754C"/>
    <w:rsid w:val="00DB7673"/>
    <w:rsid w:val="00DB76ED"/>
    <w:rsid w:val="00DB7B7D"/>
    <w:rsid w:val="00DC0176"/>
    <w:rsid w:val="00DC03EF"/>
    <w:rsid w:val="00DC083F"/>
    <w:rsid w:val="00DC08D5"/>
    <w:rsid w:val="00DC14B9"/>
    <w:rsid w:val="00DC1853"/>
    <w:rsid w:val="00DC189C"/>
    <w:rsid w:val="00DC1957"/>
    <w:rsid w:val="00DC1CDF"/>
    <w:rsid w:val="00DC1EB2"/>
    <w:rsid w:val="00DC2445"/>
    <w:rsid w:val="00DC2827"/>
    <w:rsid w:val="00DC332B"/>
    <w:rsid w:val="00DC3C49"/>
    <w:rsid w:val="00DC3D66"/>
    <w:rsid w:val="00DC413B"/>
    <w:rsid w:val="00DC4BCF"/>
    <w:rsid w:val="00DC4D53"/>
    <w:rsid w:val="00DC54A3"/>
    <w:rsid w:val="00DC58FD"/>
    <w:rsid w:val="00DC612E"/>
    <w:rsid w:val="00DC6617"/>
    <w:rsid w:val="00DC66A2"/>
    <w:rsid w:val="00DC6C89"/>
    <w:rsid w:val="00DC6CEC"/>
    <w:rsid w:val="00DC6F50"/>
    <w:rsid w:val="00DC71B6"/>
    <w:rsid w:val="00DC76C3"/>
    <w:rsid w:val="00DC7783"/>
    <w:rsid w:val="00DC7D9E"/>
    <w:rsid w:val="00DD0552"/>
    <w:rsid w:val="00DD082B"/>
    <w:rsid w:val="00DD0D60"/>
    <w:rsid w:val="00DD0EE7"/>
    <w:rsid w:val="00DD0F87"/>
    <w:rsid w:val="00DD10A7"/>
    <w:rsid w:val="00DD10AD"/>
    <w:rsid w:val="00DD113B"/>
    <w:rsid w:val="00DD119E"/>
    <w:rsid w:val="00DD1A9A"/>
    <w:rsid w:val="00DD1C81"/>
    <w:rsid w:val="00DD1DA1"/>
    <w:rsid w:val="00DD2433"/>
    <w:rsid w:val="00DD2563"/>
    <w:rsid w:val="00DD2EA8"/>
    <w:rsid w:val="00DD3504"/>
    <w:rsid w:val="00DD373B"/>
    <w:rsid w:val="00DD3BBE"/>
    <w:rsid w:val="00DD3CA6"/>
    <w:rsid w:val="00DD3CC5"/>
    <w:rsid w:val="00DD3FC2"/>
    <w:rsid w:val="00DD41BC"/>
    <w:rsid w:val="00DD4228"/>
    <w:rsid w:val="00DD49B8"/>
    <w:rsid w:val="00DD4C3B"/>
    <w:rsid w:val="00DD5296"/>
    <w:rsid w:val="00DD6247"/>
    <w:rsid w:val="00DD6586"/>
    <w:rsid w:val="00DD6597"/>
    <w:rsid w:val="00DD688D"/>
    <w:rsid w:val="00DD69CA"/>
    <w:rsid w:val="00DD69E8"/>
    <w:rsid w:val="00DD7CFB"/>
    <w:rsid w:val="00DE068A"/>
    <w:rsid w:val="00DE081B"/>
    <w:rsid w:val="00DE0B9F"/>
    <w:rsid w:val="00DE1028"/>
    <w:rsid w:val="00DE16D5"/>
    <w:rsid w:val="00DE2494"/>
    <w:rsid w:val="00DE2759"/>
    <w:rsid w:val="00DE296D"/>
    <w:rsid w:val="00DE2B33"/>
    <w:rsid w:val="00DE2BF9"/>
    <w:rsid w:val="00DE32B1"/>
    <w:rsid w:val="00DE3A00"/>
    <w:rsid w:val="00DE3E04"/>
    <w:rsid w:val="00DE3E59"/>
    <w:rsid w:val="00DE3FE9"/>
    <w:rsid w:val="00DE4031"/>
    <w:rsid w:val="00DE4909"/>
    <w:rsid w:val="00DE4BAB"/>
    <w:rsid w:val="00DE4DD7"/>
    <w:rsid w:val="00DE506F"/>
    <w:rsid w:val="00DE51D2"/>
    <w:rsid w:val="00DE55CA"/>
    <w:rsid w:val="00DE56B1"/>
    <w:rsid w:val="00DE5D84"/>
    <w:rsid w:val="00DE604D"/>
    <w:rsid w:val="00DE61D0"/>
    <w:rsid w:val="00DE6541"/>
    <w:rsid w:val="00DE6714"/>
    <w:rsid w:val="00DE6BF5"/>
    <w:rsid w:val="00DE6E27"/>
    <w:rsid w:val="00DE6F3C"/>
    <w:rsid w:val="00DE786C"/>
    <w:rsid w:val="00DE7A4E"/>
    <w:rsid w:val="00DE7A98"/>
    <w:rsid w:val="00DE7FED"/>
    <w:rsid w:val="00DF012E"/>
    <w:rsid w:val="00DF0B19"/>
    <w:rsid w:val="00DF0F92"/>
    <w:rsid w:val="00DF1229"/>
    <w:rsid w:val="00DF13C4"/>
    <w:rsid w:val="00DF220C"/>
    <w:rsid w:val="00DF2961"/>
    <w:rsid w:val="00DF2D27"/>
    <w:rsid w:val="00DF2E10"/>
    <w:rsid w:val="00DF3123"/>
    <w:rsid w:val="00DF36C3"/>
    <w:rsid w:val="00DF430A"/>
    <w:rsid w:val="00DF4641"/>
    <w:rsid w:val="00DF4A1F"/>
    <w:rsid w:val="00DF4DD1"/>
    <w:rsid w:val="00DF5134"/>
    <w:rsid w:val="00DF533C"/>
    <w:rsid w:val="00DF5477"/>
    <w:rsid w:val="00DF57E4"/>
    <w:rsid w:val="00DF5A7C"/>
    <w:rsid w:val="00DF5DA1"/>
    <w:rsid w:val="00DF5DFC"/>
    <w:rsid w:val="00DF61E9"/>
    <w:rsid w:val="00DF629F"/>
    <w:rsid w:val="00DF67E3"/>
    <w:rsid w:val="00DF6CA5"/>
    <w:rsid w:val="00DF7482"/>
    <w:rsid w:val="00DF76C9"/>
    <w:rsid w:val="00DF77BD"/>
    <w:rsid w:val="00DF77EC"/>
    <w:rsid w:val="00DF7E28"/>
    <w:rsid w:val="00E00F00"/>
    <w:rsid w:val="00E01245"/>
    <w:rsid w:val="00E01532"/>
    <w:rsid w:val="00E02001"/>
    <w:rsid w:val="00E02545"/>
    <w:rsid w:val="00E029FC"/>
    <w:rsid w:val="00E040C5"/>
    <w:rsid w:val="00E04CFA"/>
    <w:rsid w:val="00E04EFE"/>
    <w:rsid w:val="00E050D1"/>
    <w:rsid w:val="00E05596"/>
    <w:rsid w:val="00E05A1E"/>
    <w:rsid w:val="00E05F86"/>
    <w:rsid w:val="00E062A4"/>
    <w:rsid w:val="00E063CD"/>
    <w:rsid w:val="00E06C2D"/>
    <w:rsid w:val="00E07167"/>
    <w:rsid w:val="00E07568"/>
    <w:rsid w:val="00E07DBD"/>
    <w:rsid w:val="00E07DD4"/>
    <w:rsid w:val="00E100F1"/>
    <w:rsid w:val="00E10376"/>
    <w:rsid w:val="00E10A4A"/>
    <w:rsid w:val="00E10A73"/>
    <w:rsid w:val="00E10AEF"/>
    <w:rsid w:val="00E11895"/>
    <w:rsid w:val="00E11A5C"/>
    <w:rsid w:val="00E11D04"/>
    <w:rsid w:val="00E11F32"/>
    <w:rsid w:val="00E127F6"/>
    <w:rsid w:val="00E12DC2"/>
    <w:rsid w:val="00E12FA6"/>
    <w:rsid w:val="00E1310B"/>
    <w:rsid w:val="00E138EB"/>
    <w:rsid w:val="00E145A8"/>
    <w:rsid w:val="00E14A43"/>
    <w:rsid w:val="00E14CBD"/>
    <w:rsid w:val="00E14D42"/>
    <w:rsid w:val="00E15061"/>
    <w:rsid w:val="00E150BA"/>
    <w:rsid w:val="00E1510A"/>
    <w:rsid w:val="00E15439"/>
    <w:rsid w:val="00E1599C"/>
    <w:rsid w:val="00E16B28"/>
    <w:rsid w:val="00E175DD"/>
    <w:rsid w:val="00E2012B"/>
    <w:rsid w:val="00E20841"/>
    <w:rsid w:val="00E20AFA"/>
    <w:rsid w:val="00E20D0D"/>
    <w:rsid w:val="00E211D3"/>
    <w:rsid w:val="00E21EC2"/>
    <w:rsid w:val="00E21F67"/>
    <w:rsid w:val="00E22670"/>
    <w:rsid w:val="00E22936"/>
    <w:rsid w:val="00E22D54"/>
    <w:rsid w:val="00E2367C"/>
    <w:rsid w:val="00E236B2"/>
    <w:rsid w:val="00E23871"/>
    <w:rsid w:val="00E23D3A"/>
    <w:rsid w:val="00E24132"/>
    <w:rsid w:val="00E241D4"/>
    <w:rsid w:val="00E2456B"/>
    <w:rsid w:val="00E24AEF"/>
    <w:rsid w:val="00E2522D"/>
    <w:rsid w:val="00E255B2"/>
    <w:rsid w:val="00E2599E"/>
    <w:rsid w:val="00E2634C"/>
    <w:rsid w:val="00E263EC"/>
    <w:rsid w:val="00E264D7"/>
    <w:rsid w:val="00E26BBD"/>
    <w:rsid w:val="00E26E26"/>
    <w:rsid w:val="00E27213"/>
    <w:rsid w:val="00E27338"/>
    <w:rsid w:val="00E27F61"/>
    <w:rsid w:val="00E308C9"/>
    <w:rsid w:val="00E30A09"/>
    <w:rsid w:val="00E30E98"/>
    <w:rsid w:val="00E31497"/>
    <w:rsid w:val="00E31EE6"/>
    <w:rsid w:val="00E324C6"/>
    <w:rsid w:val="00E32F68"/>
    <w:rsid w:val="00E33447"/>
    <w:rsid w:val="00E33651"/>
    <w:rsid w:val="00E339F9"/>
    <w:rsid w:val="00E33D7B"/>
    <w:rsid w:val="00E33DA9"/>
    <w:rsid w:val="00E345E8"/>
    <w:rsid w:val="00E34742"/>
    <w:rsid w:val="00E34845"/>
    <w:rsid w:val="00E34CD9"/>
    <w:rsid w:val="00E35338"/>
    <w:rsid w:val="00E353E4"/>
    <w:rsid w:val="00E354F3"/>
    <w:rsid w:val="00E35845"/>
    <w:rsid w:val="00E35996"/>
    <w:rsid w:val="00E36005"/>
    <w:rsid w:val="00E36293"/>
    <w:rsid w:val="00E362B4"/>
    <w:rsid w:val="00E365B6"/>
    <w:rsid w:val="00E36E76"/>
    <w:rsid w:val="00E370B4"/>
    <w:rsid w:val="00E37500"/>
    <w:rsid w:val="00E37782"/>
    <w:rsid w:val="00E37DCF"/>
    <w:rsid w:val="00E40678"/>
    <w:rsid w:val="00E408EA"/>
    <w:rsid w:val="00E40B63"/>
    <w:rsid w:val="00E40E41"/>
    <w:rsid w:val="00E412A0"/>
    <w:rsid w:val="00E4139C"/>
    <w:rsid w:val="00E413E4"/>
    <w:rsid w:val="00E42254"/>
    <w:rsid w:val="00E42848"/>
    <w:rsid w:val="00E42A29"/>
    <w:rsid w:val="00E42BC2"/>
    <w:rsid w:val="00E42BE2"/>
    <w:rsid w:val="00E42F3B"/>
    <w:rsid w:val="00E43171"/>
    <w:rsid w:val="00E43956"/>
    <w:rsid w:val="00E43B08"/>
    <w:rsid w:val="00E443CA"/>
    <w:rsid w:val="00E446C5"/>
    <w:rsid w:val="00E44755"/>
    <w:rsid w:val="00E44897"/>
    <w:rsid w:val="00E44CFA"/>
    <w:rsid w:val="00E45051"/>
    <w:rsid w:val="00E45554"/>
    <w:rsid w:val="00E464CE"/>
    <w:rsid w:val="00E465AC"/>
    <w:rsid w:val="00E466E3"/>
    <w:rsid w:val="00E467A8"/>
    <w:rsid w:val="00E46CB0"/>
    <w:rsid w:val="00E47294"/>
    <w:rsid w:val="00E47451"/>
    <w:rsid w:val="00E474EF"/>
    <w:rsid w:val="00E47781"/>
    <w:rsid w:val="00E47A76"/>
    <w:rsid w:val="00E47AA8"/>
    <w:rsid w:val="00E502EF"/>
    <w:rsid w:val="00E50849"/>
    <w:rsid w:val="00E50A9E"/>
    <w:rsid w:val="00E50D7F"/>
    <w:rsid w:val="00E50F6B"/>
    <w:rsid w:val="00E51101"/>
    <w:rsid w:val="00E5111F"/>
    <w:rsid w:val="00E51767"/>
    <w:rsid w:val="00E52097"/>
    <w:rsid w:val="00E525DC"/>
    <w:rsid w:val="00E52665"/>
    <w:rsid w:val="00E52AA7"/>
    <w:rsid w:val="00E53065"/>
    <w:rsid w:val="00E53380"/>
    <w:rsid w:val="00E53763"/>
    <w:rsid w:val="00E53959"/>
    <w:rsid w:val="00E5398B"/>
    <w:rsid w:val="00E54402"/>
    <w:rsid w:val="00E545BF"/>
    <w:rsid w:val="00E546B4"/>
    <w:rsid w:val="00E554BF"/>
    <w:rsid w:val="00E56602"/>
    <w:rsid w:val="00E56884"/>
    <w:rsid w:val="00E56BC6"/>
    <w:rsid w:val="00E571C4"/>
    <w:rsid w:val="00E5739C"/>
    <w:rsid w:val="00E57681"/>
    <w:rsid w:val="00E57BAF"/>
    <w:rsid w:val="00E600F8"/>
    <w:rsid w:val="00E6039F"/>
    <w:rsid w:val="00E6061E"/>
    <w:rsid w:val="00E60E3A"/>
    <w:rsid w:val="00E60F7F"/>
    <w:rsid w:val="00E6145D"/>
    <w:rsid w:val="00E6172D"/>
    <w:rsid w:val="00E61C5E"/>
    <w:rsid w:val="00E61C9B"/>
    <w:rsid w:val="00E6248D"/>
    <w:rsid w:val="00E62AC6"/>
    <w:rsid w:val="00E62FCF"/>
    <w:rsid w:val="00E63379"/>
    <w:rsid w:val="00E639B3"/>
    <w:rsid w:val="00E63BD1"/>
    <w:rsid w:val="00E63FEC"/>
    <w:rsid w:val="00E6435A"/>
    <w:rsid w:val="00E64386"/>
    <w:rsid w:val="00E64896"/>
    <w:rsid w:val="00E65458"/>
    <w:rsid w:val="00E6558E"/>
    <w:rsid w:val="00E656D3"/>
    <w:rsid w:val="00E65914"/>
    <w:rsid w:val="00E65A97"/>
    <w:rsid w:val="00E65C83"/>
    <w:rsid w:val="00E66B34"/>
    <w:rsid w:val="00E66E3E"/>
    <w:rsid w:val="00E6717C"/>
    <w:rsid w:val="00E67811"/>
    <w:rsid w:val="00E6786C"/>
    <w:rsid w:val="00E67E3C"/>
    <w:rsid w:val="00E7004B"/>
    <w:rsid w:val="00E702CA"/>
    <w:rsid w:val="00E703D0"/>
    <w:rsid w:val="00E70539"/>
    <w:rsid w:val="00E7067B"/>
    <w:rsid w:val="00E70A89"/>
    <w:rsid w:val="00E70C6F"/>
    <w:rsid w:val="00E71520"/>
    <w:rsid w:val="00E7211B"/>
    <w:rsid w:val="00E72354"/>
    <w:rsid w:val="00E72890"/>
    <w:rsid w:val="00E72C23"/>
    <w:rsid w:val="00E72C38"/>
    <w:rsid w:val="00E73062"/>
    <w:rsid w:val="00E73218"/>
    <w:rsid w:val="00E73651"/>
    <w:rsid w:val="00E73944"/>
    <w:rsid w:val="00E739F7"/>
    <w:rsid w:val="00E744DD"/>
    <w:rsid w:val="00E74DB9"/>
    <w:rsid w:val="00E74E49"/>
    <w:rsid w:val="00E74FBA"/>
    <w:rsid w:val="00E75060"/>
    <w:rsid w:val="00E7546D"/>
    <w:rsid w:val="00E75596"/>
    <w:rsid w:val="00E75A54"/>
    <w:rsid w:val="00E75B1A"/>
    <w:rsid w:val="00E75E75"/>
    <w:rsid w:val="00E7607D"/>
    <w:rsid w:val="00E761BD"/>
    <w:rsid w:val="00E766D9"/>
    <w:rsid w:val="00E768E3"/>
    <w:rsid w:val="00E769D4"/>
    <w:rsid w:val="00E769E8"/>
    <w:rsid w:val="00E77B52"/>
    <w:rsid w:val="00E77BFF"/>
    <w:rsid w:val="00E77C02"/>
    <w:rsid w:val="00E77E1F"/>
    <w:rsid w:val="00E80A2E"/>
    <w:rsid w:val="00E810AF"/>
    <w:rsid w:val="00E81673"/>
    <w:rsid w:val="00E81A68"/>
    <w:rsid w:val="00E81F91"/>
    <w:rsid w:val="00E824E6"/>
    <w:rsid w:val="00E82931"/>
    <w:rsid w:val="00E82A94"/>
    <w:rsid w:val="00E82C4A"/>
    <w:rsid w:val="00E83854"/>
    <w:rsid w:val="00E838EA"/>
    <w:rsid w:val="00E8407F"/>
    <w:rsid w:val="00E84422"/>
    <w:rsid w:val="00E84A57"/>
    <w:rsid w:val="00E84D7D"/>
    <w:rsid w:val="00E85A93"/>
    <w:rsid w:val="00E85C81"/>
    <w:rsid w:val="00E86432"/>
    <w:rsid w:val="00E86931"/>
    <w:rsid w:val="00E87004"/>
    <w:rsid w:val="00E870C0"/>
    <w:rsid w:val="00E8771D"/>
    <w:rsid w:val="00E8795C"/>
    <w:rsid w:val="00E9003F"/>
    <w:rsid w:val="00E903AB"/>
    <w:rsid w:val="00E90AFA"/>
    <w:rsid w:val="00E90D42"/>
    <w:rsid w:val="00E90D66"/>
    <w:rsid w:val="00E90F2A"/>
    <w:rsid w:val="00E91070"/>
    <w:rsid w:val="00E912DE"/>
    <w:rsid w:val="00E91B1F"/>
    <w:rsid w:val="00E925D5"/>
    <w:rsid w:val="00E92A16"/>
    <w:rsid w:val="00E92A48"/>
    <w:rsid w:val="00E92FB5"/>
    <w:rsid w:val="00E93BBD"/>
    <w:rsid w:val="00E94295"/>
    <w:rsid w:val="00E946AB"/>
    <w:rsid w:val="00E946DF"/>
    <w:rsid w:val="00E94F85"/>
    <w:rsid w:val="00E96171"/>
    <w:rsid w:val="00E964C9"/>
    <w:rsid w:val="00E96574"/>
    <w:rsid w:val="00E968AB"/>
    <w:rsid w:val="00E9691D"/>
    <w:rsid w:val="00E9692F"/>
    <w:rsid w:val="00E96A78"/>
    <w:rsid w:val="00E96AA2"/>
    <w:rsid w:val="00E96BC2"/>
    <w:rsid w:val="00E96C41"/>
    <w:rsid w:val="00E96FB6"/>
    <w:rsid w:val="00E97171"/>
    <w:rsid w:val="00E97299"/>
    <w:rsid w:val="00E97AA1"/>
    <w:rsid w:val="00E97DF3"/>
    <w:rsid w:val="00E97F4B"/>
    <w:rsid w:val="00EA050B"/>
    <w:rsid w:val="00EA07C9"/>
    <w:rsid w:val="00EA10DD"/>
    <w:rsid w:val="00EA1A60"/>
    <w:rsid w:val="00EA2A1A"/>
    <w:rsid w:val="00EA2D1E"/>
    <w:rsid w:val="00EA3722"/>
    <w:rsid w:val="00EA3A93"/>
    <w:rsid w:val="00EA3EDE"/>
    <w:rsid w:val="00EA44A7"/>
    <w:rsid w:val="00EA4932"/>
    <w:rsid w:val="00EA5452"/>
    <w:rsid w:val="00EA5634"/>
    <w:rsid w:val="00EA5D98"/>
    <w:rsid w:val="00EA7223"/>
    <w:rsid w:val="00EA7283"/>
    <w:rsid w:val="00EA7384"/>
    <w:rsid w:val="00EA7503"/>
    <w:rsid w:val="00EA7640"/>
    <w:rsid w:val="00EA7C10"/>
    <w:rsid w:val="00EB039D"/>
    <w:rsid w:val="00EB0ADC"/>
    <w:rsid w:val="00EB0CA3"/>
    <w:rsid w:val="00EB1470"/>
    <w:rsid w:val="00EB180A"/>
    <w:rsid w:val="00EB1F48"/>
    <w:rsid w:val="00EB2939"/>
    <w:rsid w:val="00EB3121"/>
    <w:rsid w:val="00EB34A7"/>
    <w:rsid w:val="00EB35E9"/>
    <w:rsid w:val="00EB3E86"/>
    <w:rsid w:val="00EB41D8"/>
    <w:rsid w:val="00EB485F"/>
    <w:rsid w:val="00EB4E5E"/>
    <w:rsid w:val="00EB50EE"/>
    <w:rsid w:val="00EB5216"/>
    <w:rsid w:val="00EB590C"/>
    <w:rsid w:val="00EB5A69"/>
    <w:rsid w:val="00EB5BAA"/>
    <w:rsid w:val="00EB60E1"/>
    <w:rsid w:val="00EB66EF"/>
    <w:rsid w:val="00EB678D"/>
    <w:rsid w:val="00EB6C70"/>
    <w:rsid w:val="00EB6FF9"/>
    <w:rsid w:val="00EB7280"/>
    <w:rsid w:val="00EB753C"/>
    <w:rsid w:val="00EB7742"/>
    <w:rsid w:val="00EB789D"/>
    <w:rsid w:val="00EB7AA7"/>
    <w:rsid w:val="00EB7B2E"/>
    <w:rsid w:val="00EB7FD8"/>
    <w:rsid w:val="00EB7FFA"/>
    <w:rsid w:val="00EC10D8"/>
    <w:rsid w:val="00EC12F1"/>
    <w:rsid w:val="00EC1490"/>
    <w:rsid w:val="00EC2189"/>
    <w:rsid w:val="00EC2665"/>
    <w:rsid w:val="00EC38A4"/>
    <w:rsid w:val="00EC3A34"/>
    <w:rsid w:val="00EC3D07"/>
    <w:rsid w:val="00EC3E4B"/>
    <w:rsid w:val="00EC3F8F"/>
    <w:rsid w:val="00EC4315"/>
    <w:rsid w:val="00EC438A"/>
    <w:rsid w:val="00EC4B02"/>
    <w:rsid w:val="00EC5107"/>
    <w:rsid w:val="00EC581B"/>
    <w:rsid w:val="00EC593B"/>
    <w:rsid w:val="00EC5B52"/>
    <w:rsid w:val="00EC5C72"/>
    <w:rsid w:val="00EC6E98"/>
    <w:rsid w:val="00EC6EAD"/>
    <w:rsid w:val="00EC6F08"/>
    <w:rsid w:val="00EC7240"/>
    <w:rsid w:val="00EC7418"/>
    <w:rsid w:val="00EC7658"/>
    <w:rsid w:val="00EC7672"/>
    <w:rsid w:val="00EC76A0"/>
    <w:rsid w:val="00EC7D7D"/>
    <w:rsid w:val="00EC7FC7"/>
    <w:rsid w:val="00ED017B"/>
    <w:rsid w:val="00ED0591"/>
    <w:rsid w:val="00ED0CB8"/>
    <w:rsid w:val="00ED0E9D"/>
    <w:rsid w:val="00ED0F9A"/>
    <w:rsid w:val="00ED1019"/>
    <w:rsid w:val="00ED10C0"/>
    <w:rsid w:val="00ED14A8"/>
    <w:rsid w:val="00ED14ED"/>
    <w:rsid w:val="00ED2143"/>
    <w:rsid w:val="00ED2C12"/>
    <w:rsid w:val="00ED2F9E"/>
    <w:rsid w:val="00ED33FC"/>
    <w:rsid w:val="00ED38BC"/>
    <w:rsid w:val="00ED4BBE"/>
    <w:rsid w:val="00ED4E50"/>
    <w:rsid w:val="00ED548F"/>
    <w:rsid w:val="00ED593E"/>
    <w:rsid w:val="00ED5D86"/>
    <w:rsid w:val="00ED5D8F"/>
    <w:rsid w:val="00ED6602"/>
    <w:rsid w:val="00ED72E5"/>
    <w:rsid w:val="00ED7743"/>
    <w:rsid w:val="00ED7AFD"/>
    <w:rsid w:val="00EE05AB"/>
    <w:rsid w:val="00EE0B40"/>
    <w:rsid w:val="00EE0B49"/>
    <w:rsid w:val="00EE1602"/>
    <w:rsid w:val="00EE16E4"/>
    <w:rsid w:val="00EE1A30"/>
    <w:rsid w:val="00EE1F00"/>
    <w:rsid w:val="00EE2099"/>
    <w:rsid w:val="00EE2959"/>
    <w:rsid w:val="00EE2A3F"/>
    <w:rsid w:val="00EE2E1E"/>
    <w:rsid w:val="00EE3330"/>
    <w:rsid w:val="00EE34B5"/>
    <w:rsid w:val="00EE366E"/>
    <w:rsid w:val="00EE4089"/>
    <w:rsid w:val="00EE4754"/>
    <w:rsid w:val="00EE51E8"/>
    <w:rsid w:val="00EE5769"/>
    <w:rsid w:val="00EE5E9D"/>
    <w:rsid w:val="00EE6087"/>
    <w:rsid w:val="00EE62BB"/>
    <w:rsid w:val="00EE669F"/>
    <w:rsid w:val="00EE68BB"/>
    <w:rsid w:val="00EE6B8E"/>
    <w:rsid w:val="00EE6CB0"/>
    <w:rsid w:val="00EE6EA0"/>
    <w:rsid w:val="00EE70EF"/>
    <w:rsid w:val="00EE74A3"/>
    <w:rsid w:val="00EE7FB2"/>
    <w:rsid w:val="00EF08E0"/>
    <w:rsid w:val="00EF0FA2"/>
    <w:rsid w:val="00EF114C"/>
    <w:rsid w:val="00EF11DC"/>
    <w:rsid w:val="00EF1C57"/>
    <w:rsid w:val="00EF1E61"/>
    <w:rsid w:val="00EF2ADA"/>
    <w:rsid w:val="00EF3044"/>
    <w:rsid w:val="00EF396F"/>
    <w:rsid w:val="00EF47E1"/>
    <w:rsid w:val="00EF49DB"/>
    <w:rsid w:val="00EF5357"/>
    <w:rsid w:val="00EF54BC"/>
    <w:rsid w:val="00EF5B0A"/>
    <w:rsid w:val="00EF5F7F"/>
    <w:rsid w:val="00EF62AD"/>
    <w:rsid w:val="00EF63F9"/>
    <w:rsid w:val="00EF64D2"/>
    <w:rsid w:val="00EF6C9D"/>
    <w:rsid w:val="00EF7238"/>
    <w:rsid w:val="00EF7B00"/>
    <w:rsid w:val="00F010A5"/>
    <w:rsid w:val="00F011E0"/>
    <w:rsid w:val="00F01455"/>
    <w:rsid w:val="00F01477"/>
    <w:rsid w:val="00F0288D"/>
    <w:rsid w:val="00F0301C"/>
    <w:rsid w:val="00F032B2"/>
    <w:rsid w:val="00F03AA2"/>
    <w:rsid w:val="00F03B4A"/>
    <w:rsid w:val="00F03DBA"/>
    <w:rsid w:val="00F04456"/>
    <w:rsid w:val="00F04B6A"/>
    <w:rsid w:val="00F04BF7"/>
    <w:rsid w:val="00F04EFE"/>
    <w:rsid w:val="00F05051"/>
    <w:rsid w:val="00F05375"/>
    <w:rsid w:val="00F06D41"/>
    <w:rsid w:val="00F07083"/>
    <w:rsid w:val="00F077E0"/>
    <w:rsid w:val="00F079CF"/>
    <w:rsid w:val="00F10254"/>
    <w:rsid w:val="00F1031E"/>
    <w:rsid w:val="00F104B1"/>
    <w:rsid w:val="00F10696"/>
    <w:rsid w:val="00F107CC"/>
    <w:rsid w:val="00F10C1D"/>
    <w:rsid w:val="00F11559"/>
    <w:rsid w:val="00F115E3"/>
    <w:rsid w:val="00F1258B"/>
    <w:rsid w:val="00F12AEC"/>
    <w:rsid w:val="00F12B1B"/>
    <w:rsid w:val="00F12E3D"/>
    <w:rsid w:val="00F134B0"/>
    <w:rsid w:val="00F13EB6"/>
    <w:rsid w:val="00F14135"/>
    <w:rsid w:val="00F14D72"/>
    <w:rsid w:val="00F1532B"/>
    <w:rsid w:val="00F155F3"/>
    <w:rsid w:val="00F15B70"/>
    <w:rsid w:val="00F16903"/>
    <w:rsid w:val="00F169D9"/>
    <w:rsid w:val="00F16AF7"/>
    <w:rsid w:val="00F1708F"/>
    <w:rsid w:val="00F17158"/>
    <w:rsid w:val="00F17368"/>
    <w:rsid w:val="00F1743D"/>
    <w:rsid w:val="00F176DF"/>
    <w:rsid w:val="00F17B0B"/>
    <w:rsid w:val="00F17D6A"/>
    <w:rsid w:val="00F17F7D"/>
    <w:rsid w:val="00F17FFB"/>
    <w:rsid w:val="00F203B8"/>
    <w:rsid w:val="00F2064F"/>
    <w:rsid w:val="00F20723"/>
    <w:rsid w:val="00F20829"/>
    <w:rsid w:val="00F20E6F"/>
    <w:rsid w:val="00F2109E"/>
    <w:rsid w:val="00F210FC"/>
    <w:rsid w:val="00F212DE"/>
    <w:rsid w:val="00F2144C"/>
    <w:rsid w:val="00F221B1"/>
    <w:rsid w:val="00F2236D"/>
    <w:rsid w:val="00F22460"/>
    <w:rsid w:val="00F2268E"/>
    <w:rsid w:val="00F233D3"/>
    <w:rsid w:val="00F237CE"/>
    <w:rsid w:val="00F2383E"/>
    <w:rsid w:val="00F2398F"/>
    <w:rsid w:val="00F23E1A"/>
    <w:rsid w:val="00F2441D"/>
    <w:rsid w:val="00F248E5"/>
    <w:rsid w:val="00F24B1F"/>
    <w:rsid w:val="00F24F8F"/>
    <w:rsid w:val="00F25037"/>
    <w:rsid w:val="00F253D8"/>
    <w:rsid w:val="00F260E2"/>
    <w:rsid w:val="00F3025B"/>
    <w:rsid w:val="00F302A9"/>
    <w:rsid w:val="00F308B7"/>
    <w:rsid w:val="00F30F83"/>
    <w:rsid w:val="00F3121C"/>
    <w:rsid w:val="00F31704"/>
    <w:rsid w:val="00F328D5"/>
    <w:rsid w:val="00F33211"/>
    <w:rsid w:val="00F3329F"/>
    <w:rsid w:val="00F3346D"/>
    <w:rsid w:val="00F336F3"/>
    <w:rsid w:val="00F3376C"/>
    <w:rsid w:val="00F33DAF"/>
    <w:rsid w:val="00F34199"/>
    <w:rsid w:val="00F345EE"/>
    <w:rsid w:val="00F348FD"/>
    <w:rsid w:val="00F34B01"/>
    <w:rsid w:val="00F34C31"/>
    <w:rsid w:val="00F34CB3"/>
    <w:rsid w:val="00F35008"/>
    <w:rsid w:val="00F352DB"/>
    <w:rsid w:val="00F35743"/>
    <w:rsid w:val="00F35ACB"/>
    <w:rsid w:val="00F37505"/>
    <w:rsid w:val="00F37D69"/>
    <w:rsid w:val="00F37E09"/>
    <w:rsid w:val="00F40937"/>
    <w:rsid w:val="00F40CA5"/>
    <w:rsid w:val="00F40E80"/>
    <w:rsid w:val="00F41514"/>
    <w:rsid w:val="00F4180F"/>
    <w:rsid w:val="00F4208B"/>
    <w:rsid w:val="00F420D8"/>
    <w:rsid w:val="00F42255"/>
    <w:rsid w:val="00F4225A"/>
    <w:rsid w:val="00F422D7"/>
    <w:rsid w:val="00F42743"/>
    <w:rsid w:val="00F43125"/>
    <w:rsid w:val="00F43145"/>
    <w:rsid w:val="00F44423"/>
    <w:rsid w:val="00F44B49"/>
    <w:rsid w:val="00F44D33"/>
    <w:rsid w:val="00F44F53"/>
    <w:rsid w:val="00F456C8"/>
    <w:rsid w:val="00F45940"/>
    <w:rsid w:val="00F45EFE"/>
    <w:rsid w:val="00F46090"/>
    <w:rsid w:val="00F460F0"/>
    <w:rsid w:val="00F46416"/>
    <w:rsid w:val="00F465EA"/>
    <w:rsid w:val="00F4664D"/>
    <w:rsid w:val="00F46695"/>
    <w:rsid w:val="00F469B6"/>
    <w:rsid w:val="00F46D14"/>
    <w:rsid w:val="00F46F48"/>
    <w:rsid w:val="00F4708B"/>
    <w:rsid w:val="00F476B2"/>
    <w:rsid w:val="00F47F0E"/>
    <w:rsid w:val="00F50F52"/>
    <w:rsid w:val="00F512AA"/>
    <w:rsid w:val="00F513B7"/>
    <w:rsid w:val="00F5148E"/>
    <w:rsid w:val="00F51D02"/>
    <w:rsid w:val="00F51DAD"/>
    <w:rsid w:val="00F52729"/>
    <w:rsid w:val="00F52738"/>
    <w:rsid w:val="00F52997"/>
    <w:rsid w:val="00F52AC6"/>
    <w:rsid w:val="00F5350B"/>
    <w:rsid w:val="00F5354A"/>
    <w:rsid w:val="00F5387F"/>
    <w:rsid w:val="00F53B0B"/>
    <w:rsid w:val="00F54415"/>
    <w:rsid w:val="00F54A3F"/>
    <w:rsid w:val="00F55253"/>
    <w:rsid w:val="00F55DAA"/>
    <w:rsid w:val="00F564F2"/>
    <w:rsid w:val="00F56BC1"/>
    <w:rsid w:val="00F56BEB"/>
    <w:rsid w:val="00F56E64"/>
    <w:rsid w:val="00F5776E"/>
    <w:rsid w:val="00F57FF4"/>
    <w:rsid w:val="00F602C8"/>
    <w:rsid w:val="00F6068D"/>
    <w:rsid w:val="00F60AD7"/>
    <w:rsid w:val="00F60FC7"/>
    <w:rsid w:val="00F613CE"/>
    <w:rsid w:val="00F61AB4"/>
    <w:rsid w:val="00F61EC9"/>
    <w:rsid w:val="00F6234A"/>
    <w:rsid w:val="00F62AD6"/>
    <w:rsid w:val="00F62B96"/>
    <w:rsid w:val="00F62C4C"/>
    <w:rsid w:val="00F63030"/>
    <w:rsid w:val="00F63400"/>
    <w:rsid w:val="00F63598"/>
    <w:rsid w:val="00F6394E"/>
    <w:rsid w:val="00F63DBA"/>
    <w:rsid w:val="00F640C9"/>
    <w:rsid w:val="00F64648"/>
    <w:rsid w:val="00F646A2"/>
    <w:rsid w:val="00F646CC"/>
    <w:rsid w:val="00F64F55"/>
    <w:rsid w:val="00F65576"/>
    <w:rsid w:val="00F65C81"/>
    <w:rsid w:val="00F65E3C"/>
    <w:rsid w:val="00F66102"/>
    <w:rsid w:val="00F669F4"/>
    <w:rsid w:val="00F6702F"/>
    <w:rsid w:val="00F67626"/>
    <w:rsid w:val="00F677CE"/>
    <w:rsid w:val="00F67EA6"/>
    <w:rsid w:val="00F70125"/>
    <w:rsid w:val="00F70D75"/>
    <w:rsid w:val="00F70DB4"/>
    <w:rsid w:val="00F70DB6"/>
    <w:rsid w:val="00F71043"/>
    <w:rsid w:val="00F71137"/>
    <w:rsid w:val="00F71209"/>
    <w:rsid w:val="00F71601"/>
    <w:rsid w:val="00F717C8"/>
    <w:rsid w:val="00F71C5B"/>
    <w:rsid w:val="00F71C66"/>
    <w:rsid w:val="00F71E02"/>
    <w:rsid w:val="00F72536"/>
    <w:rsid w:val="00F72ABA"/>
    <w:rsid w:val="00F72F77"/>
    <w:rsid w:val="00F72FE6"/>
    <w:rsid w:val="00F73017"/>
    <w:rsid w:val="00F730CD"/>
    <w:rsid w:val="00F7337E"/>
    <w:rsid w:val="00F735FB"/>
    <w:rsid w:val="00F7366B"/>
    <w:rsid w:val="00F73D41"/>
    <w:rsid w:val="00F740EF"/>
    <w:rsid w:val="00F74559"/>
    <w:rsid w:val="00F745DC"/>
    <w:rsid w:val="00F745E4"/>
    <w:rsid w:val="00F756C8"/>
    <w:rsid w:val="00F75785"/>
    <w:rsid w:val="00F75996"/>
    <w:rsid w:val="00F75B34"/>
    <w:rsid w:val="00F75D4C"/>
    <w:rsid w:val="00F76241"/>
    <w:rsid w:val="00F77003"/>
    <w:rsid w:val="00F7722E"/>
    <w:rsid w:val="00F774FF"/>
    <w:rsid w:val="00F777CB"/>
    <w:rsid w:val="00F80399"/>
    <w:rsid w:val="00F8068B"/>
    <w:rsid w:val="00F80A6B"/>
    <w:rsid w:val="00F80A89"/>
    <w:rsid w:val="00F80AFB"/>
    <w:rsid w:val="00F80B40"/>
    <w:rsid w:val="00F80EA9"/>
    <w:rsid w:val="00F810A1"/>
    <w:rsid w:val="00F817B8"/>
    <w:rsid w:val="00F817E5"/>
    <w:rsid w:val="00F81876"/>
    <w:rsid w:val="00F81A1A"/>
    <w:rsid w:val="00F82083"/>
    <w:rsid w:val="00F828A5"/>
    <w:rsid w:val="00F82E3B"/>
    <w:rsid w:val="00F83376"/>
    <w:rsid w:val="00F833F4"/>
    <w:rsid w:val="00F834F2"/>
    <w:rsid w:val="00F83896"/>
    <w:rsid w:val="00F83D32"/>
    <w:rsid w:val="00F844E5"/>
    <w:rsid w:val="00F845FF"/>
    <w:rsid w:val="00F848C9"/>
    <w:rsid w:val="00F84A6D"/>
    <w:rsid w:val="00F852C0"/>
    <w:rsid w:val="00F85FEA"/>
    <w:rsid w:val="00F861BF"/>
    <w:rsid w:val="00F8669E"/>
    <w:rsid w:val="00F86B38"/>
    <w:rsid w:val="00F86FF9"/>
    <w:rsid w:val="00F872DD"/>
    <w:rsid w:val="00F87D96"/>
    <w:rsid w:val="00F9098D"/>
    <w:rsid w:val="00F9168F"/>
    <w:rsid w:val="00F916FB"/>
    <w:rsid w:val="00F925A6"/>
    <w:rsid w:val="00F93C3D"/>
    <w:rsid w:val="00F94417"/>
    <w:rsid w:val="00F94842"/>
    <w:rsid w:val="00F94902"/>
    <w:rsid w:val="00F94CFB"/>
    <w:rsid w:val="00F95274"/>
    <w:rsid w:val="00F952C6"/>
    <w:rsid w:val="00F95417"/>
    <w:rsid w:val="00F9578C"/>
    <w:rsid w:val="00F95B7F"/>
    <w:rsid w:val="00F962E9"/>
    <w:rsid w:val="00F9631A"/>
    <w:rsid w:val="00F96369"/>
    <w:rsid w:val="00F97A7A"/>
    <w:rsid w:val="00FA0DE3"/>
    <w:rsid w:val="00FA0E4A"/>
    <w:rsid w:val="00FA1311"/>
    <w:rsid w:val="00FA1ED6"/>
    <w:rsid w:val="00FA238A"/>
    <w:rsid w:val="00FA24EA"/>
    <w:rsid w:val="00FA282A"/>
    <w:rsid w:val="00FA2F0B"/>
    <w:rsid w:val="00FA4352"/>
    <w:rsid w:val="00FA4854"/>
    <w:rsid w:val="00FA4B2F"/>
    <w:rsid w:val="00FA4F52"/>
    <w:rsid w:val="00FA521A"/>
    <w:rsid w:val="00FA5776"/>
    <w:rsid w:val="00FA5789"/>
    <w:rsid w:val="00FA5E42"/>
    <w:rsid w:val="00FA5FE4"/>
    <w:rsid w:val="00FA68E9"/>
    <w:rsid w:val="00FA6940"/>
    <w:rsid w:val="00FA6B75"/>
    <w:rsid w:val="00FA7047"/>
    <w:rsid w:val="00FA7264"/>
    <w:rsid w:val="00FA754F"/>
    <w:rsid w:val="00FA7941"/>
    <w:rsid w:val="00FA7AFE"/>
    <w:rsid w:val="00FB06D9"/>
    <w:rsid w:val="00FB0B03"/>
    <w:rsid w:val="00FB0B27"/>
    <w:rsid w:val="00FB1245"/>
    <w:rsid w:val="00FB163F"/>
    <w:rsid w:val="00FB1ABE"/>
    <w:rsid w:val="00FB1B82"/>
    <w:rsid w:val="00FB2223"/>
    <w:rsid w:val="00FB2F10"/>
    <w:rsid w:val="00FB3FCC"/>
    <w:rsid w:val="00FB4061"/>
    <w:rsid w:val="00FB42A2"/>
    <w:rsid w:val="00FB45F6"/>
    <w:rsid w:val="00FB4C6B"/>
    <w:rsid w:val="00FB4EB8"/>
    <w:rsid w:val="00FB51C8"/>
    <w:rsid w:val="00FB52C7"/>
    <w:rsid w:val="00FB541D"/>
    <w:rsid w:val="00FB545F"/>
    <w:rsid w:val="00FB594F"/>
    <w:rsid w:val="00FB5DC1"/>
    <w:rsid w:val="00FB5F96"/>
    <w:rsid w:val="00FB636E"/>
    <w:rsid w:val="00FB64B8"/>
    <w:rsid w:val="00FB65AC"/>
    <w:rsid w:val="00FB69F7"/>
    <w:rsid w:val="00FB7084"/>
    <w:rsid w:val="00FB7FFC"/>
    <w:rsid w:val="00FC0583"/>
    <w:rsid w:val="00FC07C9"/>
    <w:rsid w:val="00FC17E7"/>
    <w:rsid w:val="00FC1881"/>
    <w:rsid w:val="00FC1D56"/>
    <w:rsid w:val="00FC2497"/>
    <w:rsid w:val="00FC350E"/>
    <w:rsid w:val="00FC3511"/>
    <w:rsid w:val="00FC3B23"/>
    <w:rsid w:val="00FC3B7B"/>
    <w:rsid w:val="00FC3C36"/>
    <w:rsid w:val="00FC3E02"/>
    <w:rsid w:val="00FC4CE8"/>
    <w:rsid w:val="00FC5957"/>
    <w:rsid w:val="00FC692E"/>
    <w:rsid w:val="00FC69F5"/>
    <w:rsid w:val="00FC6BE5"/>
    <w:rsid w:val="00FC70A1"/>
    <w:rsid w:val="00FC7435"/>
    <w:rsid w:val="00FC77BE"/>
    <w:rsid w:val="00FD0380"/>
    <w:rsid w:val="00FD0382"/>
    <w:rsid w:val="00FD051B"/>
    <w:rsid w:val="00FD0585"/>
    <w:rsid w:val="00FD075D"/>
    <w:rsid w:val="00FD09CC"/>
    <w:rsid w:val="00FD0BE6"/>
    <w:rsid w:val="00FD1ABE"/>
    <w:rsid w:val="00FD1DBA"/>
    <w:rsid w:val="00FD1EA3"/>
    <w:rsid w:val="00FD2045"/>
    <w:rsid w:val="00FD28D0"/>
    <w:rsid w:val="00FD30FF"/>
    <w:rsid w:val="00FD3845"/>
    <w:rsid w:val="00FD3BDE"/>
    <w:rsid w:val="00FD3DEB"/>
    <w:rsid w:val="00FD40CA"/>
    <w:rsid w:val="00FD4159"/>
    <w:rsid w:val="00FD4612"/>
    <w:rsid w:val="00FD48C1"/>
    <w:rsid w:val="00FD50BA"/>
    <w:rsid w:val="00FD59C2"/>
    <w:rsid w:val="00FD5ADC"/>
    <w:rsid w:val="00FD5DF7"/>
    <w:rsid w:val="00FD642A"/>
    <w:rsid w:val="00FD7248"/>
    <w:rsid w:val="00FD75D2"/>
    <w:rsid w:val="00FD77C8"/>
    <w:rsid w:val="00FD7E6B"/>
    <w:rsid w:val="00FE1069"/>
    <w:rsid w:val="00FE1474"/>
    <w:rsid w:val="00FE1AC9"/>
    <w:rsid w:val="00FE1D99"/>
    <w:rsid w:val="00FE1F60"/>
    <w:rsid w:val="00FE21E1"/>
    <w:rsid w:val="00FE2646"/>
    <w:rsid w:val="00FE2ADE"/>
    <w:rsid w:val="00FE2D37"/>
    <w:rsid w:val="00FE300A"/>
    <w:rsid w:val="00FE3273"/>
    <w:rsid w:val="00FE32D2"/>
    <w:rsid w:val="00FE339D"/>
    <w:rsid w:val="00FE3631"/>
    <w:rsid w:val="00FE3664"/>
    <w:rsid w:val="00FE3AFB"/>
    <w:rsid w:val="00FE3AFF"/>
    <w:rsid w:val="00FE3C6F"/>
    <w:rsid w:val="00FE3DE6"/>
    <w:rsid w:val="00FE4CE0"/>
    <w:rsid w:val="00FE4D1A"/>
    <w:rsid w:val="00FE4FCE"/>
    <w:rsid w:val="00FE508E"/>
    <w:rsid w:val="00FE6476"/>
    <w:rsid w:val="00FE69B9"/>
    <w:rsid w:val="00FE6A7B"/>
    <w:rsid w:val="00FE6EFD"/>
    <w:rsid w:val="00FE7003"/>
    <w:rsid w:val="00FE76E2"/>
    <w:rsid w:val="00FE7757"/>
    <w:rsid w:val="00FE7B68"/>
    <w:rsid w:val="00FE7D94"/>
    <w:rsid w:val="00FF0424"/>
    <w:rsid w:val="00FF16D7"/>
    <w:rsid w:val="00FF18FC"/>
    <w:rsid w:val="00FF1D97"/>
    <w:rsid w:val="00FF1F7C"/>
    <w:rsid w:val="00FF2083"/>
    <w:rsid w:val="00FF208C"/>
    <w:rsid w:val="00FF238F"/>
    <w:rsid w:val="00FF29B5"/>
    <w:rsid w:val="00FF2C38"/>
    <w:rsid w:val="00FF2E3B"/>
    <w:rsid w:val="00FF3048"/>
    <w:rsid w:val="00FF368F"/>
    <w:rsid w:val="00FF37D3"/>
    <w:rsid w:val="00FF3827"/>
    <w:rsid w:val="00FF436D"/>
    <w:rsid w:val="00FF4634"/>
    <w:rsid w:val="00FF5239"/>
    <w:rsid w:val="00FF5305"/>
    <w:rsid w:val="00FF5722"/>
    <w:rsid w:val="00FF5B57"/>
    <w:rsid w:val="00FF60AE"/>
    <w:rsid w:val="00FF64B2"/>
    <w:rsid w:val="00FF66A1"/>
    <w:rsid w:val="00FF66DD"/>
    <w:rsid w:val="00FF7058"/>
    <w:rsid w:val="00FF7738"/>
    <w:rsid w:val="0867F977"/>
    <w:rsid w:val="0EDD7B95"/>
    <w:rsid w:val="1565E321"/>
    <w:rsid w:val="21A82933"/>
    <w:rsid w:val="25AD5718"/>
    <w:rsid w:val="299DE034"/>
    <w:rsid w:val="2FE6574B"/>
    <w:rsid w:val="32C07265"/>
    <w:rsid w:val="3B457BD9"/>
    <w:rsid w:val="3BD754AD"/>
    <w:rsid w:val="443C59C9"/>
    <w:rsid w:val="4BAE0438"/>
    <w:rsid w:val="4D9AE888"/>
    <w:rsid w:val="59785A95"/>
    <w:rsid w:val="6A7AB1FA"/>
    <w:rsid w:val="75973E0F"/>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D9583"/>
  <w15:chartTrackingRefBased/>
  <w15:docId w15:val="{57D320DF-AB74-41C0-8A67-8DBDD2C9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F9C"/>
    <w:pPr>
      <w:spacing w:after="120"/>
    </w:pPr>
    <w:rPr>
      <w:szCs w:val="22"/>
      <w:lang w:val="en-US"/>
      <w14:ligatures w14:val="standardContextual"/>
    </w:rPr>
  </w:style>
  <w:style w:type="paragraph" w:styleId="Heading1">
    <w:name w:val="heading 1"/>
    <w:basedOn w:val="Normal"/>
    <w:next w:val="Normal"/>
    <w:link w:val="Heading1Char"/>
    <w:uiPriority w:val="9"/>
    <w:qFormat/>
    <w:rsid w:val="00500F9C"/>
    <w:pPr>
      <w:keepNext/>
      <w:keepLines/>
      <w:pageBreakBefore/>
      <w:numPr>
        <w:numId w:val="67"/>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500F9C"/>
    <w:pPr>
      <w:keepNext/>
      <w:keepLines/>
      <w:numPr>
        <w:ilvl w:val="1"/>
        <w:numId w:val="67"/>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500F9C"/>
    <w:pPr>
      <w:keepNext/>
      <w:keepLines/>
      <w:numPr>
        <w:ilvl w:val="2"/>
        <w:numId w:val="67"/>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500F9C"/>
    <w:pPr>
      <w:numPr>
        <w:ilvl w:val="3"/>
      </w:numPr>
      <w:spacing w:before="240"/>
      <w:outlineLvl w:val="3"/>
    </w:pPr>
  </w:style>
  <w:style w:type="paragraph" w:styleId="Heading5">
    <w:name w:val="heading 5"/>
    <w:basedOn w:val="Normal"/>
    <w:next w:val="Normal"/>
    <w:link w:val="Heading5Char"/>
    <w:uiPriority w:val="9"/>
    <w:unhideWhenUsed/>
    <w:qFormat/>
    <w:rsid w:val="00500F9C"/>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500F9C"/>
    <w:pPr>
      <w:keepNext/>
      <w:keepLines/>
      <w:numPr>
        <w:ilvl w:val="5"/>
        <w:numId w:val="67"/>
      </w:numPr>
      <w:spacing w:before="40" w:after="0"/>
      <w:outlineLvl w:val="5"/>
    </w:pPr>
    <w:rPr>
      <w:rFonts w:eastAsiaTheme="majorEastAsia" w:cstheme="majorBidi"/>
      <w:color w:val="003B69" w:themeColor="accent1" w:themeShade="7F"/>
    </w:rPr>
  </w:style>
  <w:style w:type="paragraph" w:styleId="Heading7">
    <w:name w:val="heading 7"/>
    <w:basedOn w:val="Normal"/>
    <w:next w:val="Normal"/>
    <w:link w:val="Heading7Char"/>
    <w:uiPriority w:val="9"/>
    <w:semiHidden/>
    <w:unhideWhenUsed/>
    <w:qFormat/>
    <w:rsid w:val="00500F9C"/>
    <w:pPr>
      <w:keepNext/>
      <w:keepLines/>
      <w:numPr>
        <w:ilvl w:val="6"/>
        <w:numId w:val="67"/>
      </w:numPr>
      <w:spacing w:before="40" w:after="0"/>
      <w:outlineLvl w:val="6"/>
    </w:pPr>
    <w:rPr>
      <w:rFonts w:eastAsiaTheme="majorEastAsia" w:cstheme="majorBidi"/>
      <w:i/>
      <w:iCs/>
      <w:color w:val="003B69" w:themeColor="accent1" w:themeShade="7F"/>
    </w:rPr>
  </w:style>
  <w:style w:type="paragraph" w:styleId="Heading8">
    <w:name w:val="heading 8"/>
    <w:basedOn w:val="Normal"/>
    <w:next w:val="Normal"/>
    <w:link w:val="Heading8Char"/>
    <w:uiPriority w:val="9"/>
    <w:semiHidden/>
    <w:unhideWhenUsed/>
    <w:qFormat/>
    <w:rsid w:val="00500F9C"/>
    <w:pPr>
      <w:keepNext/>
      <w:keepLines/>
      <w:numPr>
        <w:ilvl w:val="7"/>
        <w:numId w:val="6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0F9C"/>
    <w:pPr>
      <w:keepNext/>
      <w:keepLines/>
      <w:numPr>
        <w:ilvl w:val="8"/>
        <w:numId w:val="6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00F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F9C"/>
  </w:style>
  <w:style w:type="paragraph" w:styleId="BalloonText">
    <w:name w:val="Balloon Text"/>
    <w:basedOn w:val="Normal"/>
    <w:link w:val="BalloonTextChar"/>
    <w:uiPriority w:val="99"/>
    <w:semiHidden/>
    <w:unhideWhenUsed/>
    <w:rsid w:val="00500F9C"/>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00F9C"/>
    <w:rPr>
      <w:sz w:val="18"/>
      <w:szCs w:val="18"/>
      <w:lang w:val="en-US"/>
      <w14:ligatures w14:val="standardContextual"/>
    </w:rPr>
  </w:style>
  <w:style w:type="character" w:customStyle="1" w:styleId="Heading1Char">
    <w:name w:val="Heading 1 Char"/>
    <w:basedOn w:val="DefaultParagraphFont"/>
    <w:link w:val="Heading1"/>
    <w:uiPriority w:val="9"/>
    <w:rsid w:val="00500F9C"/>
    <w:rPr>
      <w:rFonts w:ascii="Segoe UI Semibold" w:eastAsiaTheme="majorEastAsia" w:hAnsi="Segoe UI Semibold" w:cs="Segoe UI Semibold"/>
      <w:color w:val="0078D4"/>
      <w:sz w:val="32"/>
      <w:szCs w:val="32"/>
      <w:lang w:val="en-US"/>
      <w14:ligatures w14:val="standardContextual"/>
    </w:rPr>
  </w:style>
  <w:style w:type="character" w:customStyle="1" w:styleId="Heading2Char">
    <w:name w:val="Heading 2 Char"/>
    <w:basedOn w:val="DefaultParagraphFont"/>
    <w:link w:val="Heading2"/>
    <w:uiPriority w:val="9"/>
    <w:rsid w:val="00500F9C"/>
    <w:rPr>
      <w:rFonts w:ascii="Segoe UI Semibold" w:eastAsiaTheme="majorEastAsia" w:hAnsi="Segoe UI Semibold" w:cs="Segoe UI Semibold"/>
      <w:color w:val="0078D4"/>
      <w:sz w:val="28"/>
      <w:szCs w:val="26"/>
      <w:lang w:val="en-US"/>
      <w14:ligatures w14:val="standardContextual"/>
    </w:rPr>
  </w:style>
  <w:style w:type="character" w:customStyle="1" w:styleId="Heading3Char">
    <w:name w:val="Heading 3 Char"/>
    <w:basedOn w:val="DefaultParagraphFont"/>
    <w:link w:val="Heading3"/>
    <w:uiPriority w:val="9"/>
    <w:rsid w:val="00500F9C"/>
    <w:rPr>
      <w:rFonts w:ascii="Segoe UI Semibold" w:eastAsiaTheme="majorEastAsia" w:hAnsi="Segoe UI Semibold" w:cs="Segoe UI Semibold"/>
      <w:color w:val="0078D4"/>
      <w:sz w:val="28"/>
      <w:szCs w:val="24"/>
      <w:lang w:val="en-US"/>
      <w14:ligatures w14:val="standardContextual"/>
    </w:rPr>
  </w:style>
  <w:style w:type="character" w:customStyle="1" w:styleId="Heading4Char">
    <w:name w:val="Heading 4 Char"/>
    <w:basedOn w:val="DefaultParagraphFont"/>
    <w:link w:val="Heading4"/>
    <w:uiPriority w:val="9"/>
    <w:rsid w:val="00500F9C"/>
    <w:rPr>
      <w:rFonts w:ascii="Segoe UI Semibold" w:eastAsiaTheme="majorEastAsia" w:hAnsi="Segoe UI Semibold" w:cs="Segoe UI Semibold"/>
      <w:color w:val="0078D4"/>
      <w:sz w:val="28"/>
      <w:szCs w:val="24"/>
      <w:lang w:val="en-US"/>
      <w14:ligatures w14:val="standardContextual"/>
    </w:rPr>
  </w:style>
  <w:style w:type="character" w:customStyle="1" w:styleId="Heading6Char">
    <w:name w:val="Heading 6 Char"/>
    <w:basedOn w:val="DefaultParagraphFont"/>
    <w:link w:val="Heading6"/>
    <w:uiPriority w:val="9"/>
    <w:rsid w:val="00500F9C"/>
    <w:rPr>
      <w:rFonts w:eastAsiaTheme="majorEastAsia" w:cstheme="majorBidi"/>
      <w:color w:val="003B69" w:themeColor="accent1" w:themeShade="7F"/>
      <w:szCs w:val="22"/>
      <w:lang w:val="en-US"/>
      <w14:ligatures w14:val="standardContextual"/>
    </w:rPr>
  </w:style>
  <w:style w:type="character" w:customStyle="1" w:styleId="Heading7Char">
    <w:name w:val="Heading 7 Char"/>
    <w:basedOn w:val="DefaultParagraphFont"/>
    <w:link w:val="Heading7"/>
    <w:uiPriority w:val="9"/>
    <w:semiHidden/>
    <w:rsid w:val="00500F9C"/>
    <w:rPr>
      <w:rFonts w:eastAsiaTheme="majorEastAsia" w:cstheme="majorBidi"/>
      <w:i/>
      <w:iCs/>
      <w:color w:val="003B69" w:themeColor="accent1" w:themeShade="7F"/>
      <w:szCs w:val="22"/>
      <w:lang w:val="en-US"/>
      <w14:ligatures w14:val="standardContextual"/>
    </w:rPr>
  </w:style>
  <w:style w:type="character" w:customStyle="1" w:styleId="Heading8Char">
    <w:name w:val="Heading 8 Char"/>
    <w:basedOn w:val="DefaultParagraphFont"/>
    <w:link w:val="Heading8"/>
    <w:uiPriority w:val="9"/>
    <w:semiHidden/>
    <w:rsid w:val="00500F9C"/>
    <w:rPr>
      <w:rFonts w:asciiTheme="majorHAnsi" w:eastAsiaTheme="majorEastAsia" w:hAnsiTheme="majorHAnsi" w:cstheme="majorBidi"/>
      <w:color w:val="272727" w:themeColor="text1" w:themeTint="D8"/>
      <w:sz w:val="21"/>
      <w:szCs w:val="21"/>
      <w:lang w:val="en-US"/>
      <w14:ligatures w14:val="standardContextual"/>
    </w:rPr>
  </w:style>
  <w:style w:type="character" w:customStyle="1" w:styleId="Heading9Char">
    <w:name w:val="Heading 9 Char"/>
    <w:basedOn w:val="DefaultParagraphFont"/>
    <w:link w:val="Heading9"/>
    <w:uiPriority w:val="9"/>
    <w:semiHidden/>
    <w:rsid w:val="00500F9C"/>
    <w:rPr>
      <w:rFonts w:asciiTheme="majorHAnsi" w:eastAsiaTheme="majorEastAsia" w:hAnsiTheme="majorHAnsi" w:cstheme="majorBidi"/>
      <w:i/>
      <w:iCs/>
      <w:color w:val="272727" w:themeColor="text1" w:themeTint="D8"/>
      <w:sz w:val="21"/>
      <w:szCs w:val="21"/>
      <w:lang w:val="en-US"/>
      <w14:ligatures w14:val="standardContextual"/>
    </w:rPr>
  </w:style>
  <w:style w:type="paragraph" w:styleId="TOCHeading">
    <w:name w:val="TOC Heading"/>
    <w:basedOn w:val="Heading1"/>
    <w:next w:val="Normal"/>
    <w:link w:val="TOCHeadingChar"/>
    <w:uiPriority w:val="39"/>
    <w:unhideWhenUsed/>
    <w:qFormat/>
    <w:rsid w:val="00500F9C"/>
    <w:pPr>
      <w:numPr>
        <w:numId w:val="0"/>
      </w:numPr>
      <w:ind w:left="-993"/>
      <w:outlineLvl w:val="9"/>
    </w:pPr>
  </w:style>
  <w:style w:type="paragraph" w:styleId="TOC1">
    <w:name w:val="toc 1"/>
    <w:basedOn w:val="Normal"/>
    <w:next w:val="Normal"/>
    <w:autoRedefine/>
    <w:uiPriority w:val="39"/>
    <w:unhideWhenUsed/>
    <w:rsid w:val="00500F9C"/>
    <w:pPr>
      <w:tabs>
        <w:tab w:val="right" w:leader="dot" w:pos="9062"/>
      </w:tabs>
      <w:spacing w:after="100"/>
    </w:pPr>
  </w:style>
  <w:style w:type="character" w:styleId="Hyperlink">
    <w:name w:val="Hyperlink"/>
    <w:basedOn w:val="DefaultParagraphFont"/>
    <w:uiPriority w:val="99"/>
    <w:unhideWhenUsed/>
    <w:qFormat/>
    <w:rsid w:val="00500F9C"/>
    <w:rPr>
      <w:color w:val="0078D4" w:themeColor="hyperlink"/>
      <w:u w:val="single"/>
    </w:rPr>
  </w:style>
  <w:style w:type="paragraph" w:styleId="TOC2">
    <w:name w:val="toc 2"/>
    <w:basedOn w:val="Normal"/>
    <w:next w:val="Normal"/>
    <w:autoRedefine/>
    <w:uiPriority w:val="39"/>
    <w:unhideWhenUsed/>
    <w:rsid w:val="00500F9C"/>
    <w:pPr>
      <w:tabs>
        <w:tab w:val="left" w:pos="880"/>
        <w:tab w:val="right" w:leader="dot" w:pos="9062"/>
      </w:tabs>
      <w:ind w:left="360"/>
    </w:pPr>
    <w:rPr>
      <w:noProof/>
    </w:rPr>
  </w:style>
  <w:style w:type="paragraph" w:styleId="TOC3">
    <w:name w:val="toc 3"/>
    <w:basedOn w:val="Normal"/>
    <w:next w:val="Normal"/>
    <w:autoRedefine/>
    <w:uiPriority w:val="39"/>
    <w:unhideWhenUsed/>
    <w:rsid w:val="00500F9C"/>
    <w:pPr>
      <w:tabs>
        <w:tab w:val="left" w:pos="1100"/>
        <w:tab w:val="right" w:leader="dot" w:pos="9061"/>
      </w:tabs>
      <w:spacing w:after="100"/>
      <w:ind w:left="440"/>
    </w:pPr>
    <w:rPr>
      <w:noProof/>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500F9C"/>
    <w:pPr>
      <w:keepNext/>
      <w:ind w:left="738" w:hanging="369"/>
      <w:contextualSpacing/>
    </w:pPr>
  </w:style>
  <w:style w:type="character" w:styleId="CommentReference">
    <w:name w:val="annotation reference"/>
    <w:basedOn w:val="DefaultParagraphFont"/>
    <w:uiPriority w:val="99"/>
    <w:semiHidden/>
    <w:unhideWhenUsed/>
    <w:rsid w:val="00500F9C"/>
    <w:rPr>
      <w:sz w:val="16"/>
      <w:szCs w:val="16"/>
    </w:rPr>
  </w:style>
  <w:style w:type="paragraph" w:styleId="CommentText">
    <w:name w:val="annotation text"/>
    <w:basedOn w:val="Normal"/>
    <w:link w:val="CommentTextChar"/>
    <w:uiPriority w:val="99"/>
    <w:unhideWhenUsed/>
    <w:rsid w:val="00500F9C"/>
    <w:pPr>
      <w:spacing w:line="240" w:lineRule="auto"/>
    </w:pPr>
  </w:style>
  <w:style w:type="character" w:customStyle="1" w:styleId="CommentTextChar">
    <w:name w:val="Comment Text Char"/>
    <w:basedOn w:val="DefaultParagraphFont"/>
    <w:link w:val="CommentText"/>
    <w:uiPriority w:val="99"/>
    <w:rsid w:val="00500F9C"/>
    <w:rPr>
      <w:szCs w:val="22"/>
      <w:lang w:val="en-US"/>
      <w14:ligatures w14:val="standardContextual"/>
    </w:rPr>
  </w:style>
  <w:style w:type="table" w:styleId="ListTable3-Accent1">
    <w:name w:val="List Table 3 Accent 1"/>
    <w:basedOn w:val="TableNormal"/>
    <w:uiPriority w:val="48"/>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500F9C"/>
    <w:rPr>
      <w:szCs w:val="22"/>
      <w:lang w:val="en-US"/>
      <w14:ligatures w14:val="standardContextual"/>
    </w:rPr>
  </w:style>
  <w:style w:type="character" w:styleId="Mention">
    <w:name w:val="Mention"/>
    <w:basedOn w:val="DefaultParagraphFont"/>
    <w:uiPriority w:val="99"/>
    <w:unhideWhenUsed/>
    <w:rsid w:val="00500F9C"/>
    <w:rPr>
      <w:color w:val="2B579A"/>
      <w:shd w:val="clear" w:color="auto" w:fill="E6E6E6"/>
    </w:rPr>
  </w:style>
  <w:style w:type="paragraph" w:styleId="FootnoteText">
    <w:name w:val="footnote text"/>
    <w:basedOn w:val="Normal"/>
    <w:link w:val="FootnoteTextChar"/>
    <w:uiPriority w:val="99"/>
    <w:semiHidden/>
    <w:unhideWhenUsed/>
    <w:rsid w:val="00500F9C"/>
    <w:pPr>
      <w:spacing w:after="0" w:line="240" w:lineRule="auto"/>
    </w:pPr>
  </w:style>
  <w:style w:type="character" w:customStyle="1" w:styleId="FootnoteTextChar">
    <w:name w:val="Footnote Text Char"/>
    <w:basedOn w:val="DefaultParagraphFont"/>
    <w:link w:val="FootnoteText"/>
    <w:uiPriority w:val="99"/>
    <w:semiHidden/>
    <w:rsid w:val="00500F9C"/>
    <w:rPr>
      <w:szCs w:val="22"/>
      <w:lang w:val="en-US"/>
      <w14:ligatures w14:val="standardContextual"/>
    </w:rPr>
  </w:style>
  <w:style w:type="character" w:styleId="FootnoteReference">
    <w:name w:val="footnote reference"/>
    <w:basedOn w:val="DefaultParagraphFont"/>
    <w:uiPriority w:val="99"/>
    <w:semiHidden/>
    <w:unhideWhenUsed/>
    <w:rsid w:val="00500F9C"/>
    <w:rPr>
      <w:vertAlign w:val="superscript"/>
    </w:rPr>
  </w:style>
  <w:style w:type="character" w:customStyle="1" w:styleId="Heading5Char">
    <w:name w:val="Heading 5 Char"/>
    <w:basedOn w:val="DefaultParagraphFont"/>
    <w:link w:val="Heading5"/>
    <w:uiPriority w:val="9"/>
    <w:rsid w:val="00500F9C"/>
    <w:rPr>
      <w:rFonts w:eastAsiaTheme="majorEastAsia"/>
      <w:b/>
      <w:bCs/>
      <w:szCs w:val="22"/>
      <w:shd w:val="clear" w:color="auto" w:fill="D9D9D9" w:themeFill="background1" w:themeFillShade="D9"/>
      <w:lang w:val="en-US"/>
      <w14:ligatures w14:val="standardContextual"/>
    </w:rPr>
  </w:style>
  <w:style w:type="paragraph" w:customStyle="1" w:styleId="HeadStrong">
    <w:name w:val="HeadStrong"/>
    <w:basedOn w:val="Normal"/>
    <w:next w:val="Normal"/>
    <w:link w:val="HeadStrongChar"/>
    <w:qFormat/>
    <w:rsid w:val="00500F9C"/>
    <w:pPr>
      <w:keepNext/>
      <w:spacing w:after="0"/>
    </w:pPr>
    <w:rPr>
      <w:b/>
    </w:rPr>
  </w:style>
  <w:style w:type="character" w:customStyle="1" w:styleId="HeadStrongChar">
    <w:name w:val="HeadStrong Char"/>
    <w:basedOn w:val="DefaultParagraphFont"/>
    <w:link w:val="HeadStrong"/>
    <w:rsid w:val="00500F9C"/>
    <w:rPr>
      <w:b/>
      <w:szCs w:val="22"/>
      <w:lang w:val="en-US"/>
      <w14:ligatures w14:val="standardContextual"/>
    </w:rPr>
  </w:style>
  <w:style w:type="table" w:styleId="GridTable4-Accent1">
    <w:name w:val="Grid Table 4 Accent 1"/>
    <w:basedOn w:val="TableNormal"/>
    <w:uiPriority w:val="49"/>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Header">
    <w:name w:val="header"/>
    <w:basedOn w:val="Normal"/>
    <w:link w:val="HeaderChar"/>
    <w:uiPriority w:val="99"/>
    <w:unhideWhenUsed/>
    <w:rsid w:val="00500F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F9C"/>
    <w:rPr>
      <w:szCs w:val="22"/>
      <w:lang w:val="en-US"/>
      <w14:ligatures w14:val="standardContextual"/>
    </w:rPr>
  </w:style>
  <w:style w:type="paragraph" w:styleId="Footer">
    <w:name w:val="footer"/>
    <w:basedOn w:val="Normal"/>
    <w:link w:val="FooterChar"/>
    <w:uiPriority w:val="99"/>
    <w:unhideWhenUsed/>
    <w:qFormat/>
    <w:rsid w:val="00500F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F9C"/>
    <w:rPr>
      <w:szCs w:val="22"/>
      <w:lang w:val="en-US"/>
      <w14:ligatures w14:val="standardContextual"/>
    </w:rPr>
  </w:style>
  <w:style w:type="paragraph" w:styleId="CommentSubject">
    <w:name w:val="annotation subject"/>
    <w:basedOn w:val="CommentText"/>
    <w:next w:val="CommentText"/>
    <w:link w:val="CommentSubjectChar"/>
    <w:uiPriority w:val="99"/>
    <w:semiHidden/>
    <w:unhideWhenUsed/>
    <w:rsid w:val="00500F9C"/>
    <w:rPr>
      <w:b/>
      <w:bCs/>
    </w:rPr>
  </w:style>
  <w:style w:type="character" w:customStyle="1" w:styleId="CommentSubjectChar">
    <w:name w:val="Comment Subject Char"/>
    <w:basedOn w:val="CommentTextChar"/>
    <w:link w:val="CommentSubject"/>
    <w:uiPriority w:val="99"/>
    <w:semiHidden/>
    <w:rsid w:val="00500F9C"/>
    <w:rPr>
      <w:b/>
      <w:bCs/>
      <w:szCs w:val="22"/>
      <w:lang w:val="en-US"/>
      <w14:ligatures w14:val="standardContextual"/>
    </w:rPr>
  </w:style>
  <w:style w:type="table" w:styleId="GridTable4-Accent5">
    <w:name w:val="Grid Table 4 Accent 5"/>
    <w:basedOn w:val="TableNormal"/>
    <w:uiPriority w:val="49"/>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500F9C"/>
    <w:pPr>
      <w:spacing w:after="200" w:line="240" w:lineRule="auto"/>
    </w:pPr>
    <w:rPr>
      <w:i/>
      <w:iCs/>
      <w:color w:val="44546A" w:themeColor="text2"/>
      <w:sz w:val="18"/>
      <w:szCs w:val="18"/>
    </w:rPr>
  </w:style>
  <w:style w:type="character" w:styleId="Strong">
    <w:name w:val="Strong"/>
    <w:basedOn w:val="DefaultParagraphFont"/>
    <w:uiPriority w:val="22"/>
    <w:qFormat/>
    <w:rsid w:val="00500F9C"/>
    <w:rPr>
      <w:b/>
      <w:bCs/>
    </w:rPr>
  </w:style>
  <w:style w:type="character" w:styleId="UnresolvedMention">
    <w:name w:val="Unresolved Mention"/>
    <w:basedOn w:val="DefaultParagraphFont"/>
    <w:uiPriority w:val="99"/>
    <w:unhideWhenUsed/>
    <w:rsid w:val="00500F9C"/>
    <w:rPr>
      <w:color w:val="808080"/>
      <w:shd w:val="clear" w:color="auto" w:fill="E6E6E6"/>
    </w:rPr>
  </w:style>
  <w:style w:type="character" w:styleId="FollowedHyperlink">
    <w:name w:val="FollowedHyperlink"/>
    <w:basedOn w:val="DefaultParagraphFont"/>
    <w:uiPriority w:val="99"/>
    <w:semiHidden/>
    <w:unhideWhenUsed/>
    <w:rsid w:val="00500F9C"/>
    <w:rPr>
      <w:color w:val="0078D4" w:themeColor="followedHyperlink"/>
      <w:u w:val="single"/>
    </w:rPr>
  </w:style>
  <w:style w:type="paragraph" w:styleId="NormalWeb">
    <w:name w:val="Normal (Web)"/>
    <w:basedOn w:val="Normal"/>
    <w:uiPriority w:val="99"/>
    <w:unhideWhenUsed/>
    <w:rsid w:val="00500F9C"/>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500F9C"/>
    <w:rPr>
      <w:i/>
      <w:iCs/>
      <w:color w:val="404040" w:themeColor="text1" w:themeTint="BF"/>
    </w:rPr>
  </w:style>
  <w:style w:type="character" w:styleId="IntenseEmphasis">
    <w:name w:val="Intense Emphasis"/>
    <w:basedOn w:val="DefaultParagraphFont"/>
    <w:uiPriority w:val="21"/>
    <w:qFormat/>
    <w:rsid w:val="00500F9C"/>
    <w:rPr>
      <w:i/>
      <w:iCs/>
      <w:color w:val="0078D4" w:themeColor="accent1"/>
    </w:rPr>
  </w:style>
  <w:style w:type="paragraph" w:styleId="Revision">
    <w:name w:val="Revision"/>
    <w:hidden/>
    <w:uiPriority w:val="99"/>
    <w:semiHidden/>
    <w:rsid w:val="00500F9C"/>
    <w:pPr>
      <w:spacing w:after="0" w:line="240" w:lineRule="auto"/>
    </w:pPr>
    <w:rPr>
      <w:szCs w:val="22"/>
      <w:lang w:val="en-US"/>
      <w14:ligatures w14:val="standardContextual"/>
    </w:rPr>
  </w:style>
  <w:style w:type="paragraph" w:styleId="Title">
    <w:name w:val="Title"/>
    <w:basedOn w:val="Normal"/>
    <w:next w:val="Normal"/>
    <w:link w:val="TitleChar"/>
    <w:uiPriority w:val="10"/>
    <w:qFormat/>
    <w:rsid w:val="00500F9C"/>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00F9C"/>
    <w:rPr>
      <w:rFonts w:eastAsiaTheme="majorEastAsia" w:cstheme="majorBidi"/>
      <w:spacing w:val="-10"/>
      <w:kern w:val="28"/>
      <w:sz w:val="56"/>
      <w:szCs w:val="56"/>
      <w:lang w:val="en-US"/>
      <w14:ligatures w14:val="standardContextual"/>
    </w:rPr>
  </w:style>
  <w:style w:type="paragraph" w:customStyle="1" w:styleId="Heading1Numbered">
    <w:name w:val="Heading 1 (Numbered)"/>
    <w:basedOn w:val="Normal"/>
    <w:next w:val="Normal"/>
    <w:uiPriority w:val="14"/>
    <w:rsid w:val="00500F9C"/>
    <w:pPr>
      <w:keepNext/>
      <w:keepLines/>
      <w:pageBreakBefore/>
      <w:numPr>
        <w:numId w:val="60"/>
      </w:numPr>
      <w:spacing w:before="360" w:after="360" w:line="600" w:lineRule="exact"/>
      <w:outlineLvl w:val="0"/>
    </w:pPr>
    <w:rPr>
      <w:rFonts w:cstheme="minorBidi"/>
      <w:color w:val="008AC8"/>
      <w:spacing w:val="10"/>
      <w:sz w:val="36"/>
      <w:szCs w:val="48"/>
    </w:rPr>
  </w:style>
  <w:style w:type="paragraph" w:customStyle="1" w:styleId="Heading2Numbered">
    <w:name w:val="Heading 2 (Numbered)"/>
    <w:basedOn w:val="Normal"/>
    <w:next w:val="Normal"/>
    <w:uiPriority w:val="14"/>
    <w:rsid w:val="00500F9C"/>
    <w:pPr>
      <w:keepNext/>
      <w:keepLines/>
      <w:numPr>
        <w:ilvl w:val="1"/>
        <w:numId w:val="60"/>
      </w:numPr>
      <w:spacing w:before="360" w:after="240" w:line="240" w:lineRule="auto"/>
      <w:outlineLvl w:val="1"/>
    </w:pPr>
    <w:rPr>
      <w:rFonts w:cstheme="minorBidi"/>
      <w:color w:val="008AC8"/>
      <w:sz w:val="32"/>
      <w:szCs w:val="36"/>
    </w:rPr>
  </w:style>
  <w:style w:type="paragraph" w:customStyle="1" w:styleId="Heading3Numbered">
    <w:name w:val="Heading 3 (Numbered)"/>
    <w:basedOn w:val="Normal"/>
    <w:next w:val="Normal"/>
    <w:uiPriority w:val="14"/>
    <w:rsid w:val="00500F9C"/>
    <w:pPr>
      <w:keepNext/>
      <w:keepLines/>
      <w:numPr>
        <w:ilvl w:val="2"/>
        <w:numId w:val="60"/>
      </w:numPr>
      <w:spacing w:before="240" w:after="240" w:line="240" w:lineRule="auto"/>
      <w:outlineLvl w:val="2"/>
    </w:pPr>
    <w:rPr>
      <w:rFonts w:cstheme="minorBidi"/>
      <w:color w:val="008AC8"/>
      <w:sz w:val="28"/>
      <w:szCs w:val="28"/>
    </w:rPr>
  </w:style>
  <w:style w:type="paragraph" w:customStyle="1" w:styleId="Heading4Numbered">
    <w:name w:val="Heading 4 (Numbered)"/>
    <w:basedOn w:val="Normal"/>
    <w:next w:val="Normal"/>
    <w:unhideWhenUsed/>
    <w:rsid w:val="00500F9C"/>
    <w:pPr>
      <w:keepNext/>
      <w:keepLines/>
      <w:numPr>
        <w:ilvl w:val="3"/>
        <w:numId w:val="60"/>
      </w:numPr>
      <w:spacing w:before="240" w:after="240" w:line="240" w:lineRule="auto"/>
      <w:outlineLvl w:val="3"/>
    </w:pPr>
    <w:rPr>
      <w:rFonts w:cstheme="minorBidi"/>
      <w:color w:val="008AC8"/>
      <w:sz w:val="24"/>
    </w:rPr>
  </w:style>
  <w:style w:type="paragraph" w:customStyle="1" w:styleId="NumHeading3">
    <w:name w:val="Num Heading 3"/>
    <w:basedOn w:val="Heading3"/>
    <w:next w:val="Normal"/>
    <w:rsid w:val="00500F9C"/>
    <w:pPr>
      <w:keepNext w:val="0"/>
      <w:keepLines w:val="0"/>
      <w:widowControl w:val="0"/>
      <w:numPr>
        <w:ilvl w:val="5"/>
        <w:numId w:val="60"/>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500F9C"/>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table" w:styleId="GridTable1Light-Accent6">
    <w:name w:val="Grid Table 1 Light Accent 6"/>
    <w:basedOn w:val="TableNormal"/>
    <w:uiPriority w:val="46"/>
    <w:rsid w:val="00500F9C"/>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paragraph" w:styleId="TOC4">
    <w:name w:val="toc 4"/>
    <w:basedOn w:val="Normal"/>
    <w:next w:val="Normal"/>
    <w:autoRedefine/>
    <w:uiPriority w:val="39"/>
    <w:unhideWhenUsed/>
    <w:rsid w:val="00500F9C"/>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500F9C"/>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500F9C"/>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500F9C"/>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500F9C"/>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500F9C"/>
    <w:pPr>
      <w:spacing w:after="100"/>
      <w:ind w:left="1760"/>
    </w:pPr>
    <w:rPr>
      <w:rFonts w:asciiTheme="minorHAnsi" w:hAnsiTheme="minorHAnsi" w:cstheme="minorBidi"/>
      <w:lang w:eastAsia="nl-NL"/>
    </w:rPr>
  </w:style>
  <w:style w:type="table" w:styleId="GridTable4">
    <w:name w:val="Grid Table 4"/>
    <w:basedOn w:val="TableNormal"/>
    <w:uiPriority w:val="49"/>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00F9C"/>
    <w:rPr>
      <w:color w:val="808080"/>
    </w:rPr>
  </w:style>
  <w:style w:type="table" w:styleId="GridTable5Dark">
    <w:name w:val="Grid Table 5 Dark"/>
    <w:basedOn w:val="TableNormal"/>
    <w:uiPriority w:val="50"/>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1">
    <w:name w:val="Table Grid1"/>
    <w:rsid w:val="00500F9C"/>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0">
    <w:name w:val="Table Grid0"/>
    <w:basedOn w:val="TableNormal"/>
    <w:uiPriority w:val="1"/>
    <w:rsid w:val="00500F9C"/>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1"/>
    <w:rsid w:val="00500F9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500F9C"/>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500F9C"/>
    <w:rPr>
      <w:rFonts w:eastAsiaTheme="minorEastAsia" w:cstheme="minorBidi"/>
      <w:color w:val="5A5A5A" w:themeColor="text1" w:themeTint="A5"/>
      <w:spacing w:val="15"/>
      <w:szCs w:val="22"/>
      <w:lang w:val="en-US"/>
      <w14:ligatures w14:val="standardContextual"/>
    </w:rPr>
  </w:style>
  <w:style w:type="paragraph" w:customStyle="1" w:styleId="Appendix">
    <w:name w:val="Appendix"/>
    <w:basedOn w:val="Heading1"/>
    <w:link w:val="AppendixChar"/>
    <w:qFormat/>
    <w:rsid w:val="00500F9C"/>
    <w:pPr>
      <w:numPr>
        <w:numId w:val="61"/>
      </w:numPr>
    </w:pPr>
    <w:rPr>
      <w:sz w:val="28"/>
      <w:szCs w:val="28"/>
    </w:rPr>
  </w:style>
  <w:style w:type="character" w:customStyle="1" w:styleId="AppendixChar">
    <w:name w:val="Appendix Char"/>
    <w:basedOn w:val="Heading1Char"/>
    <w:link w:val="Appendix"/>
    <w:rsid w:val="00500F9C"/>
    <w:rPr>
      <w:rFonts w:ascii="Segoe UI Semibold" w:eastAsiaTheme="majorEastAsia" w:hAnsi="Segoe UI Semibold" w:cs="Segoe UI Semibold"/>
      <w:color w:val="0078D4"/>
      <w:sz w:val="28"/>
      <w:szCs w:val="28"/>
      <w:lang w:val="en-US"/>
      <w14:ligatures w14:val="standardContextual"/>
    </w:rPr>
  </w:style>
  <w:style w:type="table" w:styleId="PlainTable1">
    <w:name w:val="Plain Table 1"/>
    <w:basedOn w:val="TableNormal"/>
    <w:uiPriority w:val="41"/>
    <w:rsid w:val="00500F9C"/>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next w:val="GridTable1Light-Accent6"/>
    <w:uiPriority w:val="46"/>
    <w:rsid w:val="00500F9C"/>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table" w:customStyle="1" w:styleId="GridTable4-Accent51">
    <w:name w:val="Grid Table 4 - Accent 51"/>
    <w:basedOn w:val="TableNormal"/>
    <w:next w:val="GridTable4-Accent5"/>
    <w:uiPriority w:val="49"/>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next w:val="GridTable5Dark-Accent1"/>
    <w:uiPriority w:val="50"/>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customStyle="1" w:styleId="GridTable5Dark1">
    <w:name w:val="Grid Table 5 Dark1"/>
    <w:basedOn w:val="TableNormal"/>
    <w:next w:val="GridTable5Dark"/>
    <w:uiPriority w:val="50"/>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3-Accent11">
    <w:name w:val="List Table 3 - Accent 11"/>
    <w:basedOn w:val="TableNormal"/>
    <w:next w:val="ListTable3-Accent1"/>
    <w:uiPriority w:val="48"/>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table" w:customStyle="1" w:styleId="ListTable31">
    <w:name w:val="List Table 31"/>
    <w:basedOn w:val="TableNormal"/>
    <w:next w:val="ListTable3"/>
    <w:uiPriority w:val="48"/>
    <w:rsid w:val="00500F9C"/>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4F4CE7"/>
  </w:style>
  <w:style w:type="table" w:customStyle="1" w:styleId="PlainTable11">
    <w:name w:val="Plain Table 11"/>
    <w:basedOn w:val="TableNormal"/>
    <w:next w:val="PlainTable1"/>
    <w:uiPriority w:val="41"/>
    <w:rsid w:val="00500F9C"/>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1">
    <w:name w:val="Table Grid01"/>
    <w:basedOn w:val="TableNormal"/>
    <w:uiPriority w:val="1"/>
    <w:rsid w:val="00500F9C"/>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rsid w:val="00500F9C"/>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500F9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qFormat/>
    <w:rsid w:val="00500F9C"/>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paragraph" w:customStyle="1" w:styleId="Instr1">
    <w:name w:val="Instr1"/>
    <w:basedOn w:val="Normal"/>
    <w:next w:val="Normal"/>
    <w:link w:val="Instr1Char"/>
    <w:qFormat/>
    <w:rsid w:val="00500F9C"/>
    <w:pPr>
      <w:numPr>
        <w:numId w:val="56"/>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500F9C"/>
    <w:rPr>
      <w:rFonts w:ascii="Segoe UI Semibold" w:hAnsi="Segoe UI Semibold" w:cs="Segoe UI Semibold"/>
      <w:color w:val="0078D4"/>
      <w:sz w:val="32"/>
      <w:szCs w:val="36"/>
      <w:lang w:val="en-US"/>
      <w14:ligatures w14:val="standardContextual"/>
    </w:rPr>
  </w:style>
  <w:style w:type="paragraph" w:customStyle="1" w:styleId="Instr2">
    <w:name w:val="Instr2"/>
    <w:basedOn w:val="Normal"/>
    <w:next w:val="Normal"/>
    <w:link w:val="Instr2Char"/>
    <w:qFormat/>
    <w:rsid w:val="00500F9C"/>
    <w:pPr>
      <w:numPr>
        <w:ilvl w:val="1"/>
        <w:numId w:val="56"/>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500F9C"/>
    <w:rPr>
      <w:rFonts w:ascii="Segoe UI Semibold" w:hAnsi="Segoe UI Semibold" w:cs="Segoe UI Semibold"/>
      <w:color w:val="0078D4"/>
      <w:sz w:val="28"/>
      <w:szCs w:val="32"/>
      <w:lang w:val="en-US"/>
      <w14:ligatures w14:val="standardContextual"/>
    </w:rPr>
  </w:style>
  <w:style w:type="paragraph" w:customStyle="1" w:styleId="Instr3">
    <w:name w:val="Instr3"/>
    <w:basedOn w:val="Normal"/>
    <w:next w:val="Normal"/>
    <w:link w:val="Instr3Char"/>
    <w:qFormat/>
    <w:rsid w:val="00500F9C"/>
    <w:pPr>
      <w:numPr>
        <w:ilvl w:val="2"/>
        <w:numId w:val="56"/>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500F9C"/>
    <w:rPr>
      <w:rFonts w:ascii="Segoe UI Semibold" w:hAnsi="Segoe UI Semibold" w:cs="Segoe UI Semibold"/>
      <w:color w:val="0078D4"/>
      <w:sz w:val="28"/>
      <w:szCs w:val="32"/>
      <w:lang w:val="en-US"/>
      <w14:ligatures w14:val="standardContextual"/>
    </w:rPr>
  </w:style>
  <w:style w:type="paragraph" w:customStyle="1" w:styleId="Instr4">
    <w:name w:val="Instr4"/>
    <w:basedOn w:val="Normal"/>
    <w:next w:val="Normal"/>
    <w:link w:val="Instr4Char"/>
    <w:qFormat/>
    <w:rsid w:val="00500F9C"/>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500F9C"/>
    <w:rPr>
      <w:rFonts w:ascii="Segoe UI Semibold" w:hAnsi="Segoe UI Semibold" w:cs="Segoe UI Semibold"/>
      <w:color w:val="0078D4"/>
      <w:sz w:val="28"/>
      <w:szCs w:val="32"/>
      <w:lang w:val="en-US"/>
      <w14:ligatures w14:val="standardContextual"/>
    </w:rPr>
  </w:style>
  <w:style w:type="numbering" w:customStyle="1" w:styleId="Instructions">
    <w:name w:val="Instructions"/>
    <w:uiPriority w:val="99"/>
    <w:rsid w:val="00500F9C"/>
    <w:pPr>
      <w:numPr>
        <w:numId w:val="57"/>
      </w:numPr>
    </w:pPr>
  </w:style>
  <w:style w:type="paragraph" w:customStyle="1" w:styleId="Instructions1">
    <w:name w:val="Instructions 1"/>
    <w:basedOn w:val="Normal"/>
    <w:link w:val="Instructions1Char"/>
    <w:qFormat/>
    <w:rsid w:val="00500F9C"/>
    <w:pPr>
      <w:numPr>
        <w:numId w:val="58"/>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500F9C"/>
    <w:rPr>
      <w:rFonts w:ascii="Segoe UI Semibold" w:hAnsi="Segoe UI Semibold" w:cs="Segoe UI Semibold"/>
      <w:sz w:val="32"/>
      <w:szCs w:val="32"/>
      <w:lang w:val="en-US"/>
      <w14:ligatures w14:val="standardContextual"/>
    </w:rPr>
  </w:style>
  <w:style w:type="paragraph" w:customStyle="1" w:styleId="Instructions2">
    <w:name w:val="Instructions 2"/>
    <w:basedOn w:val="Normal"/>
    <w:link w:val="Instructions2Char"/>
    <w:qFormat/>
    <w:rsid w:val="00500F9C"/>
    <w:pPr>
      <w:numPr>
        <w:ilvl w:val="1"/>
        <w:numId w:val="59"/>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500F9C"/>
    <w:rPr>
      <w:rFonts w:ascii="Segoe UI Semibold" w:hAnsi="Segoe UI Semibold" w:cs="Segoe UI Semibold"/>
      <w:sz w:val="28"/>
      <w:szCs w:val="32"/>
      <w:lang w:val="en-US"/>
      <w14:ligatures w14:val="standardContextual"/>
    </w:rPr>
  </w:style>
  <w:style w:type="paragraph" w:customStyle="1" w:styleId="Instructions3">
    <w:name w:val="Instructions 3"/>
    <w:basedOn w:val="Normal"/>
    <w:link w:val="Instructions3Char"/>
    <w:qFormat/>
    <w:rsid w:val="00500F9C"/>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500F9C"/>
    <w:rPr>
      <w:rFonts w:ascii="Segoe UI Semibold" w:hAnsi="Segoe UI Semibold" w:cs="Segoe UI Semibold"/>
      <w:sz w:val="28"/>
      <w:szCs w:val="32"/>
      <w:lang w:val="en-US"/>
      <w14:ligatures w14:val="standardContextual"/>
    </w:rPr>
  </w:style>
  <w:style w:type="paragraph" w:customStyle="1" w:styleId="Instructions4">
    <w:name w:val="Instructions 4"/>
    <w:basedOn w:val="Normal"/>
    <w:link w:val="Instructions4Char"/>
    <w:qFormat/>
    <w:rsid w:val="00500F9C"/>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500F9C"/>
    <w:rPr>
      <w:rFonts w:ascii="Segoe UI Semibold" w:hAnsi="Segoe UI Semibold" w:cs="Segoe UI Semibold"/>
      <w:sz w:val="28"/>
      <w:szCs w:val="32"/>
      <w:lang w:val="en-US"/>
      <w14:ligatures w14:val="standardContextual"/>
    </w:rPr>
  </w:style>
  <w:style w:type="paragraph" w:customStyle="1" w:styleId="BeforeAndAfterNote">
    <w:name w:val="BeforeAndAfterNote"/>
    <w:basedOn w:val="Normal"/>
    <w:qFormat/>
    <w:rsid w:val="00500F9C"/>
    <w:pPr>
      <w:spacing w:after="0" w:line="120" w:lineRule="auto"/>
    </w:pPr>
  </w:style>
  <w:style w:type="paragraph" w:customStyle="1" w:styleId="USAGEAppendix">
    <w:name w:val="USAGE: Appendix"/>
    <w:basedOn w:val="Appendix"/>
    <w:link w:val="USAGEAppendixChar"/>
    <w:qFormat/>
    <w:rsid w:val="00500F9C"/>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500F9C"/>
    <w:rPr>
      <w:rFonts w:ascii="Segoe UI Semibold" w:eastAsiaTheme="majorEastAsia" w:hAnsi="Segoe UI Semibold" w:cs="Segoe UI Semibold"/>
      <w:color w:val="107C10"/>
      <w:sz w:val="28"/>
      <w:szCs w:val="28"/>
      <w:lang w:val="en-US"/>
      <w14:ligatures w14:val="standardContextual"/>
    </w:rPr>
  </w:style>
  <w:style w:type="paragraph" w:customStyle="1" w:styleId="USAGEHeading1">
    <w:name w:val="USAGE: Heading 1"/>
    <w:basedOn w:val="Heading1"/>
    <w:link w:val="USAGEHeading1Char"/>
    <w:qFormat/>
    <w:rsid w:val="00500F9C"/>
    <w:pPr>
      <w:pBdr>
        <w:bottom w:val="single" w:sz="12" w:space="1" w:color="107C10"/>
      </w:pBdr>
    </w:pPr>
    <w:rPr>
      <w:color w:val="107C10"/>
    </w:rPr>
  </w:style>
  <w:style w:type="character" w:customStyle="1" w:styleId="USAGEHeading1Char">
    <w:name w:val="USAGE: Heading 1 Char"/>
    <w:basedOn w:val="Heading1Char"/>
    <w:link w:val="USAGEHeading1"/>
    <w:rsid w:val="00500F9C"/>
    <w:rPr>
      <w:rFonts w:ascii="Segoe UI Semibold" w:eastAsiaTheme="majorEastAsia" w:hAnsi="Segoe UI Semibold" w:cs="Segoe UI Semibold"/>
      <w:color w:val="107C10"/>
      <w:sz w:val="32"/>
      <w:szCs w:val="32"/>
      <w:lang w:val="en-US"/>
      <w14:ligatures w14:val="standardContextual"/>
    </w:rPr>
  </w:style>
  <w:style w:type="paragraph" w:customStyle="1" w:styleId="USAGEHeading2">
    <w:name w:val="USAGE: Heading 2"/>
    <w:basedOn w:val="Heading2"/>
    <w:link w:val="USAGEHeading2Char"/>
    <w:qFormat/>
    <w:rsid w:val="00500F9C"/>
    <w:pPr>
      <w:pBdr>
        <w:bottom w:val="single" w:sz="12" w:space="1" w:color="107C10"/>
      </w:pBdr>
    </w:pPr>
    <w:rPr>
      <w:color w:val="107C10"/>
    </w:rPr>
  </w:style>
  <w:style w:type="character" w:customStyle="1" w:styleId="USAGEHeading2Char">
    <w:name w:val="USAGE: Heading 2 Char"/>
    <w:basedOn w:val="Heading2Char"/>
    <w:link w:val="USAGEHeading2"/>
    <w:rsid w:val="00500F9C"/>
    <w:rPr>
      <w:rFonts w:ascii="Segoe UI Semibold" w:eastAsiaTheme="majorEastAsia" w:hAnsi="Segoe UI Semibold" w:cs="Segoe UI Semibold"/>
      <w:color w:val="107C10"/>
      <w:sz w:val="28"/>
      <w:szCs w:val="26"/>
      <w:lang w:val="en-US"/>
      <w14:ligatures w14:val="standardContextual"/>
    </w:rPr>
  </w:style>
  <w:style w:type="paragraph" w:customStyle="1" w:styleId="USAGEHeading3">
    <w:name w:val="USAGE: Heading 3"/>
    <w:basedOn w:val="Heading3"/>
    <w:link w:val="USAGEHeading3Char"/>
    <w:qFormat/>
    <w:rsid w:val="00500F9C"/>
    <w:pPr>
      <w:pBdr>
        <w:bottom w:val="single" w:sz="12" w:space="1" w:color="107C10"/>
      </w:pBdr>
    </w:pPr>
    <w:rPr>
      <w:color w:val="107C10"/>
    </w:rPr>
  </w:style>
  <w:style w:type="character" w:customStyle="1" w:styleId="USAGEHeading3Char">
    <w:name w:val="USAGE: Heading 3 Char"/>
    <w:basedOn w:val="Heading3Char"/>
    <w:link w:val="USAGEHeading3"/>
    <w:rsid w:val="00500F9C"/>
    <w:rPr>
      <w:rFonts w:ascii="Segoe UI Semibold" w:eastAsiaTheme="majorEastAsia" w:hAnsi="Segoe UI Semibold" w:cs="Segoe UI Semibold"/>
      <w:color w:val="107C10"/>
      <w:sz w:val="28"/>
      <w:szCs w:val="24"/>
      <w:lang w:val="en-US"/>
      <w14:ligatures w14:val="standardContextual"/>
    </w:rPr>
  </w:style>
  <w:style w:type="paragraph" w:customStyle="1" w:styleId="USAGEHeading4">
    <w:name w:val="USAGE: Heading 4"/>
    <w:basedOn w:val="Heading4"/>
    <w:link w:val="USAGEHeading4Char"/>
    <w:qFormat/>
    <w:rsid w:val="00500F9C"/>
    <w:pPr>
      <w:pBdr>
        <w:bottom w:val="single" w:sz="12" w:space="1" w:color="107C10"/>
      </w:pBdr>
    </w:pPr>
    <w:rPr>
      <w:color w:val="107C10"/>
    </w:rPr>
  </w:style>
  <w:style w:type="character" w:customStyle="1" w:styleId="USAGEHeading4Char">
    <w:name w:val="USAGE: Heading 4 Char"/>
    <w:basedOn w:val="Heading4Char"/>
    <w:link w:val="USAGEHeading4"/>
    <w:rsid w:val="00500F9C"/>
    <w:rPr>
      <w:rFonts w:ascii="Segoe UI Semibold" w:eastAsiaTheme="majorEastAsia" w:hAnsi="Segoe UI Semibold" w:cs="Segoe UI Semibold"/>
      <w:color w:val="107C10"/>
      <w:sz w:val="28"/>
      <w:szCs w:val="24"/>
      <w:lang w:val="en-US"/>
      <w14:ligatures w14:val="standardContextual"/>
    </w:rPr>
  </w:style>
  <w:style w:type="character" w:customStyle="1" w:styleId="TOCHeadingChar">
    <w:name w:val="TOC Heading Char"/>
    <w:basedOn w:val="Heading1Char"/>
    <w:link w:val="TOCHeading"/>
    <w:uiPriority w:val="39"/>
    <w:rsid w:val="00500F9C"/>
    <w:rPr>
      <w:rFonts w:ascii="Segoe UI Semibold" w:eastAsiaTheme="majorEastAsia" w:hAnsi="Segoe UI Semibold" w:cs="Segoe UI Semibold"/>
      <w:color w:val="0078D4"/>
      <w:sz w:val="32"/>
      <w:szCs w:val="32"/>
      <w:lang w:val="en-US"/>
      <w14:ligatures w14:val="standardContextual"/>
    </w:rPr>
  </w:style>
  <w:style w:type="paragraph" w:customStyle="1" w:styleId="USAGEHeading2NoNumber">
    <w:name w:val="USAGE: Heading 2 (No Number)"/>
    <w:basedOn w:val="Heading2"/>
    <w:link w:val="USAGEHeading2NoNumberChar"/>
    <w:qFormat/>
    <w:rsid w:val="00500F9C"/>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500F9C"/>
    <w:rPr>
      <w:rFonts w:ascii="Segoe UI Semibold" w:eastAsiaTheme="majorEastAsia" w:hAnsi="Segoe UI Semibold" w:cs="Segoe UI Semibold"/>
      <w:color w:val="107C10"/>
      <w:sz w:val="28"/>
      <w:szCs w:val="26"/>
      <w:lang w:val="en-US"/>
      <w14:ligatures w14:val="standardContextual"/>
    </w:rPr>
  </w:style>
  <w:style w:type="table" w:customStyle="1" w:styleId="USAGETable">
    <w:name w:val="USAGE: Table"/>
    <w:basedOn w:val="TableNormal"/>
    <w:uiPriority w:val="99"/>
    <w:rsid w:val="00500F9C"/>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500F9C"/>
    <w:pPr>
      <w:pBdr>
        <w:bottom w:val="single" w:sz="12" w:space="1" w:color="107C10"/>
      </w:pBdr>
    </w:pPr>
    <w:rPr>
      <w:color w:val="107C10"/>
    </w:rPr>
  </w:style>
  <w:style w:type="character" w:customStyle="1" w:styleId="USAGETOCHeadingChar">
    <w:name w:val="USAGE: TOC Heading Char"/>
    <w:basedOn w:val="TOCHeadingChar"/>
    <w:link w:val="USAGETOCHeading"/>
    <w:rsid w:val="00500F9C"/>
    <w:rPr>
      <w:rFonts w:ascii="Segoe UI Semibold" w:eastAsiaTheme="majorEastAsia" w:hAnsi="Segoe UI Semibold" w:cs="Segoe UI Semibold"/>
      <w:color w:val="107C10"/>
      <w:sz w:val="32"/>
      <w:szCs w:val="32"/>
      <w:lang w:val="en-US"/>
      <w14:ligatures w14:val="standardContextual"/>
    </w:rPr>
  </w:style>
  <w:style w:type="paragraph" w:customStyle="1" w:styleId="Heading2NoNumber">
    <w:name w:val="Heading 2 (No Number)"/>
    <w:basedOn w:val="Heading2"/>
    <w:link w:val="Heading2NoNumberChar"/>
    <w:qFormat/>
    <w:rsid w:val="00500F9C"/>
    <w:pPr>
      <w:numPr>
        <w:ilvl w:val="0"/>
        <w:numId w:val="0"/>
      </w:numPr>
      <w:ind w:left="-992"/>
    </w:pPr>
    <w:rPr>
      <w:color w:val="0078D4" w:themeColor="accent1"/>
    </w:rPr>
  </w:style>
  <w:style w:type="character" w:customStyle="1" w:styleId="Heading2NoNumberChar">
    <w:name w:val="Heading 2 (No Number) Char"/>
    <w:basedOn w:val="Heading2Char"/>
    <w:link w:val="Heading2NoNumber"/>
    <w:rsid w:val="00500F9C"/>
    <w:rPr>
      <w:rFonts w:ascii="Segoe UI Semibold" w:eastAsiaTheme="majorEastAsia" w:hAnsi="Segoe UI Semibold" w:cs="Segoe UI Semibold"/>
      <w:color w:val="0078D4" w:themeColor="accent1"/>
      <w:sz w:val="28"/>
      <w:szCs w:val="26"/>
      <w:lang w:val="en-US"/>
      <w14:ligatures w14:val="standardContextual"/>
    </w:rPr>
  </w:style>
  <w:style w:type="paragraph" w:customStyle="1" w:styleId="WORKSHOPGreyAccent">
    <w:name w:val="WORKSHOP: Grey Accent"/>
    <w:basedOn w:val="Normal"/>
    <w:next w:val="Normal"/>
    <w:link w:val="WORKSHOPGreyAccentChar"/>
    <w:qFormat/>
    <w:rsid w:val="00500F9C"/>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500F9C"/>
    <w:rPr>
      <w:rFonts w:cs="Segoe UI Semibold"/>
      <w:b/>
      <w:bCs/>
      <w:szCs w:val="22"/>
      <w:shd w:val="clear" w:color="auto" w:fill="D9D9D9" w:themeFill="background1" w:themeFillShade="D9"/>
      <w:lang w:val="en-US"/>
      <w14:ligatures w14:val="standardContextual"/>
    </w:rPr>
  </w:style>
  <w:style w:type="character" w:customStyle="1" w:styleId="cf01">
    <w:name w:val="cf01"/>
    <w:basedOn w:val="DefaultParagraphFont"/>
    <w:rsid w:val="00500F9C"/>
    <w:rPr>
      <w:rFonts w:ascii="Segoe UI" w:hAnsi="Segoe UI" w:cs="Segoe UI" w:hint="default"/>
      <w:sz w:val="18"/>
      <w:szCs w:val="18"/>
    </w:rPr>
  </w:style>
  <w:style w:type="paragraph" w:customStyle="1" w:styleId="Bullet1">
    <w:name w:val="Bullet_1"/>
    <w:basedOn w:val="ListParagraph"/>
    <w:qFormat/>
    <w:rsid w:val="00500F9C"/>
    <w:pPr>
      <w:numPr>
        <w:numId w:val="55"/>
      </w:numPr>
    </w:pPr>
    <w:rPr>
      <w:rFonts w:eastAsiaTheme="minorEastAsia" w:cstheme="minorBidi"/>
      <w:color w:val="000000" w:themeColor="text1"/>
      <w:lang w:eastAsia="ja-JP"/>
    </w:rPr>
  </w:style>
  <w:style w:type="paragraph" w:customStyle="1" w:styleId="Bullet2">
    <w:name w:val="Bullet_2"/>
    <w:basedOn w:val="Bullet1"/>
    <w:qFormat/>
    <w:rsid w:val="00500F9C"/>
    <w:pPr>
      <w:numPr>
        <w:numId w:val="53"/>
      </w:numPr>
    </w:pPr>
  </w:style>
  <w:style w:type="paragraph" w:customStyle="1" w:styleId="Heading1NoNumber">
    <w:name w:val="Heading 1 (No Number)"/>
    <w:basedOn w:val="Heading1"/>
    <w:next w:val="Normal"/>
    <w:link w:val="Heading1NoNumberChar"/>
    <w:qFormat/>
    <w:rsid w:val="00500F9C"/>
    <w:pPr>
      <w:pageBreakBefore w:val="0"/>
      <w:numPr>
        <w:numId w:val="0"/>
      </w:numPr>
      <w:ind w:left="-992"/>
    </w:pPr>
  </w:style>
  <w:style w:type="character" w:customStyle="1" w:styleId="Heading1NoNumberChar">
    <w:name w:val="Heading 1 (No Number) Char"/>
    <w:basedOn w:val="Heading2Char"/>
    <w:link w:val="Heading1NoNumber"/>
    <w:rsid w:val="00500F9C"/>
    <w:rPr>
      <w:rFonts w:ascii="Segoe UI Semibold" w:eastAsiaTheme="majorEastAsia" w:hAnsi="Segoe UI Semibold" w:cs="Segoe UI Semibold"/>
      <w:color w:val="0078D4"/>
      <w:sz w:val="32"/>
      <w:szCs w:val="32"/>
      <w:lang w:val="en-US"/>
      <w14:ligatures w14:val="standardContextual"/>
    </w:rPr>
  </w:style>
  <w:style w:type="paragraph" w:customStyle="1" w:styleId="USAGEHeading1NoNumber">
    <w:name w:val="USAGE: Heading 1 (No Number)"/>
    <w:basedOn w:val="Heading1"/>
    <w:next w:val="Normal"/>
    <w:link w:val="USAGEHeading1NoNumberChar"/>
    <w:qFormat/>
    <w:rsid w:val="00500F9C"/>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500F9C"/>
    <w:rPr>
      <w:rFonts w:ascii="Segoe UI Semibold" w:eastAsiaTheme="majorEastAsia" w:hAnsi="Segoe UI Semibold" w:cs="Segoe UI Semibold"/>
      <w:color w:val="107C10"/>
      <w:sz w:val="32"/>
      <w:szCs w:val="32"/>
      <w:lang w:val="en-US"/>
      <w14:ligatures w14:val="standardContextual"/>
    </w:rPr>
  </w:style>
  <w:style w:type="table" w:customStyle="1" w:styleId="AlternateRowShading">
    <w:name w:val="Alternate Row Shading"/>
    <w:basedOn w:val="TableNormal"/>
    <w:uiPriority w:val="99"/>
    <w:rsid w:val="00500F9C"/>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7C7C7" w:themeFill="accent3" w:themeFillTint="66"/>
      </w:tcPr>
    </w:tblStylePr>
  </w:style>
  <w:style w:type="paragraph" w:customStyle="1" w:styleId="Bullet3-Indent">
    <w:name w:val="Bullet_3-Indent"/>
    <w:basedOn w:val="Bullet2"/>
    <w:link w:val="Bullet3-IndentChar"/>
    <w:qFormat/>
    <w:rsid w:val="00500F9C"/>
    <w:pPr>
      <w:numPr>
        <w:numId w:val="54"/>
      </w:numPr>
      <w:spacing w:after="0"/>
    </w:pPr>
  </w:style>
  <w:style w:type="character" w:customStyle="1" w:styleId="Bullet3-IndentChar">
    <w:name w:val="Bullet_3-Indent Char"/>
    <w:basedOn w:val="DefaultParagraphFont"/>
    <w:link w:val="Bullet3-Indent"/>
    <w:rsid w:val="00500F9C"/>
    <w:rPr>
      <w:rFonts w:eastAsiaTheme="minorEastAsia" w:cstheme="minorBidi"/>
      <w:color w:val="000000" w:themeColor="text1"/>
      <w:szCs w:val="22"/>
      <w:lang w:val="en-US" w:eastAsia="ja-JP"/>
      <w14:ligatures w14:val="standardContextual"/>
    </w:rPr>
  </w:style>
  <w:style w:type="paragraph" w:customStyle="1" w:styleId="Bullet4-Indent">
    <w:name w:val="Bullet_4-Indent"/>
    <w:basedOn w:val="Bullet3-Indent"/>
    <w:qFormat/>
    <w:rsid w:val="00500F9C"/>
    <w:pPr>
      <w:ind w:left="1776"/>
    </w:pPr>
  </w:style>
  <w:style w:type="paragraph" w:customStyle="1" w:styleId="Bullet5-Indent">
    <w:name w:val="Bullet_5-Indent"/>
    <w:basedOn w:val="Bullet1"/>
    <w:link w:val="Bullet5-IndentChar"/>
    <w:qFormat/>
    <w:rsid w:val="00500F9C"/>
    <w:pPr>
      <w:ind w:left="1077"/>
    </w:pPr>
    <w:rPr>
      <w:bCs/>
      <w:iCs/>
    </w:rPr>
  </w:style>
  <w:style w:type="character" w:customStyle="1" w:styleId="Bullet5-IndentChar">
    <w:name w:val="Bullet_5-Indent Char"/>
    <w:basedOn w:val="DefaultParagraphFont"/>
    <w:link w:val="Bullet5-Indent"/>
    <w:rsid w:val="00500F9C"/>
    <w:rPr>
      <w:rFonts w:eastAsiaTheme="minorEastAsia" w:cstheme="minorBidi"/>
      <w:bCs/>
      <w:iCs/>
      <w:color w:val="000000" w:themeColor="text1"/>
      <w:szCs w:val="22"/>
      <w:lang w:val="en-US" w:eastAsia="ja-JP"/>
      <w14:ligatures w14:val="standardContextual"/>
    </w:rPr>
  </w:style>
  <w:style w:type="table" w:styleId="GridTable4-Accent6">
    <w:name w:val="Grid Table 4 Accent 6"/>
    <w:basedOn w:val="TableNormal"/>
    <w:uiPriority w:val="49"/>
    <w:rsid w:val="00500F9C"/>
    <w:pPr>
      <w:spacing w:after="0" w:line="240" w:lineRule="auto"/>
    </w:pPr>
    <w:rPr>
      <w:rFonts w:asciiTheme="minorHAnsi" w:hAnsiTheme="minorHAnsi" w:cstheme="minorBidi"/>
      <w:sz w:val="22"/>
      <w:szCs w:val="22"/>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FFFFFF"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Style1">
    <w:name w:val="Style1"/>
    <w:basedOn w:val="TableNormal"/>
    <w:uiPriority w:val="99"/>
    <w:rsid w:val="00500F9C"/>
    <w:pPr>
      <w:spacing w:after="0" w:line="240" w:lineRule="auto"/>
    </w:pPr>
    <w:rPr>
      <w:rFonts w:asciiTheme="minorHAnsi" w:hAnsiTheme="minorHAnsi" w:cstheme="minorBidi"/>
      <w:kern w:val="2"/>
      <w:sz w:val="22"/>
      <w:szCs w:val="22"/>
      <w:lang w:val="en-US"/>
      <w14:ligatures w14:val="standardContextual"/>
    </w:rPr>
    <w:tblPr/>
  </w:style>
  <w:style w:type="paragraph" w:customStyle="1" w:styleId="NotesImportantBody">
    <w:name w:val="NotesImportantBody"/>
    <w:basedOn w:val="Normal"/>
    <w:link w:val="NotesImportantBodyChar"/>
    <w:qFormat/>
    <w:rsid w:val="00500F9C"/>
    <w:pPr>
      <w:keepNext/>
      <w:keepLines/>
      <w:pBdr>
        <w:left w:val="single" w:sz="12" w:space="4" w:color="auto"/>
      </w:pBdr>
      <w:ind w:left="850"/>
    </w:pPr>
    <w:rPr>
      <w:bCs/>
      <w:i/>
    </w:rPr>
  </w:style>
  <w:style w:type="character" w:customStyle="1" w:styleId="NotesImportantBodyChar">
    <w:name w:val="NotesImportantBody Char"/>
    <w:basedOn w:val="DefaultParagraphFont"/>
    <w:link w:val="NotesImportantBody"/>
    <w:rsid w:val="00500F9C"/>
    <w:rPr>
      <w:bCs/>
      <w:i/>
      <w:szCs w:val="22"/>
      <w:lang w:val="en-US"/>
      <w14:ligatures w14:val="standardContextual"/>
    </w:rPr>
  </w:style>
  <w:style w:type="paragraph" w:customStyle="1" w:styleId="NotesImportantHeader">
    <w:name w:val="NotesImportantHeader"/>
    <w:basedOn w:val="Normal"/>
    <w:next w:val="NotesImportantBody"/>
    <w:link w:val="NotesImportantHeaderChar"/>
    <w:qFormat/>
    <w:rsid w:val="00500F9C"/>
    <w:pPr>
      <w:keepLines/>
      <w:pBdr>
        <w:left w:val="single" w:sz="12" w:space="4" w:color="auto"/>
      </w:pBdr>
      <w:ind w:left="850"/>
    </w:pPr>
    <w:rPr>
      <w:b/>
    </w:rPr>
  </w:style>
  <w:style w:type="character" w:customStyle="1" w:styleId="NotesImportantHeaderChar">
    <w:name w:val="NotesImportantHeader Char"/>
    <w:basedOn w:val="NotesImportantBodyChar"/>
    <w:link w:val="NotesImportantHeader"/>
    <w:rsid w:val="00500F9C"/>
    <w:rPr>
      <w:b/>
      <w:bCs w:val="0"/>
      <w:i w:val="0"/>
      <w:szCs w:val="22"/>
      <w:lang w:val="en-US"/>
      <w14:ligatures w14:val="standardContextual"/>
    </w:rPr>
  </w:style>
  <w:style w:type="character" w:styleId="Emphasis">
    <w:name w:val="Emphasis"/>
    <w:basedOn w:val="DefaultParagraphFont"/>
    <w:uiPriority w:val="20"/>
    <w:qFormat/>
    <w:rsid w:val="00500F9C"/>
    <w:rPr>
      <w:i/>
      <w:iCs/>
    </w:rPr>
  </w:style>
  <w:style w:type="table" w:customStyle="1" w:styleId="WorkshopVersionHistory">
    <w:name w:val="WorkshopVersionHistory"/>
    <w:basedOn w:val="TableNormal"/>
    <w:uiPriority w:val="99"/>
    <w:rsid w:val="00500F9C"/>
    <w:pPr>
      <w:spacing w:after="0" w:line="240" w:lineRule="auto"/>
    </w:pPr>
    <w:rPr>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character" w:customStyle="1" w:styleId="ui-provider">
    <w:name w:val="ui-provider"/>
    <w:basedOn w:val="DefaultParagraphFont"/>
    <w:rsid w:val="00500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969">
      <w:bodyDiv w:val="1"/>
      <w:marLeft w:val="0"/>
      <w:marRight w:val="0"/>
      <w:marTop w:val="0"/>
      <w:marBottom w:val="0"/>
      <w:divBdr>
        <w:top w:val="none" w:sz="0" w:space="0" w:color="auto"/>
        <w:left w:val="none" w:sz="0" w:space="0" w:color="auto"/>
        <w:bottom w:val="none" w:sz="0" w:space="0" w:color="auto"/>
        <w:right w:val="none" w:sz="0" w:space="0" w:color="auto"/>
      </w:divBdr>
    </w:div>
    <w:div w:id="34280317">
      <w:bodyDiv w:val="1"/>
      <w:marLeft w:val="0"/>
      <w:marRight w:val="0"/>
      <w:marTop w:val="0"/>
      <w:marBottom w:val="0"/>
      <w:divBdr>
        <w:top w:val="none" w:sz="0" w:space="0" w:color="auto"/>
        <w:left w:val="none" w:sz="0" w:space="0" w:color="auto"/>
        <w:bottom w:val="none" w:sz="0" w:space="0" w:color="auto"/>
        <w:right w:val="none" w:sz="0" w:space="0" w:color="auto"/>
      </w:divBdr>
    </w:div>
    <w:div w:id="75904617">
      <w:bodyDiv w:val="1"/>
      <w:marLeft w:val="0"/>
      <w:marRight w:val="0"/>
      <w:marTop w:val="0"/>
      <w:marBottom w:val="0"/>
      <w:divBdr>
        <w:top w:val="none" w:sz="0" w:space="0" w:color="auto"/>
        <w:left w:val="none" w:sz="0" w:space="0" w:color="auto"/>
        <w:bottom w:val="none" w:sz="0" w:space="0" w:color="auto"/>
        <w:right w:val="none" w:sz="0" w:space="0" w:color="auto"/>
      </w:divBdr>
    </w:div>
    <w:div w:id="83377533">
      <w:bodyDiv w:val="1"/>
      <w:marLeft w:val="0"/>
      <w:marRight w:val="0"/>
      <w:marTop w:val="0"/>
      <w:marBottom w:val="0"/>
      <w:divBdr>
        <w:top w:val="none" w:sz="0" w:space="0" w:color="auto"/>
        <w:left w:val="none" w:sz="0" w:space="0" w:color="auto"/>
        <w:bottom w:val="none" w:sz="0" w:space="0" w:color="auto"/>
        <w:right w:val="none" w:sz="0" w:space="0" w:color="auto"/>
      </w:divBdr>
    </w:div>
    <w:div w:id="88428179">
      <w:bodyDiv w:val="1"/>
      <w:marLeft w:val="0"/>
      <w:marRight w:val="0"/>
      <w:marTop w:val="0"/>
      <w:marBottom w:val="0"/>
      <w:divBdr>
        <w:top w:val="none" w:sz="0" w:space="0" w:color="auto"/>
        <w:left w:val="none" w:sz="0" w:space="0" w:color="auto"/>
        <w:bottom w:val="none" w:sz="0" w:space="0" w:color="auto"/>
        <w:right w:val="none" w:sz="0" w:space="0" w:color="auto"/>
      </w:divBdr>
    </w:div>
    <w:div w:id="114759513">
      <w:bodyDiv w:val="1"/>
      <w:marLeft w:val="0"/>
      <w:marRight w:val="0"/>
      <w:marTop w:val="0"/>
      <w:marBottom w:val="0"/>
      <w:divBdr>
        <w:top w:val="none" w:sz="0" w:space="0" w:color="auto"/>
        <w:left w:val="none" w:sz="0" w:space="0" w:color="auto"/>
        <w:bottom w:val="none" w:sz="0" w:space="0" w:color="auto"/>
        <w:right w:val="none" w:sz="0" w:space="0" w:color="auto"/>
      </w:divBdr>
    </w:div>
    <w:div w:id="143131236">
      <w:bodyDiv w:val="1"/>
      <w:marLeft w:val="0"/>
      <w:marRight w:val="0"/>
      <w:marTop w:val="0"/>
      <w:marBottom w:val="0"/>
      <w:divBdr>
        <w:top w:val="none" w:sz="0" w:space="0" w:color="auto"/>
        <w:left w:val="none" w:sz="0" w:space="0" w:color="auto"/>
        <w:bottom w:val="none" w:sz="0" w:space="0" w:color="auto"/>
        <w:right w:val="none" w:sz="0" w:space="0" w:color="auto"/>
      </w:divBdr>
    </w:div>
    <w:div w:id="159544226">
      <w:bodyDiv w:val="1"/>
      <w:marLeft w:val="0"/>
      <w:marRight w:val="0"/>
      <w:marTop w:val="0"/>
      <w:marBottom w:val="0"/>
      <w:divBdr>
        <w:top w:val="none" w:sz="0" w:space="0" w:color="auto"/>
        <w:left w:val="none" w:sz="0" w:space="0" w:color="auto"/>
        <w:bottom w:val="none" w:sz="0" w:space="0" w:color="auto"/>
        <w:right w:val="none" w:sz="0" w:space="0" w:color="auto"/>
      </w:divBdr>
    </w:div>
    <w:div w:id="207767820">
      <w:bodyDiv w:val="1"/>
      <w:marLeft w:val="0"/>
      <w:marRight w:val="0"/>
      <w:marTop w:val="0"/>
      <w:marBottom w:val="0"/>
      <w:divBdr>
        <w:top w:val="none" w:sz="0" w:space="0" w:color="auto"/>
        <w:left w:val="none" w:sz="0" w:space="0" w:color="auto"/>
        <w:bottom w:val="none" w:sz="0" w:space="0" w:color="auto"/>
        <w:right w:val="none" w:sz="0" w:space="0" w:color="auto"/>
      </w:divBdr>
    </w:div>
    <w:div w:id="221598867">
      <w:bodyDiv w:val="1"/>
      <w:marLeft w:val="0"/>
      <w:marRight w:val="0"/>
      <w:marTop w:val="0"/>
      <w:marBottom w:val="0"/>
      <w:divBdr>
        <w:top w:val="none" w:sz="0" w:space="0" w:color="auto"/>
        <w:left w:val="none" w:sz="0" w:space="0" w:color="auto"/>
        <w:bottom w:val="none" w:sz="0" w:space="0" w:color="auto"/>
        <w:right w:val="none" w:sz="0" w:space="0" w:color="auto"/>
      </w:divBdr>
    </w:div>
    <w:div w:id="269968761">
      <w:bodyDiv w:val="1"/>
      <w:marLeft w:val="0"/>
      <w:marRight w:val="0"/>
      <w:marTop w:val="0"/>
      <w:marBottom w:val="0"/>
      <w:divBdr>
        <w:top w:val="none" w:sz="0" w:space="0" w:color="auto"/>
        <w:left w:val="none" w:sz="0" w:space="0" w:color="auto"/>
        <w:bottom w:val="none" w:sz="0" w:space="0" w:color="auto"/>
        <w:right w:val="none" w:sz="0" w:space="0" w:color="auto"/>
      </w:divBdr>
    </w:div>
    <w:div w:id="320620535">
      <w:bodyDiv w:val="1"/>
      <w:marLeft w:val="0"/>
      <w:marRight w:val="0"/>
      <w:marTop w:val="0"/>
      <w:marBottom w:val="0"/>
      <w:divBdr>
        <w:top w:val="none" w:sz="0" w:space="0" w:color="auto"/>
        <w:left w:val="none" w:sz="0" w:space="0" w:color="auto"/>
        <w:bottom w:val="none" w:sz="0" w:space="0" w:color="auto"/>
        <w:right w:val="none" w:sz="0" w:space="0" w:color="auto"/>
      </w:divBdr>
      <w:divsChild>
        <w:div w:id="207381381">
          <w:marLeft w:val="0"/>
          <w:marRight w:val="0"/>
          <w:marTop w:val="0"/>
          <w:marBottom w:val="0"/>
          <w:divBdr>
            <w:top w:val="none" w:sz="0" w:space="0" w:color="auto"/>
            <w:left w:val="none" w:sz="0" w:space="0" w:color="auto"/>
            <w:bottom w:val="none" w:sz="0" w:space="0" w:color="auto"/>
            <w:right w:val="none" w:sz="0" w:space="0" w:color="auto"/>
          </w:divBdr>
        </w:div>
      </w:divsChild>
    </w:div>
    <w:div w:id="334918185">
      <w:bodyDiv w:val="1"/>
      <w:marLeft w:val="0"/>
      <w:marRight w:val="0"/>
      <w:marTop w:val="0"/>
      <w:marBottom w:val="0"/>
      <w:divBdr>
        <w:top w:val="none" w:sz="0" w:space="0" w:color="auto"/>
        <w:left w:val="none" w:sz="0" w:space="0" w:color="auto"/>
        <w:bottom w:val="none" w:sz="0" w:space="0" w:color="auto"/>
        <w:right w:val="none" w:sz="0" w:space="0" w:color="auto"/>
      </w:divBdr>
      <w:divsChild>
        <w:div w:id="6912620">
          <w:marLeft w:val="0"/>
          <w:marRight w:val="0"/>
          <w:marTop w:val="0"/>
          <w:marBottom w:val="0"/>
          <w:divBdr>
            <w:top w:val="none" w:sz="0" w:space="0" w:color="auto"/>
            <w:left w:val="none" w:sz="0" w:space="0" w:color="auto"/>
            <w:bottom w:val="none" w:sz="0" w:space="0" w:color="auto"/>
            <w:right w:val="none" w:sz="0" w:space="0" w:color="auto"/>
          </w:divBdr>
          <w:divsChild>
            <w:div w:id="1255014850">
              <w:marLeft w:val="0"/>
              <w:marRight w:val="0"/>
              <w:marTop w:val="0"/>
              <w:marBottom w:val="0"/>
              <w:divBdr>
                <w:top w:val="none" w:sz="0" w:space="0" w:color="auto"/>
                <w:left w:val="none" w:sz="0" w:space="0" w:color="auto"/>
                <w:bottom w:val="none" w:sz="0" w:space="0" w:color="auto"/>
                <w:right w:val="none" w:sz="0" w:space="0" w:color="auto"/>
              </w:divBdr>
            </w:div>
          </w:divsChild>
        </w:div>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marLeft w:val="0"/>
              <w:marRight w:val="0"/>
              <w:marTop w:val="0"/>
              <w:marBottom w:val="0"/>
              <w:divBdr>
                <w:top w:val="none" w:sz="0" w:space="0" w:color="auto"/>
                <w:left w:val="none" w:sz="0" w:space="0" w:color="auto"/>
                <w:bottom w:val="none" w:sz="0" w:space="0" w:color="auto"/>
                <w:right w:val="none" w:sz="0" w:space="0" w:color="auto"/>
              </w:divBdr>
            </w:div>
          </w:divsChild>
        </w:div>
        <w:div w:id="121726905">
          <w:marLeft w:val="0"/>
          <w:marRight w:val="0"/>
          <w:marTop w:val="0"/>
          <w:marBottom w:val="0"/>
          <w:divBdr>
            <w:top w:val="none" w:sz="0" w:space="0" w:color="auto"/>
            <w:left w:val="none" w:sz="0" w:space="0" w:color="auto"/>
            <w:bottom w:val="none" w:sz="0" w:space="0" w:color="auto"/>
            <w:right w:val="none" w:sz="0" w:space="0" w:color="auto"/>
          </w:divBdr>
          <w:divsChild>
            <w:div w:id="479536411">
              <w:marLeft w:val="0"/>
              <w:marRight w:val="0"/>
              <w:marTop w:val="0"/>
              <w:marBottom w:val="0"/>
              <w:divBdr>
                <w:top w:val="none" w:sz="0" w:space="0" w:color="auto"/>
                <w:left w:val="none" w:sz="0" w:space="0" w:color="auto"/>
                <w:bottom w:val="none" w:sz="0" w:space="0" w:color="auto"/>
                <w:right w:val="none" w:sz="0" w:space="0" w:color="auto"/>
              </w:divBdr>
            </w:div>
          </w:divsChild>
        </w:div>
        <w:div w:id="291793343">
          <w:marLeft w:val="0"/>
          <w:marRight w:val="0"/>
          <w:marTop w:val="0"/>
          <w:marBottom w:val="0"/>
          <w:divBdr>
            <w:top w:val="none" w:sz="0" w:space="0" w:color="auto"/>
            <w:left w:val="none" w:sz="0" w:space="0" w:color="auto"/>
            <w:bottom w:val="none" w:sz="0" w:space="0" w:color="auto"/>
            <w:right w:val="none" w:sz="0" w:space="0" w:color="auto"/>
          </w:divBdr>
          <w:divsChild>
            <w:div w:id="1551187743">
              <w:marLeft w:val="0"/>
              <w:marRight w:val="0"/>
              <w:marTop w:val="0"/>
              <w:marBottom w:val="0"/>
              <w:divBdr>
                <w:top w:val="none" w:sz="0" w:space="0" w:color="auto"/>
                <w:left w:val="none" w:sz="0" w:space="0" w:color="auto"/>
                <w:bottom w:val="none" w:sz="0" w:space="0" w:color="auto"/>
                <w:right w:val="none" w:sz="0" w:space="0" w:color="auto"/>
              </w:divBdr>
            </w:div>
          </w:divsChild>
        </w:div>
        <w:div w:id="467894242">
          <w:marLeft w:val="0"/>
          <w:marRight w:val="0"/>
          <w:marTop w:val="0"/>
          <w:marBottom w:val="0"/>
          <w:divBdr>
            <w:top w:val="none" w:sz="0" w:space="0" w:color="auto"/>
            <w:left w:val="none" w:sz="0" w:space="0" w:color="auto"/>
            <w:bottom w:val="none" w:sz="0" w:space="0" w:color="auto"/>
            <w:right w:val="none" w:sz="0" w:space="0" w:color="auto"/>
          </w:divBdr>
          <w:divsChild>
            <w:div w:id="1489593995">
              <w:marLeft w:val="0"/>
              <w:marRight w:val="0"/>
              <w:marTop w:val="0"/>
              <w:marBottom w:val="0"/>
              <w:divBdr>
                <w:top w:val="none" w:sz="0" w:space="0" w:color="auto"/>
                <w:left w:val="none" w:sz="0" w:space="0" w:color="auto"/>
                <w:bottom w:val="none" w:sz="0" w:space="0" w:color="auto"/>
                <w:right w:val="none" w:sz="0" w:space="0" w:color="auto"/>
              </w:divBdr>
            </w:div>
          </w:divsChild>
        </w:div>
        <w:div w:id="661198644">
          <w:marLeft w:val="0"/>
          <w:marRight w:val="0"/>
          <w:marTop w:val="0"/>
          <w:marBottom w:val="0"/>
          <w:divBdr>
            <w:top w:val="none" w:sz="0" w:space="0" w:color="auto"/>
            <w:left w:val="none" w:sz="0" w:space="0" w:color="auto"/>
            <w:bottom w:val="none" w:sz="0" w:space="0" w:color="auto"/>
            <w:right w:val="none" w:sz="0" w:space="0" w:color="auto"/>
          </w:divBdr>
          <w:divsChild>
            <w:div w:id="936525326">
              <w:marLeft w:val="0"/>
              <w:marRight w:val="0"/>
              <w:marTop w:val="0"/>
              <w:marBottom w:val="0"/>
              <w:divBdr>
                <w:top w:val="none" w:sz="0" w:space="0" w:color="auto"/>
                <w:left w:val="none" w:sz="0" w:space="0" w:color="auto"/>
                <w:bottom w:val="none" w:sz="0" w:space="0" w:color="auto"/>
                <w:right w:val="none" w:sz="0" w:space="0" w:color="auto"/>
              </w:divBdr>
            </w:div>
          </w:divsChild>
        </w:div>
        <w:div w:id="829101046">
          <w:marLeft w:val="0"/>
          <w:marRight w:val="0"/>
          <w:marTop w:val="0"/>
          <w:marBottom w:val="0"/>
          <w:divBdr>
            <w:top w:val="none" w:sz="0" w:space="0" w:color="auto"/>
            <w:left w:val="none" w:sz="0" w:space="0" w:color="auto"/>
            <w:bottom w:val="none" w:sz="0" w:space="0" w:color="auto"/>
            <w:right w:val="none" w:sz="0" w:space="0" w:color="auto"/>
          </w:divBdr>
          <w:divsChild>
            <w:div w:id="325060336">
              <w:marLeft w:val="0"/>
              <w:marRight w:val="0"/>
              <w:marTop w:val="0"/>
              <w:marBottom w:val="0"/>
              <w:divBdr>
                <w:top w:val="none" w:sz="0" w:space="0" w:color="auto"/>
                <w:left w:val="none" w:sz="0" w:space="0" w:color="auto"/>
                <w:bottom w:val="none" w:sz="0" w:space="0" w:color="auto"/>
                <w:right w:val="none" w:sz="0" w:space="0" w:color="auto"/>
              </w:divBdr>
            </w:div>
          </w:divsChild>
        </w:div>
        <w:div w:id="841312993">
          <w:marLeft w:val="0"/>
          <w:marRight w:val="0"/>
          <w:marTop w:val="0"/>
          <w:marBottom w:val="0"/>
          <w:divBdr>
            <w:top w:val="none" w:sz="0" w:space="0" w:color="auto"/>
            <w:left w:val="none" w:sz="0" w:space="0" w:color="auto"/>
            <w:bottom w:val="none" w:sz="0" w:space="0" w:color="auto"/>
            <w:right w:val="none" w:sz="0" w:space="0" w:color="auto"/>
          </w:divBdr>
          <w:divsChild>
            <w:div w:id="1092705945">
              <w:marLeft w:val="0"/>
              <w:marRight w:val="0"/>
              <w:marTop w:val="0"/>
              <w:marBottom w:val="0"/>
              <w:divBdr>
                <w:top w:val="none" w:sz="0" w:space="0" w:color="auto"/>
                <w:left w:val="none" w:sz="0" w:space="0" w:color="auto"/>
                <w:bottom w:val="none" w:sz="0" w:space="0" w:color="auto"/>
                <w:right w:val="none" w:sz="0" w:space="0" w:color="auto"/>
              </w:divBdr>
            </w:div>
          </w:divsChild>
        </w:div>
        <w:div w:id="1109163124">
          <w:marLeft w:val="0"/>
          <w:marRight w:val="0"/>
          <w:marTop w:val="0"/>
          <w:marBottom w:val="0"/>
          <w:divBdr>
            <w:top w:val="none" w:sz="0" w:space="0" w:color="auto"/>
            <w:left w:val="none" w:sz="0" w:space="0" w:color="auto"/>
            <w:bottom w:val="none" w:sz="0" w:space="0" w:color="auto"/>
            <w:right w:val="none" w:sz="0" w:space="0" w:color="auto"/>
          </w:divBdr>
          <w:divsChild>
            <w:div w:id="1345860763">
              <w:marLeft w:val="0"/>
              <w:marRight w:val="0"/>
              <w:marTop w:val="0"/>
              <w:marBottom w:val="0"/>
              <w:divBdr>
                <w:top w:val="none" w:sz="0" w:space="0" w:color="auto"/>
                <w:left w:val="none" w:sz="0" w:space="0" w:color="auto"/>
                <w:bottom w:val="none" w:sz="0" w:space="0" w:color="auto"/>
                <w:right w:val="none" w:sz="0" w:space="0" w:color="auto"/>
              </w:divBdr>
            </w:div>
          </w:divsChild>
        </w:div>
        <w:div w:id="1116217915">
          <w:marLeft w:val="0"/>
          <w:marRight w:val="0"/>
          <w:marTop w:val="0"/>
          <w:marBottom w:val="0"/>
          <w:divBdr>
            <w:top w:val="none" w:sz="0" w:space="0" w:color="auto"/>
            <w:left w:val="none" w:sz="0" w:space="0" w:color="auto"/>
            <w:bottom w:val="none" w:sz="0" w:space="0" w:color="auto"/>
            <w:right w:val="none" w:sz="0" w:space="0" w:color="auto"/>
          </w:divBdr>
          <w:divsChild>
            <w:div w:id="569388794">
              <w:marLeft w:val="0"/>
              <w:marRight w:val="0"/>
              <w:marTop w:val="0"/>
              <w:marBottom w:val="0"/>
              <w:divBdr>
                <w:top w:val="none" w:sz="0" w:space="0" w:color="auto"/>
                <w:left w:val="none" w:sz="0" w:space="0" w:color="auto"/>
                <w:bottom w:val="none" w:sz="0" w:space="0" w:color="auto"/>
                <w:right w:val="none" w:sz="0" w:space="0" w:color="auto"/>
              </w:divBdr>
            </w:div>
          </w:divsChild>
        </w:div>
        <w:div w:id="1158770236">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
          </w:divsChild>
        </w:div>
        <w:div w:id="1219316439">
          <w:marLeft w:val="0"/>
          <w:marRight w:val="0"/>
          <w:marTop w:val="0"/>
          <w:marBottom w:val="0"/>
          <w:divBdr>
            <w:top w:val="none" w:sz="0" w:space="0" w:color="auto"/>
            <w:left w:val="none" w:sz="0" w:space="0" w:color="auto"/>
            <w:bottom w:val="none" w:sz="0" w:space="0" w:color="auto"/>
            <w:right w:val="none" w:sz="0" w:space="0" w:color="auto"/>
          </w:divBdr>
          <w:divsChild>
            <w:div w:id="1300455085">
              <w:marLeft w:val="0"/>
              <w:marRight w:val="0"/>
              <w:marTop w:val="0"/>
              <w:marBottom w:val="0"/>
              <w:divBdr>
                <w:top w:val="none" w:sz="0" w:space="0" w:color="auto"/>
                <w:left w:val="none" w:sz="0" w:space="0" w:color="auto"/>
                <w:bottom w:val="none" w:sz="0" w:space="0" w:color="auto"/>
                <w:right w:val="none" w:sz="0" w:space="0" w:color="auto"/>
              </w:divBdr>
            </w:div>
          </w:divsChild>
        </w:div>
        <w:div w:id="1233934061">
          <w:marLeft w:val="0"/>
          <w:marRight w:val="0"/>
          <w:marTop w:val="0"/>
          <w:marBottom w:val="0"/>
          <w:divBdr>
            <w:top w:val="none" w:sz="0" w:space="0" w:color="auto"/>
            <w:left w:val="none" w:sz="0" w:space="0" w:color="auto"/>
            <w:bottom w:val="none" w:sz="0" w:space="0" w:color="auto"/>
            <w:right w:val="none" w:sz="0" w:space="0" w:color="auto"/>
          </w:divBdr>
          <w:divsChild>
            <w:div w:id="1873423201">
              <w:marLeft w:val="0"/>
              <w:marRight w:val="0"/>
              <w:marTop w:val="0"/>
              <w:marBottom w:val="0"/>
              <w:divBdr>
                <w:top w:val="none" w:sz="0" w:space="0" w:color="auto"/>
                <w:left w:val="none" w:sz="0" w:space="0" w:color="auto"/>
                <w:bottom w:val="none" w:sz="0" w:space="0" w:color="auto"/>
                <w:right w:val="none" w:sz="0" w:space="0" w:color="auto"/>
              </w:divBdr>
            </w:div>
          </w:divsChild>
        </w:div>
        <w:div w:id="1268386157">
          <w:marLeft w:val="0"/>
          <w:marRight w:val="0"/>
          <w:marTop w:val="0"/>
          <w:marBottom w:val="0"/>
          <w:divBdr>
            <w:top w:val="none" w:sz="0" w:space="0" w:color="auto"/>
            <w:left w:val="none" w:sz="0" w:space="0" w:color="auto"/>
            <w:bottom w:val="none" w:sz="0" w:space="0" w:color="auto"/>
            <w:right w:val="none" w:sz="0" w:space="0" w:color="auto"/>
          </w:divBdr>
          <w:divsChild>
            <w:div w:id="947662973">
              <w:marLeft w:val="0"/>
              <w:marRight w:val="0"/>
              <w:marTop w:val="0"/>
              <w:marBottom w:val="0"/>
              <w:divBdr>
                <w:top w:val="none" w:sz="0" w:space="0" w:color="auto"/>
                <w:left w:val="none" w:sz="0" w:space="0" w:color="auto"/>
                <w:bottom w:val="none" w:sz="0" w:space="0" w:color="auto"/>
                <w:right w:val="none" w:sz="0" w:space="0" w:color="auto"/>
              </w:divBdr>
            </w:div>
          </w:divsChild>
        </w:div>
        <w:div w:id="1471553643">
          <w:marLeft w:val="0"/>
          <w:marRight w:val="0"/>
          <w:marTop w:val="0"/>
          <w:marBottom w:val="0"/>
          <w:divBdr>
            <w:top w:val="none" w:sz="0" w:space="0" w:color="auto"/>
            <w:left w:val="none" w:sz="0" w:space="0" w:color="auto"/>
            <w:bottom w:val="none" w:sz="0" w:space="0" w:color="auto"/>
            <w:right w:val="none" w:sz="0" w:space="0" w:color="auto"/>
          </w:divBdr>
          <w:divsChild>
            <w:div w:id="1824152338">
              <w:marLeft w:val="0"/>
              <w:marRight w:val="0"/>
              <w:marTop w:val="0"/>
              <w:marBottom w:val="0"/>
              <w:divBdr>
                <w:top w:val="none" w:sz="0" w:space="0" w:color="auto"/>
                <w:left w:val="none" w:sz="0" w:space="0" w:color="auto"/>
                <w:bottom w:val="none" w:sz="0" w:space="0" w:color="auto"/>
                <w:right w:val="none" w:sz="0" w:space="0" w:color="auto"/>
              </w:divBdr>
            </w:div>
          </w:divsChild>
        </w:div>
        <w:div w:id="1559054218">
          <w:marLeft w:val="0"/>
          <w:marRight w:val="0"/>
          <w:marTop w:val="0"/>
          <w:marBottom w:val="0"/>
          <w:divBdr>
            <w:top w:val="none" w:sz="0" w:space="0" w:color="auto"/>
            <w:left w:val="none" w:sz="0" w:space="0" w:color="auto"/>
            <w:bottom w:val="none" w:sz="0" w:space="0" w:color="auto"/>
            <w:right w:val="none" w:sz="0" w:space="0" w:color="auto"/>
          </w:divBdr>
          <w:divsChild>
            <w:div w:id="1477916224">
              <w:marLeft w:val="0"/>
              <w:marRight w:val="0"/>
              <w:marTop w:val="0"/>
              <w:marBottom w:val="0"/>
              <w:divBdr>
                <w:top w:val="none" w:sz="0" w:space="0" w:color="auto"/>
                <w:left w:val="none" w:sz="0" w:space="0" w:color="auto"/>
                <w:bottom w:val="none" w:sz="0" w:space="0" w:color="auto"/>
                <w:right w:val="none" w:sz="0" w:space="0" w:color="auto"/>
              </w:divBdr>
            </w:div>
          </w:divsChild>
        </w:div>
        <w:div w:id="1646159326">
          <w:marLeft w:val="0"/>
          <w:marRight w:val="0"/>
          <w:marTop w:val="0"/>
          <w:marBottom w:val="0"/>
          <w:divBdr>
            <w:top w:val="none" w:sz="0" w:space="0" w:color="auto"/>
            <w:left w:val="none" w:sz="0" w:space="0" w:color="auto"/>
            <w:bottom w:val="none" w:sz="0" w:space="0" w:color="auto"/>
            <w:right w:val="none" w:sz="0" w:space="0" w:color="auto"/>
          </w:divBdr>
          <w:divsChild>
            <w:div w:id="2057047734">
              <w:marLeft w:val="0"/>
              <w:marRight w:val="0"/>
              <w:marTop w:val="0"/>
              <w:marBottom w:val="0"/>
              <w:divBdr>
                <w:top w:val="none" w:sz="0" w:space="0" w:color="auto"/>
                <w:left w:val="none" w:sz="0" w:space="0" w:color="auto"/>
                <w:bottom w:val="none" w:sz="0" w:space="0" w:color="auto"/>
                <w:right w:val="none" w:sz="0" w:space="0" w:color="auto"/>
              </w:divBdr>
            </w:div>
          </w:divsChild>
        </w:div>
        <w:div w:id="1927611592">
          <w:marLeft w:val="0"/>
          <w:marRight w:val="0"/>
          <w:marTop w:val="0"/>
          <w:marBottom w:val="0"/>
          <w:divBdr>
            <w:top w:val="none" w:sz="0" w:space="0" w:color="auto"/>
            <w:left w:val="none" w:sz="0" w:space="0" w:color="auto"/>
            <w:bottom w:val="none" w:sz="0" w:space="0" w:color="auto"/>
            <w:right w:val="none" w:sz="0" w:space="0" w:color="auto"/>
          </w:divBdr>
          <w:divsChild>
            <w:div w:id="548960928">
              <w:marLeft w:val="0"/>
              <w:marRight w:val="0"/>
              <w:marTop w:val="0"/>
              <w:marBottom w:val="0"/>
              <w:divBdr>
                <w:top w:val="none" w:sz="0" w:space="0" w:color="auto"/>
                <w:left w:val="none" w:sz="0" w:space="0" w:color="auto"/>
                <w:bottom w:val="none" w:sz="0" w:space="0" w:color="auto"/>
                <w:right w:val="none" w:sz="0" w:space="0" w:color="auto"/>
              </w:divBdr>
            </w:div>
          </w:divsChild>
        </w:div>
        <w:div w:id="1939678879">
          <w:marLeft w:val="0"/>
          <w:marRight w:val="0"/>
          <w:marTop w:val="0"/>
          <w:marBottom w:val="0"/>
          <w:divBdr>
            <w:top w:val="none" w:sz="0" w:space="0" w:color="auto"/>
            <w:left w:val="none" w:sz="0" w:space="0" w:color="auto"/>
            <w:bottom w:val="none" w:sz="0" w:space="0" w:color="auto"/>
            <w:right w:val="none" w:sz="0" w:space="0" w:color="auto"/>
          </w:divBdr>
          <w:divsChild>
            <w:div w:id="766534873">
              <w:marLeft w:val="0"/>
              <w:marRight w:val="0"/>
              <w:marTop w:val="0"/>
              <w:marBottom w:val="0"/>
              <w:divBdr>
                <w:top w:val="none" w:sz="0" w:space="0" w:color="auto"/>
                <w:left w:val="none" w:sz="0" w:space="0" w:color="auto"/>
                <w:bottom w:val="none" w:sz="0" w:space="0" w:color="auto"/>
                <w:right w:val="none" w:sz="0" w:space="0" w:color="auto"/>
              </w:divBdr>
            </w:div>
          </w:divsChild>
        </w:div>
        <w:div w:id="1944335887">
          <w:marLeft w:val="0"/>
          <w:marRight w:val="0"/>
          <w:marTop w:val="0"/>
          <w:marBottom w:val="0"/>
          <w:divBdr>
            <w:top w:val="none" w:sz="0" w:space="0" w:color="auto"/>
            <w:left w:val="none" w:sz="0" w:space="0" w:color="auto"/>
            <w:bottom w:val="none" w:sz="0" w:space="0" w:color="auto"/>
            <w:right w:val="none" w:sz="0" w:space="0" w:color="auto"/>
          </w:divBdr>
          <w:divsChild>
            <w:div w:id="397441122">
              <w:marLeft w:val="0"/>
              <w:marRight w:val="0"/>
              <w:marTop w:val="0"/>
              <w:marBottom w:val="0"/>
              <w:divBdr>
                <w:top w:val="none" w:sz="0" w:space="0" w:color="auto"/>
                <w:left w:val="none" w:sz="0" w:space="0" w:color="auto"/>
                <w:bottom w:val="none" w:sz="0" w:space="0" w:color="auto"/>
                <w:right w:val="none" w:sz="0" w:space="0" w:color="auto"/>
              </w:divBdr>
            </w:div>
          </w:divsChild>
        </w:div>
        <w:div w:id="1995719533">
          <w:marLeft w:val="0"/>
          <w:marRight w:val="0"/>
          <w:marTop w:val="0"/>
          <w:marBottom w:val="0"/>
          <w:divBdr>
            <w:top w:val="none" w:sz="0" w:space="0" w:color="auto"/>
            <w:left w:val="none" w:sz="0" w:space="0" w:color="auto"/>
            <w:bottom w:val="none" w:sz="0" w:space="0" w:color="auto"/>
            <w:right w:val="none" w:sz="0" w:space="0" w:color="auto"/>
          </w:divBdr>
          <w:divsChild>
            <w:div w:id="664288327">
              <w:marLeft w:val="0"/>
              <w:marRight w:val="0"/>
              <w:marTop w:val="0"/>
              <w:marBottom w:val="0"/>
              <w:divBdr>
                <w:top w:val="none" w:sz="0" w:space="0" w:color="auto"/>
                <w:left w:val="none" w:sz="0" w:space="0" w:color="auto"/>
                <w:bottom w:val="none" w:sz="0" w:space="0" w:color="auto"/>
                <w:right w:val="none" w:sz="0" w:space="0" w:color="auto"/>
              </w:divBdr>
            </w:div>
          </w:divsChild>
        </w:div>
        <w:div w:id="2092846384">
          <w:marLeft w:val="0"/>
          <w:marRight w:val="0"/>
          <w:marTop w:val="0"/>
          <w:marBottom w:val="0"/>
          <w:divBdr>
            <w:top w:val="none" w:sz="0" w:space="0" w:color="auto"/>
            <w:left w:val="none" w:sz="0" w:space="0" w:color="auto"/>
            <w:bottom w:val="none" w:sz="0" w:space="0" w:color="auto"/>
            <w:right w:val="none" w:sz="0" w:space="0" w:color="auto"/>
          </w:divBdr>
          <w:divsChild>
            <w:div w:id="658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551">
      <w:bodyDiv w:val="1"/>
      <w:marLeft w:val="0"/>
      <w:marRight w:val="0"/>
      <w:marTop w:val="0"/>
      <w:marBottom w:val="0"/>
      <w:divBdr>
        <w:top w:val="none" w:sz="0" w:space="0" w:color="auto"/>
        <w:left w:val="none" w:sz="0" w:space="0" w:color="auto"/>
        <w:bottom w:val="none" w:sz="0" w:space="0" w:color="auto"/>
        <w:right w:val="none" w:sz="0" w:space="0" w:color="auto"/>
      </w:divBdr>
    </w:div>
    <w:div w:id="351807288">
      <w:bodyDiv w:val="1"/>
      <w:marLeft w:val="0"/>
      <w:marRight w:val="0"/>
      <w:marTop w:val="0"/>
      <w:marBottom w:val="0"/>
      <w:divBdr>
        <w:top w:val="none" w:sz="0" w:space="0" w:color="auto"/>
        <w:left w:val="none" w:sz="0" w:space="0" w:color="auto"/>
        <w:bottom w:val="none" w:sz="0" w:space="0" w:color="auto"/>
        <w:right w:val="none" w:sz="0" w:space="0" w:color="auto"/>
      </w:divBdr>
    </w:div>
    <w:div w:id="369568873">
      <w:bodyDiv w:val="1"/>
      <w:marLeft w:val="0"/>
      <w:marRight w:val="0"/>
      <w:marTop w:val="0"/>
      <w:marBottom w:val="0"/>
      <w:divBdr>
        <w:top w:val="none" w:sz="0" w:space="0" w:color="auto"/>
        <w:left w:val="none" w:sz="0" w:space="0" w:color="auto"/>
        <w:bottom w:val="none" w:sz="0" w:space="0" w:color="auto"/>
        <w:right w:val="none" w:sz="0" w:space="0" w:color="auto"/>
      </w:divBdr>
    </w:div>
    <w:div w:id="454761574">
      <w:bodyDiv w:val="1"/>
      <w:marLeft w:val="0"/>
      <w:marRight w:val="0"/>
      <w:marTop w:val="0"/>
      <w:marBottom w:val="0"/>
      <w:divBdr>
        <w:top w:val="none" w:sz="0" w:space="0" w:color="auto"/>
        <w:left w:val="none" w:sz="0" w:space="0" w:color="auto"/>
        <w:bottom w:val="none" w:sz="0" w:space="0" w:color="auto"/>
        <w:right w:val="none" w:sz="0" w:space="0" w:color="auto"/>
      </w:divBdr>
    </w:div>
    <w:div w:id="456871986">
      <w:bodyDiv w:val="1"/>
      <w:marLeft w:val="0"/>
      <w:marRight w:val="0"/>
      <w:marTop w:val="0"/>
      <w:marBottom w:val="0"/>
      <w:divBdr>
        <w:top w:val="none" w:sz="0" w:space="0" w:color="auto"/>
        <w:left w:val="none" w:sz="0" w:space="0" w:color="auto"/>
        <w:bottom w:val="none" w:sz="0" w:space="0" w:color="auto"/>
        <w:right w:val="none" w:sz="0" w:space="0" w:color="auto"/>
      </w:divBdr>
    </w:div>
    <w:div w:id="513569940">
      <w:bodyDiv w:val="1"/>
      <w:marLeft w:val="0"/>
      <w:marRight w:val="0"/>
      <w:marTop w:val="0"/>
      <w:marBottom w:val="0"/>
      <w:divBdr>
        <w:top w:val="none" w:sz="0" w:space="0" w:color="auto"/>
        <w:left w:val="none" w:sz="0" w:space="0" w:color="auto"/>
        <w:bottom w:val="none" w:sz="0" w:space="0" w:color="auto"/>
        <w:right w:val="none" w:sz="0" w:space="0" w:color="auto"/>
      </w:divBdr>
    </w:div>
    <w:div w:id="521478981">
      <w:bodyDiv w:val="1"/>
      <w:marLeft w:val="0"/>
      <w:marRight w:val="0"/>
      <w:marTop w:val="0"/>
      <w:marBottom w:val="0"/>
      <w:divBdr>
        <w:top w:val="none" w:sz="0" w:space="0" w:color="auto"/>
        <w:left w:val="none" w:sz="0" w:space="0" w:color="auto"/>
        <w:bottom w:val="none" w:sz="0" w:space="0" w:color="auto"/>
        <w:right w:val="none" w:sz="0" w:space="0" w:color="auto"/>
      </w:divBdr>
    </w:div>
    <w:div w:id="539393550">
      <w:bodyDiv w:val="1"/>
      <w:marLeft w:val="0"/>
      <w:marRight w:val="0"/>
      <w:marTop w:val="0"/>
      <w:marBottom w:val="0"/>
      <w:divBdr>
        <w:top w:val="none" w:sz="0" w:space="0" w:color="auto"/>
        <w:left w:val="none" w:sz="0" w:space="0" w:color="auto"/>
        <w:bottom w:val="none" w:sz="0" w:space="0" w:color="auto"/>
        <w:right w:val="none" w:sz="0" w:space="0" w:color="auto"/>
      </w:divBdr>
    </w:div>
    <w:div w:id="578445104">
      <w:bodyDiv w:val="1"/>
      <w:marLeft w:val="0"/>
      <w:marRight w:val="0"/>
      <w:marTop w:val="0"/>
      <w:marBottom w:val="0"/>
      <w:divBdr>
        <w:top w:val="none" w:sz="0" w:space="0" w:color="auto"/>
        <w:left w:val="none" w:sz="0" w:space="0" w:color="auto"/>
        <w:bottom w:val="none" w:sz="0" w:space="0" w:color="auto"/>
        <w:right w:val="none" w:sz="0" w:space="0" w:color="auto"/>
      </w:divBdr>
    </w:div>
    <w:div w:id="614484974">
      <w:bodyDiv w:val="1"/>
      <w:marLeft w:val="0"/>
      <w:marRight w:val="0"/>
      <w:marTop w:val="0"/>
      <w:marBottom w:val="0"/>
      <w:divBdr>
        <w:top w:val="none" w:sz="0" w:space="0" w:color="auto"/>
        <w:left w:val="none" w:sz="0" w:space="0" w:color="auto"/>
        <w:bottom w:val="none" w:sz="0" w:space="0" w:color="auto"/>
        <w:right w:val="none" w:sz="0" w:space="0" w:color="auto"/>
      </w:divBdr>
    </w:div>
    <w:div w:id="672219267">
      <w:bodyDiv w:val="1"/>
      <w:marLeft w:val="0"/>
      <w:marRight w:val="0"/>
      <w:marTop w:val="0"/>
      <w:marBottom w:val="0"/>
      <w:divBdr>
        <w:top w:val="none" w:sz="0" w:space="0" w:color="auto"/>
        <w:left w:val="none" w:sz="0" w:space="0" w:color="auto"/>
        <w:bottom w:val="none" w:sz="0" w:space="0" w:color="auto"/>
        <w:right w:val="none" w:sz="0" w:space="0" w:color="auto"/>
      </w:divBdr>
    </w:div>
    <w:div w:id="679240596">
      <w:bodyDiv w:val="1"/>
      <w:marLeft w:val="0"/>
      <w:marRight w:val="0"/>
      <w:marTop w:val="0"/>
      <w:marBottom w:val="0"/>
      <w:divBdr>
        <w:top w:val="none" w:sz="0" w:space="0" w:color="auto"/>
        <w:left w:val="none" w:sz="0" w:space="0" w:color="auto"/>
        <w:bottom w:val="none" w:sz="0" w:space="0" w:color="auto"/>
        <w:right w:val="none" w:sz="0" w:space="0" w:color="auto"/>
      </w:divBdr>
    </w:div>
    <w:div w:id="686491190">
      <w:bodyDiv w:val="1"/>
      <w:marLeft w:val="0"/>
      <w:marRight w:val="0"/>
      <w:marTop w:val="0"/>
      <w:marBottom w:val="0"/>
      <w:divBdr>
        <w:top w:val="none" w:sz="0" w:space="0" w:color="auto"/>
        <w:left w:val="none" w:sz="0" w:space="0" w:color="auto"/>
        <w:bottom w:val="none" w:sz="0" w:space="0" w:color="auto"/>
        <w:right w:val="none" w:sz="0" w:space="0" w:color="auto"/>
      </w:divBdr>
    </w:div>
    <w:div w:id="686518786">
      <w:bodyDiv w:val="1"/>
      <w:marLeft w:val="0"/>
      <w:marRight w:val="0"/>
      <w:marTop w:val="0"/>
      <w:marBottom w:val="0"/>
      <w:divBdr>
        <w:top w:val="none" w:sz="0" w:space="0" w:color="auto"/>
        <w:left w:val="none" w:sz="0" w:space="0" w:color="auto"/>
        <w:bottom w:val="none" w:sz="0" w:space="0" w:color="auto"/>
        <w:right w:val="none" w:sz="0" w:space="0" w:color="auto"/>
      </w:divBdr>
    </w:div>
    <w:div w:id="697244389">
      <w:bodyDiv w:val="1"/>
      <w:marLeft w:val="0"/>
      <w:marRight w:val="0"/>
      <w:marTop w:val="0"/>
      <w:marBottom w:val="0"/>
      <w:divBdr>
        <w:top w:val="none" w:sz="0" w:space="0" w:color="auto"/>
        <w:left w:val="none" w:sz="0" w:space="0" w:color="auto"/>
        <w:bottom w:val="none" w:sz="0" w:space="0" w:color="auto"/>
        <w:right w:val="none" w:sz="0" w:space="0" w:color="auto"/>
      </w:divBdr>
    </w:div>
    <w:div w:id="702704427">
      <w:bodyDiv w:val="1"/>
      <w:marLeft w:val="0"/>
      <w:marRight w:val="0"/>
      <w:marTop w:val="0"/>
      <w:marBottom w:val="0"/>
      <w:divBdr>
        <w:top w:val="none" w:sz="0" w:space="0" w:color="auto"/>
        <w:left w:val="none" w:sz="0" w:space="0" w:color="auto"/>
        <w:bottom w:val="none" w:sz="0" w:space="0" w:color="auto"/>
        <w:right w:val="none" w:sz="0" w:space="0" w:color="auto"/>
      </w:divBdr>
    </w:div>
    <w:div w:id="725370291">
      <w:bodyDiv w:val="1"/>
      <w:marLeft w:val="0"/>
      <w:marRight w:val="0"/>
      <w:marTop w:val="0"/>
      <w:marBottom w:val="0"/>
      <w:divBdr>
        <w:top w:val="none" w:sz="0" w:space="0" w:color="auto"/>
        <w:left w:val="none" w:sz="0" w:space="0" w:color="auto"/>
        <w:bottom w:val="none" w:sz="0" w:space="0" w:color="auto"/>
        <w:right w:val="none" w:sz="0" w:space="0" w:color="auto"/>
      </w:divBdr>
    </w:div>
    <w:div w:id="734821119">
      <w:bodyDiv w:val="1"/>
      <w:marLeft w:val="0"/>
      <w:marRight w:val="0"/>
      <w:marTop w:val="0"/>
      <w:marBottom w:val="0"/>
      <w:divBdr>
        <w:top w:val="none" w:sz="0" w:space="0" w:color="auto"/>
        <w:left w:val="none" w:sz="0" w:space="0" w:color="auto"/>
        <w:bottom w:val="none" w:sz="0" w:space="0" w:color="auto"/>
        <w:right w:val="none" w:sz="0" w:space="0" w:color="auto"/>
      </w:divBdr>
    </w:div>
    <w:div w:id="753473364">
      <w:bodyDiv w:val="1"/>
      <w:marLeft w:val="0"/>
      <w:marRight w:val="0"/>
      <w:marTop w:val="0"/>
      <w:marBottom w:val="0"/>
      <w:divBdr>
        <w:top w:val="none" w:sz="0" w:space="0" w:color="auto"/>
        <w:left w:val="none" w:sz="0" w:space="0" w:color="auto"/>
        <w:bottom w:val="none" w:sz="0" w:space="0" w:color="auto"/>
        <w:right w:val="none" w:sz="0" w:space="0" w:color="auto"/>
      </w:divBdr>
    </w:div>
    <w:div w:id="773012970">
      <w:bodyDiv w:val="1"/>
      <w:marLeft w:val="0"/>
      <w:marRight w:val="0"/>
      <w:marTop w:val="0"/>
      <w:marBottom w:val="0"/>
      <w:divBdr>
        <w:top w:val="none" w:sz="0" w:space="0" w:color="auto"/>
        <w:left w:val="none" w:sz="0" w:space="0" w:color="auto"/>
        <w:bottom w:val="none" w:sz="0" w:space="0" w:color="auto"/>
        <w:right w:val="none" w:sz="0" w:space="0" w:color="auto"/>
      </w:divBdr>
      <w:divsChild>
        <w:div w:id="30960073">
          <w:marLeft w:val="0"/>
          <w:marRight w:val="0"/>
          <w:marTop w:val="0"/>
          <w:marBottom w:val="0"/>
          <w:divBdr>
            <w:top w:val="none" w:sz="0" w:space="0" w:color="auto"/>
            <w:left w:val="none" w:sz="0" w:space="0" w:color="auto"/>
            <w:bottom w:val="none" w:sz="0" w:space="0" w:color="auto"/>
            <w:right w:val="none" w:sz="0" w:space="0" w:color="auto"/>
          </w:divBdr>
          <w:divsChild>
            <w:div w:id="334965826">
              <w:marLeft w:val="0"/>
              <w:marRight w:val="0"/>
              <w:marTop w:val="0"/>
              <w:marBottom w:val="0"/>
              <w:divBdr>
                <w:top w:val="none" w:sz="0" w:space="0" w:color="auto"/>
                <w:left w:val="none" w:sz="0" w:space="0" w:color="auto"/>
                <w:bottom w:val="none" w:sz="0" w:space="0" w:color="auto"/>
                <w:right w:val="none" w:sz="0" w:space="0" w:color="auto"/>
              </w:divBdr>
            </w:div>
          </w:divsChild>
        </w:div>
        <w:div w:id="33123872">
          <w:marLeft w:val="0"/>
          <w:marRight w:val="0"/>
          <w:marTop w:val="0"/>
          <w:marBottom w:val="0"/>
          <w:divBdr>
            <w:top w:val="none" w:sz="0" w:space="0" w:color="auto"/>
            <w:left w:val="none" w:sz="0" w:space="0" w:color="auto"/>
            <w:bottom w:val="none" w:sz="0" w:space="0" w:color="auto"/>
            <w:right w:val="none" w:sz="0" w:space="0" w:color="auto"/>
          </w:divBdr>
          <w:divsChild>
            <w:div w:id="1377198744">
              <w:marLeft w:val="0"/>
              <w:marRight w:val="0"/>
              <w:marTop w:val="0"/>
              <w:marBottom w:val="0"/>
              <w:divBdr>
                <w:top w:val="none" w:sz="0" w:space="0" w:color="auto"/>
                <w:left w:val="none" w:sz="0" w:space="0" w:color="auto"/>
                <w:bottom w:val="none" w:sz="0" w:space="0" w:color="auto"/>
                <w:right w:val="none" w:sz="0" w:space="0" w:color="auto"/>
              </w:divBdr>
            </w:div>
          </w:divsChild>
        </w:div>
        <w:div w:id="55593590">
          <w:marLeft w:val="0"/>
          <w:marRight w:val="0"/>
          <w:marTop w:val="0"/>
          <w:marBottom w:val="0"/>
          <w:divBdr>
            <w:top w:val="none" w:sz="0" w:space="0" w:color="auto"/>
            <w:left w:val="none" w:sz="0" w:space="0" w:color="auto"/>
            <w:bottom w:val="none" w:sz="0" w:space="0" w:color="auto"/>
            <w:right w:val="none" w:sz="0" w:space="0" w:color="auto"/>
          </w:divBdr>
          <w:divsChild>
            <w:div w:id="916018435">
              <w:marLeft w:val="0"/>
              <w:marRight w:val="0"/>
              <w:marTop w:val="0"/>
              <w:marBottom w:val="0"/>
              <w:divBdr>
                <w:top w:val="none" w:sz="0" w:space="0" w:color="auto"/>
                <w:left w:val="none" w:sz="0" w:space="0" w:color="auto"/>
                <w:bottom w:val="none" w:sz="0" w:space="0" w:color="auto"/>
                <w:right w:val="none" w:sz="0" w:space="0" w:color="auto"/>
              </w:divBdr>
            </w:div>
          </w:divsChild>
        </w:div>
        <w:div w:id="66996007">
          <w:marLeft w:val="0"/>
          <w:marRight w:val="0"/>
          <w:marTop w:val="0"/>
          <w:marBottom w:val="0"/>
          <w:divBdr>
            <w:top w:val="none" w:sz="0" w:space="0" w:color="auto"/>
            <w:left w:val="none" w:sz="0" w:space="0" w:color="auto"/>
            <w:bottom w:val="none" w:sz="0" w:space="0" w:color="auto"/>
            <w:right w:val="none" w:sz="0" w:space="0" w:color="auto"/>
          </w:divBdr>
          <w:divsChild>
            <w:div w:id="858544101">
              <w:marLeft w:val="0"/>
              <w:marRight w:val="0"/>
              <w:marTop w:val="0"/>
              <w:marBottom w:val="0"/>
              <w:divBdr>
                <w:top w:val="none" w:sz="0" w:space="0" w:color="auto"/>
                <w:left w:val="none" w:sz="0" w:space="0" w:color="auto"/>
                <w:bottom w:val="none" w:sz="0" w:space="0" w:color="auto"/>
                <w:right w:val="none" w:sz="0" w:space="0" w:color="auto"/>
              </w:divBdr>
            </w:div>
          </w:divsChild>
        </w:div>
        <w:div w:id="69621265">
          <w:marLeft w:val="0"/>
          <w:marRight w:val="0"/>
          <w:marTop w:val="0"/>
          <w:marBottom w:val="0"/>
          <w:divBdr>
            <w:top w:val="none" w:sz="0" w:space="0" w:color="auto"/>
            <w:left w:val="none" w:sz="0" w:space="0" w:color="auto"/>
            <w:bottom w:val="none" w:sz="0" w:space="0" w:color="auto"/>
            <w:right w:val="none" w:sz="0" w:space="0" w:color="auto"/>
          </w:divBdr>
          <w:divsChild>
            <w:div w:id="60376549">
              <w:marLeft w:val="0"/>
              <w:marRight w:val="0"/>
              <w:marTop w:val="0"/>
              <w:marBottom w:val="0"/>
              <w:divBdr>
                <w:top w:val="none" w:sz="0" w:space="0" w:color="auto"/>
                <w:left w:val="none" w:sz="0" w:space="0" w:color="auto"/>
                <w:bottom w:val="none" w:sz="0" w:space="0" w:color="auto"/>
                <w:right w:val="none" w:sz="0" w:space="0" w:color="auto"/>
              </w:divBdr>
            </w:div>
          </w:divsChild>
        </w:div>
        <w:div w:id="102389027">
          <w:marLeft w:val="0"/>
          <w:marRight w:val="0"/>
          <w:marTop w:val="0"/>
          <w:marBottom w:val="0"/>
          <w:divBdr>
            <w:top w:val="none" w:sz="0" w:space="0" w:color="auto"/>
            <w:left w:val="none" w:sz="0" w:space="0" w:color="auto"/>
            <w:bottom w:val="none" w:sz="0" w:space="0" w:color="auto"/>
            <w:right w:val="none" w:sz="0" w:space="0" w:color="auto"/>
          </w:divBdr>
          <w:divsChild>
            <w:div w:id="2083600975">
              <w:marLeft w:val="0"/>
              <w:marRight w:val="0"/>
              <w:marTop w:val="0"/>
              <w:marBottom w:val="0"/>
              <w:divBdr>
                <w:top w:val="none" w:sz="0" w:space="0" w:color="auto"/>
                <w:left w:val="none" w:sz="0" w:space="0" w:color="auto"/>
                <w:bottom w:val="none" w:sz="0" w:space="0" w:color="auto"/>
                <w:right w:val="none" w:sz="0" w:space="0" w:color="auto"/>
              </w:divBdr>
            </w:div>
          </w:divsChild>
        </w:div>
        <w:div w:id="120736509">
          <w:marLeft w:val="0"/>
          <w:marRight w:val="0"/>
          <w:marTop w:val="0"/>
          <w:marBottom w:val="0"/>
          <w:divBdr>
            <w:top w:val="none" w:sz="0" w:space="0" w:color="auto"/>
            <w:left w:val="none" w:sz="0" w:space="0" w:color="auto"/>
            <w:bottom w:val="none" w:sz="0" w:space="0" w:color="auto"/>
            <w:right w:val="none" w:sz="0" w:space="0" w:color="auto"/>
          </w:divBdr>
          <w:divsChild>
            <w:div w:id="976911225">
              <w:marLeft w:val="0"/>
              <w:marRight w:val="0"/>
              <w:marTop w:val="0"/>
              <w:marBottom w:val="0"/>
              <w:divBdr>
                <w:top w:val="none" w:sz="0" w:space="0" w:color="auto"/>
                <w:left w:val="none" w:sz="0" w:space="0" w:color="auto"/>
                <w:bottom w:val="none" w:sz="0" w:space="0" w:color="auto"/>
                <w:right w:val="none" w:sz="0" w:space="0" w:color="auto"/>
              </w:divBdr>
            </w:div>
          </w:divsChild>
        </w:div>
        <w:div w:id="146358216">
          <w:marLeft w:val="0"/>
          <w:marRight w:val="0"/>
          <w:marTop w:val="0"/>
          <w:marBottom w:val="0"/>
          <w:divBdr>
            <w:top w:val="none" w:sz="0" w:space="0" w:color="auto"/>
            <w:left w:val="none" w:sz="0" w:space="0" w:color="auto"/>
            <w:bottom w:val="none" w:sz="0" w:space="0" w:color="auto"/>
            <w:right w:val="none" w:sz="0" w:space="0" w:color="auto"/>
          </w:divBdr>
          <w:divsChild>
            <w:div w:id="199827815">
              <w:marLeft w:val="0"/>
              <w:marRight w:val="0"/>
              <w:marTop w:val="0"/>
              <w:marBottom w:val="0"/>
              <w:divBdr>
                <w:top w:val="none" w:sz="0" w:space="0" w:color="auto"/>
                <w:left w:val="none" w:sz="0" w:space="0" w:color="auto"/>
                <w:bottom w:val="none" w:sz="0" w:space="0" w:color="auto"/>
                <w:right w:val="none" w:sz="0" w:space="0" w:color="auto"/>
              </w:divBdr>
            </w:div>
          </w:divsChild>
        </w:div>
        <w:div w:id="172844187">
          <w:marLeft w:val="0"/>
          <w:marRight w:val="0"/>
          <w:marTop w:val="0"/>
          <w:marBottom w:val="0"/>
          <w:divBdr>
            <w:top w:val="none" w:sz="0" w:space="0" w:color="auto"/>
            <w:left w:val="none" w:sz="0" w:space="0" w:color="auto"/>
            <w:bottom w:val="none" w:sz="0" w:space="0" w:color="auto"/>
            <w:right w:val="none" w:sz="0" w:space="0" w:color="auto"/>
          </w:divBdr>
          <w:divsChild>
            <w:div w:id="1569146178">
              <w:marLeft w:val="0"/>
              <w:marRight w:val="0"/>
              <w:marTop w:val="0"/>
              <w:marBottom w:val="0"/>
              <w:divBdr>
                <w:top w:val="none" w:sz="0" w:space="0" w:color="auto"/>
                <w:left w:val="none" w:sz="0" w:space="0" w:color="auto"/>
                <w:bottom w:val="none" w:sz="0" w:space="0" w:color="auto"/>
                <w:right w:val="none" w:sz="0" w:space="0" w:color="auto"/>
              </w:divBdr>
            </w:div>
          </w:divsChild>
        </w:div>
        <w:div w:id="185214688">
          <w:marLeft w:val="0"/>
          <w:marRight w:val="0"/>
          <w:marTop w:val="0"/>
          <w:marBottom w:val="0"/>
          <w:divBdr>
            <w:top w:val="none" w:sz="0" w:space="0" w:color="auto"/>
            <w:left w:val="none" w:sz="0" w:space="0" w:color="auto"/>
            <w:bottom w:val="none" w:sz="0" w:space="0" w:color="auto"/>
            <w:right w:val="none" w:sz="0" w:space="0" w:color="auto"/>
          </w:divBdr>
          <w:divsChild>
            <w:div w:id="97995244">
              <w:marLeft w:val="0"/>
              <w:marRight w:val="0"/>
              <w:marTop w:val="0"/>
              <w:marBottom w:val="0"/>
              <w:divBdr>
                <w:top w:val="none" w:sz="0" w:space="0" w:color="auto"/>
                <w:left w:val="none" w:sz="0" w:space="0" w:color="auto"/>
                <w:bottom w:val="none" w:sz="0" w:space="0" w:color="auto"/>
                <w:right w:val="none" w:sz="0" w:space="0" w:color="auto"/>
              </w:divBdr>
            </w:div>
          </w:divsChild>
        </w:div>
        <w:div w:id="192957676">
          <w:marLeft w:val="0"/>
          <w:marRight w:val="0"/>
          <w:marTop w:val="0"/>
          <w:marBottom w:val="0"/>
          <w:divBdr>
            <w:top w:val="none" w:sz="0" w:space="0" w:color="auto"/>
            <w:left w:val="none" w:sz="0" w:space="0" w:color="auto"/>
            <w:bottom w:val="none" w:sz="0" w:space="0" w:color="auto"/>
            <w:right w:val="none" w:sz="0" w:space="0" w:color="auto"/>
          </w:divBdr>
          <w:divsChild>
            <w:div w:id="1454984161">
              <w:marLeft w:val="0"/>
              <w:marRight w:val="0"/>
              <w:marTop w:val="0"/>
              <w:marBottom w:val="0"/>
              <w:divBdr>
                <w:top w:val="none" w:sz="0" w:space="0" w:color="auto"/>
                <w:left w:val="none" w:sz="0" w:space="0" w:color="auto"/>
                <w:bottom w:val="none" w:sz="0" w:space="0" w:color="auto"/>
                <w:right w:val="none" w:sz="0" w:space="0" w:color="auto"/>
              </w:divBdr>
            </w:div>
          </w:divsChild>
        </w:div>
        <w:div w:id="194386592">
          <w:marLeft w:val="0"/>
          <w:marRight w:val="0"/>
          <w:marTop w:val="0"/>
          <w:marBottom w:val="0"/>
          <w:divBdr>
            <w:top w:val="none" w:sz="0" w:space="0" w:color="auto"/>
            <w:left w:val="none" w:sz="0" w:space="0" w:color="auto"/>
            <w:bottom w:val="none" w:sz="0" w:space="0" w:color="auto"/>
            <w:right w:val="none" w:sz="0" w:space="0" w:color="auto"/>
          </w:divBdr>
          <w:divsChild>
            <w:div w:id="1817524465">
              <w:marLeft w:val="0"/>
              <w:marRight w:val="0"/>
              <w:marTop w:val="0"/>
              <w:marBottom w:val="0"/>
              <w:divBdr>
                <w:top w:val="none" w:sz="0" w:space="0" w:color="auto"/>
                <w:left w:val="none" w:sz="0" w:space="0" w:color="auto"/>
                <w:bottom w:val="none" w:sz="0" w:space="0" w:color="auto"/>
                <w:right w:val="none" w:sz="0" w:space="0" w:color="auto"/>
              </w:divBdr>
            </w:div>
          </w:divsChild>
        </w:div>
        <w:div w:id="209002191">
          <w:marLeft w:val="0"/>
          <w:marRight w:val="0"/>
          <w:marTop w:val="0"/>
          <w:marBottom w:val="0"/>
          <w:divBdr>
            <w:top w:val="none" w:sz="0" w:space="0" w:color="auto"/>
            <w:left w:val="none" w:sz="0" w:space="0" w:color="auto"/>
            <w:bottom w:val="none" w:sz="0" w:space="0" w:color="auto"/>
            <w:right w:val="none" w:sz="0" w:space="0" w:color="auto"/>
          </w:divBdr>
          <w:divsChild>
            <w:div w:id="1746760702">
              <w:marLeft w:val="0"/>
              <w:marRight w:val="0"/>
              <w:marTop w:val="0"/>
              <w:marBottom w:val="0"/>
              <w:divBdr>
                <w:top w:val="none" w:sz="0" w:space="0" w:color="auto"/>
                <w:left w:val="none" w:sz="0" w:space="0" w:color="auto"/>
                <w:bottom w:val="none" w:sz="0" w:space="0" w:color="auto"/>
                <w:right w:val="none" w:sz="0" w:space="0" w:color="auto"/>
              </w:divBdr>
            </w:div>
          </w:divsChild>
        </w:div>
        <w:div w:id="209730930">
          <w:marLeft w:val="0"/>
          <w:marRight w:val="0"/>
          <w:marTop w:val="0"/>
          <w:marBottom w:val="0"/>
          <w:divBdr>
            <w:top w:val="none" w:sz="0" w:space="0" w:color="auto"/>
            <w:left w:val="none" w:sz="0" w:space="0" w:color="auto"/>
            <w:bottom w:val="none" w:sz="0" w:space="0" w:color="auto"/>
            <w:right w:val="none" w:sz="0" w:space="0" w:color="auto"/>
          </w:divBdr>
          <w:divsChild>
            <w:div w:id="2128694878">
              <w:marLeft w:val="0"/>
              <w:marRight w:val="0"/>
              <w:marTop w:val="0"/>
              <w:marBottom w:val="0"/>
              <w:divBdr>
                <w:top w:val="none" w:sz="0" w:space="0" w:color="auto"/>
                <w:left w:val="none" w:sz="0" w:space="0" w:color="auto"/>
                <w:bottom w:val="none" w:sz="0" w:space="0" w:color="auto"/>
                <w:right w:val="none" w:sz="0" w:space="0" w:color="auto"/>
              </w:divBdr>
            </w:div>
          </w:divsChild>
        </w:div>
        <w:div w:id="233666405">
          <w:marLeft w:val="0"/>
          <w:marRight w:val="0"/>
          <w:marTop w:val="0"/>
          <w:marBottom w:val="0"/>
          <w:divBdr>
            <w:top w:val="none" w:sz="0" w:space="0" w:color="auto"/>
            <w:left w:val="none" w:sz="0" w:space="0" w:color="auto"/>
            <w:bottom w:val="none" w:sz="0" w:space="0" w:color="auto"/>
            <w:right w:val="none" w:sz="0" w:space="0" w:color="auto"/>
          </w:divBdr>
          <w:divsChild>
            <w:div w:id="991372231">
              <w:marLeft w:val="0"/>
              <w:marRight w:val="0"/>
              <w:marTop w:val="0"/>
              <w:marBottom w:val="0"/>
              <w:divBdr>
                <w:top w:val="none" w:sz="0" w:space="0" w:color="auto"/>
                <w:left w:val="none" w:sz="0" w:space="0" w:color="auto"/>
                <w:bottom w:val="none" w:sz="0" w:space="0" w:color="auto"/>
                <w:right w:val="none" w:sz="0" w:space="0" w:color="auto"/>
              </w:divBdr>
            </w:div>
          </w:divsChild>
        </w:div>
        <w:div w:id="242187469">
          <w:marLeft w:val="0"/>
          <w:marRight w:val="0"/>
          <w:marTop w:val="0"/>
          <w:marBottom w:val="0"/>
          <w:divBdr>
            <w:top w:val="none" w:sz="0" w:space="0" w:color="auto"/>
            <w:left w:val="none" w:sz="0" w:space="0" w:color="auto"/>
            <w:bottom w:val="none" w:sz="0" w:space="0" w:color="auto"/>
            <w:right w:val="none" w:sz="0" w:space="0" w:color="auto"/>
          </w:divBdr>
          <w:divsChild>
            <w:div w:id="1922106412">
              <w:marLeft w:val="0"/>
              <w:marRight w:val="0"/>
              <w:marTop w:val="0"/>
              <w:marBottom w:val="0"/>
              <w:divBdr>
                <w:top w:val="none" w:sz="0" w:space="0" w:color="auto"/>
                <w:left w:val="none" w:sz="0" w:space="0" w:color="auto"/>
                <w:bottom w:val="none" w:sz="0" w:space="0" w:color="auto"/>
                <w:right w:val="none" w:sz="0" w:space="0" w:color="auto"/>
              </w:divBdr>
            </w:div>
          </w:divsChild>
        </w:div>
        <w:div w:id="258101689">
          <w:marLeft w:val="0"/>
          <w:marRight w:val="0"/>
          <w:marTop w:val="0"/>
          <w:marBottom w:val="0"/>
          <w:divBdr>
            <w:top w:val="none" w:sz="0" w:space="0" w:color="auto"/>
            <w:left w:val="none" w:sz="0" w:space="0" w:color="auto"/>
            <w:bottom w:val="none" w:sz="0" w:space="0" w:color="auto"/>
            <w:right w:val="none" w:sz="0" w:space="0" w:color="auto"/>
          </w:divBdr>
          <w:divsChild>
            <w:div w:id="832456819">
              <w:marLeft w:val="0"/>
              <w:marRight w:val="0"/>
              <w:marTop w:val="0"/>
              <w:marBottom w:val="0"/>
              <w:divBdr>
                <w:top w:val="none" w:sz="0" w:space="0" w:color="auto"/>
                <w:left w:val="none" w:sz="0" w:space="0" w:color="auto"/>
                <w:bottom w:val="none" w:sz="0" w:space="0" w:color="auto"/>
                <w:right w:val="none" w:sz="0" w:space="0" w:color="auto"/>
              </w:divBdr>
            </w:div>
          </w:divsChild>
        </w:div>
        <w:div w:id="263072240">
          <w:marLeft w:val="0"/>
          <w:marRight w:val="0"/>
          <w:marTop w:val="0"/>
          <w:marBottom w:val="0"/>
          <w:divBdr>
            <w:top w:val="none" w:sz="0" w:space="0" w:color="auto"/>
            <w:left w:val="none" w:sz="0" w:space="0" w:color="auto"/>
            <w:bottom w:val="none" w:sz="0" w:space="0" w:color="auto"/>
            <w:right w:val="none" w:sz="0" w:space="0" w:color="auto"/>
          </w:divBdr>
          <w:divsChild>
            <w:div w:id="81806041">
              <w:marLeft w:val="0"/>
              <w:marRight w:val="0"/>
              <w:marTop w:val="0"/>
              <w:marBottom w:val="0"/>
              <w:divBdr>
                <w:top w:val="none" w:sz="0" w:space="0" w:color="auto"/>
                <w:left w:val="none" w:sz="0" w:space="0" w:color="auto"/>
                <w:bottom w:val="none" w:sz="0" w:space="0" w:color="auto"/>
                <w:right w:val="none" w:sz="0" w:space="0" w:color="auto"/>
              </w:divBdr>
            </w:div>
          </w:divsChild>
        </w:div>
        <w:div w:id="283771404">
          <w:marLeft w:val="0"/>
          <w:marRight w:val="0"/>
          <w:marTop w:val="0"/>
          <w:marBottom w:val="0"/>
          <w:divBdr>
            <w:top w:val="none" w:sz="0" w:space="0" w:color="auto"/>
            <w:left w:val="none" w:sz="0" w:space="0" w:color="auto"/>
            <w:bottom w:val="none" w:sz="0" w:space="0" w:color="auto"/>
            <w:right w:val="none" w:sz="0" w:space="0" w:color="auto"/>
          </w:divBdr>
          <w:divsChild>
            <w:div w:id="2143233140">
              <w:marLeft w:val="0"/>
              <w:marRight w:val="0"/>
              <w:marTop w:val="0"/>
              <w:marBottom w:val="0"/>
              <w:divBdr>
                <w:top w:val="none" w:sz="0" w:space="0" w:color="auto"/>
                <w:left w:val="none" w:sz="0" w:space="0" w:color="auto"/>
                <w:bottom w:val="none" w:sz="0" w:space="0" w:color="auto"/>
                <w:right w:val="none" w:sz="0" w:space="0" w:color="auto"/>
              </w:divBdr>
            </w:div>
          </w:divsChild>
        </w:div>
        <w:div w:id="285165539">
          <w:marLeft w:val="0"/>
          <w:marRight w:val="0"/>
          <w:marTop w:val="0"/>
          <w:marBottom w:val="0"/>
          <w:divBdr>
            <w:top w:val="none" w:sz="0" w:space="0" w:color="auto"/>
            <w:left w:val="none" w:sz="0" w:space="0" w:color="auto"/>
            <w:bottom w:val="none" w:sz="0" w:space="0" w:color="auto"/>
            <w:right w:val="none" w:sz="0" w:space="0" w:color="auto"/>
          </w:divBdr>
          <w:divsChild>
            <w:div w:id="28259529">
              <w:marLeft w:val="0"/>
              <w:marRight w:val="0"/>
              <w:marTop w:val="0"/>
              <w:marBottom w:val="0"/>
              <w:divBdr>
                <w:top w:val="none" w:sz="0" w:space="0" w:color="auto"/>
                <w:left w:val="none" w:sz="0" w:space="0" w:color="auto"/>
                <w:bottom w:val="none" w:sz="0" w:space="0" w:color="auto"/>
                <w:right w:val="none" w:sz="0" w:space="0" w:color="auto"/>
              </w:divBdr>
            </w:div>
          </w:divsChild>
        </w:div>
        <w:div w:id="287980473">
          <w:marLeft w:val="0"/>
          <w:marRight w:val="0"/>
          <w:marTop w:val="0"/>
          <w:marBottom w:val="0"/>
          <w:divBdr>
            <w:top w:val="none" w:sz="0" w:space="0" w:color="auto"/>
            <w:left w:val="none" w:sz="0" w:space="0" w:color="auto"/>
            <w:bottom w:val="none" w:sz="0" w:space="0" w:color="auto"/>
            <w:right w:val="none" w:sz="0" w:space="0" w:color="auto"/>
          </w:divBdr>
          <w:divsChild>
            <w:div w:id="1227230282">
              <w:marLeft w:val="0"/>
              <w:marRight w:val="0"/>
              <w:marTop w:val="0"/>
              <w:marBottom w:val="0"/>
              <w:divBdr>
                <w:top w:val="none" w:sz="0" w:space="0" w:color="auto"/>
                <w:left w:val="none" w:sz="0" w:space="0" w:color="auto"/>
                <w:bottom w:val="none" w:sz="0" w:space="0" w:color="auto"/>
                <w:right w:val="none" w:sz="0" w:space="0" w:color="auto"/>
              </w:divBdr>
            </w:div>
          </w:divsChild>
        </w:div>
        <w:div w:id="303697913">
          <w:marLeft w:val="0"/>
          <w:marRight w:val="0"/>
          <w:marTop w:val="0"/>
          <w:marBottom w:val="0"/>
          <w:divBdr>
            <w:top w:val="none" w:sz="0" w:space="0" w:color="auto"/>
            <w:left w:val="none" w:sz="0" w:space="0" w:color="auto"/>
            <w:bottom w:val="none" w:sz="0" w:space="0" w:color="auto"/>
            <w:right w:val="none" w:sz="0" w:space="0" w:color="auto"/>
          </w:divBdr>
          <w:divsChild>
            <w:div w:id="187569177">
              <w:marLeft w:val="0"/>
              <w:marRight w:val="0"/>
              <w:marTop w:val="0"/>
              <w:marBottom w:val="0"/>
              <w:divBdr>
                <w:top w:val="none" w:sz="0" w:space="0" w:color="auto"/>
                <w:left w:val="none" w:sz="0" w:space="0" w:color="auto"/>
                <w:bottom w:val="none" w:sz="0" w:space="0" w:color="auto"/>
                <w:right w:val="none" w:sz="0" w:space="0" w:color="auto"/>
              </w:divBdr>
            </w:div>
          </w:divsChild>
        </w:div>
        <w:div w:id="305623606">
          <w:marLeft w:val="0"/>
          <w:marRight w:val="0"/>
          <w:marTop w:val="0"/>
          <w:marBottom w:val="0"/>
          <w:divBdr>
            <w:top w:val="none" w:sz="0" w:space="0" w:color="auto"/>
            <w:left w:val="none" w:sz="0" w:space="0" w:color="auto"/>
            <w:bottom w:val="none" w:sz="0" w:space="0" w:color="auto"/>
            <w:right w:val="none" w:sz="0" w:space="0" w:color="auto"/>
          </w:divBdr>
          <w:divsChild>
            <w:div w:id="1039236852">
              <w:marLeft w:val="0"/>
              <w:marRight w:val="0"/>
              <w:marTop w:val="0"/>
              <w:marBottom w:val="0"/>
              <w:divBdr>
                <w:top w:val="none" w:sz="0" w:space="0" w:color="auto"/>
                <w:left w:val="none" w:sz="0" w:space="0" w:color="auto"/>
                <w:bottom w:val="none" w:sz="0" w:space="0" w:color="auto"/>
                <w:right w:val="none" w:sz="0" w:space="0" w:color="auto"/>
              </w:divBdr>
            </w:div>
          </w:divsChild>
        </w:div>
        <w:div w:id="308485231">
          <w:marLeft w:val="0"/>
          <w:marRight w:val="0"/>
          <w:marTop w:val="0"/>
          <w:marBottom w:val="0"/>
          <w:divBdr>
            <w:top w:val="none" w:sz="0" w:space="0" w:color="auto"/>
            <w:left w:val="none" w:sz="0" w:space="0" w:color="auto"/>
            <w:bottom w:val="none" w:sz="0" w:space="0" w:color="auto"/>
            <w:right w:val="none" w:sz="0" w:space="0" w:color="auto"/>
          </w:divBdr>
          <w:divsChild>
            <w:div w:id="1826312632">
              <w:marLeft w:val="0"/>
              <w:marRight w:val="0"/>
              <w:marTop w:val="0"/>
              <w:marBottom w:val="0"/>
              <w:divBdr>
                <w:top w:val="none" w:sz="0" w:space="0" w:color="auto"/>
                <w:left w:val="none" w:sz="0" w:space="0" w:color="auto"/>
                <w:bottom w:val="none" w:sz="0" w:space="0" w:color="auto"/>
                <w:right w:val="none" w:sz="0" w:space="0" w:color="auto"/>
              </w:divBdr>
            </w:div>
          </w:divsChild>
        </w:div>
        <w:div w:id="371148592">
          <w:marLeft w:val="0"/>
          <w:marRight w:val="0"/>
          <w:marTop w:val="0"/>
          <w:marBottom w:val="0"/>
          <w:divBdr>
            <w:top w:val="none" w:sz="0" w:space="0" w:color="auto"/>
            <w:left w:val="none" w:sz="0" w:space="0" w:color="auto"/>
            <w:bottom w:val="none" w:sz="0" w:space="0" w:color="auto"/>
            <w:right w:val="none" w:sz="0" w:space="0" w:color="auto"/>
          </w:divBdr>
          <w:divsChild>
            <w:div w:id="563030073">
              <w:marLeft w:val="0"/>
              <w:marRight w:val="0"/>
              <w:marTop w:val="0"/>
              <w:marBottom w:val="0"/>
              <w:divBdr>
                <w:top w:val="none" w:sz="0" w:space="0" w:color="auto"/>
                <w:left w:val="none" w:sz="0" w:space="0" w:color="auto"/>
                <w:bottom w:val="none" w:sz="0" w:space="0" w:color="auto"/>
                <w:right w:val="none" w:sz="0" w:space="0" w:color="auto"/>
              </w:divBdr>
            </w:div>
          </w:divsChild>
        </w:div>
        <w:div w:id="394158378">
          <w:marLeft w:val="0"/>
          <w:marRight w:val="0"/>
          <w:marTop w:val="0"/>
          <w:marBottom w:val="0"/>
          <w:divBdr>
            <w:top w:val="none" w:sz="0" w:space="0" w:color="auto"/>
            <w:left w:val="none" w:sz="0" w:space="0" w:color="auto"/>
            <w:bottom w:val="none" w:sz="0" w:space="0" w:color="auto"/>
            <w:right w:val="none" w:sz="0" w:space="0" w:color="auto"/>
          </w:divBdr>
          <w:divsChild>
            <w:div w:id="2035107315">
              <w:marLeft w:val="0"/>
              <w:marRight w:val="0"/>
              <w:marTop w:val="0"/>
              <w:marBottom w:val="0"/>
              <w:divBdr>
                <w:top w:val="none" w:sz="0" w:space="0" w:color="auto"/>
                <w:left w:val="none" w:sz="0" w:space="0" w:color="auto"/>
                <w:bottom w:val="none" w:sz="0" w:space="0" w:color="auto"/>
                <w:right w:val="none" w:sz="0" w:space="0" w:color="auto"/>
              </w:divBdr>
            </w:div>
          </w:divsChild>
        </w:div>
        <w:div w:id="430055723">
          <w:marLeft w:val="0"/>
          <w:marRight w:val="0"/>
          <w:marTop w:val="0"/>
          <w:marBottom w:val="0"/>
          <w:divBdr>
            <w:top w:val="none" w:sz="0" w:space="0" w:color="auto"/>
            <w:left w:val="none" w:sz="0" w:space="0" w:color="auto"/>
            <w:bottom w:val="none" w:sz="0" w:space="0" w:color="auto"/>
            <w:right w:val="none" w:sz="0" w:space="0" w:color="auto"/>
          </w:divBdr>
          <w:divsChild>
            <w:div w:id="1687518457">
              <w:marLeft w:val="0"/>
              <w:marRight w:val="0"/>
              <w:marTop w:val="0"/>
              <w:marBottom w:val="0"/>
              <w:divBdr>
                <w:top w:val="none" w:sz="0" w:space="0" w:color="auto"/>
                <w:left w:val="none" w:sz="0" w:space="0" w:color="auto"/>
                <w:bottom w:val="none" w:sz="0" w:space="0" w:color="auto"/>
                <w:right w:val="none" w:sz="0" w:space="0" w:color="auto"/>
              </w:divBdr>
            </w:div>
          </w:divsChild>
        </w:div>
        <w:div w:id="444080488">
          <w:marLeft w:val="0"/>
          <w:marRight w:val="0"/>
          <w:marTop w:val="0"/>
          <w:marBottom w:val="0"/>
          <w:divBdr>
            <w:top w:val="none" w:sz="0" w:space="0" w:color="auto"/>
            <w:left w:val="none" w:sz="0" w:space="0" w:color="auto"/>
            <w:bottom w:val="none" w:sz="0" w:space="0" w:color="auto"/>
            <w:right w:val="none" w:sz="0" w:space="0" w:color="auto"/>
          </w:divBdr>
          <w:divsChild>
            <w:div w:id="1225070718">
              <w:marLeft w:val="0"/>
              <w:marRight w:val="0"/>
              <w:marTop w:val="0"/>
              <w:marBottom w:val="0"/>
              <w:divBdr>
                <w:top w:val="none" w:sz="0" w:space="0" w:color="auto"/>
                <w:left w:val="none" w:sz="0" w:space="0" w:color="auto"/>
                <w:bottom w:val="none" w:sz="0" w:space="0" w:color="auto"/>
                <w:right w:val="none" w:sz="0" w:space="0" w:color="auto"/>
              </w:divBdr>
            </w:div>
          </w:divsChild>
        </w:div>
        <w:div w:id="449596617">
          <w:marLeft w:val="0"/>
          <w:marRight w:val="0"/>
          <w:marTop w:val="0"/>
          <w:marBottom w:val="0"/>
          <w:divBdr>
            <w:top w:val="none" w:sz="0" w:space="0" w:color="auto"/>
            <w:left w:val="none" w:sz="0" w:space="0" w:color="auto"/>
            <w:bottom w:val="none" w:sz="0" w:space="0" w:color="auto"/>
            <w:right w:val="none" w:sz="0" w:space="0" w:color="auto"/>
          </w:divBdr>
          <w:divsChild>
            <w:div w:id="1340352602">
              <w:marLeft w:val="0"/>
              <w:marRight w:val="0"/>
              <w:marTop w:val="0"/>
              <w:marBottom w:val="0"/>
              <w:divBdr>
                <w:top w:val="none" w:sz="0" w:space="0" w:color="auto"/>
                <w:left w:val="none" w:sz="0" w:space="0" w:color="auto"/>
                <w:bottom w:val="none" w:sz="0" w:space="0" w:color="auto"/>
                <w:right w:val="none" w:sz="0" w:space="0" w:color="auto"/>
              </w:divBdr>
            </w:div>
          </w:divsChild>
        </w:div>
        <w:div w:id="487018025">
          <w:marLeft w:val="0"/>
          <w:marRight w:val="0"/>
          <w:marTop w:val="0"/>
          <w:marBottom w:val="0"/>
          <w:divBdr>
            <w:top w:val="none" w:sz="0" w:space="0" w:color="auto"/>
            <w:left w:val="none" w:sz="0" w:space="0" w:color="auto"/>
            <w:bottom w:val="none" w:sz="0" w:space="0" w:color="auto"/>
            <w:right w:val="none" w:sz="0" w:space="0" w:color="auto"/>
          </w:divBdr>
          <w:divsChild>
            <w:div w:id="589890868">
              <w:marLeft w:val="0"/>
              <w:marRight w:val="0"/>
              <w:marTop w:val="0"/>
              <w:marBottom w:val="0"/>
              <w:divBdr>
                <w:top w:val="none" w:sz="0" w:space="0" w:color="auto"/>
                <w:left w:val="none" w:sz="0" w:space="0" w:color="auto"/>
                <w:bottom w:val="none" w:sz="0" w:space="0" w:color="auto"/>
                <w:right w:val="none" w:sz="0" w:space="0" w:color="auto"/>
              </w:divBdr>
            </w:div>
          </w:divsChild>
        </w:div>
        <w:div w:id="513299422">
          <w:marLeft w:val="0"/>
          <w:marRight w:val="0"/>
          <w:marTop w:val="0"/>
          <w:marBottom w:val="0"/>
          <w:divBdr>
            <w:top w:val="none" w:sz="0" w:space="0" w:color="auto"/>
            <w:left w:val="none" w:sz="0" w:space="0" w:color="auto"/>
            <w:bottom w:val="none" w:sz="0" w:space="0" w:color="auto"/>
            <w:right w:val="none" w:sz="0" w:space="0" w:color="auto"/>
          </w:divBdr>
          <w:divsChild>
            <w:div w:id="1751343919">
              <w:marLeft w:val="0"/>
              <w:marRight w:val="0"/>
              <w:marTop w:val="0"/>
              <w:marBottom w:val="0"/>
              <w:divBdr>
                <w:top w:val="none" w:sz="0" w:space="0" w:color="auto"/>
                <w:left w:val="none" w:sz="0" w:space="0" w:color="auto"/>
                <w:bottom w:val="none" w:sz="0" w:space="0" w:color="auto"/>
                <w:right w:val="none" w:sz="0" w:space="0" w:color="auto"/>
              </w:divBdr>
            </w:div>
          </w:divsChild>
        </w:div>
        <w:div w:id="557711761">
          <w:marLeft w:val="0"/>
          <w:marRight w:val="0"/>
          <w:marTop w:val="0"/>
          <w:marBottom w:val="0"/>
          <w:divBdr>
            <w:top w:val="none" w:sz="0" w:space="0" w:color="auto"/>
            <w:left w:val="none" w:sz="0" w:space="0" w:color="auto"/>
            <w:bottom w:val="none" w:sz="0" w:space="0" w:color="auto"/>
            <w:right w:val="none" w:sz="0" w:space="0" w:color="auto"/>
          </w:divBdr>
          <w:divsChild>
            <w:div w:id="1486776011">
              <w:marLeft w:val="0"/>
              <w:marRight w:val="0"/>
              <w:marTop w:val="0"/>
              <w:marBottom w:val="0"/>
              <w:divBdr>
                <w:top w:val="none" w:sz="0" w:space="0" w:color="auto"/>
                <w:left w:val="none" w:sz="0" w:space="0" w:color="auto"/>
                <w:bottom w:val="none" w:sz="0" w:space="0" w:color="auto"/>
                <w:right w:val="none" w:sz="0" w:space="0" w:color="auto"/>
              </w:divBdr>
            </w:div>
          </w:divsChild>
        </w:div>
        <w:div w:id="569851341">
          <w:marLeft w:val="0"/>
          <w:marRight w:val="0"/>
          <w:marTop w:val="0"/>
          <w:marBottom w:val="0"/>
          <w:divBdr>
            <w:top w:val="none" w:sz="0" w:space="0" w:color="auto"/>
            <w:left w:val="none" w:sz="0" w:space="0" w:color="auto"/>
            <w:bottom w:val="none" w:sz="0" w:space="0" w:color="auto"/>
            <w:right w:val="none" w:sz="0" w:space="0" w:color="auto"/>
          </w:divBdr>
          <w:divsChild>
            <w:div w:id="1509952043">
              <w:marLeft w:val="0"/>
              <w:marRight w:val="0"/>
              <w:marTop w:val="0"/>
              <w:marBottom w:val="0"/>
              <w:divBdr>
                <w:top w:val="none" w:sz="0" w:space="0" w:color="auto"/>
                <w:left w:val="none" w:sz="0" w:space="0" w:color="auto"/>
                <w:bottom w:val="none" w:sz="0" w:space="0" w:color="auto"/>
                <w:right w:val="none" w:sz="0" w:space="0" w:color="auto"/>
              </w:divBdr>
            </w:div>
          </w:divsChild>
        </w:div>
        <w:div w:id="574633916">
          <w:marLeft w:val="0"/>
          <w:marRight w:val="0"/>
          <w:marTop w:val="0"/>
          <w:marBottom w:val="0"/>
          <w:divBdr>
            <w:top w:val="none" w:sz="0" w:space="0" w:color="auto"/>
            <w:left w:val="none" w:sz="0" w:space="0" w:color="auto"/>
            <w:bottom w:val="none" w:sz="0" w:space="0" w:color="auto"/>
            <w:right w:val="none" w:sz="0" w:space="0" w:color="auto"/>
          </w:divBdr>
          <w:divsChild>
            <w:div w:id="1412236839">
              <w:marLeft w:val="0"/>
              <w:marRight w:val="0"/>
              <w:marTop w:val="0"/>
              <w:marBottom w:val="0"/>
              <w:divBdr>
                <w:top w:val="none" w:sz="0" w:space="0" w:color="auto"/>
                <w:left w:val="none" w:sz="0" w:space="0" w:color="auto"/>
                <w:bottom w:val="none" w:sz="0" w:space="0" w:color="auto"/>
                <w:right w:val="none" w:sz="0" w:space="0" w:color="auto"/>
              </w:divBdr>
            </w:div>
          </w:divsChild>
        </w:div>
        <w:div w:id="611060965">
          <w:marLeft w:val="0"/>
          <w:marRight w:val="0"/>
          <w:marTop w:val="0"/>
          <w:marBottom w:val="0"/>
          <w:divBdr>
            <w:top w:val="none" w:sz="0" w:space="0" w:color="auto"/>
            <w:left w:val="none" w:sz="0" w:space="0" w:color="auto"/>
            <w:bottom w:val="none" w:sz="0" w:space="0" w:color="auto"/>
            <w:right w:val="none" w:sz="0" w:space="0" w:color="auto"/>
          </w:divBdr>
          <w:divsChild>
            <w:div w:id="981277856">
              <w:marLeft w:val="0"/>
              <w:marRight w:val="0"/>
              <w:marTop w:val="0"/>
              <w:marBottom w:val="0"/>
              <w:divBdr>
                <w:top w:val="none" w:sz="0" w:space="0" w:color="auto"/>
                <w:left w:val="none" w:sz="0" w:space="0" w:color="auto"/>
                <w:bottom w:val="none" w:sz="0" w:space="0" w:color="auto"/>
                <w:right w:val="none" w:sz="0" w:space="0" w:color="auto"/>
              </w:divBdr>
            </w:div>
          </w:divsChild>
        </w:div>
        <w:div w:id="656611477">
          <w:marLeft w:val="0"/>
          <w:marRight w:val="0"/>
          <w:marTop w:val="0"/>
          <w:marBottom w:val="0"/>
          <w:divBdr>
            <w:top w:val="none" w:sz="0" w:space="0" w:color="auto"/>
            <w:left w:val="none" w:sz="0" w:space="0" w:color="auto"/>
            <w:bottom w:val="none" w:sz="0" w:space="0" w:color="auto"/>
            <w:right w:val="none" w:sz="0" w:space="0" w:color="auto"/>
          </w:divBdr>
          <w:divsChild>
            <w:div w:id="2095085684">
              <w:marLeft w:val="0"/>
              <w:marRight w:val="0"/>
              <w:marTop w:val="0"/>
              <w:marBottom w:val="0"/>
              <w:divBdr>
                <w:top w:val="none" w:sz="0" w:space="0" w:color="auto"/>
                <w:left w:val="none" w:sz="0" w:space="0" w:color="auto"/>
                <w:bottom w:val="none" w:sz="0" w:space="0" w:color="auto"/>
                <w:right w:val="none" w:sz="0" w:space="0" w:color="auto"/>
              </w:divBdr>
            </w:div>
          </w:divsChild>
        </w:div>
        <w:div w:id="662705618">
          <w:marLeft w:val="0"/>
          <w:marRight w:val="0"/>
          <w:marTop w:val="0"/>
          <w:marBottom w:val="0"/>
          <w:divBdr>
            <w:top w:val="none" w:sz="0" w:space="0" w:color="auto"/>
            <w:left w:val="none" w:sz="0" w:space="0" w:color="auto"/>
            <w:bottom w:val="none" w:sz="0" w:space="0" w:color="auto"/>
            <w:right w:val="none" w:sz="0" w:space="0" w:color="auto"/>
          </w:divBdr>
          <w:divsChild>
            <w:div w:id="1709603993">
              <w:marLeft w:val="0"/>
              <w:marRight w:val="0"/>
              <w:marTop w:val="0"/>
              <w:marBottom w:val="0"/>
              <w:divBdr>
                <w:top w:val="none" w:sz="0" w:space="0" w:color="auto"/>
                <w:left w:val="none" w:sz="0" w:space="0" w:color="auto"/>
                <w:bottom w:val="none" w:sz="0" w:space="0" w:color="auto"/>
                <w:right w:val="none" w:sz="0" w:space="0" w:color="auto"/>
              </w:divBdr>
            </w:div>
          </w:divsChild>
        </w:div>
        <w:div w:id="667901921">
          <w:marLeft w:val="0"/>
          <w:marRight w:val="0"/>
          <w:marTop w:val="0"/>
          <w:marBottom w:val="0"/>
          <w:divBdr>
            <w:top w:val="none" w:sz="0" w:space="0" w:color="auto"/>
            <w:left w:val="none" w:sz="0" w:space="0" w:color="auto"/>
            <w:bottom w:val="none" w:sz="0" w:space="0" w:color="auto"/>
            <w:right w:val="none" w:sz="0" w:space="0" w:color="auto"/>
          </w:divBdr>
          <w:divsChild>
            <w:div w:id="1895313819">
              <w:marLeft w:val="0"/>
              <w:marRight w:val="0"/>
              <w:marTop w:val="0"/>
              <w:marBottom w:val="0"/>
              <w:divBdr>
                <w:top w:val="none" w:sz="0" w:space="0" w:color="auto"/>
                <w:left w:val="none" w:sz="0" w:space="0" w:color="auto"/>
                <w:bottom w:val="none" w:sz="0" w:space="0" w:color="auto"/>
                <w:right w:val="none" w:sz="0" w:space="0" w:color="auto"/>
              </w:divBdr>
            </w:div>
          </w:divsChild>
        </w:div>
        <w:div w:id="670985655">
          <w:marLeft w:val="0"/>
          <w:marRight w:val="0"/>
          <w:marTop w:val="0"/>
          <w:marBottom w:val="0"/>
          <w:divBdr>
            <w:top w:val="none" w:sz="0" w:space="0" w:color="auto"/>
            <w:left w:val="none" w:sz="0" w:space="0" w:color="auto"/>
            <w:bottom w:val="none" w:sz="0" w:space="0" w:color="auto"/>
            <w:right w:val="none" w:sz="0" w:space="0" w:color="auto"/>
          </w:divBdr>
          <w:divsChild>
            <w:div w:id="1930695846">
              <w:marLeft w:val="0"/>
              <w:marRight w:val="0"/>
              <w:marTop w:val="0"/>
              <w:marBottom w:val="0"/>
              <w:divBdr>
                <w:top w:val="none" w:sz="0" w:space="0" w:color="auto"/>
                <w:left w:val="none" w:sz="0" w:space="0" w:color="auto"/>
                <w:bottom w:val="none" w:sz="0" w:space="0" w:color="auto"/>
                <w:right w:val="none" w:sz="0" w:space="0" w:color="auto"/>
              </w:divBdr>
            </w:div>
          </w:divsChild>
        </w:div>
        <w:div w:id="680090351">
          <w:marLeft w:val="0"/>
          <w:marRight w:val="0"/>
          <w:marTop w:val="0"/>
          <w:marBottom w:val="0"/>
          <w:divBdr>
            <w:top w:val="none" w:sz="0" w:space="0" w:color="auto"/>
            <w:left w:val="none" w:sz="0" w:space="0" w:color="auto"/>
            <w:bottom w:val="none" w:sz="0" w:space="0" w:color="auto"/>
            <w:right w:val="none" w:sz="0" w:space="0" w:color="auto"/>
          </w:divBdr>
          <w:divsChild>
            <w:div w:id="17971101">
              <w:marLeft w:val="0"/>
              <w:marRight w:val="0"/>
              <w:marTop w:val="0"/>
              <w:marBottom w:val="0"/>
              <w:divBdr>
                <w:top w:val="none" w:sz="0" w:space="0" w:color="auto"/>
                <w:left w:val="none" w:sz="0" w:space="0" w:color="auto"/>
                <w:bottom w:val="none" w:sz="0" w:space="0" w:color="auto"/>
                <w:right w:val="none" w:sz="0" w:space="0" w:color="auto"/>
              </w:divBdr>
            </w:div>
          </w:divsChild>
        </w:div>
        <w:div w:id="703485184">
          <w:marLeft w:val="0"/>
          <w:marRight w:val="0"/>
          <w:marTop w:val="0"/>
          <w:marBottom w:val="0"/>
          <w:divBdr>
            <w:top w:val="none" w:sz="0" w:space="0" w:color="auto"/>
            <w:left w:val="none" w:sz="0" w:space="0" w:color="auto"/>
            <w:bottom w:val="none" w:sz="0" w:space="0" w:color="auto"/>
            <w:right w:val="none" w:sz="0" w:space="0" w:color="auto"/>
          </w:divBdr>
          <w:divsChild>
            <w:div w:id="2080708574">
              <w:marLeft w:val="0"/>
              <w:marRight w:val="0"/>
              <w:marTop w:val="0"/>
              <w:marBottom w:val="0"/>
              <w:divBdr>
                <w:top w:val="none" w:sz="0" w:space="0" w:color="auto"/>
                <w:left w:val="none" w:sz="0" w:space="0" w:color="auto"/>
                <w:bottom w:val="none" w:sz="0" w:space="0" w:color="auto"/>
                <w:right w:val="none" w:sz="0" w:space="0" w:color="auto"/>
              </w:divBdr>
            </w:div>
          </w:divsChild>
        </w:div>
        <w:div w:id="727807331">
          <w:marLeft w:val="0"/>
          <w:marRight w:val="0"/>
          <w:marTop w:val="0"/>
          <w:marBottom w:val="0"/>
          <w:divBdr>
            <w:top w:val="none" w:sz="0" w:space="0" w:color="auto"/>
            <w:left w:val="none" w:sz="0" w:space="0" w:color="auto"/>
            <w:bottom w:val="none" w:sz="0" w:space="0" w:color="auto"/>
            <w:right w:val="none" w:sz="0" w:space="0" w:color="auto"/>
          </w:divBdr>
          <w:divsChild>
            <w:div w:id="1533761466">
              <w:marLeft w:val="0"/>
              <w:marRight w:val="0"/>
              <w:marTop w:val="0"/>
              <w:marBottom w:val="0"/>
              <w:divBdr>
                <w:top w:val="none" w:sz="0" w:space="0" w:color="auto"/>
                <w:left w:val="none" w:sz="0" w:space="0" w:color="auto"/>
                <w:bottom w:val="none" w:sz="0" w:space="0" w:color="auto"/>
                <w:right w:val="none" w:sz="0" w:space="0" w:color="auto"/>
              </w:divBdr>
            </w:div>
          </w:divsChild>
        </w:div>
        <w:div w:id="728264851">
          <w:marLeft w:val="0"/>
          <w:marRight w:val="0"/>
          <w:marTop w:val="0"/>
          <w:marBottom w:val="0"/>
          <w:divBdr>
            <w:top w:val="none" w:sz="0" w:space="0" w:color="auto"/>
            <w:left w:val="none" w:sz="0" w:space="0" w:color="auto"/>
            <w:bottom w:val="none" w:sz="0" w:space="0" w:color="auto"/>
            <w:right w:val="none" w:sz="0" w:space="0" w:color="auto"/>
          </w:divBdr>
          <w:divsChild>
            <w:div w:id="1489438358">
              <w:marLeft w:val="0"/>
              <w:marRight w:val="0"/>
              <w:marTop w:val="0"/>
              <w:marBottom w:val="0"/>
              <w:divBdr>
                <w:top w:val="none" w:sz="0" w:space="0" w:color="auto"/>
                <w:left w:val="none" w:sz="0" w:space="0" w:color="auto"/>
                <w:bottom w:val="none" w:sz="0" w:space="0" w:color="auto"/>
                <w:right w:val="none" w:sz="0" w:space="0" w:color="auto"/>
              </w:divBdr>
            </w:div>
          </w:divsChild>
        </w:div>
        <w:div w:id="759447806">
          <w:marLeft w:val="0"/>
          <w:marRight w:val="0"/>
          <w:marTop w:val="0"/>
          <w:marBottom w:val="0"/>
          <w:divBdr>
            <w:top w:val="none" w:sz="0" w:space="0" w:color="auto"/>
            <w:left w:val="none" w:sz="0" w:space="0" w:color="auto"/>
            <w:bottom w:val="none" w:sz="0" w:space="0" w:color="auto"/>
            <w:right w:val="none" w:sz="0" w:space="0" w:color="auto"/>
          </w:divBdr>
          <w:divsChild>
            <w:div w:id="495457433">
              <w:marLeft w:val="0"/>
              <w:marRight w:val="0"/>
              <w:marTop w:val="0"/>
              <w:marBottom w:val="0"/>
              <w:divBdr>
                <w:top w:val="none" w:sz="0" w:space="0" w:color="auto"/>
                <w:left w:val="none" w:sz="0" w:space="0" w:color="auto"/>
                <w:bottom w:val="none" w:sz="0" w:space="0" w:color="auto"/>
                <w:right w:val="none" w:sz="0" w:space="0" w:color="auto"/>
              </w:divBdr>
            </w:div>
          </w:divsChild>
        </w:div>
        <w:div w:id="761755147">
          <w:marLeft w:val="0"/>
          <w:marRight w:val="0"/>
          <w:marTop w:val="0"/>
          <w:marBottom w:val="0"/>
          <w:divBdr>
            <w:top w:val="none" w:sz="0" w:space="0" w:color="auto"/>
            <w:left w:val="none" w:sz="0" w:space="0" w:color="auto"/>
            <w:bottom w:val="none" w:sz="0" w:space="0" w:color="auto"/>
            <w:right w:val="none" w:sz="0" w:space="0" w:color="auto"/>
          </w:divBdr>
          <w:divsChild>
            <w:div w:id="860124339">
              <w:marLeft w:val="0"/>
              <w:marRight w:val="0"/>
              <w:marTop w:val="0"/>
              <w:marBottom w:val="0"/>
              <w:divBdr>
                <w:top w:val="none" w:sz="0" w:space="0" w:color="auto"/>
                <w:left w:val="none" w:sz="0" w:space="0" w:color="auto"/>
                <w:bottom w:val="none" w:sz="0" w:space="0" w:color="auto"/>
                <w:right w:val="none" w:sz="0" w:space="0" w:color="auto"/>
              </w:divBdr>
            </w:div>
          </w:divsChild>
        </w:div>
        <w:div w:id="782698703">
          <w:marLeft w:val="0"/>
          <w:marRight w:val="0"/>
          <w:marTop w:val="0"/>
          <w:marBottom w:val="0"/>
          <w:divBdr>
            <w:top w:val="none" w:sz="0" w:space="0" w:color="auto"/>
            <w:left w:val="none" w:sz="0" w:space="0" w:color="auto"/>
            <w:bottom w:val="none" w:sz="0" w:space="0" w:color="auto"/>
            <w:right w:val="none" w:sz="0" w:space="0" w:color="auto"/>
          </w:divBdr>
          <w:divsChild>
            <w:div w:id="572735634">
              <w:marLeft w:val="0"/>
              <w:marRight w:val="0"/>
              <w:marTop w:val="0"/>
              <w:marBottom w:val="0"/>
              <w:divBdr>
                <w:top w:val="none" w:sz="0" w:space="0" w:color="auto"/>
                <w:left w:val="none" w:sz="0" w:space="0" w:color="auto"/>
                <w:bottom w:val="none" w:sz="0" w:space="0" w:color="auto"/>
                <w:right w:val="none" w:sz="0" w:space="0" w:color="auto"/>
              </w:divBdr>
            </w:div>
          </w:divsChild>
        </w:div>
        <w:div w:id="791359163">
          <w:marLeft w:val="0"/>
          <w:marRight w:val="0"/>
          <w:marTop w:val="0"/>
          <w:marBottom w:val="0"/>
          <w:divBdr>
            <w:top w:val="none" w:sz="0" w:space="0" w:color="auto"/>
            <w:left w:val="none" w:sz="0" w:space="0" w:color="auto"/>
            <w:bottom w:val="none" w:sz="0" w:space="0" w:color="auto"/>
            <w:right w:val="none" w:sz="0" w:space="0" w:color="auto"/>
          </w:divBdr>
          <w:divsChild>
            <w:div w:id="27806099">
              <w:marLeft w:val="0"/>
              <w:marRight w:val="0"/>
              <w:marTop w:val="0"/>
              <w:marBottom w:val="0"/>
              <w:divBdr>
                <w:top w:val="none" w:sz="0" w:space="0" w:color="auto"/>
                <w:left w:val="none" w:sz="0" w:space="0" w:color="auto"/>
                <w:bottom w:val="none" w:sz="0" w:space="0" w:color="auto"/>
                <w:right w:val="none" w:sz="0" w:space="0" w:color="auto"/>
              </w:divBdr>
            </w:div>
          </w:divsChild>
        </w:div>
        <w:div w:id="910194567">
          <w:marLeft w:val="0"/>
          <w:marRight w:val="0"/>
          <w:marTop w:val="0"/>
          <w:marBottom w:val="0"/>
          <w:divBdr>
            <w:top w:val="none" w:sz="0" w:space="0" w:color="auto"/>
            <w:left w:val="none" w:sz="0" w:space="0" w:color="auto"/>
            <w:bottom w:val="none" w:sz="0" w:space="0" w:color="auto"/>
            <w:right w:val="none" w:sz="0" w:space="0" w:color="auto"/>
          </w:divBdr>
          <w:divsChild>
            <w:div w:id="1903297454">
              <w:marLeft w:val="0"/>
              <w:marRight w:val="0"/>
              <w:marTop w:val="0"/>
              <w:marBottom w:val="0"/>
              <w:divBdr>
                <w:top w:val="none" w:sz="0" w:space="0" w:color="auto"/>
                <w:left w:val="none" w:sz="0" w:space="0" w:color="auto"/>
                <w:bottom w:val="none" w:sz="0" w:space="0" w:color="auto"/>
                <w:right w:val="none" w:sz="0" w:space="0" w:color="auto"/>
              </w:divBdr>
            </w:div>
          </w:divsChild>
        </w:div>
        <w:div w:id="918175655">
          <w:marLeft w:val="0"/>
          <w:marRight w:val="0"/>
          <w:marTop w:val="0"/>
          <w:marBottom w:val="0"/>
          <w:divBdr>
            <w:top w:val="none" w:sz="0" w:space="0" w:color="auto"/>
            <w:left w:val="none" w:sz="0" w:space="0" w:color="auto"/>
            <w:bottom w:val="none" w:sz="0" w:space="0" w:color="auto"/>
            <w:right w:val="none" w:sz="0" w:space="0" w:color="auto"/>
          </w:divBdr>
          <w:divsChild>
            <w:div w:id="56518281">
              <w:marLeft w:val="0"/>
              <w:marRight w:val="0"/>
              <w:marTop w:val="0"/>
              <w:marBottom w:val="0"/>
              <w:divBdr>
                <w:top w:val="none" w:sz="0" w:space="0" w:color="auto"/>
                <w:left w:val="none" w:sz="0" w:space="0" w:color="auto"/>
                <w:bottom w:val="none" w:sz="0" w:space="0" w:color="auto"/>
                <w:right w:val="none" w:sz="0" w:space="0" w:color="auto"/>
              </w:divBdr>
            </w:div>
          </w:divsChild>
        </w:div>
        <w:div w:id="933637051">
          <w:marLeft w:val="0"/>
          <w:marRight w:val="0"/>
          <w:marTop w:val="0"/>
          <w:marBottom w:val="0"/>
          <w:divBdr>
            <w:top w:val="none" w:sz="0" w:space="0" w:color="auto"/>
            <w:left w:val="none" w:sz="0" w:space="0" w:color="auto"/>
            <w:bottom w:val="none" w:sz="0" w:space="0" w:color="auto"/>
            <w:right w:val="none" w:sz="0" w:space="0" w:color="auto"/>
          </w:divBdr>
          <w:divsChild>
            <w:div w:id="1791513664">
              <w:marLeft w:val="0"/>
              <w:marRight w:val="0"/>
              <w:marTop w:val="0"/>
              <w:marBottom w:val="0"/>
              <w:divBdr>
                <w:top w:val="none" w:sz="0" w:space="0" w:color="auto"/>
                <w:left w:val="none" w:sz="0" w:space="0" w:color="auto"/>
                <w:bottom w:val="none" w:sz="0" w:space="0" w:color="auto"/>
                <w:right w:val="none" w:sz="0" w:space="0" w:color="auto"/>
              </w:divBdr>
            </w:div>
          </w:divsChild>
        </w:div>
        <w:div w:id="938411431">
          <w:marLeft w:val="0"/>
          <w:marRight w:val="0"/>
          <w:marTop w:val="0"/>
          <w:marBottom w:val="0"/>
          <w:divBdr>
            <w:top w:val="none" w:sz="0" w:space="0" w:color="auto"/>
            <w:left w:val="none" w:sz="0" w:space="0" w:color="auto"/>
            <w:bottom w:val="none" w:sz="0" w:space="0" w:color="auto"/>
            <w:right w:val="none" w:sz="0" w:space="0" w:color="auto"/>
          </w:divBdr>
          <w:divsChild>
            <w:div w:id="1606964214">
              <w:marLeft w:val="0"/>
              <w:marRight w:val="0"/>
              <w:marTop w:val="0"/>
              <w:marBottom w:val="0"/>
              <w:divBdr>
                <w:top w:val="none" w:sz="0" w:space="0" w:color="auto"/>
                <w:left w:val="none" w:sz="0" w:space="0" w:color="auto"/>
                <w:bottom w:val="none" w:sz="0" w:space="0" w:color="auto"/>
                <w:right w:val="none" w:sz="0" w:space="0" w:color="auto"/>
              </w:divBdr>
            </w:div>
          </w:divsChild>
        </w:div>
        <w:div w:id="941494055">
          <w:marLeft w:val="0"/>
          <w:marRight w:val="0"/>
          <w:marTop w:val="0"/>
          <w:marBottom w:val="0"/>
          <w:divBdr>
            <w:top w:val="none" w:sz="0" w:space="0" w:color="auto"/>
            <w:left w:val="none" w:sz="0" w:space="0" w:color="auto"/>
            <w:bottom w:val="none" w:sz="0" w:space="0" w:color="auto"/>
            <w:right w:val="none" w:sz="0" w:space="0" w:color="auto"/>
          </w:divBdr>
          <w:divsChild>
            <w:div w:id="493300827">
              <w:marLeft w:val="0"/>
              <w:marRight w:val="0"/>
              <w:marTop w:val="0"/>
              <w:marBottom w:val="0"/>
              <w:divBdr>
                <w:top w:val="none" w:sz="0" w:space="0" w:color="auto"/>
                <w:left w:val="none" w:sz="0" w:space="0" w:color="auto"/>
                <w:bottom w:val="none" w:sz="0" w:space="0" w:color="auto"/>
                <w:right w:val="none" w:sz="0" w:space="0" w:color="auto"/>
              </w:divBdr>
            </w:div>
          </w:divsChild>
        </w:div>
        <w:div w:id="953318562">
          <w:marLeft w:val="0"/>
          <w:marRight w:val="0"/>
          <w:marTop w:val="0"/>
          <w:marBottom w:val="0"/>
          <w:divBdr>
            <w:top w:val="none" w:sz="0" w:space="0" w:color="auto"/>
            <w:left w:val="none" w:sz="0" w:space="0" w:color="auto"/>
            <w:bottom w:val="none" w:sz="0" w:space="0" w:color="auto"/>
            <w:right w:val="none" w:sz="0" w:space="0" w:color="auto"/>
          </w:divBdr>
          <w:divsChild>
            <w:div w:id="1957103308">
              <w:marLeft w:val="0"/>
              <w:marRight w:val="0"/>
              <w:marTop w:val="0"/>
              <w:marBottom w:val="0"/>
              <w:divBdr>
                <w:top w:val="none" w:sz="0" w:space="0" w:color="auto"/>
                <w:left w:val="none" w:sz="0" w:space="0" w:color="auto"/>
                <w:bottom w:val="none" w:sz="0" w:space="0" w:color="auto"/>
                <w:right w:val="none" w:sz="0" w:space="0" w:color="auto"/>
              </w:divBdr>
            </w:div>
          </w:divsChild>
        </w:div>
        <w:div w:id="985162919">
          <w:marLeft w:val="0"/>
          <w:marRight w:val="0"/>
          <w:marTop w:val="0"/>
          <w:marBottom w:val="0"/>
          <w:divBdr>
            <w:top w:val="none" w:sz="0" w:space="0" w:color="auto"/>
            <w:left w:val="none" w:sz="0" w:space="0" w:color="auto"/>
            <w:bottom w:val="none" w:sz="0" w:space="0" w:color="auto"/>
            <w:right w:val="none" w:sz="0" w:space="0" w:color="auto"/>
          </w:divBdr>
          <w:divsChild>
            <w:div w:id="2016299041">
              <w:marLeft w:val="0"/>
              <w:marRight w:val="0"/>
              <w:marTop w:val="0"/>
              <w:marBottom w:val="0"/>
              <w:divBdr>
                <w:top w:val="none" w:sz="0" w:space="0" w:color="auto"/>
                <w:left w:val="none" w:sz="0" w:space="0" w:color="auto"/>
                <w:bottom w:val="none" w:sz="0" w:space="0" w:color="auto"/>
                <w:right w:val="none" w:sz="0" w:space="0" w:color="auto"/>
              </w:divBdr>
            </w:div>
          </w:divsChild>
        </w:div>
        <w:div w:id="1005478595">
          <w:marLeft w:val="0"/>
          <w:marRight w:val="0"/>
          <w:marTop w:val="0"/>
          <w:marBottom w:val="0"/>
          <w:divBdr>
            <w:top w:val="none" w:sz="0" w:space="0" w:color="auto"/>
            <w:left w:val="none" w:sz="0" w:space="0" w:color="auto"/>
            <w:bottom w:val="none" w:sz="0" w:space="0" w:color="auto"/>
            <w:right w:val="none" w:sz="0" w:space="0" w:color="auto"/>
          </w:divBdr>
          <w:divsChild>
            <w:div w:id="1859394764">
              <w:marLeft w:val="0"/>
              <w:marRight w:val="0"/>
              <w:marTop w:val="0"/>
              <w:marBottom w:val="0"/>
              <w:divBdr>
                <w:top w:val="none" w:sz="0" w:space="0" w:color="auto"/>
                <w:left w:val="none" w:sz="0" w:space="0" w:color="auto"/>
                <w:bottom w:val="none" w:sz="0" w:space="0" w:color="auto"/>
                <w:right w:val="none" w:sz="0" w:space="0" w:color="auto"/>
              </w:divBdr>
            </w:div>
          </w:divsChild>
        </w:div>
        <w:div w:id="1069573217">
          <w:marLeft w:val="0"/>
          <w:marRight w:val="0"/>
          <w:marTop w:val="0"/>
          <w:marBottom w:val="0"/>
          <w:divBdr>
            <w:top w:val="none" w:sz="0" w:space="0" w:color="auto"/>
            <w:left w:val="none" w:sz="0" w:space="0" w:color="auto"/>
            <w:bottom w:val="none" w:sz="0" w:space="0" w:color="auto"/>
            <w:right w:val="none" w:sz="0" w:space="0" w:color="auto"/>
          </w:divBdr>
          <w:divsChild>
            <w:div w:id="1069032465">
              <w:marLeft w:val="0"/>
              <w:marRight w:val="0"/>
              <w:marTop w:val="0"/>
              <w:marBottom w:val="0"/>
              <w:divBdr>
                <w:top w:val="none" w:sz="0" w:space="0" w:color="auto"/>
                <w:left w:val="none" w:sz="0" w:space="0" w:color="auto"/>
                <w:bottom w:val="none" w:sz="0" w:space="0" w:color="auto"/>
                <w:right w:val="none" w:sz="0" w:space="0" w:color="auto"/>
              </w:divBdr>
            </w:div>
          </w:divsChild>
        </w:div>
        <w:div w:id="1132285517">
          <w:marLeft w:val="0"/>
          <w:marRight w:val="0"/>
          <w:marTop w:val="0"/>
          <w:marBottom w:val="0"/>
          <w:divBdr>
            <w:top w:val="none" w:sz="0" w:space="0" w:color="auto"/>
            <w:left w:val="none" w:sz="0" w:space="0" w:color="auto"/>
            <w:bottom w:val="none" w:sz="0" w:space="0" w:color="auto"/>
            <w:right w:val="none" w:sz="0" w:space="0" w:color="auto"/>
          </w:divBdr>
          <w:divsChild>
            <w:div w:id="1110511485">
              <w:marLeft w:val="0"/>
              <w:marRight w:val="0"/>
              <w:marTop w:val="0"/>
              <w:marBottom w:val="0"/>
              <w:divBdr>
                <w:top w:val="none" w:sz="0" w:space="0" w:color="auto"/>
                <w:left w:val="none" w:sz="0" w:space="0" w:color="auto"/>
                <w:bottom w:val="none" w:sz="0" w:space="0" w:color="auto"/>
                <w:right w:val="none" w:sz="0" w:space="0" w:color="auto"/>
              </w:divBdr>
            </w:div>
          </w:divsChild>
        </w:div>
        <w:div w:id="1153834823">
          <w:marLeft w:val="0"/>
          <w:marRight w:val="0"/>
          <w:marTop w:val="0"/>
          <w:marBottom w:val="0"/>
          <w:divBdr>
            <w:top w:val="none" w:sz="0" w:space="0" w:color="auto"/>
            <w:left w:val="none" w:sz="0" w:space="0" w:color="auto"/>
            <w:bottom w:val="none" w:sz="0" w:space="0" w:color="auto"/>
            <w:right w:val="none" w:sz="0" w:space="0" w:color="auto"/>
          </w:divBdr>
          <w:divsChild>
            <w:div w:id="926234052">
              <w:marLeft w:val="0"/>
              <w:marRight w:val="0"/>
              <w:marTop w:val="0"/>
              <w:marBottom w:val="0"/>
              <w:divBdr>
                <w:top w:val="none" w:sz="0" w:space="0" w:color="auto"/>
                <w:left w:val="none" w:sz="0" w:space="0" w:color="auto"/>
                <w:bottom w:val="none" w:sz="0" w:space="0" w:color="auto"/>
                <w:right w:val="none" w:sz="0" w:space="0" w:color="auto"/>
              </w:divBdr>
            </w:div>
          </w:divsChild>
        </w:div>
        <w:div w:id="1161198843">
          <w:marLeft w:val="0"/>
          <w:marRight w:val="0"/>
          <w:marTop w:val="0"/>
          <w:marBottom w:val="0"/>
          <w:divBdr>
            <w:top w:val="none" w:sz="0" w:space="0" w:color="auto"/>
            <w:left w:val="none" w:sz="0" w:space="0" w:color="auto"/>
            <w:bottom w:val="none" w:sz="0" w:space="0" w:color="auto"/>
            <w:right w:val="none" w:sz="0" w:space="0" w:color="auto"/>
          </w:divBdr>
          <w:divsChild>
            <w:div w:id="1074206657">
              <w:marLeft w:val="0"/>
              <w:marRight w:val="0"/>
              <w:marTop w:val="0"/>
              <w:marBottom w:val="0"/>
              <w:divBdr>
                <w:top w:val="none" w:sz="0" w:space="0" w:color="auto"/>
                <w:left w:val="none" w:sz="0" w:space="0" w:color="auto"/>
                <w:bottom w:val="none" w:sz="0" w:space="0" w:color="auto"/>
                <w:right w:val="none" w:sz="0" w:space="0" w:color="auto"/>
              </w:divBdr>
            </w:div>
          </w:divsChild>
        </w:div>
        <w:div w:id="1162040876">
          <w:marLeft w:val="0"/>
          <w:marRight w:val="0"/>
          <w:marTop w:val="0"/>
          <w:marBottom w:val="0"/>
          <w:divBdr>
            <w:top w:val="none" w:sz="0" w:space="0" w:color="auto"/>
            <w:left w:val="none" w:sz="0" w:space="0" w:color="auto"/>
            <w:bottom w:val="none" w:sz="0" w:space="0" w:color="auto"/>
            <w:right w:val="none" w:sz="0" w:space="0" w:color="auto"/>
          </w:divBdr>
          <w:divsChild>
            <w:div w:id="1764181235">
              <w:marLeft w:val="0"/>
              <w:marRight w:val="0"/>
              <w:marTop w:val="0"/>
              <w:marBottom w:val="0"/>
              <w:divBdr>
                <w:top w:val="none" w:sz="0" w:space="0" w:color="auto"/>
                <w:left w:val="none" w:sz="0" w:space="0" w:color="auto"/>
                <w:bottom w:val="none" w:sz="0" w:space="0" w:color="auto"/>
                <w:right w:val="none" w:sz="0" w:space="0" w:color="auto"/>
              </w:divBdr>
            </w:div>
          </w:divsChild>
        </w:div>
        <w:div w:id="1167595950">
          <w:marLeft w:val="0"/>
          <w:marRight w:val="0"/>
          <w:marTop w:val="0"/>
          <w:marBottom w:val="0"/>
          <w:divBdr>
            <w:top w:val="none" w:sz="0" w:space="0" w:color="auto"/>
            <w:left w:val="none" w:sz="0" w:space="0" w:color="auto"/>
            <w:bottom w:val="none" w:sz="0" w:space="0" w:color="auto"/>
            <w:right w:val="none" w:sz="0" w:space="0" w:color="auto"/>
          </w:divBdr>
          <w:divsChild>
            <w:div w:id="555091670">
              <w:marLeft w:val="0"/>
              <w:marRight w:val="0"/>
              <w:marTop w:val="0"/>
              <w:marBottom w:val="0"/>
              <w:divBdr>
                <w:top w:val="none" w:sz="0" w:space="0" w:color="auto"/>
                <w:left w:val="none" w:sz="0" w:space="0" w:color="auto"/>
                <w:bottom w:val="none" w:sz="0" w:space="0" w:color="auto"/>
                <w:right w:val="none" w:sz="0" w:space="0" w:color="auto"/>
              </w:divBdr>
            </w:div>
          </w:divsChild>
        </w:div>
        <w:div w:id="1182939294">
          <w:marLeft w:val="0"/>
          <w:marRight w:val="0"/>
          <w:marTop w:val="0"/>
          <w:marBottom w:val="0"/>
          <w:divBdr>
            <w:top w:val="none" w:sz="0" w:space="0" w:color="auto"/>
            <w:left w:val="none" w:sz="0" w:space="0" w:color="auto"/>
            <w:bottom w:val="none" w:sz="0" w:space="0" w:color="auto"/>
            <w:right w:val="none" w:sz="0" w:space="0" w:color="auto"/>
          </w:divBdr>
          <w:divsChild>
            <w:div w:id="405415543">
              <w:marLeft w:val="0"/>
              <w:marRight w:val="0"/>
              <w:marTop w:val="0"/>
              <w:marBottom w:val="0"/>
              <w:divBdr>
                <w:top w:val="none" w:sz="0" w:space="0" w:color="auto"/>
                <w:left w:val="none" w:sz="0" w:space="0" w:color="auto"/>
                <w:bottom w:val="none" w:sz="0" w:space="0" w:color="auto"/>
                <w:right w:val="none" w:sz="0" w:space="0" w:color="auto"/>
              </w:divBdr>
            </w:div>
          </w:divsChild>
        </w:div>
        <w:div w:id="1191339469">
          <w:marLeft w:val="0"/>
          <w:marRight w:val="0"/>
          <w:marTop w:val="0"/>
          <w:marBottom w:val="0"/>
          <w:divBdr>
            <w:top w:val="none" w:sz="0" w:space="0" w:color="auto"/>
            <w:left w:val="none" w:sz="0" w:space="0" w:color="auto"/>
            <w:bottom w:val="none" w:sz="0" w:space="0" w:color="auto"/>
            <w:right w:val="none" w:sz="0" w:space="0" w:color="auto"/>
          </w:divBdr>
          <w:divsChild>
            <w:div w:id="1318145928">
              <w:marLeft w:val="0"/>
              <w:marRight w:val="0"/>
              <w:marTop w:val="0"/>
              <w:marBottom w:val="0"/>
              <w:divBdr>
                <w:top w:val="none" w:sz="0" w:space="0" w:color="auto"/>
                <w:left w:val="none" w:sz="0" w:space="0" w:color="auto"/>
                <w:bottom w:val="none" w:sz="0" w:space="0" w:color="auto"/>
                <w:right w:val="none" w:sz="0" w:space="0" w:color="auto"/>
              </w:divBdr>
            </w:div>
          </w:divsChild>
        </w:div>
        <w:div w:id="1213468389">
          <w:marLeft w:val="0"/>
          <w:marRight w:val="0"/>
          <w:marTop w:val="0"/>
          <w:marBottom w:val="0"/>
          <w:divBdr>
            <w:top w:val="none" w:sz="0" w:space="0" w:color="auto"/>
            <w:left w:val="none" w:sz="0" w:space="0" w:color="auto"/>
            <w:bottom w:val="none" w:sz="0" w:space="0" w:color="auto"/>
            <w:right w:val="none" w:sz="0" w:space="0" w:color="auto"/>
          </w:divBdr>
          <w:divsChild>
            <w:div w:id="741293476">
              <w:marLeft w:val="0"/>
              <w:marRight w:val="0"/>
              <w:marTop w:val="0"/>
              <w:marBottom w:val="0"/>
              <w:divBdr>
                <w:top w:val="none" w:sz="0" w:space="0" w:color="auto"/>
                <w:left w:val="none" w:sz="0" w:space="0" w:color="auto"/>
                <w:bottom w:val="none" w:sz="0" w:space="0" w:color="auto"/>
                <w:right w:val="none" w:sz="0" w:space="0" w:color="auto"/>
              </w:divBdr>
            </w:div>
          </w:divsChild>
        </w:div>
        <w:div w:id="1225526478">
          <w:marLeft w:val="0"/>
          <w:marRight w:val="0"/>
          <w:marTop w:val="0"/>
          <w:marBottom w:val="0"/>
          <w:divBdr>
            <w:top w:val="none" w:sz="0" w:space="0" w:color="auto"/>
            <w:left w:val="none" w:sz="0" w:space="0" w:color="auto"/>
            <w:bottom w:val="none" w:sz="0" w:space="0" w:color="auto"/>
            <w:right w:val="none" w:sz="0" w:space="0" w:color="auto"/>
          </w:divBdr>
          <w:divsChild>
            <w:div w:id="107821272">
              <w:marLeft w:val="0"/>
              <w:marRight w:val="0"/>
              <w:marTop w:val="0"/>
              <w:marBottom w:val="0"/>
              <w:divBdr>
                <w:top w:val="none" w:sz="0" w:space="0" w:color="auto"/>
                <w:left w:val="none" w:sz="0" w:space="0" w:color="auto"/>
                <w:bottom w:val="none" w:sz="0" w:space="0" w:color="auto"/>
                <w:right w:val="none" w:sz="0" w:space="0" w:color="auto"/>
              </w:divBdr>
            </w:div>
          </w:divsChild>
        </w:div>
        <w:div w:id="1250624277">
          <w:marLeft w:val="0"/>
          <w:marRight w:val="0"/>
          <w:marTop w:val="0"/>
          <w:marBottom w:val="0"/>
          <w:divBdr>
            <w:top w:val="none" w:sz="0" w:space="0" w:color="auto"/>
            <w:left w:val="none" w:sz="0" w:space="0" w:color="auto"/>
            <w:bottom w:val="none" w:sz="0" w:space="0" w:color="auto"/>
            <w:right w:val="none" w:sz="0" w:space="0" w:color="auto"/>
          </w:divBdr>
          <w:divsChild>
            <w:div w:id="68234508">
              <w:marLeft w:val="0"/>
              <w:marRight w:val="0"/>
              <w:marTop w:val="0"/>
              <w:marBottom w:val="0"/>
              <w:divBdr>
                <w:top w:val="none" w:sz="0" w:space="0" w:color="auto"/>
                <w:left w:val="none" w:sz="0" w:space="0" w:color="auto"/>
                <w:bottom w:val="none" w:sz="0" w:space="0" w:color="auto"/>
                <w:right w:val="none" w:sz="0" w:space="0" w:color="auto"/>
              </w:divBdr>
            </w:div>
          </w:divsChild>
        </w:div>
        <w:div w:id="1279487829">
          <w:marLeft w:val="0"/>
          <w:marRight w:val="0"/>
          <w:marTop w:val="0"/>
          <w:marBottom w:val="0"/>
          <w:divBdr>
            <w:top w:val="none" w:sz="0" w:space="0" w:color="auto"/>
            <w:left w:val="none" w:sz="0" w:space="0" w:color="auto"/>
            <w:bottom w:val="none" w:sz="0" w:space="0" w:color="auto"/>
            <w:right w:val="none" w:sz="0" w:space="0" w:color="auto"/>
          </w:divBdr>
          <w:divsChild>
            <w:div w:id="1334337374">
              <w:marLeft w:val="0"/>
              <w:marRight w:val="0"/>
              <w:marTop w:val="0"/>
              <w:marBottom w:val="0"/>
              <w:divBdr>
                <w:top w:val="none" w:sz="0" w:space="0" w:color="auto"/>
                <w:left w:val="none" w:sz="0" w:space="0" w:color="auto"/>
                <w:bottom w:val="none" w:sz="0" w:space="0" w:color="auto"/>
                <w:right w:val="none" w:sz="0" w:space="0" w:color="auto"/>
              </w:divBdr>
            </w:div>
          </w:divsChild>
        </w:div>
        <w:div w:id="1304385143">
          <w:marLeft w:val="0"/>
          <w:marRight w:val="0"/>
          <w:marTop w:val="0"/>
          <w:marBottom w:val="0"/>
          <w:divBdr>
            <w:top w:val="none" w:sz="0" w:space="0" w:color="auto"/>
            <w:left w:val="none" w:sz="0" w:space="0" w:color="auto"/>
            <w:bottom w:val="none" w:sz="0" w:space="0" w:color="auto"/>
            <w:right w:val="none" w:sz="0" w:space="0" w:color="auto"/>
          </w:divBdr>
          <w:divsChild>
            <w:div w:id="1943370476">
              <w:marLeft w:val="0"/>
              <w:marRight w:val="0"/>
              <w:marTop w:val="0"/>
              <w:marBottom w:val="0"/>
              <w:divBdr>
                <w:top w:val="none" w:sz="0" w:space="0" w:color="auto"/>
                <w:left w:val="none" w:sz="0" w:space="0" w:color="auto"/>
                <w:bottom w:val="none" w:sz="0" w:space="0" w:color="auto"/>
                <w:right w:val="none" w:sz="0" w:space="0" w:color="auto"/>
              </w:divBdr>
            </w:div>
          </w:divsChild>
        </w:div>
        <w:div w:id="1312101203">
          <w:marLeft w:val="0"/>
          <w:marRight w:val="0"/>
          <w:marTop w:val="0"/>
          <w:marBottom w:val="0"/>
          <w:divBdr>
            <w:top w:val="none" w:sz="0" w:space="0" w:color="auto"/>
            <w:left w:val="none" w:sz="0" w:space="0" w:color="auto"/>
            <w:bottom w:val="none" w:sz="0" w:space="0" w:color="auto"/>
            <w:right w:val="none" w:sz="0" w:space="0" w:color="auto"/>
          </w:divBdr>
          <w:divsChild>
            <w:div w:id="1015694126">
              <w:marLeft w:val="0"/>
              <w:marRight w:val="0"/>
              <w:marTop w:val="0"/>
              <w:marBottom w:val="0"/>
              <w:divBdr>
                <w:top w:val="none" w:sz="0" w:space="0" w:color="auto"/>
                <w:left w:val="none" w:sz="0" w:space="0" w:color="auto"/>
                <w:bottom w:val="none" w:sz="0" w:space="0" w:color="auto"/>
                <w:right w:val="none" w:sz="0" w:space="0" w:color="auto"/>
              </w:divBdr>
            </w:div>
          </w:divsChild>
        </w:div>
        <w:div w:id="1340740525">
          <w:marLeft w:val="0"/>
          <w:marRight w:val="0"/>
          <w:marTop w:val="0"/>
          <w:marBottom w:val="0"/>
          <w:divBdr>
            <w:top w:val="none" w:sz="0" w:space="0" w:color="auto"/>
            <w:left w:val="none" w:sz="0" w:space="0" w:color="auto"/>
            <w:bottom w:val="none" w:sz="0" w:space="0" w:color="auto"/>
            <w:right w:val="none" w:sz="0" w:space="0" w:color="auto"/>
          </w:divBdr>
          <w:divsChild>
            <w:div w:id="1541818455">
              <w:marLeft w:val="0"/>
              <w:marRight w:val="0"/>
              <w:marTop w:val="0"/>
              <w:marBottom w:val="0"/>
              <w:divBdr>
                <w:top w:val="none" w:sz="0" w:space="0" w:color="auto"/>
                <w:left w:val="none" w:sz="0" w:space="0" w:color="auto"/>
                <w:bottom w:val="none" w:sz="0" w:space="0" w:color="auto"/>
                <w:right w:val="none" w:sz="0" w:space="0" w:color="auto"/>
              </w:divBdr>
            </w:div>
          </w:divsChild>
        </w:div>
        <w:div w:id="1391809433">
          <w:marLeft w:val="0"/>
          <w:marRight w:val="0"/>
          <w:marTop w:val="0"/>
          <w:marBottom w:val="0"/>
          <w:divBdr>
            <w:top w:val="none" w:sz="0" w:space="0" w:color="auto"/>
            <w:left w:val="none" w:sz="0" w:space="0" w:color="auto"/>
            <w:bottom w:val="none" w:sz="0" w:space="0" w:color="auto"/>
            <w:right w:val="none" w:sz="0" w:space="0" w:color="auto"/>
          </w:divBdr>
          <w:divsChild>
            <w:div w:id="633290568">
              <w:marLeft w:val="0"/>
              <w:marRight w:val="0"/>
              <w:marTop w:val="0"/>
              <w:marBottom w:val="0"/>
              <w:divBdr>
                <w:top w:val="none" w:sz="0" w:space="0" w:color="auto"/>
                <w:left w:val="none" w:sz="0" w:space="0" w:color="auto"/>
                <w:bottom w:val="none" w:sz="0" w:space="0" w:color="auto"/>
                <w:right w:val="none" w:sz="0" w:space="0" w:color="auto"/>
              </w:divBdr>
            </w:div>
          </w:divsChild>
        </w:div>
        <w:div w:id="1421215853">
          <w:marLeft w:val="0"/>
          <w:marRight w:val="0"/>
          <w:marTop w:val="0"/>
          <w:marBottom w:val="0"/>
          <w:divBdr>
            <w:top w:val="none" w:sz="0" w:space="0" w:color="auto"/>
            <w:left w:val="none" w:sz="0" w:space="0" w:color="auto"/>
            <w:bottom w:val="none" w:sz="0" w:space="0" w:color="auto"/>
            <w:right w:val="none" w:sz="0" w:space="0" w:color="auto"/>
          </w:divBdr>
          <w:divsChild>
            <w:div w:id="1865552195">
              <w:marLeft w:val="0"/>
              <w:marRight w:val="0"/>
              <w:marTop w:val="0"/>
              <w:marBottom w:val="0"/>
              <w:divBdr>
                <w:top w:val="none" w:sz="0" w:space="0" w:color="auto"/>
                <w:left w:val="none" w:sz="0" w:space="0" w:color="auto"/>
                <w:bottom w:val="none" w:sz="0" w:space="0" w:color="auto"/>
                <w:right w:val="none" w:sz="0" w:space="0" w:color="auto"/>
              </w:divBdr>
            </w:div>
          </w:divsChild>
        </w:div>
        <w:div w:id="1434087053">
          <w:marLeft w:val="0"/>
          <w:marRight w:val="0"/>
          <w:marTop w:val="0"/>
          <w:marBottom w:val="0"/>
          <w:divBdr>
            <w:top w:val="none" w:sz="0" w:space="0" w:color="auto"/>
            <w:left w:val="none" w:sz="0" w:space="0" w:color="auto"/>
            <w:bottom w:val="none" w:sz="0" w:space="0" w:color="auto"/>
            <w:right w:val="none" w:sz="0" w:space="0" w:color="auto"/>
          </w:divBdr>
          <w:divsChild>
            <w:div w:id="489174255">
              <w:marLeft w:val="0"/>
              <w:marRight w:val="0"/>
              <w:marTop w:val="0"/>
              <w:marBottom w:val="0"/>
              <w:divBdr>
                <w:top w:val="none" w:sz="0" w:space="0" w:color="auto"/>
                <w:left w:val="none" w:sz="0" w:space="0" w:color="auto"/>
                <w:bottom w:val="none" w:sz="0" w:space="0" w:color="auto"/>
                <w:right w:val="none" w:sz="0" w:space="0" w:color="auto"/>
              </w:divBdr>
            </w:div>
          </w:divsChild>
        </w:div>
        <w:div w:id="1518158939">
          <w:marLeft w:val="0"/>
          <w:marRight w:val="0"/>
          <w:marTop w:val="0"/>
          <w:marBottom w:val="0"/>
          <w:divBdr>
            <w:top w:val="none" w:sz="0" w:space="0" w:color="auto"/>
            <w:left w:val="none" w:sz="0" w:space="0" w:color="auto"/>
            <w:bottom w:val="none" w:sz="0" w:space="0" w:color="auto"/>
            <w:right w:val="none" w:sz="0" w:space="0" w:color="auto"/>
          </w:divBdr>
          <w:divsChild>
            <w:div w:id="1538347540">
              <w:marLeft w:val="0"/>
              <w:marRight w:val="0"/>
              <w:marTop w:val="0"/>
              <w:marBottom w:val="0"/>
              <w:divBdr>
                <w:top w:val="none" w:sz="0" w:space="0" w:color="auto"/>
                <w:left w:val="none" w:sz="0" w:space="0" w:color="auto"/>
                <w:bottom w:val="none" w:sz="0" w:space="0" w:color="auto"/>
                <w:right w:val="none" w:sz="0" w:space="0" w:color="auto"/>
              </w:divBdr>
            </w:div>
          </w:divsChild>
        </w:div>
        <w:div w:id="1540361138">
          <w:marLeft w:val="0"/>
          <w:marRight w:val="0"/>
          <w:marTop w:val="0"/>
          <w:marBottom w:val="0"/>
          <w:divBdr>
            <w:top w:val="none" w:sz="0" w:space="0" w:color="auto"/>
            <w:left w:val="none" w:sz="0" w:space="0" w:color="auto"/>
            <w:bottom w:val="none" w:sz="0" w:space="0" w:color="auto"/>
            <w:right w:val="none" w:sz="0" w:space="0" w:color="auto"/>
          </w:divBdr>
          <w:divsChild>
            <w:div w:id="183055890">
              <w:marLeft w:val="0"/>
              <w:marRight w:val="0"/>
              <w:marTop w:val="0"/>
              <w:marBottom w:val="0"/>
              <w:divBdr>
                <w:top w:val="none" w:sz="0" w:space="0" w:color="auto"/>
                <w:left w:val="none" w:sz="0" w:space="0" w:color="auto"/>
                <w:bottom w:val="none" w:sz="0" w:space="0" w:color="auto"/>
                <w:right w:val="none" w:sz="0" w:space="0" w:color="auto"/>
              </w:divBdr>
            </w:div>
          </w:divsChild>
        </w:div>
        <w:div w:id="1542942515">
          <w:marLeft w:val="0"/>
          <w:marRight w:val="0"/>
          <w:marTop w:val="0"/>
          <w:marBottom w:val="0"/>
          <w:divBdr>
            <w:top w:val="none" w:sz="0" w:space="0" w:color="auto"/>
            <w:left w:val="none" w:sz="0" w:space="0" w:color="auto"/>
            <w:bottom w:val="none" w:sz="0" w:space="0" w:color="auto"/>
            <w:right w:val="none" w:sz="0" w:space="0" w:color="auto"/>
          </w:divBdr>
          <w:divsChild>
            <w:div w:id="1086420005">
              <w:marLeft w:val="0"/>
              <w:marRight w:val="0"/>
              <w:marTop w:val="0"/>
              <w:marBottom w:val="0"/>
              <w:divBdr>
                <w:top w:val="none" w:sz="0" w:space="0" w:color="auto"/>
                <w:left w:val="none" w:sz="0" w:space="0" w:color="auto"/>
                <w:bottom w:val="none" w:sz="0" w:space="0" w:color="auto"/>
                <w:right w:val="none" w:sz="0" w:space="0" w:color="auto"/>
              </w:divBdr>
            </w:div>
          </w:divsChild>
        </w:div>
        <w:div w:id="1627735761">
          <w:marLeft w:val="0"/>
          <w:marRight w:val="0"/>
          <w:marTop w:val="0"/>
          <w:marBottom w:val="0"/>
          <w:divBdr>
            <w:top w:val="none" w:sz="0" w:space="0" w:color="auto"/>
            <w:left w:val="none" w:sz="0" w:space="0" w:color="auto"/>
            <w:bottom w:val="none" w:sz="0" w:space="0" w:color="auto"/>
            <w:right w:val="none" w:sz="0" w:space="0" w:color="auto"/>
          </w:divBdr>
          <w:divsChild>
            <w:div w:id="821460533">
              <w:marLeft w:val="0"/>
              <w:marRight w:val="0"/>
              <w:marTop w:val="0"/>
              <w:marBottom w:val="0"/>
              <w:divBdr>
                <w:top w:val="none" w:sz="0" w:space="0" w:color="auto"/>
                <w:left w:val="none" w:sz="0" w:space="0" w:color="auto"/>
                <w:bottom w:val="none" w:sz="0" w:space="0" w:color="auto"/>
                <w:right w:val="none" w:sz="0" w:space="0" w:color="auto"/>
              </w:divBdr>
            </w:div>
          </w:divsChild>
        </w:div>
        <w:div w:id="1654335909">
          <w:marLeft w:val="0"/>
          <w:marRight w:val="0"/>
          <w:marTop w:val="0"/>
          <w:marBottom w:val="0"/>
          <w:divBdr>
            <w:top w:val="none" w:sz="0" w:space="0" w:color="auto"/>
            <w:left w:val="none" w:sz="0" w:space="0" w:color="auto"/>
            <w:bottom w:val="none" w:sz="0" w:space="0" w:color="auto"/>
            <w:right w:val="none" w:sz="0" w:space="0" w:color="auto"/>
          </w:divBdr>
          <w:divsChild>
            <w:div w:id="712778303">
              <w:marLeft w:val="0"/>
              <w:marRight w:val="0"/>
              <w:marTop w:val="0"/>
              <w:marBottom w:val="0"/>
              <w:divBdr>
                <w:top w:val="none" w:sz="0" w:space="0" w:color="auto"/>
                <w:left w:val="none" w:sz="0" w:space="0" w:color="auto"/>
                <w:bottom w:val="none" w:sz="0" w:space="0" w:color="auto"/>
                <w:right w:val="none" w:sz="0" w:space="0" w:color="auto"/>
              </w:divBdr>
            </w:div>
          </w:divsChild>
        </w:div>
        <w:div w:id="1666665202">
          <w:marLeft w:val="0"/>
          <w:marRight w:val="0"/>
          <w:marTop w:val="0"/>
          <w:marBottom w:val="0"/>
          <w:divBdr>
            <w:top w:val="none" w:sz="0" w:space="0" w:color="auto"/>
            <w:left w:val="none" w:sz="0" w:space="0" w:color="auto"/>
            <w:bottom w:val="none" w:sz="0" w:space="0" w:color="auto"/>
            <w:right w:val="none" w:sz="0" w:space="0" w:color="auto"/>
          </w:divBdr>
          <w:divsChild>
            <w:div w:id="1316493766">
              <w:marLeft w:val="0"/>
              <w:marRight w:val="0"/>
              <w:marTop w:val="0"/>
              <w:marBottom w:val="0"/>
              <w:divBdr>
                <w:top w:val="none" w:sz="0" w:space="0" w:color="auto"/>
                <w:left w:val="none" w:sz="0" w:space="0" w:color="auto"/>
                <w:bottom w:val="none" w:sz="0" w:space="0" w:color="auto"/>
                <w:right w:val="none" w:sz="0" w:space="0" w:color="auto"/>
              </w:divBdr>
            </w:div>
          </w:divsChild>
        </w:div>
        <w:div w:id="1667516896">
          <w:marLeft w:val="0"/>
          <w:marRight w:val="0"/>
          <w:marTop w:val="0"/>
          <w:marBottom w:val="0"/>
          <w:divBdr>
            <w:top w:val="none" w:sz="0" w:space="0" w:color="auto"/>
            <w:left w:val="none" w:sz="0" w:space="0" w:color="auto"/>
            <w:bottom w:val="none" w:sz="0" w:space="0" w:color="auto"/>
            <w:right w:val="none" w:sz="0" w:space="0" w:color="auto"/>
          </w:divBdr>
          <w:divsChild>
            <w:div w:id="2041927098">
              <w:marLeft w:val="0"/>
              <w:marRight w:val="0"/>
              <w:marTop w:val="0"/>
              <w:marBottom w:val="0"/>
              <w:divBdr>
                <w:top w:val="none" w:sz="0" w:space="0" w:color="auto"/>
                <w:left w:val="none" w:sz="0" w:space="0" w:color="auto"/>
                <w:bottom w:val="none" w:sz="0" w:space="0" w:color="auto"/>
                <w:right w:val="none" w:sz="0" w:space="0" w:color="auto"/>
              </w:divBdr>
            </w:div>
          </w:divsChild>
        </w:div>
        <w:div w:id="1690377414">
          <w:marLeft w:val="0"/>
          <w:marRight w:val="0"/>
          <w:marTop w:val="0"/>
          <w:marBottom w:val="0"/>
          <w:divBdr>
            <w:top w:val="none" w:sz="0" w:space="0" w:color="auto"/>
            <w:left w:val="none" w:sz="0" w:space="0" w:color="auto"/>
            <w:bottom w:val="none" w:sz="0" w:space="0" w:color="auto"/>
            <w:right w:val="none" w:sz="0" w:space="0" w:color="auto"/>
          </w:divBdr>
          <w:divsChild>
            <w:div w:id="1089694316">
              <w:marLeft w:val="0"/>
              <w:marRight w:val="0"/>
              <w:marTop w:val="0"/>
              <w:marBottom w:val="0"/>
              <w:divBdr>
                <w:top w:val="none" w:sz="0" w:space="0" w:color="auto"/>
                <w:left w:val="none" w:sz="0" w:space="0" w:color="auto"/>
                <w:bottom w:val="none" w:sz="0" w:space="0" w:color="auto"/>
                <w:right w:val="none" w:sz="0" w:space="0" w:color="auto"/>
              </w:divBdr>
            </w:div>
          </w:divsChild>
        </w:div>
        <w:div w:id="1744840466">
          <w:marLeft w:val="0"/>
          <w:marRight w:val="0"/>
          <w:marTop w:val="0"/>
          <w:marBottom w:val="0"/>
          <w:divBdr>
            <w:top w:val="none" w:sz="0" w:space="0" w:color="auto"/>
            <w:left w:val="none" w:sz="0" w:space="0" w:color="auto"/>
            <w:bottom w:val="none" w:sz="0" w:space="0" w:color="auto"/>
            <w:right w:val="none" w:sz="0" w:space="0" w:color="auto"/>
          </w:divBdr>
          <w:divsChild>
            <w:div w:id="9377963">
              <w:marLeft w:val="0"/>
              <w:marRight w:val="0"/>
              <w:marTop w:val="0"/>
              <w:marBottom w:val="0"/>
              <w:divBdr>
                <w:top w:val="none" w:sz="0" w:space="0" w:color="auto"/>
                <w:left w:val="none" w:sz="0" w:space="0" w:color="auto"/>
                <w:bottom w:val="none" w:sz="0" w:space="0" w:color="auto"/>
                <w:right w:val="none" w:sz="0" w:space="0" w:color="auto"/>
              </w:divBdr>
            </w:div>
          </w:divsChild>
        </w:div>
        <w:div w:id="1800344508">
          <w:marLeft w:val="0"/>
          <w:marRight w:val="0"/>
          <w:marTop w:val="0"/>
          <w:marBottom w:val="0"/>
          <w:divBdr>
            <w:top w:val="none" w:sz="0" w:space="0" w:color="auto"/>
            <w:left w:val="none" w:sz="0" w:space="0" w:color="auto"/>
            <w:bottom w:val="none" w:sz="0" w:space="0" w:color="auto"/>
            <w:right w:val="none" w:sz="0" w:space="0" w:color="auto"/>
          </w:divBdr>
          <w:divsChild>
            <w:div w:id="1686011635">
              <w:marLeft w:val="0"/>
              <w:marRight w:val="0"/>
              <w:marTop w:val="0"/>
              <w:marBottom w:val="0"/>
              <w:divBdr>
                <w:top w:val="none" w:sz="0" w:space="0" w:color="auto"/>
                <w:left w:val="none" w:sz="0" w:space="0" w:color="auto"/>
                <w:bottom w:val="none" w:sz="0" w:space="0" w:color="auto"/>
                <w:right w:val="none" w:sz="0" w:space="0" w:color="auto"/>
              </w:divBdr>
            </w:div>
          </w:divsChild>
        </w:div>
        <w:div w:id="1805346138">
          <w:marLeft w:val="0"/>
          <w:marRight w:val="0"/>
          <w:marTop w:val="0"/>
          <w:marBottom w:val="0"/>
          <w:divBdr>
            <w:top w:val="none" w:sz="0" w:space="0" w:color="auto"/>
            <w:left w:val="none" w:sz="0" w:space="0" w:color="auto"/>
            <w:bottom w:val="none" w:sz="0" w:space="0" w:color="auto"/>
            <w:right w:val="none" w:sz="0" w:space="0" w:color="auto"/>
          </w:divBdr>
          <w:divsChild>
            <w:div w:id="624195989">
              <w:marLeft w:val="0"/>
              <w:marRight w:val="0"/>
              <w:marTop w:val="0"/>
              <w:marBottom w:val="0"/>
              <w:divBdr>
                <w:top w:val="none" w:sz="0" w:space="0" w:color="auto"/>
                <w:left w:val="none" w:sz="0" w:space="0" w:color="auto"/>
                <w:bottom w:val="none" w:sz="0" w:space="0" w:color="auto"/>
                <w:right w:val="none" w:sz="0" w:space="0" w:color="auto"/>
              </w:divBdr>
            </w:div>
          </w:divsChild>
        </w:div>
        <w:div w:id="1817917069">
          <w:marLeft w:val="0"/>
          <w:marRight w:val="0"/>
          <w:marTop w:val="0"/>
          <w:marBottom w:val="0"/>
          <w:divBdr>
            <w:top w:val="none" w:sz="0" w:space="0" w:color="auto"/>
            <w:left w:val="none" w:sz="0" w:space="0" w:color="auto"/>
            <w:bottom w:val="none" w:sz="0" w:space="0" w:color="auto"/>
            <w:right w:val="none" w:sz="0" w:space="0" w:color="auto"/>
          </w:divBdr>
          <w:divsChild>
            <w:div w:id="1848328242">
              <w:marLeft w:val="0"/>
              <w:marRight w:val="0"/>
              <w:marTop w:val="0"/>
              <w:marBottom w:val="0"/>
              <w:divBdr>
                <w:top w:val="none" w:sz="0" w:space="0" w:color="auto"/>
                <w:left w:val="none" w:sz="0" w:space="0" w:color="auto"/>
                <w:bottom w:val="none" w:sz="0" w:space="0" w:color="auto"/>
                <w:right w:val="none" w:sz="0" w:space="0" w:color="auto"/>
              </w:divBdr>
            </w:div>
          </w:divsChild>
        </w:div>
        <w:div w:id="1857111483">
          <w:marLeft w:val="0"/>
          <w:marRight w:val="0"/>
          <w:marTop w:val="0"/>
          <w:marBottom w:val="0"/>
          <w:divBdr>
            <w:top w:val="none" w:sz="0" w:space="0" w:color="auto"/>
            <w:left w:val="none" w:sz="0" w:space="0" w:color="auto"/>
            <w:bottom w:val="none" w:sz="0" w:space="0" w:color="auto"/>
            <w:right w:val="none" w:sz="0" w:space="0" w:color="auto"/>
          </w:divBdr>
          <w:divsChild>
            <w:div w:id="726882103">
              <w:marLeft w:val="0"/>
              <w:marRight w:val="0"/>
              <w:marTop w:val="0"/>
              <w:marBottom w:val="0"/>
              <w:divBdr>
                <w:top w:val="none" w:sz="0" w:space="0" w:color="auto"/>
                <w:left w:val="none" w:sz="0" w:space="0" w:color="auto"/>
                <w:bottom w:val="none" w:sz="0" w:space="0" w:color="auto"/>
                <w:right w:val="none" w:sz="0" w:space="0" w:color="auto"/>
              </w:divBdr>
            </w:div>
          </w:divsChild>
        </w:div>
        <w:div w:id="1881353883">
          <w:marLeft w:val="0"/>
          <w:marRight w:val="0"/>
          <w:marTop w:val="0"/>
          <w:marBottom w:val="0"/>
          <w:divBdr>
            <w:top w:val="none" w:sz="0" w:space="0" w:color="auto"/>
            <w:left w:val="none" w:sz="0" w:space="0" w:color="auto"/>
            <w:bottom w:val="none" w:sz="0" w:space="0" w:color="auto"/>
            <w:right w:val="none" w:sz="0" w:space="0" w:color="auto"/>
          </w:divBdr>
          <w:divsChild>
            <w:div w:id="873424032">
              <w:marLeft w:val="0"/>
              <w:marRight w:val="0"/>
              <w:marTop w:val="0"/>
              <w:marBottom w:val="0"/>
              <w:divBdr>
                <w:top w:val="none" w:sz="0" w:space="0" w:color="auto"/>
                <w:left w:val="none" w:sz="0" w:space="0" w:color="auto"/>
                <w:bottom w:val="none" w:sz="0" w:space="0" w:color="auto"/>
                <w:right w:val="none" w:sz="0" w:space="0" w:color="auto"/>
              </w:divBdr>
            </w:div>
          </w:divsChild>
        </w:div>
        <w:div w:id="1904948797">
          <w:marLeft w:val="0"/>
          <w:marRight w:val="0"/>
          <w:marTop w:val="0"/>
          <w:marBottom w:val="0"/>
          <w:divBdr>
            <w:top w:val="none" w:sz="0" w:space="0" w:color="auto"/>
            <w:left w:val="none" w:sz="0" w:space="0" w:color="auto"/>
            <w:bottom w:val="none" w:sz="0" w:space="0" w:color="auto"/>
            <w:right w:val="none" w:sz="0" w:space="0" w:color="auto"/>
          </w:divBdr>
          <w:divsChild>
            <w:div w:id="745806416">
              <w:marLeft w:val="0"/>
              <w:marRight w:val="0"/>
              <w:marTop w:val="0"/>
              <w:marBottom w:val="0"/>
              <w:divBdr>
                <w:top w:val="none" w:sz="0" w:space="0" w:color="auto"/>
                <w:left w:val="none" w:sz="0" w:space="0" w:color="auto"/>
                <w:bottom w:val="none" w:sz="0" w:space="0" w:color="auto"/>
                <w:right w:val="none" w:sz="0" w:space="0" w:color="auto"/>
              </w:divBdr>
            </w:div>
          </w:divsChild>
        </w:div>
        <w:div w:id="1935287561">
          <w:marLeft w:val="0"/>
          <w:marRight w:val="0"/>
          <w:marTop w:val="0"/>
          <w:marBottom w:val="0"/>
          <w:divBdr>
            <w:top w:val="none" w:sz="0" w:space="0" w:color="auto"/>
            <w:left w:val="none" w:sz="0" w:space="0" w:color="auto"/>
            <w:bottom w:val="none" w:sz="0" w:space="0" w:color="auto"/>
            <w:right w:val="none" w:sz="0" w:space="0" w:color="auto"/>
          </w:divBdr>
          <w:divsChild>
            <w:div w:id="1877350878">
              <w:marLeft w:val="0"/>
              <w:marRight w:val="0"/>
              <w:marTop w:val="0"/>
              <w:marBottom w:val="0"/>
              <w:divBdr>
                <w:top w:val="none" w:sz="0" w:space="0" w:color="auto"/>
                <w:left w:val="none" w:sz="0" w:space="0" w:color="auto"/>
                <w:bottom w:val="none" w:sz="0" w:space="0" w:color="auto"/>
                <w:right w:val="none" w:sz="0" w:space="0" w:color="auto"/>
              </w:divBdr>
            </w:div>
          </w:divsChild>
        </w:div>
        <w:div w:id="1944532314">
          <w:marLeft w:val="0"/>
          <w:marRight w:val="0"/>
          <w:marTop w:val="0"/>
          <w:marBottom w:val="0"/>
          <w:divBdr>
            <w:top w:val="none" w:sz="0" w:space="0" w:color="auto"/>
            <w:left w:val="none" w:sz="0" w:space="0" w:color="auto"/>
            <w:bottom w:val="none" w:sz="0" w:space="0" w:color="auto"/>
            <w:right w:val="none" w:sz="0" w:space="0" w:color="auto"/>
          </w:divBdr>
          <w:divsChild>
            <w:div w:id="288702558">
              <w:marLeft w:val="0"/>
              <w:marRight w:val="0"/>
              <w:marTop w:val="0"/>
              <w:marBottom w:val="0"/>
              <w:divBdr>
                <w:top w:val="none" w:sz="0" w:space="0" w:color="auto"/>
                <w:left w:val="none" w:sz="0" w:space="0" w:color="auto"/>
                <w:bottom w:val="none" w:sz="0" w:space="0" w:color="auto"/>
                <w:right w:val="none" w:sz="0" w:space="0" w:color="auto"/>
              </w:divBdr>
            </w:div>
          </w:divsChild>
        </w:div>
        <w:div w:id="1999916568">
          <w:marLeft w:val="0"/>
          <w:marRight w:val="0"/>
          <w:marTop w:val="0"/>
          <w:marBottom w:val="0"/>
          <w:divBdr>
            <w:top w:val="none" w:sz="0" w:space="0" w:color="auto"/>
            <w:left w:val="none" w:sz="0" w:space="0" w:color="auto"/>
            <w:bottom w:val="none" w:sz="0" w:space="0" w:color="auto"/>
            <w:right w:val="none" w:sz="0" w:space="0" w:color="auto"/>
          </w:divBdr>
          <w:divsChild>
            <w:div w:id="875431666">
              <w:marLeft w:val="0"/>
              <w:marRight w:val="0"/>
              <w:marTop w:val="0"/>
              <w:marBottom w:val="0"/>
              <w:divBdr>
                <w:top w:val="none" w:sz="0" w:space="0" w:color="auto"/>
                <w:left w:val="none" w:sz="0" w:space="0" w:color="auto"/>
                <w:bottom w:val="none" w:sz="0" w:space="0" w:color="auto"/>
                <w:right w:val="none" w:sz="0" w:space="0" w:color="auto"/>
              </w:divBdr>
            </w:div>
          </w:divsChild>
        </w:div>
        <w:div w:id="2035421902">
          <w:marLeft w:val="0"/>
          <w:marRight w:val="0"/>
          <w:marTop w:val="0"/>
          <w:marBottom w:val="0"/>
          <w:divBdr>
            <w:top w:val="none" w:sz="0" w:space="0" w:color="auto"/>
            <w:left w:val="none" w:sz="0" w:space="0" w:color="auto"/>
            <w:bottom w:val="none" w:sz="0" w:space="0" w:color="auto"/>
            <w:right w:val="none" w:sz="0" w:space="0" w:color="auto"/>
          </w:divBdr>
          <w:divsChild>
            <w:div w:id="1135101626">
              <w:marLeft w:val="0"/>
              <w:marRight w:val="0"/>
              <w:marTop w:val="0"/>
              <w:marBottom w:val="0"/>
              <w:divBdr>
                <w:top w:val="none" w:sz="0" w:space="0" w:color="auto"/>
                <w:left w:val="none" w:sz="0" w:space="0" w:color="auto"/>
                <w:bottom w:val="none" w:sz="0" w:space="0" w:color="auto"/>
                <w:right w:val="none" w:sz="0" w:space="0" w:color="auto"/>
              </w:divBdr>
            </w:div>
          </w:divsChild>
        </w:div>
        <w:div w:id="2089422645">
          <w:marLeft w:val="0"/>
          <w:marRight w:val="0"/>
          <w:marTop w:val="0"/>
          <w:marBottom w:val="0"/>
          <w:divBdr>
            <w:top w:val="none" w:sz="0" w:space="0" w:color="auto"/>
            <w:left w:val="none" w:sz="0" w:space="0" w:color="auto"/>
            <w:bottom w:val="none" w:sz="0" w:space="0" w:color="auto"/>
            <w:right w:val="none" w:sz="0" w:space="0" w:color="auto"/>
          </w:divBdr>
          <w:divsChild>
            <w:div w:id="853153426">
              <w:marLeft w:val="0"/>
              <w:marRight w:val="0"/>
              <w:marTop w:val="0"/>
              <w:marBottom w:val="0"/>
              <w:divBdr>
                <w:top w:val="none" w:sz="0" w:space="0" w:color="auto"/>
                <w:left w:val="none" w:sz="0" w:space="0" w:color="auto"/>
                <w:bottom w:val="none" w:sz="0" w:space="0" w:color="auto"/>
                <w:right w:val="none" w:sz="0" w:space="0" w:color="auto"/>
              </w:divBdr>
            </w:div>
          </w:divsChild>
        </w:div>
        <w:div w:id="2093310377">
          <w:marLeft w:val="0"/>
          <w:marRight w:val="0"/>
          <w:marTop w:val="0"/>
          <w:marBottom w:val="0"/>
          <w:divBdr>
            <w:top w:val="none" w:sz="0" w:space="0" w:color="auto"/>
            <w:left w:val="none" w:sz="0" w:space="0" w:color="auto"/>
            <w:bottom w:val="none" w:sz="0" w:space="0" w:color="auto"/>
            <w:right w:val="none" w:sz="0" w:space="0" w:color="auto"/>
          </w:divBdr>
          <w:divsChild>
            <w:div w:id="503787163">
              <w:marLeft w:val="0"/>
              <w:marRight w:val="0"/>
              <w:marTop w:val="0"/>
              <w:marBottom w:val="0"/>
              <w:divBdr>
                <w:top w:val="none" w:sz="0" w:space="0" w:color="auto"/>
                <w:left w:val="none" w:sz="0" w:space="0" w:color="auto"/>
                <w:bottom w:val="none" w:sz="0" w:space="0" w:color="auto"/>
                <w:right w:val="none" w:sz="0" w:space="0" w:color="auto"/>
              </w:divBdr>
            </w:div>
          </w:divsChild>
        </w:div>
        <w:div w:id="2130077520">
          <w:marLeft w:val="0"/>
          <w:marRight w:val="0"/>
          <w:marTop w:val="0"/>
          <w:marBottom w:val="0"/>
          <w:divBdr>
            <w:top w:val="none" w:sz="0" w:space="0" w:color="auto"/>
            <w:left w:val="none" w:sz="0" w:space="0" w:color="auto"/>
            <w:bottom w:val="none" w:sz="0" w:space="0" w:color="auto"/>
            <w:right w:val="none" w:sz="0" w:space="0" w:color="auto"/>
          </w:divBdr>
          <w:divsChild>
            <w:div w:id="2083527031">
              <w:marLeft w:val="0"/>
              <w:marRight w:val="0"/>
              <w:marTop w:val="0"/>
              <w:marBottom w:val="0"/>
              <w:divBdr>
                <w:top w:val="none" w:sz="0" w:space="0" w:color="auto"/>
                <w:left w:val="none" w:sz="0" w:space="0" w:color="auto"/>
                <w:bottom w:val="none" w:sz="0" w:space="0" w:color="auto"/>
                <w:right w:val="none" w:sz="0" w:space="0" w:color="auto"/>
              </w:divBdr>
            </w:div>
          </w:divsChild>
        </w:div>
        <w:div w:id="2132086933">
          <w:marLeft w:val="0"/>
          <w:marRight w:val="0"/>
          <w:marTop w:val="0"/>
          <w:marBottom w:val="0"/>
          <w:divBdr>
            <w:top w:val="none" w:sz="0" w:space="0" w:color="auto"/>
            <w:left w:val="none" w:sz="0" w:space="0" w:color="auto"/>
            <w:bottom w:val="none" w:sz="0" w:space="0" w:color="auto"/>
            <w:right w:val="none" w:sz="0" w:space="0" w:color="auto"/>
          </w:divBdr>
          <w:divsChild>
            <w:div w:id="6928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4732">
      <w:bodyDiv w:val="1"/>
      <w:marLeft w:val="0"/>
      <w:marRight w:val="0"/>
      <w:marTop w:val="0"/>
      <w:marBottom w:val="0"/>
      <w:divBdr>
        <w:top w:val="none" w:sz="0" w:space="0" w:color="auto"/>
        <w:left w:val="none" w:sz="0" w:space="0" w:color="auto"/>
        <w:bottom w:val="none" w:sz="0" w:space="0" w:color="auto"/>
        <w:right w:val="none" w:sz="0" w:space="0" w:color="auto"/>
      </w:divBdr>
    </w:div>
    <w:div w:id="803159205">
      <w:bodyDiv w:val="1"/>
      <w:marLeft w:val="0"/>
      <w:marRight w:val="0"/>
      <w:marTop w:val="0"/>
      <w:marBottom w:val="0"/>
      <w:divBdr>
        <w:top w:val="none" w:sz="0" w:space="0" w:color="auto"/>
        <w:left w:val="none" w:sz="0" w:space="0" w:color="auto"/>
        <w:bottom w:val="none" w:sz="0" w:space="0" w:color="auto"/>
        <w:right w:val="none" w:sz="0" w:space="0" w:color="auto"/>
      </w:divBdr>
    </w:div>
    <w:div w:id="811757169">
      <w:bodyDiv w:val="1"/>
      <w:marLeft w:val="0"/>
      <w:marRight w:val="0"/>
      <w:marTop w:val="0"/>
      <w:marBottom w:val="0"/>
      <w:divBdr>
        <w:top w:val="none" w:sz="0" w:space="0" w:color="auto"/>
        <w:left w:val="none" w:sz="0" w:space="0" w:color="auto"/>
        <w:bottom w:val="none" w:sz="0" w:space="0" w:color="auto"/>
        <w:right w:val="none" w:sz="0" w:space="0" w:color="auto"/>
      </w:divBdr>
    </w:div>
    <w:div w:id="858003735">
      <w:bodyDiv w:val="1"/>
      <w:marLeft w:val="0"/>
      <w:marRight w:val="0"/>
      <w:marTop w:val="0"/>
      <w:marBottom w:val="0"/>
      <w:divBdr>
        <w:top w:val="none" w:sz="0" w:space="0" w:color="auto"/>
        <w:left w:val="none" w:sz="0" w:space="0" w:color="auto"/>
        <w:bottom w:val="none" w:sz="0" w:space="0" w:color="auto"/>
        <w:right w:val="none" w:sz="0" w:space="0" w:color="auto"/>
      </w:divBdr>
    </w:div>
    <w:div w:id="888103640">
      <w:bodyDiv w:val="1"/>
      <w:marLeft w:val="0"/>
      <w:marRight w:val="0"/>
      <w:marTop w:val="0"/>
      <w:marBottom w:val="0"/>
      <w:divBdr>
        <w:top w:val="none" w:sz="0" w:space="0" w:color="auto"/>
        <w:left w:val="none" w:sz="0" w:space="0" w:color="auto"/>
        <w:bottom w:val="none" w:sz="0" w:space="0" w:color="auto"/>
        <w:right w:val="none" w:sz="0" w:space="0" w:color="auto"/>
      </w:divBdr>
    </w:div>
    <w:div w:id="913587664">
      <w:bodyDiv w:val="1"/>
      <w:marLeft w:val="0"/>
      <w:marRight w:val="0"/>
      <w:marTop w:val="0"/>
      <w:marBottom w:val="0"/>
      <w:divBdr>
        <w:top w:val="none" w:sz="0" w:space="0" w:color="auto"/>
        <w:left w:val="none" w:sz="0" w:space="0" w:color="auto"/>
        <w:bottom w:val="none" w:sz="0" w:space="0" w:color="auto"/>
        <w:right w:val="none" w:sz="0" w:space="0" w:color="auto"/>
      </w:divBdr>
    </w:div>
    <w:div w:id="940183267">
      <w:bodyDiv w:val="1"/>
      <w:marLeft w:val="0"/>
      <w:marRight w:val="0"/>
      <w:marTop w:val="0"/>
      <w:marBottom w:val="0"/>
      <w:divBdr>
        <w:top w:val="none" w:sz="0" w:space="0" w:color="auto"/>
        <w:left w:val="none" w:sz="0" w:space="0" w:color="auto"/>
        <w:bottom w:val="none" w:sz="0" w:space="0" w:color="auto"/>
        <w:right w:val="none" w:sz="0" w:space="0" w:color="auto"/>
      </w:divBdr>
    </w:div>
    <w:div w:id="979387739">
      <w:bodyDiv w:val="1"/>
      <w:marLeft w:val="0"/>
      <w:marRight w:val="0"/>
      <w:marTop w:val="0"/>
      <w:marBottom w:val="0"/>
      <w:divBdr>
        <w:top w:val="none" w:sz="0" w:space="0" w:color="auto"/>
        <w:left w:val="none" w:sz="0" w:space="0" w:color="auto"/>
        <w:bottom w:val="none" w:sz="0" w:space="0" w:color="auto"/>
        <w:right w:val="none" w:sz="0" w:space="0" w:color="auto"/>
      </w:divBdr>
      <w:divsChild>
        <w:div w:id="25063504">
          <w:marLeft w:val="0"/>
          <w:marRight w:val="0"/>
          <w:marTop w:val="0"/>
          <w:marBottom w:val="0"/>
          <w:divBdr>
            <w:top w:val="none" w:sz="0" w:space="0" w:color="auto"/>
            <w:left w:val="none" w:sz="0" w:space="0" w:color="auto"/>
            <w:bottom w:val="none" w:sz="0" w:space="0" w:color="auto"/>
            <w:right w:val="none" w:sz="0" w:space="0" w:color="auto"/>
          </w:divBdr>
          <w:divsChild>
            <w:div w:id="671226231">
              <w:marLeft w:val="0"/>
              <w:marRight w:val="0"/>
              <w:marTop w:val="0"/>
              <w:marBottom w:val="0"/>
              <w:divBdr>
                <w:top w:val="none" w:sz="0" w:space="0" w:color="auto"/>
                <w:left w:val="none" w:sz="0" w:space="0" w:color="auto"/>
                <w:bottom w:val="none" w:sz="0" w:space="0" w:color="auto"/>
                <w:right w:val="none" w:sz="0" w:space="0" w:color="auto"/>
              </w:divBdr>
            </w:div>
          </w:divsChild>
        </w:div>
        <w:div w:id="111094197">
          <w:marLeft w:val="0"/>
          <w:marRight w:val="0"/>
          <w:marTop w:val="0"/>
          <w:marBottom w:val="0"/>
          <w:divBdr>
            <w:top w:val="none" w:sz="0" w:space="0" w:color="auto"/>
            <w:left w:val="none" w:sz="0" w:space="0" w:color="auto"/>
            <w:bottom w:val="none" w:sz="0" w:space="0" w:color="auto"/>
            <w:right w:val="none" w:sz="0" w:space="0" w:color="auto"/>
          </w:divBdr>
          <w:divsChild>
            <w:div w:id="59718297">
              <w:marLeft w:val="0"/>
              <w:marRight w:val="0"/>
              <w:marTop w:val="0"/>
              <w:marBottom w:val="0"/>
              <w:divBdr>
                <w:top w:val="none" w:sz="0" w:space="0" w:color="auto"/>
                <w:left w:val="none" w:sz="0" w:space="0" w:color="auto"/>
                <w:bottom w:val="none" w:sz="0" w:space="0" w:color="auto"/>
                <w:right w:val="none" w:sz="0" w:space="0" w:color="auto"/>
              </w:divBdr>
            </w:div>
          </w:divsChild>
        </w:div>
        <w:div w:id="126827036">
          <w:marLeft w:val="0"/>
          <w:marRight w:val="0"/>
          <w:marTop w:val="0"/>
          <w:marBottom w:val="0"/>
          <w:divBdr>
            <w:top w:val="none" w:sz="0" w:space="0" w:color="auto"/>
            <w:left w:val="none" w:sz="0" w:space="0" w:color="auto"/>
            <w:bottom w:val="none" w:sz="0" w:space="0" w:color="auto"/>
            <w:right w:val="none" w:sz="0" w:space="0" w:color="auto"/>
          </w:divBdr>
          <w:divsChild>
            <w:div w:id="1290479402">
              <w:marLeft w:val="0"/>
              <w:marRight w:val="0"/>
              <w:marTop w:val="0"/>
              <w:marBottom w:val="0"/>
              <w:divBdr>
                <w:top w:val="none" w:sz="0" w:space="0" w:color="auto"/>
                <w:left w:val="none" w:sz="0" w:space="0" w:color="auto"/>
                <w:bottom w:val="none" w:sz="0" w:space="0" w:color="auto"/>
                <w:right w:val="none" w:sz="0" w:space="0" w:color="auto"/>
              </w:divBdr>
            </w:div>
          </w:divsChild>
        </w:div>
        <w:div w:id="167331338">
          <w:marLeft w:val="0"/>
          <w:marRight w:val="0"/>
          <w:marTop w:val="0"/>
          <w:marBottom w:val="0"/>
          <w:divBdr>
            <w:top w:val="none" w:sz="0" w:space="0" w:color="auto"/>
            <w:left w:val="none" w:sz="0" w:space="0" w:color="auto"/>
            <w:bottom w:val="none" w:sz="0" w:space="0" w:color="auto"/>
            <w:right w:val="none" w:sz="0" w:space="0" w:color="auto"/>
          </w:divBdr>
          <w:divsChild>
            <w:div w:id="1937442196">
              <w:marLeft w:val="0"/>
              <w:marRight w:val="0"/>
              <w:marTop w:val="0"/>
              <w:marBottom w:val="0"/>
              <w:divBdr>
                <w:top w:val="none" w:sz="0" w:space="0" w:color="auto"/>
                <w:left w:val="none" w:sz="0" w:space="0" w:color="auto"/>
                <w:bottom w:val="none" w:sz="0" w:space="0" w:color="auto"/>
                <w:right w:val="none" w:sz="0" w:space="0" w:color="auto"/>
              </w:divBdr>
            </w:div>
          </w:divsChild>
        </w:div>
        <w:div w:id="209801196">
          <w:marLeft w:val="0"/>
          <w:marRight w:val="0"/>
          <w:marTop w:val="0"/>
          <w:marBottom w:val="0"/>
          <w:divBdr>
            <w:top w:val="none" w:sz="0" w:space="0" w:color="auto"/>
            <w:left w:val="none" w:sz="0" w:space="0" w:color="auto"/>
            <w:bottom w:val="none" w:sz="0" w:space="0" w:color="auto"/>
            <w:right w:val="none" w:sz="0" w:space="0" w:color="auto"/>
          </w:divBdr>
          <w:divsChild>
            <w:div w:id="462894244">
              <w:marLeft w:val="0"/>
              <w:marRight w:val="0"/>
              <w:marTop w:val="0"/>
              <w:marBottom w:val="0"/>
              <w:divBdr>
                <w:top w:val="none" w:sz="0" w:space="0" w:color="auto"/>
                <w:left w:val="none" w:sz="0" w:space="0" w:color="auto"/>
                <w:bottom w:val="none" w:sz="0" w:space="0" w:color="auto"/>
                <w:right w:val="none" w:sz="0" w:space="0" w:color="auto"/>
              </w:divBdr>
            </w:div>
          </w:divsChild>
        </w:div>
        <w:div w:id="216014425">
          <w:marLeft w:val="0"/>
          <w:marRight w:val="0"/>
          <w:marTop w:val="0"/>
          <w:marBottom w:val="0"/>
          <w:divBdr>
            <w:top w:val="none" w:sz="0" w:space="0" w:color="auto"/>
            <w:left w:val="none" w:sz="0" w:space="0" w:color="auto"/>
            <w:bottom w:val="none" w:sz="0" w:space="0" w:color="auto"/>
            <w:right w:val="none" w:sz="0" w:space="0" w:color="auto"/>
          </w:divBdr>
          <w:divsChild>
            <w:div w:id="1591888578">
              <w:marLeft w:val="0"/>
              <w:marRight w:val="0"/>
              <w:marTop w:val="0"/>
              <w:marBottom w:val="0"/>
              <w:divBdr>
                <w:top w:val="none" w:sz="0" w:space="0" w:color="auto"/>
                <w:left w:val="none" w:sz="0" w:space="0" w:color="auto"/>
                <w:bottom w:val="none" w:sz="0" w:space="0" w:color="auto"/>
                <w:right w:val="none" w:sz="0" w:space="0" w:color="auto"/>
              </w:divBdr>
            </w:div>
          </w:divsChild>
        </w:div>
        <w:div w:id="278294808">
          <w:marLeft w:val="0"/>
          <w:marRight w:val="0"/>
          <w:marTop w:val="0"/>
          <w:marBottom w:val="0"/>
          <w:divBdr>
            <w:top w:val="none" w:sz="0" w:space="0" w:color="auto"/>
            <w:left w:val="none" w:sz="0" w:space="0" w:color="auto"/>
            <w:bottom w:val="none" w:sz="0" w:space="0" w:color="auto"/>
            <w:right w:val="none" w:sz="0" w:space="0" w:color="auto"/>
          </w:divBdr>
          <w:divsChild>
            <w:div w:id="326565938">
              <w:marLeft w:val="0"/>
              <w:marRight w:val="0"/>
              <w:marTop w:val="0"/>
              <w:marBottom w:val="0"/>
              <w:divBdr>
                <w:top w:val="none" w:sz="0" w:space="0" w:color="auto"/>
                <w:left w:val="none" w:sz="0" w:space="0" w:color="auto"/>
                <w:bottom w:val="none" w:sz="0" w:space="0" w:color="auto"/>
                <w:right w:val="none" w:sz="0" w:space="0" w:color="auto"/>
              </w:divBdr>
            </w:div>
          </w:divsChild>
        </w:div>
        <w:div w:id="344870757">
          <w:marLeft w:val="0"/>
          <w:marRight w:val="0"/>
          <w:marTop w:val="0"/>
          <w:marBottom w:val="0"/>
          <w:divBdr>
            <w:top w:val="none" w:sz="0" w:space="0" w:color="auto"/>
            <w:left w:val="none" w:sz="0" w:space="0" w:color="auto"/>
            <w:bottom w:val="none" w:sz="0" w:space="0" w:color="auto"/>
            <w:right w:val="none" w:sz="0" w:space="0" w:color="auto"/>
          </w:divBdr>
          <w:divsChild>
            <w:div w:id="1354921746">
              <w:marLeft w:val="0"/>
              <w:marRight w:val="0"/>
              <w:marTop w:val="0"/>
              <w:marBottom w:val="0"/>
              <w:divBdr>
                <w:top w:val="none" w:sz="0" w:space="0" w:color="auto"/>
                <w:left w:val="none" w:sz="0" w:space="0" w:color="auto"/>
                <w:bottom w:val="none" w:sz="0" w:space="0" w:color="auto"/>
                <w:right w:val="none" w:sz="0" w:space="0" w:color="auto"/>
              </w:divBdr>
            </w:div>
          </w:divsChild>
        </w:div>
        <w:div w:id="547375912">
          <w:marLeft w:val="0"/>
          <w:marRight w:val="0"/>
          <w:marTop w:val="0"/>
          <w:marBottom w:val="0"/>
          <w:divBdr>
            <w:top w:val="none" w:sz="0" w:space="0" w:color="auto"/>
            <w:left w:val="none" w:sz="0" w:space="0" w:color="auto"/>
            <w:bottom w:val="none" w:sz="0" w:space="0" w:color="auto"/>
            <w:right w:val="none" w:sz="0" w:space="0" w:color="auto"/>
          </w:divBdr>
          <w:divsChild>
            <w:div w:id="1766458252">
              <w:marLeft w:val="0"/>
              <w:marRight w:val="0"/>
              <w:marTop w:val="0"/>
              <w:marBottom w:val="0"/>
              <w:divBdr>
                <w:top w:val="none" w:sz="0" w:space="0" w:color="auto"/>
                <w:left w:val="none" w:sz="0" w:space="0" w:color="auto"/>
                <w:bottom w:val="none" w:sz="0" w:space="0" w:color="auto"/>
                <w:right w:val="none" w:sz="0" w:space="0" w:color="auto"/>
              </w:divBdr>
            </w:div>
          </w:divsChild>
        </w:div>
        <w:div w:id="936644412">
          <w:marLeft w:val="0"/>
          <w:marRight w:val="0"/>
          <w:marTop w:val="0"/>
          <w:marBottom w:val="0"/>
          <w:divBdr>
            <w:top w:val="none" w:sz="0" w:space="0" w:color="auto"/>
            <w:left w:val="none" w:sz="0" w:space="0" w:color="auto"/>
            <w:bottom w:val="none" w:sz="0" w:space="0" w:color="auto"/>
            <w:right w:val="none" w:sz="0" w:space="0" w:color="auto"/>
          </w:divBdr>
          <w:divsChild>
            <w:div w:id="2104715853">
              <w:marLeft w:val="0"/>
              <w:marRight w:val="0"/>
              <w:marTop w:val="0"/>
              <w:marBottom w:val="0"/>
              <w:divBdr>
                <w:top w:val="none" w:sz="0" w:space="0" w:color="auto"/>
                <w:left w:val="none" w:sz="0" w:space="0" w:color="auto"/>
                <w:bottom w:val="none" w:sz="0" w:space="0" w:color="auto"/>
                <w:right w:val="none" w:sz="0" w:space="0" w:color="auto"/>
              </w:divBdr>
            </w:div>
          </w:divsChild>
        </w:div>
        <w:div w:id="942112133">
          <w:marLeft w:val="0"/>
          <w:marRight w:val="0"/>
          <w:marTop w:val="0"/>
          <w:marBottom w:val="0"/>
          <w:divBdr>
            <w:top w:val="none" w:sz="0" w:space="0" w:color="auto"/>
            <w:left w:val="none" w:sz="0" w:space="0" w:color="auto"/>
            <w:bottom w:val="none" w:sz="0" w:space="0" w:color="auto"/>
            <w:right w:val="none" w:sz="0" w:space="0" w:color="auto"/>
          </w:divBdr>
          <w:divsChild>
            <w:div w:id="51009667">
              <w:marLeft w:val="0"/>
              <w:marRight w:val="0"/>
              <w:marTop w:val="0"/>
              <w:marBottom w:val="0"/>
              <w:divBdr>
                <w:top w:val="none" w:sz="0" w:space="0" w:color="auto"/>
                <w:left w:val="none" w:sz="0" w:space="0" w:color="auto"/>
                <w:bottom w:val="none" w:sz="0" w:space="0" w:color="auto"/>
                <w:right w:val="none" w:sz="0" w:space="0" w:color="auto"/>
              </w:divBdr>
            </w:div>
          </w:divsChild>
        </w:div>
        <w:div w:id="961234066">
          <w:marLeft w:val="0"/>
          <w:marRight w:val="0"/>
          <w:marTop w:val="0"/>
          <w:marBottom w:val="0"/>
          <w:divBdr>
            <w:top w:val="none" w:sz="0" w:space="0" w:color="auto"/>
            <w:left w:val="none" w:sz="0" w:space="0" w:color="auto"/>
            <w:bottom w:val="none" w:sz="0" w:space="0" w:color="auto"/>
            <w:right w:val="none" w:sz="0" w:space="0" w:color="auto"/>
          </w:divBdr>
          <w:divsChild>
            <w:div w:id="248317440">
              <w:marLeft w:val="0"/>
              <w:marRight w:val="0"/>
              <w:marTop w:val="0"/>
              <w:marBottom w:val="0"/>
              <w:divBdr>
                <w:top w:val="none" w:sz="0" w:space="0" w:color="auto"/>
                <w:left w:val="none" w:sz="0" w:space="0" w:color="auto"/>
                <w:bottom w:val="none" w:sz="0" w:space="0" w:color="auto"/>
                <w:right w:val="none" w:sz="0" w:space="0" w:color="auto"/>
              </w:divBdr>
            </w:div>
          </w:divsChild>
        </w:div>
        <w:div w:id="968164687">
          <w:marLeft w:val="0"/>
          <w:marRight w:val="0"/>
          <w:marTop w:val="0"/>
          <w:marBottom w:val="0"/>
          <w:divBdr>
            <w:top w:val="none" w:sz="0" w:space="0" w:color="auto"/>
            <w:left w:val="none" w:sz="0" w:space="0" w:color="auto"/>
            <w:bottom w:val="none" w:sz="0" w:space="0" w:color="auto"/>
            <w:right w:val="none" w:sz="0" w:space="0" w:color="auto"/>
          </w:divBdr>
          <w:divsChild>
            <w:div w:id="511533248">
              <w:marLeft w:val="0"/>
              <w:marRight w:val="0"/>
              <w:marTop w:val="0"/>
              <w:marBottom w:val="0"/>
              <w:divBdr>
                <w:top w:val="none" w:sz="0" w:space="0" w:color="auto"/>
                <w:left w:val="none" w:sz="0" w:space="0" w:color="auto"/>
                <w:bottom w:val="none" w:sz="0" w:space="0" w:color="auto"/>
                <w:right w:val="none" w:sz="0" w:space="0" w:color="auto"/>
              </w:divBdr>
            </w:div>
          </w:divsChild>
        </w:div>
        <w:div w:id="1168904917">
          <w:marLeft w:val="0"/>
          <w:marRight w:val="0"/>
          <w:marTop w:val="0"/>
          <w:marBottom w:val="0"/>
          <w:divBdr>
            <w:top w:val="none" w:sz="0" w:space="0" w:color="auto"/>
            <w:left w:val="none" w:sz="0" w:space="0" w:color="auto"/>
            <w:bottom w:val="none" w:sz="0" w:space="0" w:color="auto"/>
            <w:right w:val="none" w:sz="0" w:space="0" w:color="auto"/>
          </w:divBdr>
          <w:divsChild>
            <w:div w:id="177668378">
              <w:marLeft w:val="0"/>
              <w:marRight w:val="0"/>
              <w:marTop w:val="0"/>
              <w:marBottom w:val="0"/>
              <w:divBdr>
                <w:top w:val="none" w:sz="0" w:space="0" w:color="auto"/>
                <w:left w:val="none" w:sz="0" w:space="0" w:color="auto"/>
                <w:bottom w:val="none" w:sz="0" w:space="0" w:color="auto"/>
                <w:right w:val="none" w:sz="0" w:space="0" w:color="auto"/>
              </w:divBdr>
            </w:div>
          </w:divsChild>
        </w:div>
        <w:div w:id="1213615904">
          <w:marLeft w:val="0"/>
          <w:marRight w:val="0"/>
          <w:marTop w:val="0"/>
          <w:marBottom w:val="0"/>
          <w:divBdr>
            <w:top w:val="none" w:sz="0" w:space="0" w:color="auto"/>
            <w:left w:val="none" w:sz="0" w:space="0" w:color="auto"/>
            <w:bottom w:val="none" w:sz="0" w:space="0" w:color="auto"/>
            <w:right w:val="none" w:sz="0" w:space="0" w:color="auto"/>
          </w:divBdr>
          <w:divsChild>
            <w:div w:id="842819416">
              <w:marLeft w:val="0"/>
              <w:marRight w:val="0"/>
              <w:marTop w:val="0"/>
              <w:marBottom w:val="0"/>
              <w:divBdr>
                <w:top w:val="none" w:sz="0" w:space="0" w:color="auto"/>
                <w:left w:val="none" w:sz="0" w:space="0" w:color="auto"/>
                <w:bottom w:val="none" w:sz="0" w:space="0" w:color="auto"/>
                <w:right w:val="none" w:sz="0" w:space="0" w:color="auto"/>
              </w:divBdr>
            </w:div>
          </w:divsChild>
        </w:div>
        <w:div w:id="1379427875">
          <w:marLeft w:val="0"/>
          <w:marRight w:val="0"/>
          <w:marTop w:val="0"/>
          <w:marBottom w:val="0"/>
          <w:divBdr>
            <w:top w:val="none" w:sz="0" w:space="0" w:color="auto"/>
            <w:left w:val="none" w:sz="0" w:space="0" w:color="auto"/>
            <w:bottom w:val="none" w:sz="0" w:space="0" w:color="auto"/>
            <w:right w:val="none" w:sz="0" w:space="0" w:color="auto"/>
          </w:divBdr>
          <w:divsChild>
            <w:div w:id="1574392827">
              <w:marLeft w:val="0"/>
              <w:marRight w:val="0"/>
              <w:marTop w:val="0"/>
              <w:marBottom w:val="0"/>
              <w:divBdr>
                <w:top w:val="none" w:sz="0" w:space="0" w:color="auto"/>
                <w:left w:val="none" w:sz="0" w:space="0" w:color="auto"/>
                <w:bottom w:val="none" w:sz="0" w:space="0" w:color="auto"/>
                <w:right w:val="none" w:sz="0" w:space="0" w:color="auto"/>
              </w:divBdr>
            </w:div>
          </w:divsChild>
        </w:div>
        <w:div w:id="1439908813">
          <w:marLeft w:val="0"/>
          <w:marRight w:val="0"/>
          <w:marTop w:val="0"/>
          <w:marBottom w:val="0"/>
          <w:divBdr>
            <w:top w:val="none" w:sz="0" w:space="0" w:color="auto"/>
            <w:left w:val="none" w:sz="0" w:space="0" w:color="auto"/>
            <w:bottom w:val="none" w:sz="0" w:space="0" w:color="auto"/>
            <w:right w:val="none" w:sz="0" w:space="0" w:color="auto"/>
          </w:divBdr>
          <w:divsChild>
            <w:div w:id="1651404566">
              <w:marLeft w:val="0"/>
              <w:marRight w:val="0"/>
              <w:marTop w:val="0"/>
              <w:marBottom w:val="0"/>
              <w:divBdr>
                <w:top w:val="none" w:sz="0" w:space="0" w:color="auto"/>
                <w:left w:val="none" w:sz="0" w:space="0" w:color="auto"/>
                <w:bottom w:val="none" w:sz="0" w:space="0" w:color="auto"/>
                <w:right w:val="none" w:sz="0" w:space="0" w:color="auto"/>
              </w:divBdr>
            </w:div>
          </w:divsChild>
        </w:div>
        <w:div w:id="1525169803">
          <w:marLeft w:val="0"/>
          <w:marRight w:val="0"/>
          <w:marTop w:val="0"/>
          <w:marBottom w:val="0"/>
          <w:divBdr>
            <w:top w:val="none" w:sz="0" w:space="0" w:color="auto"/>
            <w:left w:val="none" w:sz="0" w:space="0" w:color="auto"/>
            <w:bottom w:val="none" w:sz="0" w:space="0" w:color="auto"/>
            <w:right w:val="none" w:sz="0" w:space="0" w:color="auto"/>
          </w:divBdr>
          <w:divsChild>
            <w:div w:id="1827629192">
              <w:marLeft w:val="0"/>
              <w:marRight w:val="0"/>
              <w:marTop w:val="0"/>
              <w:marBottom w:val="0"/>
              <w:divBdr>
                <w:top w:val="none" w:sz="0" w:space="0" w:color="auto"/>
                <w:left w:val="none" w:sz="0" w:space="0" w:color="auto"/>
                <w:bottom w:val="none" w:sz="0" w:space="0" w:color="auto"/>
                <w:right w:val="none" w:sz="0" w:space="0" w:color="auto"/>
              </w:divBdr>
            </w:div>
          </w:divsChild>
        </w:div>
        <w:div w:id="1668943670">
          <w:marLeft w:val="0"/>
          <w:marRight w:val="0"/>
          <w:marTop w:val="0"/>
          <w:marBottom w:val="0"/>
          <w:divBdr>
            <w:top w:val="none" w:sz="0" w:space="0" w:color="auto"/>
            <w:left w:val="none" w:sz="0" w:space="0" w:color="auto"/>
            <w:bottom w:val="none" w:sz="0" w:space="0" w:color="auto"/>
            <w:right w:val="none" w:sz="0" w:space="0" w:color="auto"/>
          </w:divBdr>
          <w:divsChild>
            <w:div w:id="1993751328">
              <w:marLeft w:val="0"/>
              <w:marRight w:val="0"/>
              <w:marTop w:val="0"/>
              <w:marBottom w:val="0"/>
              <w:divBdr>
                <w:top w:val="none" w:sz="0" w:space="0" w:color="auto"/>
                <w:left w:val="none" w:sz="0" w:space="0" w:color="auto"/>
                <w:bottom w:val="none" w:sz="0" w:space="0" w:color="auto"/>
                <w:right w:val="none" w:sz="0" w:space="0" w:color="auto"/>
              </w:divBdr>
            </w:div>
          </w:divsChild>
        </w:div>
        <w:div w:id="1829511738">
          <w:marLeft w:val="0"/>
          <w:marRight w:val="0"/>
          <w:marTop w:val="0"/>
          <w:marBottom w:val="0"/>
          <w:divBdr>
            <w:top w:val="none" w:sz="0" w:space="0" w:color="auto"/>
            <w:left w:val="none" w:sz="0" w:space="0" w:color="auto"/>
            <w:bottom w:val="none" w:sz="0" w:space="0" w:color="auto"/>
            <w:right w:val="none" w:sz="0" w:space="0" w:color="auto"/>
          </w:divBdr>
          <w:divsChild>
            <w:div w:id="725956398">
              <w:marLeft w:val="0"/>
              <w:marRight w:val="0"/>
              <w:marTop w:val="0"/>
              <w:marBottom w:val="0"/>
              <w:divBdr>
                <w:top w:val="none" w:sz="0" w:space="0" w:color="auto"/>
                <w:left w:val="none" w:sz="0" w:space="0" w:color="auto"/>
                <w:bottom w:val="none" w:sz="0" w:space="0" w:color="auto"/>
                <w:right w:val="none" w:sz="0" w:space="0" w:color="auto"/>
              </w:divBdr>
            </w:div>
          </w:divsChild>
        </w:div>
        <w:div w:id="1860926609">
          <w:marLeft w:val="0"/>
          <w:marRight w:val="0"/>
          <w:marTop w:val="0"/>
          <w:marBottom w:val="0"/>
          <w:divBdr>
            <w:top w:val="none" w:sz="0" w:space="0" w:color="auto"/>
            <w:left w:val="none" w:sz="0" w:space="0" w:color="auto"/>
            <w:bottom w:val="none" w:sz="0" w:space="0" w:color="auto"/>
            <w:right w:val="none" w:sz="0" w:space="0" w:color="auto"/>
          </w:divBdr>
          <w:divsChild>
            <w:div w:id="1622298582">
              <w:marLeft w:val="0"/>
              <w:marRight w:val="0"/>
              <w:marTop w:val="0"/>
              <w:marBottom w:val="0"/>
              <w:divBdr>
                <w:top w:val="none" w:sz="0" w:space="0" w:color="auto"/>
                <w:left w:val="none" w:sz="0" w:space="0" w:color="auto"/>
                <w:bottom w:val="none" w:sz="0" w:space="0" w:color="auto"/>
                <w:right w:val="none" w:sz="0" w:space="0" w:color="auto"/>
              </w:divBdr>
            </w:div>
          </w:divsChild>
        </w:div>
        <w:div w:id="2052459463">
          <w:marLeft w:val="0"/>
          <w:marRight w:val="0"/>
          <w:marTop w:val="0"/>
          <w:marBottom w:val="0"/>
          <w:divBdr>
            <w:top w:val="none" w:sz="0" w:space="0" w:color="auto"/>
            <w:left w:val="none" w:sz="0" w:space="0" w:color="auto"/>
            <w:bottom w:val="none" w:sz="0" w:space="0" w:color="auto"/>
            <w:right w:val="none" w:sz="0" w:space="0" w:color="auto"/>
          </w:divBdr>
          <w:divsChild>
            <w:div w:id="276638726">
              <w:marLeft w:val="0"/>
              <w:marRight w:val="0"/>
              <w:marTop w:val="0"/>
              <w:marBottom w:val="0"/>
              <w:divBdr>
                <w:top w:val="none" w:sz="0" w:space="0" w:color="auto"/>
                <w:left w:val="none" w:sz="0" w:space="0" w:color="auto"/>
                <w:bottom w:val="none" w:sz="0" w:space="0" w:color="auto"/>
                <w:right w:val="none" w:sz="0" w:space="0" w:color="auto"/>
              </w:divBdr>
            </w:div>
          </w:divsChild>
        </w:div>
        <w:div w:id="2110153163">
          <w:marLeft w:val="0"/>
          <w:marRight w:val="0"/>
          <w:marTop w:val="0"/>
          <w:marBottom w:val="0"/>
          <w:divBdr>
            <w:top w:val="none" w:sz="0" w:space="0" w:color="auto"/>
            <w:left w:val="none" w:sz="0" w:space="0" w:color="auto"/>
            <w:bottom w:val="none" w:sz="0" w:space="0" w:color="auto"/>
            <w:right w:val="none" w:sz="0" w:space="0" w:color="auto"/>
          </w:divBdr>
          <w:divsChild>
            <w:div w:id="1810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19732">
      <w:bodyDiv w:val="1"/>
      <w:marLeft w:val="0"/>
      <w:marRight w:val="0"/>
      <w:marTop w:val="0"/>
      <w:marBottom w:val="0"/>
      <w:divBdr>
        <w:top w:val="none" w:sz="0" w:space="0" w:color="auto"/>
        <w:left w:val="none" w:sz="0" w:space="0" w:color="auto"/>
        <w:bottom w:val="none" w:sz="0" w:space="0" w:color="auto"/>
        <w:right w:val="none" w:sz="0" w:space="0" w:color="auto"/>
      </w:divBdr>
    </w:div>
    <w:div w:id="999966507">
      <w:bodyDiv w:val="1"/>
      <w:marLeft w:val="0"/>
      <w:marRight w:val="0"/>
      <w:marTop w:val="0"/>
      <w:marBottom w:val="0"/>
      <w:divBdr>
        <w:top w:val="none" w:sz="0" w:space="0" w:color="auto"/>
        <w:left w:val="none" w:sz="0" w:space="0" w:color="auto"/>
        <w:bottom w:val="none" w:sz="0" w:space="0" w:color="auto"/>
        <w:right w:val="none" w:sz="0" w:space="0" w:color="auto"/>
      </w:divBdr>
    </w:div>
    <w:div w:id="1045906490">
      <w:bodyDiv w:val="1"/>
      <w:marLeft w:val="0"/>
      <w:marRight w:val="0"/>
      <w:marTop w:val="0"/>
      <w:marBottom w:val="0"/>
      <w:divBdr>
        <w:top w:val="none" w:sz="0" w:space="0" w:color="auto"/>
        <w:left w:val="none" w:sz="0" w:space="0" w:color="auto"/>
        <w:bottom w:val="none" w:sz="0" w:space="0" w:color="auto"/>
        <w:right w:val="none" w:sz="0" w:space="0" w:color="auto"/>
      </w:divBdr>
    </w:div>
    <w:div w:id="1089427668">
      <w:bodyDiv w:val="1"/>
      <w:marLeft w:val="0"/>
      <w:marRight w:val="0"/>
      <w:marTop w:val="0"/>
      <w:marBottom w:val="0"/>
      <w:divBdr>
        <w:top w:val="none" w:sz="0" w:space="0" w:color="auto"/>
        <w:left w:val="none" w:sz="0" w:space="0" w:color="auto"/>
        <w:bottom w:val="none" w:sz="0" w:space="0" w:color="auto"/>
        <w:right w:val="none" w:sz="0" w:space="0" w:color="auto"/>
      </w:divBdr>
    </w:div>
    <w:div w:id="1111583647">
      <w:bodyDiv w:val="1"/>
      <w:marLeft w:val="0"/>
      <w:marRight w:val="0"/>
      <w:marTop w:val="0"/>
      <w:marBottom w:val="0"/>
      <w:divBdr>
        <w:top w:val="none" w:sz="0" w:space="0" w:color="auto"/>
        <w:left w:val="none" w:sz="0" w:space="0" w:color="auto"/>
        <w:bottom w:val="none" w:sz="0" w:space="0" w:color="auto"/>
        <w:right w:val="none" w:sz="0" w:space="0" w:color="auto"/>
      </w:divBdr>
    </w:div>
    <w:div w:id="1118068677">
      <w:bodyDiv w:val="1"/>
      <w:marLeft w:val="0"/>
      <w:marRight w:val="0"/>
      <w:marTop w:val="0"/>
      <w:marBottom w:val="0"/>
      <w:divBdr>
        <w:top w:val="none" w:sz="0" w:space="0" w:color="auto"/>
        <w:left w:val="none" w:sz="0" w:space="0" w:color="auto"/>
        <w:bottom w:val="none" w:sz="0" w:space="0" w:color="auto"/>
        <w:right w:val="none" w:sz="0" w:space="0" w:color="auto"/>
      </w:divBdr>
    </w:div>
    <w:div w:id="1118524465">
      <w:bodyDiv w:val="1"/>
      <w:marLeft w:val="0"/>
      <w:marRight w:val="0"/>
      <w:marTop w:val="0"/>
      <w:marBottom w:val="0"/>
      <w:divBdr>
        <w:top w:val="none" w:sz="0" w:space="0" w:color="auto"/>
        <w:left w:val="none" w:sz="0" w:space="0" w:color="auto"/>
        <w:bottom w:val="none" w:sz="0" w:space="0" w:color="auto"/>
        <w:right w:val="none" w:sz="0" w:space="0" w:color="auto"/>
      </w:divBdr>
    </w:div>
    <w:div w:id="1122960009">
      <w:bodyDiv w:val="1"/>
      <w:marLeft w:val="0"/>
      <w:marRight w:val="0"/>
      <w:marTop w:val="0"/>
      <w:marBottom w:val="0"/>
      <w:divBdr>
        <w:top w:val="none" w:sz="0" w:space="0" w:color="auto"/>
        <w:left w:val="none" w:sz="0" w:space="0" w:color="auto"/>
        <w:bottom w:val="none" w:sz="0" w:space="0" w:color="auto"/>
        <w:right w:val="none" w:sz="0" w:space="0" w:color="auto"/>
      </w:divBdr>
    </w:div>
    <w:div w:id="1129083163">
      <w:bodyDiv w:val="1"/>
      <w:marLeft w:val="0"/>
      <w:marRight w:val="0"/>
      <w:marTop w:val="0"/>
      <w:marBottom w:val="0"/>
      <w:divBdr>
        <w:top w:val="none" w:sz="0" w:space="0" w:color="auto"/>
        <w:left w:val="none" w:sz="0" w:space="0" w:color="auto"/>
        <w:bottom w:val="none" w:sz="0" w:space="0" w:color="auto"/>
        <w:right w:val="none" w:sz="0" w:space="0" w:color="auto"/>
      </w:divBdr>
    </w:div>
    <w:div w:id="1129133652">
      <w:bodyDiv w:val="1"/>
      <w:marLeft w:val="0"/>
      <w:marRight w:val="0"/>
      <w:marTop w:val="0"/>
      <w:marBottom w:val="0"/>
      <w:divBdr>
        <w:top w:val="none" w:sz="0" w:space="0" w:color="auto"/>
        <w:left w:val="none" w:sz="0" w:space="0" w:color="auto"/>
        <w:bottom w:val="none" w:sz="0" w:space="0" w:color="auto"/>
        <w:right w:val="none" w:sz="0" w:space="0" w:color="auto"/>
      </w:divBdr>
    </w:div>
    <w:div w:id="1131678040">
      <w:bodyDiv w:val="1"/>
      <w:marLeft w:val="0"/>
      <w:marRight w:val="0"/>
      <w:marTop w:val="0"/>
      <w:marBottom w:val="0"/>
      <w:divBdr>
        <w:top w:val="none" w:sz="0" w:space="0" w:color="auto"/>
        <w:left w:val="none" w:sz="0" w:space="0" w:color="auto"/>
        <w:bottom w:val="none" w:sz="0" w:space="0" w:color="auto"/>
        <w:right w:val="none" w:sz="0" w:space="0" w:color="auto"/>
      </w:divBdr>
    </w:div>
    <w:div w:id="1157653709">
      <w:bodyDiv w:val="1"/>
      <w:marLeft w:val="0"/>
      <w:marRight w:val="0"/>
      <w:marTop w:val="0"/>
      <w:marBottom w:val="0"/>
      <w:divBdr>
        <w:top w:val="none" w:sz="0" w:space="0" w:color="auto"/>
        <w:left w:val="none" w:sz="0" w:space="0" w:color="auto"/>
        <w:bottom w:val="none" w:sz="0" w:space="0" w:color="auto"/>
        <w:right w:val="none" w:sz="0" w:space="0" w:color="auto"/>
      </w:divBdr>
    </w:div>
    <w:div w:id="1221407947">
      <w:bodyDiv w:val="1"/>
      <w:marLeft w:val="0"/>
      <w:marRight w:val="0"/>
      <w:marTop w:val="0"/>
      <w:marBottom w:val="0"/>
      <w:divBdr>
        <w:top w:val="none" w:sz="0" w:space="0" w:color="auto"/>
        <w:left w:val="none" w:sz="0" w:space="0" w:color="auto"/>
        <w:bottom w:val="none" w:sz="0" w:space="0" w:color="auto"/>
        <w:right w:val="none" w:sz="0" w:space="0" w:color="auto"/>
      </w:divBdr>
    </w:div>
    <w:div w:id="1230578602">
      <w:bodyDiv w:val="1"/>
      <w:marLeft w:val="0"/>
      <w:marRight w:val="0"/>
      <w:marTop w:val="0"/>
      <w:marBottom w:val="0"/>
      <w:divBdr>
        <w:top w:val="none" w:sz="0" w:space="0" w:color="auto"/>
        <w:left w:val="none" w:sz="0" w:space="0" w:color="auto"/>
        <w:bottom w:val="none" w:sz="0" w:space="0" w:color="auto"/>
        <w:right w:val="none" w:sz="0" w:space="0" w:color="auto"/>
      </w:divBdr>
    </w:div>
    <w:div w:id="1234242123">
      <w:bodyDiv w:val="1"/>
      <w:marLeft w:val="0"/>
      <w:marRight w:val="0"/>
      <w:marTop w:val="0"/>
      <w:marBottom w:val="0"/>
      <w:divBdr>
        <w:top w:val="none" w:sz="0" w:space="0" w:color="auto"/>
        <w:left w:val="none" w:sz="0" w:space="0" w:color="auto"/>
        <w:bottom w:val="none" w:sz="0" w:space="0" w:color="auto"/>
        <w:right w:val="none" w:sz="0" w:space="0" w:color="auto"/>
      </w:divBdr>
    </w:div>
    <w:div w:id="1235553843">
      <w:bodyDiv w:val="1"/>
      <w:marLeft w:val="0"/>
      <w:marRight w:val="0"/>
      <w:marTop w:val="0"/>
      <w:marBottom w:val="0"/>
      <w:divBdr>
        <w:top w:val="none" w:sz="0" w:space="0" w:color="auto"/>
        <w:left w:val="none" w:sz="0" w:space="0" w:color="auto"/>
        <w:bottom w:val="none" w:sz="0" w:space="0" w:color="auto"/>
        <w:right w:val="none" w:sz="0" w:space="0" w:color="auto"/>
      </w:divBdr>
    </w:div>
    <w:div w:id="1252856510">
      <w:bodyDiv w:val="1"/>
      <w:marLeft w:val="0"/>
      <w:marRight w:val="0"/>
      <w:marTop w:val="0"/>
      <w:marBottom w:val="0"/>
      <w:divBdr>
        <w:top w:val="none" w:sz="0" w:space="0" w:color="auto"/>
        <w:left w:val="none" w:sz="0" w:space="0" w:color="auto"/>
        <w:bottom w:val="none" w:sz="0" w:space="0" w:color="auto"/>
        <w:right w:val="none" w:sz="0" w:space="0" w:color="auto"/>
      </w:divBdr>
    </w:div>
    <w:div w:id="1254974272">
      <w:bodyDiv w:val="1"/>
      <w:marLeft w:val="0"/>
      <w:marRight w:val="0"/>
      <w:marTop w:val="0"/>
      <w:marBottom w:val="0"/>
      <w:divBdr>
        <w:top w:val="none" w:sz="0" w:space="0" w:color="auto"/>
        <w:left w:val="none" w:sz="0" w:space="0" w:color="auto"/>
        <w:bottom w:val="none" w:sz="0" w:space="0" w:color="auto"/>
        <w:right w:val="none" w:sz="0" w:space="0" w:color="auto"/>
      </w:divBdr>
    </w:div>
    <w:div w:id="1258175179">
      <w:bodyDiv w:val="1"/>
      <w:marLeft w:val="0"/>
      <w:marRight w:val="0"/>
      <w:marTop w:val="0"/>
      <w:marBottom w:val="0"/>
      <w:divBdr>
        <w:top w:val="none" w:sz="0" w:space="0" w:color="auto"/>
        <w:left w:val="none" w:sz="0" w:space="0" w:color="auto"/>
        <w:bottom w:val="none" w:sz="0" w:space="0" w:color="auto"/>
        <w:right w:val="none" w:sz="0" w:space="0" w:color="auto"/>
      </w:divBdr>
    </w:div>
    <w:div w:id="1293559342">
      <w:bodyDiv w:val="1"/>
      <w:marLeft w:val="0"/>
      <w:marRight w:val="0"/>
      <w:marTop w:val="0"/>
      <w:marBottom w:val="0"/>
      <w:divBdr>
        <w:top w:val="none" w:sz="0" w:space="0" w:color="auto"/>
        <w:left w:val="none" w:sz="0" w:space="0" w:color="auto"/>
        <w:bottom w:val="none" w:sz="0" w:space="0" w:color="auto"/>
        <w:right w:val="none" w:sz="0" w:space="0" w:color="auto"/>
      </w:divBdr>
    </w:div>
    <w:div w:id="1296988210">
      <w:bodyDiv w:val="1"/>
      <w:marLeft w:val="0"/>
      <w:marRight w:val="0"/>
      <w:marTop w:val="0"/>
      <w:marBottom w:val="0"/>
      <w:divBdr>
        <w:top w:val="none" w:sz="0" w:space="0" w:color="auto"/>
        <w:left w:val="none" w:sz="0" w:space="0" w:color="auto"/>
        <w:bottom w:val="none" w:sz="0" w:space="0" w:color="auto"/>
        <w:right w:val="none" w:sz="0" w:space="0" w:color="auto"/>
      </w:divBdr>
    </w:div>
    <w:div w:id="1332292269">
      <w:bodyDiv w:val="1"/>
      <w:marLeft w:val="0"/>
      <w:marRight w:val="0"/>
      <w:marTop w:val="0"/>
      <w:marBottom w:val="0"/>
      <w:divBdr>
        <w:top w:val="none" w:sz="0" w:space="0" w:color="auto"/>
        <w:left w:val="none" w:sz="0" w:space="0" w:color="auto"/>
        <w:bottom w:val="none" w:sz="0" w:space="0" w:color="auto"/>
        <w:right w:val="none" w:sz="0" w:space="0" w:color="auto"/>
      </w:divBdr>
    </w:div>
    <w:div w:id="1344353990">
      <w:bodyDiv w:val="1"/>
      <w:marLeft w:val="0"/>
      <w:marRight w:val="0"/>
      <w:marTop w:val="0"/>
      <w:marBottom w:val="0"/>
      <w:divBdr>
        <w:top w:val="none" w:sz="0" w:space="0" w:color="auto"/>
        <w:left w:val="none" w:sz="0" w:space="0" w:color="auto"/>
        <w:bottom w:val="none" w:sz="0" w:space="0" w:color="auto"/>
        <w:right w:val="none" w:sz="0" w:space="0" w:color="auto"/>
      </w:divBdr>
    </w:div>
    <w:div w:id="1344934535">
      <w:bodyDiv w:val="1"/>
      <w:marLeft w:val="0"/>
      <w:marRight w:val="0"/>
      <w:marTop w:val="0"/>
      <w:marBottom w:val="0"/>
      <w:divBdr>
        <w:top w:val="none" w:sz="0" w:space="0" w:color="auto"/>
        <w:left w:val="none" w:sz="0" w:space="0" w:color="auto"/>
        <w:bottom w:val="none" w:sz="0" w:space="0" w:color="auto"/>
        <w:right w:val="none" w:sz="0" w:space="0" w:color="auto"/>
      </w:divBdr>
    </w:div>
    <w:div w:id="1368530437">
      <w:bodyDiv w:val="1"/>
      <w:marLeft w:val="0"/>
      <w:marRight w:val="0"/>
      <w:marTop w:val="0"/>
      <w:marBottom w:val="0"/>
      <w:divBdr>
        <w:top w:val="none" w:sz="0" w:space="0" w:color="auto"/>
        <w:left w:val="none" w:sz="0" w:space="0" w:color="auto"/>
        <w:bottom w:val="none" w:sz="0" w:space="0" w:color="auto"/>
        <w:right w:val="none" w:sz="0" w:space="0" w:color="auto"/>
      </w:divBdr>
    </w:div>
    <w:div w:id="1383628279">
      <w:bodyDiv w:val="1"/>
      <w:marLeft w:val="0"/>
      <w:marRight w:val="0"/>
      <w:marTop w:val="0"/>
      <w:marBottom w:val="0"/>
      <w:divBdr>
        <w:top w:val="none" w:sz="0" w:space="0" w:color="auto"/>
        <w:left w:val="none" w:sz="0" w:space="0" w:color="auto"/>
        <w:bottom w:val="none" w:sz="0" w:space="0" w:color="auto"/>
        <w:right w:val="none" w:sz="0" w:space="0" w:color="auto"/>
      </w:divBdr>
    </w:div>
    <w:div w:id="1397781092">
      <w:bodyDiv w:val="1"/>
      <w:marLeft w:val="0"/>
      <w:marRight w:val="0"/>
      <w:marTop w:val="0"/>
      <w:marBottom w:val="0"/>
      <w:divBdr>
        <w:top w:val="none" w:sz="0" w:space="0" w:color="auto"/>
        <w:left w:val="none" w:sz="0" w:space="0" w:color="auto"/>
        <w:bottom w:val="none" w:sz="0" w:space="0" w:color="auto"/>
        <w:right w:val="none" w:sz="0" w:space="0" w:color="auto"/>
      </w:divBdr>
    </w:div>
    <w:div w:id="1408720929">
      <w:bodyDiv w:val="1"/>
      <w:marLeft w:val="0"/>
      <w:marRight w:val="0"/>
      <w:marTop w:val="0"/>
      <w:marBottom w:val="0"/>
      <w:divBdr>
        <w:top w:val="none" w:sz="0" w:space="0" w:color="auto"/>
        <w:left w:val="none" w:sz="0" w:space="0" w:color="auto"/>
        <w:bottom w:val="none" w:sz="0" w:space="0" w:color="auto"/>
        <w:right w:val="none" w:sz="0" w:space="0" w:color="auto"/>
      </w:divBdr>
    </w:div>
    <w:div w:id="1409956818">
      <w:bodyDiv w:val="1"/>
      <w:marLeft w:val="0"/>
      <w:marRight w:val="0"/>
      <w:marTop w:val="0"/>
      <w:marBottom w:val="0"/>
      <w:divBdr>
        <w:top w:val="none" w:sz="0" w:space="0" w:color="auto"/>
        <w:left w:val="none" w:sz="0" w:space="0" w:color="auto"/>
        <w:bottom w:val="none" w:sz="0" w:space="0" w:color="auto"/>
        <w:right w:val="none" w:sz="0" w:space="0" w:color="auto"/>
      </w:divBdr>
    </w:div>
    <w:div w:id="1422214166">
      <w:bodyDiv w:val="1"/>
      <w:marLeft w:val="0"/>
      <w:marRight w:val="0"/>
      <w:marTop w:val="0"/>
      <w:marBottom w:val="0"/>
      <w:divBdr>
        <w:top w:val="none" w:sz="0" w:space="0" w:color="auto"/>
        <w:left w:val="none" w:sz="0" w:space="0" w:color="auto"/>
        <w:bottom w:val="none" w:sz="0" w:space="0" w:color="auto"/>
        <w:right w:val="none" w:sz="0" w:space="0" w:color="auto"/>
      </w:divBdr>
    </w:div>
    <w:div w:id="1443769022">
      <w:bodyDiv w:val="1"/>
      <w:marLeft w:val="0"/>
      <w:marRight w:val="0"/>
      <w:marTop w:val="0"/>
      <w:marBottom w:val="0"/>
      <w:divBdr>
        <w:top w:val="none" w:sz="0" w:space="0" w:color="auto"/>
        <w:left w:val="none" w:sz="0" w:space="0" w:color="auto"/>
        <w:bottom w:val="none" w:sz="0" w:space="0" w:color="auto"/>
        <w:right w:val="none" w:sz="0" w:space="0" w:color="auto"/>
      </w:divBdr>
    </w:div>
    <w:div w:id="1445465929">
      <w:bodyDiv w:val="1"/>
      <w:marLeft w:val="0"/>
      <w:marRight w:val="0"/>
      <w:marTop w:val="0"/>
      <w:marBottom w:val="0"/>
      <w:divBdr>
        <w:top w:val="none" w:sz="0" w:space="0" w:color="auto"/>
        <w:left w:val="none" w:sz="0" w:space="0" w:color="auto"/>
        <w:bottom w:val="none" w:sz="0" w:space="0" w:color="auto"/>
        <w:right w:val="none" w:sz="0" w:space="0" w:color="auto"/>
      </w:divBdr>
    </w:div>
    <w:div w:id="1459449858">
      <w:bodyDiv w:val="1"/>
      <w:marLeft w:val="0"/>
      <w:marRight w:val="0"/>
      <w:marTop w:val="0"/>
      <w:marBottom w:val="0"/>
      <w:divBdr>
        <w:top w:val="none" w:sz="0" w:space="0" w:color="auto"/>
        <w:left w:val="none" w:sz="0" w:space="0" w:color="auto"/>
        <w:bottom w:val="none" w:sz="0" w:space="0" w:color="auto"/>
        <w:right w:val="none" w:sz="0" w:space="0" w:color="auto"/>
      </w:divBdr>
    </w:div>
    <w:div w:id="1460954238">
      <w:bodyDiv w:val="1"/>
      <w:marLeft w:val="0"/>
      <w:marRight w:val="0"/>
      <w:marTop w:val="0"/>
      <w:marBottom w:val="0"/>
      <w:divBdr>
        <w:top w:val="none" w:sz="0" w:space="0" w:color="auto"/>
        <w:left w:val="none" w:sz="0" w:space="0" w:color="auto"/>
        <w:bottom w:val="none" w:sz="0" w:space="0" w:color="auto"/>
        <w:right w:val="none" w:sz="0" w:space="0" w:color="auto"/>
      </w:divBdr>
    </w:div>
    <w:div w:id="1474251064">
      <w:bodyDiv w:val="1"/>
      <w:marLeft w:val="0"/>
      <w:marRight w:val="0"/>
      <w:marTop w:val="0"/>
      <w:marBottom w:val="0"/>
      <w:divBdr>
        <w:top w:val="none" w:sz="0" w:space="0" w:color="auto"/>
        <w:left w:val="none" w:sz="0" w:space="0" w:color="auto"/>
        <w:bottom w:val="none" w:sz="0" w:space="0" w:color="auto"/>
        <w:right w:val="none" w:sz="0" w:space="0" w:color="auto"/>
      </w:divBdr>
    </w:div>
    <w:div w:id="1475178564">
      <w:bodyDiv w:val="1"/>
      <w:marLeft w:val="0"/>
      <w:marRight w:val="0"/>
      <w:marTop w:val="0"/>
      <w:marBottom w:val="0"/>
      <w:divBdr>
        <w:top w:val="none" w:sz="0" w:space="0" w:color="auto"/>
        <w:left w:val="none" w:sz="0" w:space="0" w:color="auto"/>
        <w:bottom w:val="none" w:sz="0" w:space="0" w:color="auto"/>
        <w:right w:val="none" w:sz="0" w:space="0" w:color="auto"/>
      </w:divBdr>
    </w:div>
    <w:div w:id="1480610314">
      <w:bodyDiv w:val="1"/>
      <w:marLeft w:val="0"/>
      <w:marRight w:val="0"/>
      <w:marTop w:val="0"/>
      <w:marBottom w:val="0"/>
      <w:divBdr>
        <w:top w:val="none" w:sz="0" w:space="0" w:color="auto"/>
        <w:left w:val="none" w:sz="0" w:space="0" w:color="auto"/>
        <w:bottom w:val="none" w:sz="0" w:space="0" w:color="auto"/>
        <w:right w:val="none" w:sz="0" w:space="0" w:color="auto"/>
      </w:divBdr>
    </w:div>
    <w:div w:id="1527253892">
      <w:bodyDiv w:val="1"/>
      <w:marLeft w:val="0"/>
      <w:marRight w:val="0"/>
      <w:marTop w:val="0"/>
      <w:marBottom w:val="0"/>
      <w:divBdr>
        <w:top w:val="none" w:sz="0" w:space="0" w:color="auto"/>
        <w:left w:val="none" w:sz="0" w:space="0" w:color="auto"/>
        <w:bottom w:val="none" w:sz="0" w:space="0" w:color="auto"/>
        <w:right w:val="none" w:sz="0" w:space="0" w:color="auto"/>
      </w:divBdr>
    </w:div>
    <w:div w:id="1651131801">
      <w:bodyDiv w:val="1"/>
      <w:marLeft w:val="0"/>
      <w:marRight w:val="0"/>
      <w:marTop w:val="0"/>
      <w:marBottom w:val="0"/>
      <w:divBdr>
        <w:top w:val="none" w:sz="0" w:space="0" w:color="auto"/>
        <w:left w:val="none" w:sz="0" w:space="0" w:color="auto"/>
        <w:bottom w:val="none" w:sz="0" w:space="0" w:color="auto"/>
        <w:right w:val="none" w:sz="0" w:space="0" w:color="auto"/>
      </w:divBdr>
    </w:div>
    <w:div w:id="1688369251">
      <w:bodyDiv w:val="1"/>
      <w:marLeft w:val="0"/>
      <w:marRight w:val="0"/>
      <w:marTop w:val="0"/>
      <w:marBottom w:val="0"/>
      <w:divBdr>
        <w:top w:val="none" w:sz="0" w:space="0" w:color="auto"/>
        <w:left w:val="none" w:sz="0" w:space="0" w:color="auto"/>
        <w:bottom w:val="none" w:sz="0" w:space="0" w:color="auto"/>
        <w:right w:val="none" w:sz="0" w:space="0" w:color="auto"/>
      </w:divBdr>
    </w:div>
    <w:div w:id="1691222922">
      <w:bodyDiv w:val="1"/>
      <w:marLeft w:val="0"/>
      <w:marRight w:val="0"/>
      <w:marTop w:val="0"/>
      <w:marBottom w:val="0"/>
      <w:divBdr>
        <w:top w:val="none" w:sz="0" w:space="0" w:color="auto"/>
        <w:left w:val="none" w:sz="0" w:space="0" w:color="auto"/>
        <w:bottom w:val="none" w:sz="0" w:space="0" w:color="auto"/>
        <w:right w:val="none" w:sz="0" w:space="0" w:color="auto"/>
      </w:divBdr>
      <w:divsChild>
        <w:div w:id="43411481">
          <w:marLeft w:val="0"/>
          <w:marRight w:val="0"/>
          <w:marTop w:val="0"/>
          <w:marBottom w:val="0"/>
          <w:divBdr>
            <w:top w:val="none" w:sz="0" w:space="0" w:color="auto"/>
            <w:left w:val="none" w:sz="0" w:space="0" w:color="auto"/>
            <w:bottom w:val="none" w:sz="0" w:space="0" w:color="auto"/>
            <w:right w:val="none" w:sz="0" w:space="0" w:color="auto"/>
          </w:divBdr>
          <w:divsChild>
            <w:div w:id="600140147">
              <w:marLeft w:val="0"/>
              <w:marRight w:val="0"/>
              <w:marTop w:val="0"/>
              <w:marBottom w:val="0"/>
              <w:divBdr>
                <w:top w:val="none" w:sz="0" w:space="0" w:color="auto"/>
                <w:left w:val="none" w:sz="0" w:space="0" w:color="auto"/>
                <w:bottom w:val="none" w:sz="0" w:space="0" w:color="auto"/>
                <w:right w:val="none" w:sz="0" w:space="0" w:color="auto"/>
              </w:divBdr>
            </w:div>
          </w:divsChild>
        </w:div>
        <w:div w:id="54941294">
          <w:marLeft w:val="0"/>
          <w:marRight w:val="0"/>
          <w:marTop w:val="0"/>
          <w:marBottom w:val="0"/>
          <w:divBdr>
            <w:top w:val="none" w:sz="0" w:space="0" w:color="auto"/>
            <w:left w:val="none" w:sz="0" w:space="0" w:color="auto"/>
            <w:bottom w:val="none" w:sz="0" w:space="0" w:color="auto"/>
            <w:right w:val="none" w:sz="0" w:space="0" w:color="auto"/>
          </w:divBdr>
          <w:divsChild>
            <w:div w:id="1671711686">
              <w:marLeft w:val="0"/>
              <w:marRight w:val="0"/>
              <w:marTop w:val="0"/>
              <w:marBottom w:val="0"/>
              <w:divBdr>
                <w:top w:val="none" w:sz="0" w:space="0" w:color="auto"/>
                <w:left w:val="none" w:sz="0" w:space="0" w:color="auto"/>
                <w:bottom w:val="none" w:sz="0" w:space="0" w:color="auto"/>
                <w:right w:val="none" w:sz="0" w:space="0" w:color="auto"/>
              </w:divBdr>
            </w:div>
          </w:divsChild>
        </w:div>
        <w:div w:id="57017480">
          <w:marLeft w:val="0"/>
          <w:marRight w:val="0"/>
          <w:marTop w:val="0"/>
          <w:marBottom w:val="0"/>
          <w:divBdr>
            <w:top w:val="none" w:sz="0" w:space="0" w:color="auto"/>
            <w:left w:val="none" w:sz="0" w:space="0" w:color="auto"/>
            <w:bottom w:val="none" w:sz="0" w:space="0" w:color="auto"/>
            <w:right w:val="none" w:sz="0" w:space="0" w:color="auto"/>
          </w:divBdr>
          <w:divsChild>
            <w:div w:id="292445824">
              <w:marLeft w:val="0"/>
              <w:marRight w:val="0"/>
              <w:marTop w:val="0"/>
              <w:marBottom w:val="0"/>
              <w:divBdr>
                <w:top w:val="none" w:sz="0" w:space="0" w:color="auto"/>
                <w:left w:val="none" w:sz="0" w:space="0" w:color="auto"/>
                <w:bottom w:val="none" w:sz="0" w:space="0" w:color="auto"/>
                <w:right w:val="none" w:sz="0" w:space="0" w:color="auto"/>
              </w:divBdr>
            </w:div>
          </w:divsChild>
        </w:div>
        <w:div w:id="67308114">
          <w:marLeft w:val="0"/>
          <w:marRight w:val="0"/>
          <w:marTop w:val="0"/>
          <w:marBottom w:val="0"/>
          <w:divBdr>
            <w:top w:val="none" w:sz="0" w:space="0" w:color="auto"/>
            <w:left w:val="none" w:sz="0" w:space="0" w:color="auto"/>
            <w:bottom w:val="none" w:sz="0" w:space="0" w:color="auto"/>
            <w:right w:val="none" w:sz="0" w:space="0" w:color="auto"/>
          </w:divBdr>
          <w:divsChild>
            <w:div w:id="744911893">
              <w:marLeft w:val="0"/>
              <w:marRight w:val="0"/>
              <w:marTop w:val="0"/>
              <w:marBottom w:val="0"/>
              <w:divBdr>
                <w:top w:val="none" w:sz="0" w:space="0" w:color="auto"/>
                <w:left w:val="none" w:sz="0" w:space="0" w:color="auto"/>
                <w:bottom w:val="none" w:sz="0" w:space="0" w:color="auto"/>
                <w:right w:val="none" w:sz="0" w:space="0" w:color="auto"/>
              </w:divBdr>
            </w:div>
          </w:divsChild>
        </w:div>
        <w:div w:id="84689606">
          <w:marLeft w:val="0"/>
          <w:marRight w:val="0"/>
          <w:marTop w:val="0"/>
          <w:marBottom w:val="0"/>
          <w:divBdr>
            <w:top w:val="none" w:sz="0" w:space="0" w:color="auto"/>
            <w:left w:val="none" w:sz="0" w:space="0" w:color="auto"/>
            <w:bottom w:val="none" w:sz="0" w:space="0" w:color="auto"/>
            <w:right w:val="none" w:sz="0" w:space="0" w:color="auto"/>
          </w:divBdr>
          <w:divsChild>
            <w:div w:id="251865084">
              <w:marLeft w:val="0"/>
              <w:marRight w:val="0"/>
              <w:marTop w:val="0"/>
              <w:marBottom w:val="0"/>
              <w:divBdr>
                <w:top w:val="none" w:sz="0" w:space="0" w:color="auto"/>
                <w:left w:val="none" w:sz="0" w:space="0" w:color="auto"/>
                <w:bottom w:val="none" w:sz="0" w:space="0" w:color="auto"/>
                <w:right w:val="none" w:sz="0" w:space="0" w:color="auto"/>
              </w:divBdr>
            </w:div>
          </w:divsChild>
        </w:div>
        <w:div w:id="88624762">
          <w:marLeft w:val="0"/>
          <w:marRight w:val="0"/>
          <w:marTop w:val="0"/>
          <w:marBottom w:val="0"/>
          <w:divBdr>
            <w:top w:val="none" w:sz="0" w:space="0" w:color="auto"/>
            <w:left w:val="none" w:sz="0" w:space="0" w:color="auto"/>
            <w:bottom w:val="none" w:sz="0" w:space="0" w:color="auto"/>
            <w:right w:val="none" w:sz="0" w:space="0" w:color="auto"/>
          </w:divBdr>
          <w:divsChild>
            <w:div w:id="1835801348">
              <w:marLeft w:val="0"/>
              <w:marRight w:val="0"/>
              <w:marTop w:val="0"/>
              <w:marBottom w:val="0"/>
              <w:divBdr>
                <w:top w:val="none" w:sz="0" w:space="0" w:color="auto"/>
                <w:left w:val="none" w:sz="0" w:space="0" w:color="auto"/>
                <w:bottom w:val="none" w:sz="0" w:space="0" w:color="auto"/>
                <w:right w:val="none" w:sz="0" w:space="0" w:color="auto"/>
              </w:divBdr>
            </w:div>
          </w:divsChild>
        </w:div>
        <w:div w:id="103769520">
          <w:marLeft w:val="0"/>
          <w:marRight w:val="0"/>
          <w:marTop w:val="0"/>
          <w:marBottom w:val="0"/>
          <w:divBdr>
            <w:top w:val="none" w:sz="0" w:space="0" w:color="auto"/>
            <w:left w:val="none" w:sz="0" w:space="0" w:color="auto"/>
            <w:bottom w:val="none" w:sz="0" w:space="0" w:color="auto"/>
            <w:right w:val="none" w:sz="0" w:space="0" w:color="auto"/>
          </w:divBdr>
          <w:divsChild>
            <w:div w:id="1933783927">
              <w:marLeft w:val="0"/>
              <w:marRight w:val="0"/>
              <w:marTop w:val="0"/>
              <w:marBottom w:val="0"/>
              <w:divBdr>
                <w:top w:val="none" w:sz="0" w:space="0" w:color="auto"/>
                <w:left w:val="none" w:sz="0" w:space="0" w:color="auto"/>
                <w:bottom w:val="none" w:sz="0" w:space="0" w:color="auto"/>
                <w:right w:val="none" w:sz="0" w:space="0" w:color="auto"/>
              </w:divBdr>
            </w:div>
          </w:divsChild>
        </w:div>
        <w:div w:id="129137320">
          <w:marLeft w:val="0"/>
          <w:marRight w:val="0"/>
          <w:marTop w:val="0"/>
          <w:marBottom w:val="0"/>
          <w:divBdr>
            <w:top w:val="none" w:sz="0" w:space="0" w:color="auto"/>
            <w:left w:val="none" w:sz="0" w:space="0" w:color="auto"/>
            <w:bottom w:val="none" w:sz="0" w:space="0" w:color="auto"/>
            <w:right w:val="none" w:sz="0" w:space="0" w:color="auto"/>
          </w:divBdr>
          <w:divsChild>
            <w:div w:id="551768994">
              <w:marLeft w:val="0"/>
              <w:marRight w:val="0"/>
              <w:marTop w:val="0"/>
              <w:marBottom w:val="0"/>
              <w:divBdr>
                <w:top w:val="none" w:sz="0" w:space="0" w:color="auto"/>
                <w:left w:val="none" w:sz="0" w:space="0" w:color="auto"/>
                <w:bottom w:val="none" w:sz="0" w:space="0" w:color="auto"/>
                <w:right w:val="none" w:sz="0" w:space="0" w:color="auto"/>
              </w:divBdr>
            </w:div>
          </w:divsChild>
        </w:div>
        <w:div w:id="182325240">
          <w:marLeft w:val="0"/>
          <w:marRight w:val="0"/>
          <w:marTop w:val="0"/>
          <w:marBottom w:val="0"/>
          <w:divBdr>
            <w:top w:val="none" w:sz="0" w:space="0" w:color="auto"/>
            <w:left w:val="none" w:sz="0" w:space="0" w:color="auto"/>
            <w:bottom w:val="none" w:sz="0" w:space="0" w:color="auto"/>
            <w:right w:val="none" w:sz="0" w:space="0" w:color="auto"/>
          </w:divBdr>
          <w:divsChild>
            <w:div w:id="553807716">
              <w:marLeft w:val="0"/>
              <w:marRight w:val="0"/>
              <w:marTop w:val="0"/>
              <w:marBottom w:val="0"/>
              <w:divBdr>
                <w:top w:val="none" w:sz="0" w:space="0" w:color="auto"/>
                <w:left w:val="none" w:sz="0" w:space="0" w:color="auto"/>
                <w:bottom w:val="none" w:sz="0" w:space="0" w:color="auto"/>
                <w:right w:val="none" w:sz="0" w:space="0" w:color="auto"/>
              </w:divBdr>
            </w:div>
          </w:divsChild>
        </w:div>
        <w:div w:id="201989280">
          <w:marLeft w:val="0"/>
          <w:marRight w:val="0"/>
          <w:marTop w:val="0"/>
          <w:marBottom w:val="0"/>
          <w:divBdr>
            <w:top w:val="none" w:sz="0" w:space="0" w:color="auto"/>
            <w:left w:val="none" w:sz="0" w:space="0" w:color="auto"/>
            <w:bottom w:val="none" w:sz="0" w:space="0" w:color="auto"/>
            <w:right w:val="none" w:sz="0" w:space="0" w:color="auto"/>
          </w:divBdr>
          <w:divsChild>
            <w:div w:id="1617980854">
              <w:marLeft w:val="0"/>
              <w:marRight w:val="0"/>
              <w:marTop w:val="0"/>
              <w:marBottom w:val="0"/>
              <w:divBdr>
                <w:top w:val="none" w:sz="0" w:space="0" w:color="auto"/>
                <w:left w:val="none" w:sz="0" w:space="0" w:color="auto"/>
                <w:bottom w:val="none" w:sz="0" w:space="0" w:color="auto"/>
                <w:right w:val="none" w:sz="0" w:space="0" w:color="auto"/>
              </w:divBdr>
            </w:div>
          </w:divsChild>
        </w:div>
        <w:div w:id="207688578">
          <w:marLeft w:val="0"/>
          <w:marRight w:val="0"/>
          <w:marTop w:val="0"/>
          <w:marBottom w:val="0"/>
          <w:divBdr>
            <w:top w:val="none" w:sz="0" w:space="0" w:color="auto"/>
            <w:left w:val="none" w:sz="0" w:space="0" w:color="auto"/>
            <w:bottom w:val="none" w:sz="0" w:space="0" w:color="auto"/>
            <w:right w:val="none" w:sz="0" w:space="0" w:color="auto"/>
          </w:divBdr>
          <w:divsChild>
            <w:div w:id="419646887">
              <w:marLeft w:val="0"/>
              <w:marRight w:val="0"/>
              <w:marTop w:val="0"/>
              <w:marBottom w:val="0"/>
              <w:divBdr>
                <w:top w:val="none" w:sz="0" w:space="0" w:color="auto"/>
                <w:left w:val="none" w:sz="0" w:space="0" w:color="auto"/>
                <w:bottom w:val="none" w:sz="0" w:space="0" w:color="auto"/>
                <w:right w:val="none" w:sz="0" w:space="0" w:color="auto"/>
              </w:divBdr>
            </w:div>
          </w:divsChild>
        </w:div>
        <w:div w:id="288782724">
          <w:marLeft w:val="0"/>
          <w:marRight w:val="0"/>
          <w:marTop w:val="0"/>
          <w:marBottom w:val="0"/>
          <w:divBdr>
            <w:top w:val="none" w:sz="0" w:space="0" w:color="auto"/>
            <w:left w:val="none" w:sz="0" w:space="0" w:color="auto"/>
            <w:bottom w:val="none" w:sz="0" w:space="0" w:color="auto"/>
            <w:right w:val="none" w:sz="0" w:space="0" w:color="auto"/>
          </w:divBdr>
          <w:divsChild>
            <w:div w:id="923805496">
              <w:marLeft w:val="0"/>
              <w:marRight w:val="0"/>
              <w:marTop w:val="0"/>
              <w:marBottom w:val="0"/>
              <w:divBdr>
                <w:top w:val="none" w:sz="0" w:space="0" w:color="auto"/>
                <w:left w:val="none" w:sz="0" w:space="0" w:color="auto"/>
                <w:bottom w:val="none" w:sz="0" w:space="0" w:color="auto"/>
                <w:right w:val="none" w:sz="0" w:space="0" w:color="auto"/>
              </w:divBdr>
            </w:div>
          </w:divsChild>
        </w:div>
        <w:div w:id="303584703">
          <w:marLeft w:val="0"/>
          <w:marRight w:val="0"/>
          <w:marTop w:val="0"/>
          <w:marBottom w:val="0"/>
          <w:divBdr>
            <w:top w:val="none" w:sz="0" w:space="0" w:color="auto"/>
            <w:left w:val="none" w:sz="0" w:space="0" w:color="auto"/>
            <w:bottom w:val="none" w:sz="0" w:space="0" w:color="auto"/>
            <w:right w:val="none" w:sz="0" w:space="0" w:color="auto"/>
          </w:divBdr>
          <w:divsChild>
            <w:div w:id="1159618167">
              <w:marLeft w:val="0"/>
              <w:marRight w:val="0"/>
              <w:marTop w:val="0"/>
              <w:marBottom w:val="0"/>
              <w:divBdr>
                <w:top w:val="none" w:sz="0" w:space="0" w:color="auto"/>
                <w:left w:val="none" w:sz="0" w:space="0" w:color="auto"/>
                <w:bottom w:val="none" w:sz="0" w:space="0" w:color="auto"/>
                <w:right w:val="none" w:sz="0" w:space="0" w:color="auto"/>
              </w:divBdr>
            </w:div>
          </w:divsChild>
        </w:div>
        <w:div w:id="352070641">
          <w:marLeft w:val="0"/>
          <w:marRight w:val="0"/>
          <w:marTop w:val="0"/>
          <w:marBottom w:val="0"/>
          <w:divBdr>
            <w:top w:val="none" w:sz="0" w:space="0" w:color="auto"/>
            <w:left w:val="none" w:sz="0" w:space="0" w:color="auto"/>
            <w:bottom w:val="none" w:sz="0" w:space="0" w:color="auto"/>
            <w:right w:val="none" w:sz="0" w:space="0" w:color="auto"/>
          </w:divBdr>
          <w:divsChild>
            <w:div w:id="1680236635">
              <w:marLeft w:val="0"/>
              <w:marRight w:val="0"/>
              <w:marTop w:val="0"/>
              <w:marBottom w:val="0"/>
              <w:divBdr>
                <w:top w:val="none" w:sz="0" w:space="0" w:color="auto"/>
                <w:left w:val="none" w:sz="0" w:space="0" w:color="auto"/>
                <w:bottom w:val="none" w:sz="0" w:space="0" w:color="auto"/>
                <w:right w:val="none" w:sz="0" w:space="0" w:color="auto"/>
              </w:divBdr>
            </w:div>
          </w:divsChild>
        </w:div>
        <w:div w:id="405735457">
          <w:marLeft w:val="0"/>
          <w:marRight w:val="0"/>
          <w:marTop w:val="0"/>
          <w:marBottom w:val="0"/>
          <w:divBdr>
            <w:top w:val="none" w:sz="0" w:space="0" w:color="auto"/>
            <w:left w:val="none" w:sz="0" w:space="0" w:color="auto"/>
            <w:bottom w:val="none" w:sz="0" w:space="0" w:color="auto"/>
            <w:right w:val="none" w:sz="0" w:space="0" w:color="auto"/>
          </w:divBdr>
          <w:divsChild>
            <w:div w:id="2050373980">
              <w:marLeft w:val="0"/>
              <w:marRight w:val="0"/>
              <w:marTop w:val="0"/>
              <w:marBottom w:val="0"/>
              <w:divBdr>
                <w:top w:val="none" w:sz="0" w:space="0" w:color="auto"/>
                <w:left w:val="none" w:sz="0" w:space="0" w:color="auto"/>
                <w:bottom w:val="none" w:sz="0" w:space="0" w:color="auto"/>
                <w:right w:val="none" w:sz="0" w:space="0" w:color="auto"/>
              </w:divBdr>
            </w:div>
          </w:divsChild>
        </w:div>
        <w:div w:id="410978433">
          <w:marLeft w:val="0"/>
          <w:marRight w:val="0"/>
          <w:marTop w:val="0"/>
          <w:marBottom w:val="0"/>
          <w:divBdr>
            <w:top w:val="none" w:sz="0" w:space="0" w:color="auto"/>
            <w:left w:val="none" w:sz="0" w:space="0" w:color="auto"/>
            <w:bottom w:val="none" w:sz="0" w:space="0" w:color="auto"/>
            <w:right w:val="none" w:sz="0" w:space="0" w:color="auto"/>
          </w:divBdr>
          <w:divsChild>
            <w:div w:id="571742764">
              <w:marLeft w:val="0"/>
              <w:marRight w:val="0"/>
              <w:marTop w:val="0"/>
              <w:marBottom w:val="0"/>
              <w:divBdr>
                <w:top w:val="none" w:sz="0" w:space="0" w:color="auto"/>
                <w:left w:val="none" w:sz="0" w:space="0" w:color="auto"/>
                <w:bottom w:val="none" w:sz="0" w:space="0" w:color="auto"/>
                <w:right w:val="none" w:sz="0" w:space="0" w:color="auto"/>
              </w:divBdr>
            </w:div>
          </w:divsChild>
        </w:div>
        <w:div w:id="435953958">
          <w:marLeft w:val="0"/>
          <w:marRight w:val="0"/>
          <w:marTop w:val="0"/>
          <w:marBottom w:val="0"/>
          <w:divBdr>
            <w:top w:val="none" w:sz="0" w:space="0" w:color="auto"/>
            <w:left w:val="none" w:sz="0" w:space="0" w:color="auto"/>
            <w:bottom w:val="none" w:sz="0" w:space="0" w:color="auto"/>
            <w:right w:val="none" w:sz="0" w:space="0" w:color="auto"/>
          </w:divBdr>
          <w:divsChild>
            <w:div w:id="1386834228">
              <w:marLeft w:val="0"/>
              <w:marRight w:val="0"/>
              <w:marTop w:val="0"/>
              <w:marBottom w:val="0"/>
              <w:divBdr>
                <w:top w:val="none" w:sz="0" w:space="0" w:color="auto"/>
                <w:left w:val="none" w:sz="0" w:space="0" w:color="auto"/>
                <w:bottom w:val="none" w:sz="0" w:space="0" w:color="auto"/>
                <w:right w:val="none" w:sz="0" w:space="0" w:color="auto"/>
              </w:divBdr>
            </w:div>
          </w:divsChild>
        </w:div>
        <w:div w:id="440034102">
          <w:marLeft w:val="0"/>
          <w:marRight w:val="0"/>
          <w:marTop w:val="0"/>
          <w:marBottom w:val="0"/>
          <w:divBdr>
            <w:top w:val="none" w:sz="0" w:space="0" w:color="auto"/>
            <w:left w:val="none" w:sz="0" w:space="0" w:color="auto"/>
            <w:bottom w:val="none" w:sz="0" w:space="0" w:color="auto"/>
            <w:right w:val="none" w:sz="0" w:space="0" w:color="auto"/>
          </w:divBdr>
          <w:divsChild>
            <w:div w:id="1258171586">
              <w:marLeft w:val="0"/>
              <w:marRight w:val="0"/>
              <w:marTop w:val="0"/>
              <w:marBottom w:val="0"/>
              <w:divBdr>
                <w:top w:val="none" w:sz="0" w:space="0" w:color="auto"/>
                <w:left w:val="none" w:sz="0" w:space="0" w:color="auto"/>
                <w:bottom w:val="none" w:sz="0" w:space="0" w:color="auto"/>
                <w:right w:val="none" w:sz="0" w:space="0" w:color="auto"/>
              </w:divBdr>
            </w:div>
          </w:divsChild>
        </w:div>
        <w:div w:id="459108325">
          <w:marLeft w:val="0"/>
          <w:marRight w:val="0"/>
          <w:marTop w:val="0"/>
          <w:marBottom w:val="0"/>
          <w:divBdr>
            <w:top w:val="none" w:sz="0" w:space="0" w:color="auto"/>
            <w:left w:val="none" w:sz="0" w:space="0" w:color="auto"/>
            <w:bottom w:val="none" w:sz="0" w:space="0" w:color="auto"/>
            <w:right w:val="none" w:sz="0" w:space="0" w:color="auto"/>
          </w:divBdr>
          <w:divsChild>
            <w:div w:id="181239441">
              <w:marLeft w:val="0"/>
              <w:marRight w:val="0"/>
              <w:marTop w:val="0"/>
              <w:marBottom w:val="0"/>
              <w:divBdr>
                <w:top w:val="none" w:sz="0" w:space="0" w:color="auto"/>
                <w:left w:val="none" w:sz="0" w:space="0" w:color="auto"/>
                <w:bottom w:val="none" w:sz="0" w:space="0" w:color="auto"/>
                <w:right w:val="none" w:sz="0" w:space="0" w:color="auto"/>
              </w:divBdr>
            </w:div>
          </w:divsChild>
        </w:div>
        <w:div w:id="472648378">
          <w:marLeft w:val="0"/>
          <w:marRight w:val="0"/>
          <w:marTop w:val="0"/>
          <w:marBottom w:val="0"/>
          <w:divBdr>
            <w:top w:val="none" w:sz="0" w:space="0" w:color="auto"/>
            <w:left w:val="none" w:sz="0" w:space="0" w:color="auto"/>
            <w:bottom w:val="none" w:sz="0" w:space="0" w:color="auto"/>
            <w:right w:val="none" w:sz="0" w:space="0" w:color="auto"/>
          </w:divBdr>
          <w:divsChild>
            <w:div w:id="745225928">
              <w:marLeft w:val="0"/>
              <w:marRight w:val="0"/>
              <w:marTop w:val="0"/>
              <w:marBottom w:val="0"/>
              <w:divBdr>
                <w:top w:val="none" w:sz="0" w:space="0" w:color="auto"/>
                <w:left w:val="none" w:sz="0" w:space="0" w:color="auto"/>
                <w:bottom w:val="none" w:sz="0" w:space="0" w:color="auto"/>
                <w:right w:val="none" w:sz="0" w:space="0" w:color="auto"/>
              </w:divBdr>
            </w:div>
          </w:divsChild>
        </w:div>
        <w:div w:id="496581492">
          <w:marLeft w:val="0"/>
          <w:marRight w:val="0"/>
          <w:marTop w:val="0"/>
          <w:marBottom w:val="0"/>
          <w:divBdr>
            <w:top w:val="none" w:sz="0" w:space="0" w:color="auto"/>
            <w:left w:val="none" w:sz="0" w:space="0" w:color="auto"/>
            <w:bottom w:val="none" w:sz="0" w:space="0" w:color="auto"/>
            <w:right w:val="none" w:sz="0" w:space="0" w:color="auto"/>
          </w:divBdr>
          <w:divsChild>
            <w:div w:id="454712641">
              <w:marLeft w:val="0"/>
              <w:marRight w:val="0"/>
              <w:marTop w:val="0"/>
              <w:marBottom w:val="0"/>
              <w:divBdr>
                <w:top w:val="none" w:sz="0" w:space="0" w:color="auto"/>
                <w:left w:val="none" w:sz="0" w:space="0" w:color="auto"/>
                <w:bottom w:val="none" w:sz="0" w:space="0" w:color="auto"/>
                <w:right w:val="none" w:sz="0" w:space="0" w:color="auto"/>
              </w:divBdr>
            </w:div>
          </w:divsChild>
        </w:div>
        <w:div w:id="514031200">
          <w:marLeft w:val="0"/>
          <w:marRight w:val="0"/>
          <w:marTop w:val="0"/>
          <w:marBottom w:val="0"/>
          <w:divBdr>
            <w:top w:val="none" w:sz="0" w:space="0" w:color="auto"/>
            <w:left w:val="none" w:sz="0" w:space="0" w:color="auto"/>
            <w:bottom w:val="none" w:sz="0" w:space="0" w:color="auto"/>
            <w:right w:val="none" w:sz="0" w:space="0" w:color="auto"/>
          </w:divBdr>
          <w:divsChild>
            <w:div w:id="1366714466">
              <w:marLeft w:val="0"/>
              <w:marRight w:val="0"/>
              <w:marTop w:val="0"/>
              <w:marBottom w:val="0"/>
              <w:divBdr>
                <w:top w:val="none" w:sz="0" w:space="0" w:color="auto"/>
                <w:left w:val="none" w:sz="0" w:space="0" w:color="auto"/>
                <w:bottom w:val="none" w:sz="0" w:space="0" w:color="auto"/>
                <w:right w:val="none" w:sz="0" w:space="0" w:color="auto"/>
              </w:divBdr>
            </w:div>
          </w:divsChild>
        </w:div>
        <w:div w:id="514657882">
          <w:marLeft w:val="0"/>
          <w:marRight w:val="0"/>
          <w:marTop w:val="0"/>
          <w:marBottom w:val="0"/>
          <w:divBdr>
            <w:top w:val="none" w:sz="0" w:space="0" w:color="auto"/>
            <w:left w:val="none" w:sz="0" w:space="0" w:color="auto"/>
            <w:bottom w:val="none" w:sz="0" w:space="0" w:color="auto"/>
            <w:right w:val="none" w:sz="0" w:space="0" w:color="auto"/>
          </w:divBdr>
          <w:divsChild>
            <w:div w:id="1065033994">
              <w:marLeft w:val="0"/>
              <w:marRight w:val="0"/>
              <w:marTop w:val="0"/>
              <w:marBottom w:val="0"/>
              <w:divBdr>
                <w:top w:val="none" w:sz="0" w:space="0" w:color="auto"/>
                <w:left w:val="none" w:sz="0" w:space="0" w:color="auto"/>
                <w:bottom w:val="none" w:sz="0" w:space="0" w:color="auto"/>
                <w:right w:val="none" w:sz="0" w:space="0" w:color="auto"/>
              </w:divBdr>
            </w:div>
          </w:divsChild>
        </w:div>
        <w:div w:id="585111776">
          <w:marLeft w:val="0"/>
          <w:marRight w:val="0"/>
          <w:marTop w:val="0"/>
          <w:marBottom w:val="0"/>
          <w:divBdr>
            <w:top w:val="none" w:sz="0" w:space="0" w:color="auto"/>
            <w:left w:val="none" w:sz="0" w:space="0" w:color="auto"/>
            <w:bottom w:val="none" w:sz="0" w:space="0" w:color="auto"/>
            <w:right w:val="none" w:sz="0" w:space="0" w:color="auto"/>
          </w:divBdr>
          <w:divsChild>
            <w:div w:id="1826581009">
              <w:marLeft w:val="0"/>
              <w:marRight w:val="0"/>
              <w:marTop w:val="0"/>
              <w:marBottom w:val="0"/>
              <w:divBdr>
                <w:top w:val="none" w:sz="0" w:space="0" w:color="auto"/>
                <w:left w:val="none" w:sz="0" w:space="0" w:color="auto"/>
                <w:bottom w:val="none" w:sz="0" w:space="0" w:color="auto"/>
                <w:right w:val="none" w:sz="0" w:space="0" w:color="auto"/>
              </w:divBdr>
            </w:div>
          </w:divsChild>
        </w:div>
        <w:div w:id="585848326">
          <w:marLeft w:val="0"/>
          <w:marRight w:val="0"/>
          <w:marTop w:val="0"/>
          <w:marBottom w:val="0"/>
          <w:divBdr>
            <w:top w:val="none" w:sz="0" w:space="0" w:color="auto"/>
            <w:left w:val="none" w:sz="0" w:space="0" w:color="auto"/>
            <w:bottom w:val="none" w:sz="0" w:space="0" w:color="auto"/>
            <w:right w:val="none" w:sz="0" w:space="0" w:color="auto"/>
          </w:divBdr>
          <w:divsChild>
            <w:div w:id="271984620">
              <w:marLeft w:val="0"/>
              <w:marRight w:val="0"/>
              <w:marTop w:val="0"/>
              <w:marBottom w:val="0"/>
              <w:divBdr>
                <w:top w:val="none" w:sz="0" w:space="0" w:color="auto"/>
                <w:left w:val="none" w:sz="0" w:space="0" w:color="auto"/>
                <w:bottom w:val="none" w:sz="0" w:space="0" w:color="auto"/>
                <w:right w:val="none" w:sz="0" w:space="0" w:color="auto"/>
              </w:divBdr>
            </w:div>
          </w:divsChild>
        </w:div>
        <w:div w:id="617417782">
          <w:marLeft w:val="0"/>
          <w:marRight w:val="0"/>
          <w:marTop w:val="0"/>
          <w:marBottom w:val="0"/>
          <w:divBdr>
            <w:top w:val="none" w:sz="0" w:space="0" w:color="auto"/>
            <w:left w:val="none" w:sz="0" w:space="0" w:color="auto"/>
            <w:bottom w:val="none" w:sz="0" w:space="0" w:color="auto"/>
            <w:right w:val="none" w:sz="0" w:space="0" w:color="auto"/>
          </w:divBdr>
          <w:divsChild>
            <w:div w:id="864945790">
              <w:marLeft w:val="0"/>
              <w:marRight w:val="0"/>
              <w:marTop w:val="0"/>
              <w:marBottom w:val="0"/>
              <w:divBdr>
                <w:top w:val="none" w:sz="0" w:space="0" w:color="auto"/>
                <w:left w:val="none" w:sz="0" w:space="0" w:color="auto"/>
                <w:bottom w:val="none" w:sz="0" w:space="0" w:color="auto"/>
                <w:right w:val="none" w:sz="0" w:space="0" w:color="auto"/>
              </w:divBdr>
            </w:div>
          </w:divsChild>
        </w:div>
        <w:div w:id="627660006">
          <w:marLeft w:val="0"/>
          <w:marRight w:val="0"/>
          <w:marTop w:val="0"/>
          <w:marBottom w:val="0"/>
          <w:divBdr>
            <w:top w:val="none" w:sz="0" w:space="0" w:color="auto"/>
            <w:left w:val="none" w:sz="0" w:space="0" w:color="auto"/>
            <w:bottom w:val="none" w:sz="0" w:space="0" w:color="auto"/>
            <w:right w:val="none" w:sz="0" w:space="0" w:color="auto"/>
          </w:divBdr>
          <w:divsChild>
            <w:div w:id="362826114">
              <w:marLeft w:val="0"/>
              <w:marRight w:val="0"/>
              <w:marTop w:val="0"/>
              <w:marBottom w:val="0"/>
              <w:divBdr>
                <w:top w:val="none" w:sz="0" w:space="0" w:color="auto"/>
                <w:left w:val="none" w:sz="0" w:space="0" w:color="auto"/>
                <w:bottom w:val="none" w:sz="0" w:space="0" w:color="auto"/>
                <w:right w:val="none" w:sz="0" w:space="0" w:color="auto"/>
              </w:divBdr>
            </w:div>
          </w:divsChild>
        </w:div>
        <w:div w:id="642077366">
          <w:marLeft w:val="0"/>
          <w:marRight w:val="0"/>
          <w:marTop w:val="0"/>
          <w:marBottom w:val="0"/>
          <w:divBdr>
            <w:top w:val="none" w:sz="0" w:space="0" w:color="auto"/>
            <w:left w:val="none" w:sz="0" w:space="0" w:color="auto"/>
            <w:bottom w:val="none" w:sz="0" w:space="0" w:color="auto"/>
            <w:right w:val="none" w:sz="0" w:space="0" w:color="auto"/>
          </w:divBdr>
          <w:divsChild>
            <w:div w:id="1242636812">
              <w:marLeft w:val="0"/>
              <w:marRight w:val="0"/>
              <w:marTop w:val="0"/>
              <w:marBottom w:val="0"/>
              <w:divBdr>
                <w:top w:val="none" w:sz="0" w:space="0" w:color="auto"/>
                <w:left w:val="none" w:sz="0" w:space="0" w:color="auto"/>
                <w:bottom w:val="none" w:sz="0" w:space="0" w:color="auto"/>
                <w:right w:val="none" w:sz="0" w:space="0" w:color="auto"/>
              </w:divBdr>
            </w:div>
          </w:divsChild>
        </w:div>
        <w:div w:id="684748396">
          <w:marLeft w:val="0"/>
          <w:marRight w:val="0"/>
          <w:marTop w:val="0"/>
          <w:marBottom w:val="0"/>
          <w:divBdr>
            <w:top w:val="none" w:sz="0" w:space="0" w:color="auto"/>
            <w:left w:val="none" w:sz="0" w:space="0" w:color="auto"/>
            <w:bottom w:val="none" w:sz="0" w:space="0" w:color="auto"/>
            <w:right w:val="none" w:sz="0" w:space="0" w:color="auto"/>
          </w:divBdr>
          <w:divsChild>
            <w:div w:id="1717201385">
              <w:marLeft w:val="0"/>
              <w:marRight w:val="0"/>
              <w:marTop w:val="0"/>
              <w:marBottom w:val="0"/>
              <w:divBdr>
                <w:top w:val="none" w:sz="0" w:space="0" w:color="auto"/>
                <w:left w:val="none" w:sz="0" w:space="0" w:color="auto"/>
                <w:bottom w:val="none" w:sz="0" w:space="0" w:color="auto"/>
                <w:right w:val="none" w:sz="0" w:space="0" w:color="auto"/>
              </w:divBdr>
            </w:div>
          </w:divsChild>
        </w:div>
        <w:div w:id="685981295">
          <w:marLeft w:val="0"/>
          <w:marRight w:val="0"/>
          <w:marTop w:val="0"/>
          <w:marBottom w:val="0"/>
          <w:divBdr>
            <w:top w:val="none" w:sz="0" w:space="0" w:color="auto"/>
            <w:left w:val="none" w:sz="0" w:space="0" w:color="auto"/>
            <w:bottom w:val="none" w:sz="0" w:space="0" w:color="auto"/>
            <w:right w:val="none" w:sz="0" w:space="0" w:color="auto"/>
          </w:divBdr>
          <w:divsChild>
            <w:div w:id="1777167165">
              <w:marLeft w:val="0"/>
              <w:marRight w:val="0"/>
              <w:marTop w:val="0"/>
              <w:marBottom w:val="0"/>
              <w:divBdr>
                <w:top w:val="none" w:sz="0" w:space="0" w:color="auto"/>
                <w:left w:val="none" w:sz="0" w:space="0" w:color="auto"/>
                <w:bottom w:val="none" w:sz="0" w:space="0" w:color="auto"/>
                <w:right w:val="none" w:sz="0" w:space="0" w:color="auto"/>
              </w:divBdr>
            </w:div>
          </w:divsChild>
        </w:div>
        <w:div w:id="700519677">
          <w:marLeft w:val="0"/>
          <w:marRight w:val="0"/>
          <w:marTop w:val="0"/>
          <w:marBottom w:val="0"/>
          <w:divBdr>
            <w:top w:val="none" w:sz="0" w:space="0" w:color="auto"/>
            <w:left w:val="none" w:sz="0" w:space="0" w:color="auto"/>
            <w:bottom w:val="none" w:sz="0" w:space="0" w:color="auto"/>
            <w:right w:val="none" w:sz="0" w:space="0" w:color="auto"/>
          </w:divBdr>
          <w:divsChild>
            <w:div w:id="287930991">
              <w:marLeft w:val="0"/>
              <w:marRight w:val="0"/>
              <w:marTop w:val="0"/>
              <w:marBottom w:val="0"/>
              <w:divBdr>
                <w:top w:val="none" w:sz="0" w:space="0" w:color="auto"/>
                <w:left w:val="none" w:sz="0" w:space="0" w:color="auto"/>
                <w:bottom w:val="none" w:sz="0" w:space="0" w:color="auto"/>
                <w:right w:val="none" w:sz="0" w:space="0" w:color="auto"/>
              </w:divBdr>
            </w:div>
          </w:divsChild>
        </w:div>
        <w:div w:id="714623684">
          <w:marLeft w:val="0"/>
          <w:marRight w:val="0"/>
          <w:marTop w:val="0"/>
          <w:marBottom w:val="0"/>
          <w:divBdr>
            <w:top w:val="none" w:sz="0" w:space="0" w:color="auto"/>
            <w:left w:val="none" w:sz="0" w:space="0" w:color="auto"/>
            <w:bottom w:val="none" w:sz="0" w:space="0" w:color="auto"/>
            <w:right w:val="none" w:sz="0" w:space="0" w:color="auto"/>
          </w:divBdr>
          <w:divsChild>
            <w:div w:id="1588223110">
              <w:marLeft w:val="0"/>
              <w:marRight w:val="0"/>
              <w:marTop w:val="0"/>
              <w:marBottom w:val="0"/>
              <w:divBdr>
                <w:top w:val="none" w:sz="0" w:space="0" w:color="auto"/>
                <w:left w:val="none" w:sz="0" w:space="0" w:color="auto"/>
                <w:bottom w:val="none" w:sz="0" w:space="0" w:color="auto"/>
                <w:right w:val="none" w:sz="0" w:space="0" w:color="auto"/>
              </w:divBdr>
            </w:div>
          </w:divsChild>
        </w:div>
        <w:div w:id="745418470">
          <w:marLeft w:val="0"/>
          <w:marRight w:val="0"/>
          <w:marTop w:val="0"/>
          <w:marBottom w:val="0"/>
          <w:divBdr>
            <w:top w:val="none" w:sz="0" w:space="0" w:color="auto"/>
            <w:left w:val="none" w:sz="0" w:space="0" w:color="auto"/>
            <w:bottom w:val="none" w:sz="0" w:space="0" w:color="auto"/>
            <w:right w:val="none" w:sz="0" w:space="0" w:color="auto"/>
          </w:divBdr>
          <w:divsChild>
            <w:div w:id="702244555">
              <w:marLeft w:val="0"/>
              <w:marRight w:val="0"/>
              <w:marTop w:val="0"/>
              <w:marBottom w:val="0"/>
              <w:divBdr>
                <w:top w:val="none" w:sz="0" w:space="0" w:color="auto"/>
                <w:left w:val="none" w:sz="0" w:space="0" w:color="auto"/>
                <w:bottom w:val="none" w:sz="0" w:space="0" w:color="auto"/>
                <w:right w:val="none" w:sz="0" w:space="0" w:color="auto"/>
              </w:divBdr>
            </w:div>
          </w:divsChild>
        </w:div>
        <w:div w:id="746995669">
          <w:marLeft w:val="0"/>
          <w:marRight w:val="0"/>
          <w:marTop w:val="0"/>
          <w:marBottom w:val="0"/>
          <w:divBdr>
            <w:top w:val="none" w:sz="0" w:space="0" w:color="auto"/>
            <w:left w:val="none" w:sz="0" w:space="0" w:color="auto"/>
            <w:bottom w:val="none" w:sz="0" w:space="0" w:color="auto"/>
            <w:right w:val="none" w:sz="0" w:space="0" w:color="auto"/>
          </w:divBdr>
          <w:divsChild>
            <w:div w:id="726608927">
              <w:marLeft w:val="0"/>
              <w:marRight w:val="0"/>
              <w:marTop w:val="0"/>
              <w:marBottom w:val="0"/>
              <w:divBdr>
                <w:top w:val="none" w:sz="0" w:space="0" w:color="auto"/>
                <w:left w:val="none" w:sz="0" w:space="0" w:color="auto"/>
                <w:bottom w:val="none" w:sz="0" w:space="0" w:color="auto"/>
                <w:right w:val="none" w:sz="0" w:space="0" w:color="auto"/>
              </w:divBdr>
            </w:div>
          </w:divsChild>
        </w:div>
        <w:div w:id="752510124">
          <w:marLeft w:val="0"/>
          <w:marRight w:val="0"/>
          <w:marTop w:val="0"/>
          <w:marBottom w:val="0"/>
          <w:divBdr>
            <w:top w:val="none" w:sz="0" w:space="0" w:color="auto"/>
            <w:left w:val="none" w:sz="0" w:space="0" w:color="auto"/>
            <w:bottom w:val="none" w:sz="0" w:space="0" w:color="auto"/>
            <w:right w:val="none" w:sz="0" w:space="0" w:color="auto"/>
          </w:divBdr>
          <w:divsChild>
            <w:div w:id="1942177478">
              <w:marLeft w:val="0"/>
              <w:marRight w:val="0"/>
              <w:marTop w:val="0"/>
              <w:marBottom w:val="0"/>
              <w:divBdr>
                <w:top w:val="none" w:sz="0" w:space="0" w:color="auto"/>
                <w:left w:val="none" w:sz="0" w:space="0" w:color="auto"/>
                <w:bottom w:val="none" w:sz="0" w:space="0" w:color="auto"/>
                <w:right w:val="none" w:sz="0" w:space="0" w:color="auto"/>
              </w:divBdr>
            </w:div>
          </w:divsChild>
        </w:div>
        <w:div w:id="804662603">
          <w:marLeft w:val="0"/>
          <w:marRight w:val="0"/>
          <w:marTop w:val="0"/>
          <w:marBottom w:val="0"/>
          <w:divBdr>
            <w:top w:val="none" w:sz="0" w:space="0" w:color="auto"/>
            <w:left w:val="none" w:sz="0" w:space="0" w:color="auto"/>
            <w:bottom w:val="none" w:sz="0" w:space="0" w:color="auto"/>
            <w:right w:val="none" w:sz="0" w:space="0" w:color="auto"/>
          </w:divBdr>
          <w:divsChild>
            <w:div w:id="1585257692">
              <w:marLeft w:val="0"/>
              <w:marRight w:val="0"/>
              <w:marTop w:val="0"/>
              <w:marBottom w:val="0"/>
              <w:divBdr>
                <w:top w:val="none" w:sz="0" w:space="0" w:color="auto"/>
                <w:left w:val="none" w:sz="0" w:space="0" w:color="auto"/>
                <w:bottom w:val="none" w:sz="0" w:space="0" w:color="auto"/>
                <w:right w:val="none" w:sz="0" w:space="0" w:color="auto"/>
              </w:divBdr>
            </w:div>
          </w:divsChild>
        </w:div>
        <w:div w:id="829058842">
          <w:marLeft w:val="0"/>
          <w:marRight w:val="0"/>
          <w:marTop w:val="0"/>
          <w:marBottom w:val="0"/>
          <w:divBdr>
            <w:top w:val="none" w:sz="0" w:space="0" w:color="auto"/>
            <w:left w:val="none" w:sz="0" w:space="0" w:color="auto"/>
            <w:bottom w:val="none" w:sz="0" w:space="0" w:color="auto"/>
            <w:right w:val="none" w:sz="0" w:space="0" w:color="auto"/>
          </w:divBdr>
          <w:divsChild>
            <w:div w:id="452670619">
              <w:marLeft w:val="0"/>
              <w:marRight w:val="0"/>
              <w:marTop w:val="0"/>
              <w:marBottom w:val="0"/>
              <w:divBdr>
                <w:top w:val="none" w:sz="0" w:space="0" w:color="auto"/>
                <w:left w:val="none" w:sz="0" w:space="0" w:color="auto"/>
                <w:bottom w:val="none" w:sz="0" w:space="0" w:color="auto"/>
                <w:right w:val="none" w:sz="0" w:space="0" w:color="auto"/>
              </w:divBdr>
            </w:div>
          </w:divsChild>
        </w:div>
        <w:div w:id="860052151">
          <w:marLeft w:val="0"/>
          <w:marRight w:val="0"/>
          <w:marTop w:val="0"/>
          <w:marBottom w:val="0"/>
          <w:divBdr>
            <w:top w:val="none" w:sz="0" w:space="0" w:color="auto"/>
            <w:left w:val="none" w:sz="0" w:space="0" w:color="auto"/>
            <w:bottom w:val="none" w:sz="0" w:space="0" w:color="auto"/>
            <w:right w:val="none" w:sz="0" w:space="0" w:color="auto"/>
          </w:divBdr>
          <w:divsChild>
            <w:div w:id="1367943552">
              <w:marLeft w:val="0"/>
              <w:marRight w:val="0"/>
              <w:marTop w:val="0"/>
              <w:marBottom w:val="0"/>
              <w:divBdr>
                <w:top w:val="none" w:sz="0" w:space="0" w:color="auto"/>
                <w:left w:val="none" w:sz="0" w:space="0" w:color="auto"/>
                <w:bottom w:val="none" w:sz="0" w:space="0" w:color="auto"/>
                <w:right w:val="none" w:sz="0" w:space="0" w:color="auto"/>
              </w:divBdr>
            </w:div>
          </w:divsChild>
        </w:div>
        <w:div w:id="862742580">
          <w:marLeft w:val="0"/>
          <w:marRight w:val="0"/>
          <w:marTop w:val="0"/>
          <w:marBottom w:val="0"/>
          <w:divBdr>
            <w:top w:val="none" w:sz="0" w:space="0" w:color="auto"/>
            <w:left w:val="none" w:sz="0" w:space="0" w:color="auto"/>
            <w:bottom w:val="none" w:sz="0" w:space="0" w:color="auto"/>
            <w:right w:val="none" w:sz="0" w:space="0" w:color="auto"/>
          </w:divBdr>
          <w:divsChild>
            <w:div w:id="136921274">
              <w:marLeft w:val="0"/>
              <w:marRight w:val="0"/>
              <w:marTop w:val="0"/>
              <w:marBottom w:val="0"/>
              <w:divBdr>
                <w:top w:val="none" w:sz="0" w:space="0" w:color="auto"/>
                <w:left w:val="none" w:sz="0" w:space="0" w:color="auto"/>
                <w:bottom w:val="none" w:sz="0" w:space="0" w:color="auto"/>
                <w:right w:val="none" w:sz="0" w:space="0" w:color="auto"/>
              </w:divBdr>
            </w:div>
          </w:divsChild>
        </w:div>
        <w:div w:id="894895076">
          <w:marLeft w:val="0"/>
          <w:marRight w:val="0"/>
          <w:marTop w:val="0"/>
          <w:marBottom w:val="0"/>
          <w:divBdr>
            <w:top w:val="none" w:sz="0" w:space="0" w:color="auto"/>
            <w:left w:val="none" w:sz="0" w:space="0" w:color="auto"/>
            <w:bottom w:val="none" w:sz="0" w:space="0" w:color="auto"/>
            <w:right w:val="none" w:sz="0" w:space="0" w:color="auto"/>
          </w:divBdr>
          <w:divsChild>
            <w:div w:id="2051567542">
              <w:marLeft w:val="0"/>
              <w:marRight w:val="0"/>
              <w:marTop w:val="0"/>
              <w:marBottom w:val="0"/>
              <w:divBdr>
                <w:top w:val="none" w:sz="0" w:space="0" w:color="auto"/>
                <w:left w:val="none" w:sz="0" w:space="0" w:color="auto"/>
                <w:bottom w:val="none" w:sz="0" w:space="0" w:color="auto"/>
                <w:right w:val="none" w:sz="0" w:space="0" w:color="auto"/>
              </w:divBdr>
            </w:div>
          </w:divsChild>
        </w:div>
        <w:div w:id="933560947">
          <w:marLeft w:val="0"/>
          <w:marRight w:val="0"/>
          <w:marTop w:val="0"/>
          <w:marBottom w:val="0"/>
          <w:divBdr>
            <w:top w:val="none" w:sz="0" w:space="0" w:color="auto"/>
            <w:left w:val="none" w:sz="0" w:space="0" w:color="auto"/>
            <w:bottom w:val="none" w:sz="0" w:space="0" w:color="auto"/>
            <w:right w:val="none" w:sz="0" w:space="0" w:color="auto"/>
          </w:divBdr>
          <w:divsChild>
            <w:div w:id="661592090">
              <w:marLeft w:val="0"/>
              <w:marRight w:val="0"/>
              <w:marTop w:val="0"/>
              <w:marBottom w:val="0"/>
              <w:divBdr>
                <w:top w:val="none" w:sz="0" w:space="0" w:color="auto"/>
                <w:left w:val="none" w:sz="0" w:space="0" w:color="auto"/>
                <w:bottom w:val="none" w:sz="0" w:space="0" w:color="auto"/>
                <w:right w:val="none" w:sz="0" w:space="0" w:color="auto"/>
              </w:divBdr>
            </w:div>
          </w:divsChild>
        </w:div>
        <w:div w:id="937100538">
          <w:marLeft w:val="0"/>
          <w:marRight w:val="0"/>
          <w:marTop w:val="0"/>
          <w:marBottom w:val="0"/>
          <w:divBdr>
            <w:top w:val="none" w:sz="0" w:space="0" w:color="auto"/>
            <w:left w:val="none" w:sz="0" w:space="0" w:color="auto"/>
            <w:bottom w:val="none" w:sz="0" w:space="0" w:color="auto"/>
            <w:right w:val="none" w:sz="0" w:space="0" w:color="auto"/>
          </w:divBdr>
          <w:divsChild>
            <w:div w:id="1550410106">
              <w:marLeft w:val="0"/>
              <w:marRight w:val="0"/>
              <w:marTop w:val="0"/>
              <w:marBottom w:val="0"/>
              <w:divBdr>
                <w:top w:val="none" w:sz="0" w:space="0" w:color="auto"/>
                <w:left w:val="none" w:sz="0" w:space="0" w:color="auto"/>
                <w:bottom w:val="none" w:sz="0" w:space="0" w:color="auto"/>
                <w:right w:val="none" w:sz="0" w:space="0" w:color="auto"/>
              </w:divBdr>
            </w:div>
          </w:divsChild>
        </w:div>
        <w:div w:id="975525982">
          <w:marLeft w:val="0"/>
          <w:marRight w:val="0"/>
          <w:marTop w:val="0"/>
          <w:marBottom w:val="0"/>
          <w:divBdr>
            <w:top w:val="none" w:sz="0" w:space="0" w:color="auto"/>
            <w:left w:val="none" w:sz="0" w:space="0" w:color="auto"/>
            <w:bottom w:val="none" w:sz="0" w:space="0" w:color="auto"/>
            <w:right w:val="none" w:sz="0" w:space="0" w:color="auto"/>
          </w:divBdr>
          <w:divsChild>
            <w:div w:id="602493158">
              <w:marLeft w:val="0"/>
              <w:marRight w:val="0"/>
              <w:marTop w:val="0"/>
              <w:marBottom w:val="0"/>
              <w:divBdr>
                <w:top w:val="none" w:sz="0" w:space="0" w:color="auto"/>
                <w:left w:val="none" w:sz="0" w:space="0" w:color="auto"/>
                <w:bottom w:val="none" w:sz="0" w:space="0" w:color="auto"/>
                <w:right w:val="none" w:sz="0" w:space="0" w:color="auto"/>
              </w:divBdr>
            </w:div>
          </w:divsChild>
        </w:div>
        <w:div w:id="976952925">
          <w:marLeft w:val="0"/>
          <w:marRight w:val="0"/>
          <w:marTop w:val="0"/>
          <w:marBottom w:val="0"/>
          <w:divBdr>
            <w:top w:val="none" w:sz="0" w:space="0" w:color="auto"/>
            <w:left w:val="none" w:sz="0" w:space="0" w:color="auto"/>
            <w:bottom w:val="none" w:sz="0" w:space="0" w:color="auto"/>
            <w:right w:val="none" w:sz="0" w:space="0" w:color="auto"/>
          </w:divBdr>
          <w:divsChild>
            <w:div w:id="1883469747">
              <w:marLeft w:val="0"/>
              <w:marRight w:val="0"/>
              <w:marTop w:val="0"/>
              <w:marBottom w:val="0"/>
              <w:divBdr>
                <w:top w:val="none" w:sz="0" w:space="0" w:color="auto"/>
                <w:left w:val="none" w:sz="0" w:space="0" w:color="auto"/>
                <w:bottom w:val="none" w:sz="0" w:space="0" w:color="auto"/>
                <w:right w:val="none" w:sz="0" w:space="0" w:color="auto"/>
              </w:divBdr>
            </w:div>
          </w:divsChild>
        </w:div>
        <w:div w:id="977995305">
          <w:marLeft w:val="0"/>
          <w:marRight w:val="0"/>
          <w:marTop w:val="0"/>
          <w:marBottom w:val="0"/>
          <w:divBdr>
            <w:top w:val="none" w:sz="0" w:space="0" w:color="auto"/>
            <w:left w:val="none" w:sz="0" w:space="0" w:color="auto"/>
            <w:bottom w:val="none" w:sz="0" w:space="0" w:color="auto"/>
            <w:right w:val="none" w:sz="0" w:space="0" w:color="auto"/>
          </w:divBdr>
          <w:divsChild>
            <w:div w:id="1326279562">
              <w:marLeft w:val="0"/>
              <w:marRight w:val="0"/>
              <w:marTop w:val="0"/>
              <w:marBottom w:val="0"/>
              <w:divBdr>
                <w:top w:val="none" w:sz="0" w:space="0" w:color="auto"/>
                <w:left w:val="none" w:sz="0" w:space="0" w:color="auto"/>
                <w:bottom w:val="none" w:sz="0" w:space="0" w:color="auto"/>
                <w:right w:val="none" w:sz="0" w:space="0" w:color="auto"/>
              </w:divBdr>
            </w:div>
          </w:divsChild>
        </w:div>
        <w:div w:id="985285747">
          <w:marLeft w:val="0"/>
          <w:marRight w:val="0"/>
          <w:marTop w:val="0"/>
          <w:marBottom w:val="0"/>
          <w:divBdr>
            <w:top w:val="none" w:sz="0" w:space="0" w:color="auto"/>
            <w:left w:val="none" w:sz="0" w:space="0" w:color="auto"/>
            <w:bottom w:val="none" w:sz="0" w:space="0" w:color="auto"/>
            <w:right w:val="none" w:sz="0" w:space="0" w:color="auto"/>
          </w:divBdr>
          <w:divsChild>
            <w:div w:id="2065710329">
              <w:marLeft w:val="0"/>
              <w:marRight w:val="0"/>
              <w:marTop w:val="0"/>
              <w:marBottom w:val="0"/>
              <w:divBdr>
                <w:top w:val="none" w:sz="0" w:space="0" w:color="auto"/>
                <w:left w:val="none" w:sz="0" w:space="0" w:color="auto"/>
                <w:bottom w:val="none" w:sz="0" w:space="0" w:color="auto"/>
                <w:right w:val="none" w:sz="0" w:space="0" w:color="auto"/>
              </w:divBdr>
            </w:div>
          </w:divsChild>
        </w:div>
        <w:div w:id="993601865">
          <w:marLeft w:val="0"/>
          <w:marRight w:val="0"/>
          <w:marTop w:val="0"/>
          <w:marBottom w:val="0"/>
          <w:divBdr>
            <w:top w:val="none" w:sz="0" w:space="0" w:color="auto"/>
            <w:left w:val="none" w:sz="0" w:space="0" w:color="auto"/>
            <w:bottom w:val="none" w:sz="0" w:space="0" w:color="auto"/>
            <w:right w:val="none" w:sz="0" w:space="0" w:color="auto"/>
          </w:divBdr>
          <w:divsChild>
            <w:div w:id="1245336183">
              <w:marLeft w:val="0"/>
              <w:marRight w:val="0"/>
              <w:marTop w:val="0"/>
              <w:marBottom w:val="0"/>
              <w:divBdr>
                <w:top w:val="none" w:sz="0" w:space="0" w:color="auto"/>
                <w:left w:val="none" w:sz="0" w:space="0" w:color="auto"/>
                <w:bottom w:val="none" w:sz="0" w:space="0" w:color="auto"/>
                <w:right w:val="none" w:sz="0" w:space="0" w:color="auto"/>
              </w:divBdr>
            </w:div>
          </w:divsChild>
        </w:div>
        <w:div w:id="1045328554">
          <w:marLeft w:val="0"/>
          <w:marRight w:val="0"/>
          <w:marTop w:val="0"/>
          <w:marBottom w:val="0"/>
          <w:divBdr>
            <w:top w:val="none" w:sz="0" w:space="0" w:color="auto"/>
            <w:left w:val="none" w:sz="0" w:space="0" w:color="auto"/>
            <w:bottom w:val="none" w:sz="0" w:space="0" w:color="auto"/>
            <w:right w:val="none" w:sz="0" w:space="0" w:color="auto"/>
          </w:divBdr>
          <w:divsChild>
            <w:div w:id="1024668087">
              <w:marLeft w:val="0"/>
              <w:marRight w:val="0"/>
              <w:marTop w:val="0"/>
              <w:marBottom w:val="0"/>
              <w:divBdr>
                <w:top w:val="none" w:sz="0" w:space="0" w:color="auto"/>
                <w:left w:val="none" w:sz="0" w:space="0" w:color="auto"/>
                <w:bottom w:val="none" w:sz="0" w:space="0" w:color="auto"/>
                <w:right w:val="none" w:sz="0" w:space="0" w:color="auto"/>
              </w:divBdr>
            </w:div>
          </w:divsChild>
        </w:div>
        <w:div w:id="1045642945">
          <w:marLeft w:val="0"/>
          <w:marRight w:val="0"/>
          <w:marTop w:val="0"/>
          <w:marBottom w:val="0"/>
          <w:divBdr>
            <w:top w:val="none" w:sz="0" w:space="0" w:color="auto"/>
            <w:left w:val="none" w:sz="0" w:space="0" w:color="auto"/>
            <w:bottom w:val="none" w:sz="0" w:space="0" w:color="auto"/>
            <w:right w:val="none" w:sz="0" w:space="0" w:color="auto"/>
          </w:divBdr>
          <w:divsChild>
            <w:div w:id="1322587566">
              <w:marLeft w:val="0"/>
              <w:marRight w:val="0"/>
              <w:marTop w:val="0"/>
              <w:marBottom w:val="0"/>
              <w:divBdr>
                <w:top w:val="none" w:sz="0" w:space="0" w:color="auto"/>
                <w:left w:val="none" w:sz="0" w:space="0" w:color="auto"/>
                <w:bottom w:val="none" w:sz="0" w:space="0" w:color="auto"/>
                <w:right w:val="none" w:sz="0" w:space="0" w:color="auto"/>
              </w:divBdr>
            </w:div>
          </w:divsChild>
        </w:div>
        <w:div w:id="1078089571">
          <w:marLeft w:val="0"/>
          <w:marRight w:val="0"/>
          <w:marTop w:val="0"/>
          <w:marBottom w:val="0"/>
          <w:divBdr>
            <w:top w:val="none" w:sz="0" w:space="0" w:color="auto"/>
            <w:left w:val="none" w:sz="0" w:space="0" w:color="auto"/>
            <w:bottom w:val="none" w:sz="0" w:space="0" w:color="auto"/>
            <w:right w:val="none" w:sz="0" w:space="0" w:color="auto"/>
          </w:divBdr>
          <w:divsChild>
            <w:div w:id="162548926">
              <w:marLeft w:val="0"/>
              <w:marRight w:val="0"/>
              <w:marTop w:val="0"/>
              <w:marBottom w:val="0"/>
              <w:divBdr>
                <w:top w:val="none" w:sz="0" w:space="0" w:color="auto"/>
                <w:left w:val="none" w:sz="0" w:space="0" w:color="auto"/>
                <w:bottom w:val="none" w:sz="0" w:space="0" w:color="auto"/>
                <w:right w:val="none" w:sz="0" w:space="0" w:color="auto"/>
              </w:divBdr>
            </w:div>
          </w:divsChild>
        </w:div>
        <w:div w:id="1081096877">
          <w:marLeft w:val="0"/>
          <w:marRight w:val="0"/>
          <w:marTop w:val="0"/>
          <w:marBottom w:val="0"/>
          <w:divBdr>
            <w:top w:val="none" w:sz="0" w:space="0" w:color="auto"/>
            <w:left w:val="none" w:sz="0" w:space="0" w:color="auto"/>
            <w:bottom w:val="none" w:sz="0" w:space="0" w:color="auto"/>
            <w:right w:val="none" w:sz="0" w:space="0" w:color="auto"/>
          </w:divBdr>
          <w:divsChild>
            <w:div w:id="848566122">
              <w:marLeft w:val="0"/>
              <w:marRight w:val="0"/>
              <w:marTop w:val="0"/>
              <w:marBottom w:val="0"/>
              <w:divBdr>
                <w:top w:val="none" w:sz="0" w:space="0" w:color="auto"/>
                <w:left w:val="none" w:sz="0" w:space="0" w:color="auto"/>
                <w:bottom w:val="none" w:sz="0" w:space="0" w:color="auto"/>
                <w:right w:val="none" w:sz="0" w:space="0" w:color="auto"/>
              </w:divBdr>
            </w:div>
          </w:divsChild>
        </w:div>
        <w:div w:id="1089691858">
          <w:marLeft w:val="0"/>
          <w:marRight w:val="0"/>
          <w:marTop w:val="0"/>
          <w:marBottom w:val="0"/>
          <w:divBdr>
            <w:top w:val="none" w:sz="0" w:space="0" w:color="auto"/>
            <w:left w:val="none" w:sz="0" w:space="0" w:color="auto"/>
            <w:bottom w:val="none" w:sz="0" w:space="0" w:color="auto"/>
            <w:right w:val="none" w:sz="0" w:space="0" w:color="auto"/>
          </w:divBdr>
          <w:divsChild>
            <w:div w:id="829372188">
              <w:marLeft w:val="0"/>
              <w:marRight w:val="0"/>
              <w:marTop w:val="0"/>
              <w:marBottom w:val="0"/>
              <w:divBdr>
                <w:top w:val="none" w:sz="0" w:space="0" w:color="auto"/>
                <w:left w:val="none" w:sz="0" w:space="0" w:color="auto"/>
                <w:bottom w:val="none" w:sz="0" w:space="0" w:color="auto"/>
                <w:right w:val="none" w:sz="0" w:space="0" w:color="auto"/>
              </w:divBdr>
            </w:div>
          </w:divsChild>
        </w:div>
        <w:div w:id="1110049038">
          <w:marLeft w:val="0"/>
          <w:marRight w:val="0"/>
          <w:marTop w:val="0"/>
          <w:marBottom w:val="0"/>
          <w:divBdr>
            <w:top w:val="none" w:sz="0" w:space="0" w:color="auto"/>
            <w:left w:val="none" w:sz="0" w:space="0" w:color="auto"/>
            <w:bottom w:val="none" w:sz="0" w:space="0" w:color="auto"/>
            <w:right w:val="none" w:sz="0" w:space="0" w:color="auto"/>
          </w:divBdr>
          <w:divsChild>
            <w:div w:id="3559224">
              <w:marLeft w:val="0"/>
              <w:marRight w:val="0"/>
              <w:marTop w:val="0"/>
              <w:marBottom w:val="0"/>
              <w:divBdr>
                <w:top w:val="none" w:sz="0" w:space="0" w:color="auto"/>
                <w:left w:val="none" w:sz="0" w:space="0" w:color="auto"/>
                <w:bottom w:val="none" w:sz="0" w:space="0" w:color="auto"/>
                <w:right w:val="none" w:sz="0" w:space="0" w:color="auto"/>
              </w:divBdr>
            </w:div>
          </w:divsChild>
        </w:div>
        <w:div w:id="1157644777">
          <w:marLeft w:val="0"/>
          <w:marRight w:val="0"/>
          <w:marTop w:val="0"/>
          <w:marBottom w:val="0"/>
          <w:divBdr>
            <w:top w:val="none" w:sz="0" w:space="0" w:color="auto"/>
            <w:left w:val="none" w:sz="0" w:space="0" w:color="auto"/>
            <w:bottom w:val="none" w:sz="0" w:space="0" w:color="auto"/>
            <w:right w:val="none" w:sz="0" w:space="0" w:color="auto"/>
          </w:divBdr>
          <w:divsChild>
            <w:div w:id="1249391768">
              <w:marLeft w:val="0"/>
              <w:marRight w:val="0"/>
              <w:marTop w:val="0"/>
              <w:marBottom w:val="0"/>
              <w:divBdr>
                <w:top w:val="none" w:sz="0" w:space="0" w:color="auto"/>
                <w:left w:val="none" w:sz="0" w:space="0" w:color="auto"/>
                <w:bottom w:val="none" w:sz="0" w:space="0" w:color="auto"/>
                <w:right w:val="none" w:sz="0" w:space="0" w:color="auto"/>
              </w:divBdr>
            </w:div>
          </w:divsChild>
        </w:div>
        <w:div w:id="1215896184">
          <w:marLeft w:val="0"/>
          <w:marRight w:val="0"/>
          <w:marTop w:val="0"/>
          <w:marBottom w:val="0"/>
          <w:divBdr>
            <w:top w:val="none" w:sz="0" w:space="0" w:color="auto"/>
            <w:left w:val="none" w:sz="0" w:space="0" w:color="auto"/>
            <w:bottom w:val="none" w:sz="0" w:space="0" w:color="auto"/>
            <w:right w:val="none" w:sz="0" w:space="0" w:color="auto"/>
          </w:divBdr>
          <w:divsChild>
            <w:div w:id="1351445160">
              <w:marLeft w:val="0"/>
              <w:marRight w:val="0"/>
              <w:marTop w:val="0"/>
              <w:marBottom w:val="0"/>
              <w:divBdr>
                <w:top w:val="none" w:sz="0" w:space="0" w:color="auto"/>
                <w:left w:val="none" w:sz="0" w:space="0" w:color="auto"/>
                <w:bottom w:val="none" w:sz="0" w:space="0" w:color="auto"/>
                <w:right w:val="none" w:sz="0" w:space="0" w:color="auto"/>
              </w:divBdr>
            </w:div>
          </w:divsChild>
        </w:div>
        <w:div w:id="1275597145">
          <w:marLeft w:val="0"/>
          <w:marRight w:val="0"/>
          <w:marTop w:val="0"/>
          <w:marBottom w:val="0"/>
          <w:divBdr>
            <w:top w:val="none" w:sz="0" w:space="0" w:color="auto"/>
            <w:left w:val="none" w:sz="0" w:space="0" w:color="auto"/>
            <w:bottom w:val="none" w:sz="0" w:space="0" w:color="auto"/>
            <w:right w:val="none" w:sz="0" w:space="0" w:color="auto"/>
          </w:divBdr>
          <w:divsChild>
            <w:div w:id="779034975">
              <w:marLeft w:val="0"/>
              <w:marRight w:val="0"/>
              <w:marTop w:val="0"/>
              <w:marBottom w:val="0"/>
              <w:divBdr>
                <w:top w:val="none" w:sz="0" w:space="0" w:color="auto"/>
                <w:left w:val="none" w:sz="0" w:space="0" w:color="auto"/>
                <w:bottom w:val="none" w:sz="0" w:space="0" w:color="auto"/>
                <w:right w:val="none" w:sz="0" w:space="0" w:color="auto"/>
              </w:divBdr>
            </w:div>
          </w:divsChild>
        </w:div>
        <w:div w:id="1294023321">
          <w:marLeft w:val="0"/>
          <w:marRight w:val="0"/>
          <w:marTop w:val="0"/>
          <w:marBottom w:val="0"/>
          <w:divBdr>
            <w:top w:val="none" w:sz="0" w:space="0" w:color="auto"/>
            <w:left w:val="none" w:sz="0" w:space="0" w:color="auto"/>
            <w:bottom w:val="none" w:sz="0" w:space="0" w:color="auto"/>
            <w:right w:val="none" w:sz="0" w:space="0" w:color="auto"/>
          </w:divBdr>
          <w:divsChild>
            <w:div w:id="1203009673">
              <w:marLeft w:val="0"/>
              <w:marRight w:val="0"/>
              <w:marTop w:val="0"/>
              <w:marBottom w:val="0"/>
              <w:divBdr>
                <w:top w:val="none" w:sz="0" w:space="0" w:color="auto"/>
                <w:left w:val="none" w:sz="0" w:space="0" w:color="auto"/>
                <w:bottom w:val="none" w:sz="0" w:space="0" w:color="auto"/>
                <w:right w:val="none" w:sz="0" w:space="0" w:color="auto"/>
              </w:divBdr>
            </w:div>
          </w:divsChild>
        </w:div>
        <w:div w:id="1296257638">
          <w:marLeft w:val="0"/>
          <w:marRight w:val="0"/>
          <w:marTop w:val="0"/>
          <w:marBottom w:val="0"/>
          <w:divBdr>
            <w:top w:val="none" w:sz="0" w:space="0" w:color="auto"/>
            <w:left w:val="none" w:sz="0" w:space="0" w:color="auto"/>
            <w:bottom w:val="none" w:sz="0" w:space="0" w:color="auto"/>
            <w:right w:val="none" w:sz="0" w:space="0" w:color="auto"/>
          </w:divBdr>
          <w:divsChild>
            <w:div w:id="642855888">
              <w:marLeft w:val="0"/>
              <w:marRight w:val="0"/>
              <w:marTop w:val="0"/>
              <w:marBottom w:val="0"/>
              <w:divBdr>
                <w:top w:val="none" w:sz="0" w:space="0" w:color="auto"/>
                <w:left w:val="none" w:sz="0" w:space="0" w:color="auto"/>
                <w:bottom w:val="none" w:sz="0" w:space="0" w:color="auto"/>
                <w:right w:val="none" w:sz="0" w:space="0" w:color="auto"/>
              </w:divBdr>
            </w:div>
          </w:divsChild>
        </w:div>
        <w:div w:id="1308777082">
          <w:marLeft w:val="0"/>
          <w:marRight w:val="0"/>
          <w:marTop w:val="0"/>
          <w:marBottom w:val="0"/>
          <w:divBdr>
            <w:top w:val="none" w:sz="0" w:space="0" w:color="auto"/>
            <w:left w:val="none" w:sz="0" w:space="0" w:color="auto"/>
            <w:bottom w:val="none" w:sz="0" w:space="0" w:color="auto"/>
            <w:right w:val="none" w:sz="0" w:space="0" w:color="auto"/>
          </w:divBdr>
          <w:divsChild>
            <w:div w:id="821390395">
              <w:marLeft w:val="0"/>
              <w:marRight w:val="0"/>
              <w:marTop w:val="0"/>
              <w:marBottom w:val="0"/>
              <w:divBdr>
                <w:top w:val="none" w:sz="0" w:space="0" w:color="auto"/>
                <w:left w:val="none" w:sz="0" w:space="0" w:color="auto"/>
                <w:bottom w:val="none" w:sz="0" w:space="0" w:color="auto"/>
                <w:right w:val="none" w:sz="0" w:space="0" w:color="auto"/>
              </w:divBdr>
            </w:div>
          </w:divsChild>
        </w:div>
        <w:div w:id="1316031855">
          <w:marLeft w:val="0"/>
          <w:marRight w:val="0"/>
          <w:marTop w:val="0"/>
          <w:marBottom w:val="0"/>
          <w:divBdr>
            <w:top w:val="none" w:sz="0" w:space="0" w:color="auto"/>
            <w:left w:val="none" w:sz="0" w:space="0" w:color="auto"/>
            <w:bottom w:val="none" w:sz="0" w:space="0" w:color="auto"/>
            <w:right w:val="none" w:sz="0" w:space="0" w:color="auto"/>
          </w:divBdr>
          <w:divsChild>
            <w:div w:id="969093919">
              <w:marLeft w:val="0"/>
              <w:marRight w:val="0"/>
              <w:marTop w:val="0"/>
              <w:marBottom w:val="0"/>
              <w:divBdr>
                <w:top w:val="none" w:sz="0" w:space="0" w:color="auto"/>
                <w:left w:val="none" w:sz="0" w:space="0" w:color="auto"/>
                <w:bottom w:val="none" w:sz="0" w:space="0" w:color="auto"/>
                <w:right w:val="none" w:sz="0" w:space="0" w:color="auto"/>
              </w:divBdr>
            </w:div>
          </w:divsChild>
        </w:div>
        <w:div w:id="1335376276">
          <w:marLeft w:val="0"/>
          <w:marRight w:val="0"/>
          <w:marTop w:val="0"/>
          <w:marBottom w:val="0"/>
          <w:divBdr>
            <w:top w:val="none" w:sz="0" w:space="0" w:color="auto"/>
            <w:left w:val="none" w:sz="0" w:space="0" w:color="auto"/>
            <w:bottom w:val="none" w:sz="0" w:space="0" w:color="auto"/>
            <w:right w:val="none" w:sz="0" w:space="0" w:color="auto"/>
          </w:divBdr>
          <w:divsChild>
            <w:div w:id="1110205335">
              <w:marLeft w:val="0"/>
              <w:marRight w:val="0"/>
              <w:marTop w:val="0"/>
              <w:marBottom w:val="0"/>
              <w:divBdr>
                <w:top w:val="none" w:sz="0" w:space="0" w:color="auto"/>
                <w:left w:val="none" w:sz="0" w:space="0" w:color="auto"/>
                <w:bottom w:val="none" w:sz="0" w:space="0" w:color="auto"/>
                <w:right w:val="none" w:sz="0" w:space="0" w:color="auto"/>
              </w:divBdr>
            </w:div>
          </w:divsChild>
        </w:div>
        <w:div w:id="1374646855">
          <w:marLeft w:val="0"/>
          <w:marRight w:val="0"/>
          <w:marTop w:val="0"/>
          <w:marBottom w:val="0"/>
          <w:divBdr>
            <w:top w:val="none" w:sz="0" w:space="0" w:color="auto"/>
            <w:left w:val="none" w:sz="0" w:space="0" w:color="auto"/>
            <w:bottom w:val="none" w:sz="0" w:space="0" w:color="auto"/>
            <w:right w:val="none" w:sz="0" w:space="0" w:color="auto"/>
          </w:divBdr>
          <w:divsChild>
            <w:div w:id="1476949576">
              <w:marLeft w:val="0"/>
              <w:marRight w:val="0"/>
              <w:marTop w:val="0"/>
              <w:marBottom w:val="0"/>
              <w:divBdr>
                <w:top w:val="none" w:sz="0" w:space="0" w:color="auto"/>
                <w:left w:val="none" w:sz="0" w:space="0" w:color="auto"/>
                <w:bottom w:val="none" w:sz="0" w:space="0" w:color="auto"/>
                <w:right w:val="none" w:sz="0" w:space="0" w:color="auto"/>
              </w:divBdr>
            </w:div>
          </w:divsChild>
        </w:div>
        <w:div w:id="1384209774">
          <w:marLeft w:val="0"/>
          <w:marRight w:val="0"/>
          <w:marTop w:val="0"/>
          <w:marBottom w:val="0"/>
          <w:divBdr>
            <w:top w:val="none" w:sz="0" w:space="0" w:color="auto"/>
            <w:left w:val="none" w:sz="0" w:space="0" w:color="auto"/>
            <w:bottom w:val="none" w:sz="0" w:space="0" w:color="auto"/>
            <w:right w:val="none" w:sz="0" w:space="0" w:color="auto"/>
          </w:divBdr>
          <w:divsChild>
            <w:div w:id="223224970">
              <w:marLeft w:val="0"/>
              <w:marRight w:val="0"/>
              <w:marTop w:val="0"/>
              <w:marBottom w:val="0"/>
              <w:divBdr>
                <w:top w:val="none" w:sz="0" w:space="0" w:color="auto"/>
                <w:left w:val="none" w:sz="0" w:space="0" w:color="auto"/>
                <w:bottom w:val="none" w:sz="0" w:space="0" w:color="auto"/>
                <w:right w:val="none" w:sz="0" w:space="0" w:color="auto"/>
              </w:divBdr>
            </w:div>
          </w:divsChild>
        </w:div>
        <w:div w:id="1398088837">
          <w:marLeft w:val="0"/>
          <w:marRight w:val="0"/>
          <w:marTop w:val="0"/>
          <w:marBottom w:val="0"/>
          <w:divBdr>
            <w:top w:val="none" w:sz="0" w:space="0" w:color="auto"/>
            <w:left w:val="none" w:sz="0" w:space="0" w:color="auto"/>
            <w:bottom w:val="none" w:sz="0" w:space="0" w:color="auto"/>
            <w:right w:val="none" w:sz="0" w:space="0" w:color="auto"/>
          </w:divBdr>
          <w:divsChild>
            <w:div w:id="1302466983">
              <w:marLeft w:val="0"/>
              <w:marRight w:val="0"/>
              <w:marTop w:val="0"/>
              <w:marBottom w:val="0"/>
              <w:divBdr>
                <w:top w:val="none" w:sz="0" w:space="0" w:color="auto"/>
                <w:left w:val="none" w:sz="0" w:space="0" w:color="auto"/>
                <w:bottom w:val="none" w:sz="0" w:space="0" w:color="auto"/>
                <w:right w:val="none" w:sz="0" w:space="0" w:color="auto"/>
              </w:divBdr>
            </w:div>
          </w:divsChild>
        </w:div>
        <w:div w:id="1406680614">
          <w:marLeft w:val="0"/>
          <w:marRight w:val="0"/>
          <w:marTop w:val="0"/>
          <w:marBottom w:val="0"/>
          <w:divBdr>
            <w:top w:val="none" w:sz="0" w:space="0" w:color="auto"/>
            <w:left w:val="none" w:sz="0" w:space="0" w:color="auto"/>
            <w:bottom w:val="none" w:sz="0" w:space="0" w:color="auto"/>
            <w:right w:val="none" w:sz="0" w:space="0" w:color="auto"/>
          </w:divBdr>
          <w:divsChild>
            <w:div w:id="1391541221">
              <w:marLeft w:val="0"/>
              <w:marRight w:val="0"/>
              <w:marTop w:val="0"/>
              <w:marBottom w:val="0"/>
              <w:divBdr>
                <w:top w:val="none" w:sz="0" w:space="0" w:color="auto"/>
                <w:left w:val="none" w:sz="0" w:space="0" w:color="auto"/>
                <w:bottom w:val="none" w:sz="0" w:space="0" w:color="auto"/>
                <w:right w:val="none" w:sz="0" w:space="0" w:color="auto"/>
              </w:divBdr>
            </w:div>
          </w:divsChild>
        </w:div>
        <w:div w:id="1407531885">
          <w:marLeft w:val="0"/>
          <w:marRight w:val="0"/>
          <w:marTop w:val="0"/>
          <w:marBottom w:val="0"/>
          <w:divBdr>
            <w:top w:val="none" w:sz="0" w:space="0" w:color="auto"/>
            <w:left w:val="none" w:sz="0" w:space="0" w:color="auto"/>
            <w:bottom w:val="none" w:sz="0" w:space="0" w:color="auto"/>
            <w:right w:val="none" w:sz="0" w:space="0" w:color="auto"/>
          </w:divBdr>
          <w:divsChild>
            <w:div w:id="869220392">
              <w:marLeft w:val="0"/>
              <w:marRight w:val="0"/>
              <w:marTop w:val="0"/>
              <w:marBottom w:val="0"/>
              <w:divBdr>
                <w:top w:val="none" w:sz="0" w:space="0" w:color="auto"/>
                <w:left w:val="none" w:sz="0" w:space="0" w:color="auto"/>
                <w:bottom w:val="none" w:sz="0" w:space="0" w:color="auto"/>
                <w:right w:val="none" w:sz="0" w:space="0" w:color="auto"/>
              </w:divBdr>
            </w:div>
          </w:divsChild>
        </w:div>
        <w:div w:id="1410274110">
          <w:marLeft w:val="0"/>
          <w:marRight w:val="0"/>
          <w:marTop w:val="0"/>
          <w:marBottom w:val="0"/>
          <w:divBdr>
            <w:top w:val="none" w:sz="0" w:space="0" w:color="auto"/>
            <w:left w:val="none" w:sz="0" w:space="0" w:color="auto"/>
            <w:bottom w:val="none" w:sz="0" w:space="0" w:color="auto"/>
            <w:right w:val="none" w:sz="0" w:space="0" w:color="auto"/>
          </w:divBdr>
          <w:divsChild>
            <w:div w:id="1304001613">
              <w:marLeft w:val="0"/>
              <w:marRight w:val="0"/>
              <w:marTop w:val="0"/>
              <w:marBottom w:val="0"/>
              <w:divBdr>
                <w:top w:val="none" w:sz="0" w:space="0" w:color="auto"/>
                <w:left w:val="none" w:sz="0" w:space="0" w:color="auto"/>
                <w:bottom w:val="none" w:sz="0" w:space="0" w:color="auto"/>
                <w:right w:val="none" w:sz="0" w:space="0" w:color="auto"/>
              </w:divBdr>
            </w:div>
          </w:divsChild>
        </w:div>
        <w:div w:id="1436369188">
          <w:marLeft w:val="0"/>
          <w:marRight w:val="0"/>
          <w:marTop w:val="0"/>
          <w:marBottom w:val="0"/>
          <w:divBdr>
            <w:top w:val="none" w:sz="0" w:space="0" w:color="auto"/>
            <w:left w:val="none" w:sz="0" w:space="0" w:color="auto"/>
            <w:bottom w:val="none" w:sz="0" w:space="0" w:color="auto"/>
            <w:right w:val="none" w:sz="0" w:space="0" w:color="auto"/>
          </w:divBdr>
          <w:divsChild>
            <w:div w:id="480931186">
              <w:marLeft w:val="0"/>
              <w:marRight w:val="0"/>
              <w:marTop w:val="0"/>
              <w:marBottom w:val="0"/>
              <w:divBdr>
                <w:top w:val="none" w:sz="0" w:space="0" w:color="auto"/>
                <w:left w:val="none" w:sz="0" w:space="0" w:color="auto"/>
                <w:bottom w:val="none" w:sz="0" w:space="0" w:color="auto"/>
                <w:right w:val="none" w:sz="0" w:space="0" w:color="auto"/>
              </w:divBdr>
            </w:div>
          </w:divsChild>
        </w:div>
        <w:div w:id="1445272904">
          <w:marLeft w:val="0"/>
          <w:marRight w:val="0"/>
          <w:marTop w:val="0"/>
          <w:marBottom w:val="0"/>
          <w:divBdr>
            <w:top w:val="none" w:sz="0" w:space="0" w:color="auto"/>
            <w:left w:val="none" w:sz="0" w:space="0" w:color="auto"/>
            <w:bottom w:val="none" w:sz="0" w:space="0" w:color="auto"/>
            <w:right w:val="none" w:sz="0" w:space="0" w:color="auto"/>
          </w:divBdr>
          <w:divsChild>
            <w:div w:id="964964057">
              <w:marLeft w:val="0"/>
              <w:marRight w:val="0"/>
              <w:marTop w:val="0"/>
              <w:marBottom w:val="0"/>
              <w:divBdr>
                <w:top w:val="none" w:sz="0" w:space="0" w:color="auto"/>
                <w:left w:val="none" w:sz="0" w:space="0" w:color="auto"/>
                <w:bottom w:val="none" w:sz="0" w:space="0" w:color="auto"/>
                <w:right w:val="none" w:sz="0" w:space="0" w:color="auto"/>
              </w:divBdr>
            </w:div>
          </w:divsChild>
        </w:div>
        <w:div w:id="1492911635">
          <w:marLeft w:val="0"/>
          <w:marRight w:val="0"/>
          <w:marTop w:val="0"/>
          <w:marBottom w:val="0"/>
          <w:divBdr>
            <w:top w:val="none" w:sz="0" w:space="0" w:color="auto"/>
            <w:left w:val="none" w:sz="0" w:space="0" w:color="auto"/>
            <w:bottom w:val="none" w:sz="0" w:space="0" w:color="auto"/>
            <w:right w:val="none" w:sz="0" w:space="0" w:color="auto"/>
          </w:divBdr>
          <w:divsChild>
            <w:div w:id="345446417">
              <w:marLeft w:val="0"/>
              <w:marRight w:val="0"/>
              <w:marTop w:val="0"/>
              <w:marBottom w:val="0"/>
              <w:divBdr>
                <w:top w:val="none" w:sz="0" w:space="0" w:color="auto"/>
                <w:left w:val="none" w:sz="0" w:space="0" w:color="auto"/>
                <w:bottom w:val="none" w:sz="0" w:space="0" w:color="auto"/>
                <w:right w:val="none" w:sz="0" w:space="0" w:color="auto"/>
              </w:divBdr>
            </w:div>
          </w:divsChild>
        </w:div>
        <w:div w:id="1521970871">
          <w:marLeft w:val="0"/>
          <w:marRight w:val="0"/>
          <w:marTop w:val="0"/>
          <w:marBottom w:val="0"/>
          <w:divBdr>
            <w:top w:val="none" w:sz="0" w:space="0" w:color="auto"/>
            <w:left w:val="none" w:sz="0" w:space="0" w:color="auto"/>
            <w:bottom w:val="none" w:sz="0" w:space="0" w:color="auto"/>
            <w:right w:val="none" w:sz="0" w:space="0" w:color="auto"/>
          </w:divBdr>
          <w:divsChild>
            <w:div w:id="1937975091">
              <w:marLeft w:val="0"/>
              <w:marRight w:val="0"/>
              <w:marTop w:val="0"/>
              <w:marBottom w:val="0"/>
              <w:divBdr>
                <w:top w:val="none" w:sz="0" w:space="0" w:color="auto"/>
                <w:left w:val="none" w:sz="0" w:space="0" w:color="auto"/>
                <w:bottom w:val="none" w:sz="0" w:space="0" w:color="auto"/>
                <w:right w:val="none" w:sz="0" w:space="0" w:color="auto"/>
              </w:divBdr>
            </w:div>
          </w:divsChild>
        </w:div>
        <w:div w:id="1539582931">
          <w:marLeft w:val="0"/>
          <w:marRight w:val="0"/>
          <w:marTop w:val="0"/>
          <w:marBottom w:val="0"/>
          <w:divBdr>
            <w:top w:val="none" w:sz="0" w:space="0" w:color="auto"/>
            <w:left w:val="none" w:sz="0" w:space="0" w:color="auto"/>
            <w:bottom w:val="none" w:sz="0" w:space="0" w:color="auto"/>
            <w:right w:val="none" w:sz="0" w:space="0" w:color="auto"/>
          </w:divBdr>
          <w:divsChild>
            <w:div w:id="292104784">
              <w:marLeft w:val="0"/>
              <w:marRight w:val="0"/>
              <w:marTop w:val="0"/>
              <w:marBottom w:val="0"/>
              <w:divBdr>
                <w:top w:val="none" w:sz="0" w:space="0" w:color="auto"/>
                <w:left w:val="none" w:sz="0" w:space="0" w:color="auto"/>
                <w:bottom w:val="none" w:sz="0" w:space="0" w:color="auto"/>
                <w:right w:val="none" w:sz="0" w:space="0" w:color="auto"/>
              </w:divBdr>
            </w:div>
          </w:divsChild>
        </w:div>
        <w:div w:id="1555309968">
          <w:marLeft w:val="0"/>
          <w:marRight w:val="0"/>
          <w:marTop w:val="0"/>
          <w:marBottom w:val="0"/>
          <w:divBdr>
            <w:top w:val="none" w:sz="0" w:space="0" w:color="auto"/>
            <w:left w:val="none" w:sz="0" w:space="0" w:color="auto"/>
            <w:bottom w:val="none" w:sz="0" w:space="0" w:color="auto"/>
            <w:right w:val="none" w:sz="0" w:space="0" w:color="auto"/>
          </w:divBdr>
          <w:divsChild>
            <w:div w:id="1135218194">
              <w:marLeft w:val="0"/>
              <w:marRight w:val="0"/>
              <w:marTop w:val="0"/>
              <w:marBottom w:val="0"/>
              <w:divBdr>
                <w:top w:val="none" w:sz="0" w:space="0" w:color="auto"/>
                <w:left w:val="none" w:sz="0" w:space="0" w:color="auto"/>
                <w:bottom w:val="none" w:sz="0" w:space="0" w:color="auto"/>
                <w:right w:val="none" w:sz="0" w:space="0" w:color="auto"/>
              </w:divBdr>
            </w:div>
          </w:divsChild>
        </w:div>
        <w:div w:id="1627390204">
          <w:marLeft w:val="0"/>
          <w:marRight w:val="0"/>
          <w:marTop w:val="0"/>
          <w:marBottom w:val="0"/>
          <w:divBdr>
            <w:top w:val="none" w:sz="0" w:space="0" w:color="auto"/>
            <w:left w:val="none" w:sz="0" w:space="0" w:color="auto"/>
            <w:bottom w:val="none" w:sz="0" w:space="0" w:color="auto"/>
            <w:right w:val="none" w:sz="0" w:space="0" w:color="auto"/>
          </w:divBdr>
          <w:divsChild>
            <w:div w:id="1086732464">
              <w:marLeft w:val="0"/>
              <w:marRight w:val="0"/>
              <w:marTop w:val="0"/>
              <w:marBottom w:val="0"/>
              <w:divBdr>
                <w:top w:val="none" w:sz="0" w:space="0" w:color="auto"/>
                <w:left w:val="none" w:sz="0" w:space="0" w:color="auto"/>
                <w:bottom w:val="none" w:sz="0" w:space="0" w:color="auto"/>
                <w:right w:val="none" w:sz="0" w:space="0" w:color="auto"/>
              </w:divBdr>
            </w:div>
          </w:divsChild>
        </w:div>
        <w:div w:id="1663269885">
          <w:marLeft w:val="0"/>
          <w:marRight w:val="0"/>
          <w:marTop w:val="0"/>
          <w:marBottom w:val="0"/>
          <w:divBdr>
            <w:top w:val="none" w:sz="0" w:space="0" w:color="auto"/>
            <w:left w:val="none" w:sz="0" w:space="0" w:color="auto"/>
            <w:bottom w:val="none" w:sz="0" w:space="0" w:color="auto"/>
            <w:right w:val="none" w:sz="0" w:space="0" w:color="auto"/>
          </w:divBdr>
          <w:divsChild>
            <w:div w:id="105080645">
              <w:marLeft w:val="0"/>
              <w:marRight w:val="0"/>
              <w:marTop w:val="0"/>
              <w:marBottom w:val="0"/>
              <w:divBdr>
                <w:top w:val="none" w:sz="0" w:space="0" w:color="auto"/>
                <w:left w:val="none" w:sz="0" w:space="0" w:color="auto"/>
                <w:bottom w:val="none" w:sz="0" w:space="0" w:color="auto"/>
                <w:right w:val="none" w:sz="0" w:space="0" w:color="auto"/>
              </w:divBdr>
            </w:div>
          </w:divsChild>
        </w:div>
        <w:div w:id="1714693478">
          <w:marLeft w:val="0"/>
          <w:marRight w:val="0"/>
          <w:marTop w:val="0"/>
          <w:marBottom w:val="0"/>
          <w:divBdr>
            <w:top w:val="none" w:sz="0" w:space="0" w:color="auto"/>
            <w:left w:val="none" w:sz="0" w:space="0" w:color="auto"/>
            <w:bottom w:val="none" w:sz="0" w:space="0" w:color="auto"/>
            <w:right w:val="none" w:sz="0" w:space="0" w:color="auto"/>
          </w:divBdr>
          <w:divsChild>
            <w:div w:id="998119068">
              <w:marLeft w:val="0"/>
              <w:marRight w:val="0"/>
              <w:marTop w:val="0"/>
              <w:marBottom w:val="0"/>
              <w:divBdr>
                <w:top w:val="none" w:sz="0" w:space="0" w:color="auto"/>
                <w:left w:val="none" w:sz="0" w:space="0" w:color="auto"/>
                <w:bottom w:val="none" w:sz="0" w:space="0" w:color="auto"/>
                <w:right w:val="none" w:sz="0" w:space="0" w:color="auto"/>
              </w:divBdr>
            </w:div>
          </w:divsChild>
        </w:div>
        <w:div w:id="1724133486">
          <w:marLeft w:val="0"/>
          <w:marRight w:val="0"/>
          <w:marTop w:val="0"/>
          <w:marBottom w:val="0"/>
          <w:divBdr>
            <w:top w:val="none" w:sz="0" w:space="0" w:color="auto"/>
            <w:left w:val="none" w:sz="0" w:space="0" w:color="auto"/>
            <w:bottom w:val="none" w:sz="0" w:space="0" w:color="auto"/>
            <w:right w:val="none" w:sz="0" w:space="0" w:color="auto"/>
          </w:divBdr>
          <w:divsChild>
            <w:div w:id="6953071">
              <w:marLeft w:val="0"/>
              <w:marRight w:val="0"/>
              <w:marTop w:val="0"/>
              <w:marBottom w:val="0"/>
              <w:divBdr>
                <w:top w:val="none" w:sz="0" w:space="0" w:color="auto"/>
                <w:left w:val="none" w:sz="0" w:space="0" w:color="auto"/>
                <w:bottom w:val="none" w:sz="0" w:space="0" w:color="auto"/>
                <w:right w:val="none" w:sz="0" w:space="0" w:color="auto"/>
              </w:divBdr>
            </w:div>
          </w:divsChild>
        </w:div>
        <w:div w:id="1796211787">
          <w:marLeft w:val="0"/>
          <w:marRight w:val="0"/>
          <w:marTop w:val="0"/>
          <w:marBottom w:val="0"/>
          <w:divBdr>
            <w:top w:val="none" w:sz="0" w:space="0" w:color="auto"/>
            <w:left w:val="none" w:sz="0" w:space="0" w:color="auto"/>
            <w:bottom w:val="none" w:sz="0" w:space="0" w:color="auto"/>
            <w:right w:val="none" w:sz="0" w:space="0" w:color="auto"/>
          </w:divBdr>
          <w:divsChild>
            <w:div w:id="558054677">
              <w:marLeft w:val="0"/>
              <w:marRight w:val="0"/>
              <w:marTop w:val="0"/>
              <w:marBottom w:val="0"/>
              <w:divBdr>
                <w:top w:val="none" w:sz="0" w:space="0" w:color="auto"/>
                <w:left w:val="none" w:sz="0" w:space="0" w:color="auto"/>
                <w:bottom w:val="none" w:sz="0" w:space="0" w:color="auto"/>
                <w:right w:val="none" w:sz="0" w:space="0" w:color="auto"/>
              </w:divBdr>
            </w:div>
          </w:divsChild>
        </w:div>
        <w:div w:id="1804691851">
          <w:marLeft w:val="0"/>
          <w:marRight w:val="0"/>
          <w:marTop w:val="0"/>
          <w:marBottom w:val="0"/>
          <w:divBdr>
            <w:top w:val="none" w:sz="0" w:space="0" w:color="auto"/>
            <w:left w:val="none" w:sz="0" w:space="0" w:color="auto"/>
            <w:bottom w:val="none" w:sz="0" w:space="0" w:color="auto"/>
            <w:right w:val="none" w:sz="0" w:space="0" w:color="auto"/>
          </w:divBdr>
          <w:divsChild>
            <w:div w:id="2119446744">
              <w:marLeft w:val="0"/>
              <w:marRight w:val="0"/>
              <w:marTop w:val="0"/>
              <w:marBottom w:val="0"/>
              <w:divBdr>
                <w:top w:val="none" w:sz="0" w:space="0" w:color="auto"/>
                <w:left w:val="none" w:sz="0" w:space="0" w:color="auto"/>
                <w:bottom w:val="none" w:sz="0" w:space="0" w:color="auto"/>
                <w:right w:val="none" w:sz="0" w:space="0" w:color="auto"/>
              </w:divBdr>
            </w:div>
          </w:divsChild>
        </w:div>
        <w:div w:id="1837068059">
          <w:marLeft w:val="0"/>
          <w:marRight w:val="0"/>
          <w:marTop w:val="0"/>
          <w:marBottom w:val="0"/>
          <w:divBdr>
            <w:top w:val="none" w:sz="0" w:space="0" w:color="auto"/>
            <w:left w:val="none" w:sz="0" w:space="0" w:color="auto"/>
            <w:bottom w:val="none" w:sz="0" w:space="0" w:color="auto"/>
            <w:right w:val="none" w:sz="0" w:space="0" w:color="auto"/>
          </w:divBdr>
          <w:divsChild>
            <w:div w:id="1287128107">
              <w:marLeft w:val="0"/>
              <w:marRight w:val="0"/>
              <w:marTop w:val="0"/>
              <w:marBottom w:val="0"/>
              <w:divBdr>
                <w:top w:val="none" w:sz="0" w:space="0" w:color="auto"/>
                <w:left w:val="none" w:sz="0" w:space="0" w:color="auto"/>
                <w:bottom w:val="none" w:sz="0" w:space="0" w:color="auto"/>
                <w:right w:val="none" w:sz="0" w:space="0" w:color="auto"/>
              </w:divBdr>
            </w:div>
          </w:divsChild>
        </w:div>
        <w:div w:id="1886287118">
          <w:marLeft w:val="0"/>
          <w:marRight w:val="0"/>
          <w:marTop w:val="0"/>
          <w:marBottom w:val="0"/>
          <w:divBdr>
            <w:top w:val="none" w:sz="0" w:space="0" w:color="auto"/>
            <w:left w:val="none" w:sz="0" w:space="0" w:color="auto"/>
            <w:bottom w:val="none" w:sz="0" w:space="0" w:color="auto"/>
            <w:right w:val="none" w:sz="0" w:space="0" w:color="auto"/>
          </w:divBdr>
          <w:divsChild>
            <w:div w:id="417556664">
              <w:marLeft w:val="0"/>
              <w:marRight w:val="0"/>
              <w:marTop w:val="0"/>
              <w:marBottom w:val="0"/>
              <w:divBdr>
                <w:top w:val="none" w:sz="0" w:space="0" w:color="auto"/>
                <w:left w:val="none" w:sz="0" w:space="0" w:color="auto"/>
                <w:bottom w:val="none" w:sz="0" w:space="0" w:color="auto"/>
                <w:right w:val="none" w:sz="0" w:space="0" w:color="auto"/>
              </w:divBdr>
            </w:div>
          </w:divsChild>
        </w:div>
        <w:div w:id="1893416626">
          <w:marLeft w:val="0"/>
          <w:marRight w:val="0"/>
          <w:marTop w:val="0"/>
          <w:marBottom w:val="0"/>
          <w:divBdr>
            <w:top w:val="none" w:sz="0" w:space="0" w:color="auto"/>
            <w:left w:val="none" w:sz="0" w:space="0" w:color="auto"/>
            <w:bottom w:val="none" w:sz="0" w:space="0" w:color="auto"/>
            <w:right w:val="none" w:sz="0" w:space="0" w:color="auto"/>
          </w:divBdr>
          <w:divsChild>
            <w:div w:id="1193375405">
              <w:marLeft w:val="0"/>
              <w:marRight w:val="0"/>
              <w:marTop w:val="0"/>
              <w:marBottom w:val="0"/>
              <w:divBdr>
                <w:top w:val="none" w:sz="0" w:space="0" w:color="auto"/>
                <w:left w:val="none" w:sz="0" w:space="0" w:color="auto"/>
                <w:bottom w:val="none" w:sz="0" w:space="0" w:color="auto"/>
                <w:right w:val="none" w:sz="0" w:space="0" w:color="auto"/>
              </w:divBdr>
            </w:div>
          </w:divsChild>
        </w:div>
        <w:div w:id="1901482831">
          <w:marLeft w:val="0"/>
          <w:marRight w:val="0"/>
          <w:marTop w:val="0"/>
          <w:marBottom w:val="0"/>
          <w:divBdr>
            <w:top w:val="none" w:sz="0" w:space="0" w:color="auto"/>
            <w:left w:val="none" w:sz="0" w:space="0" w:color="auto"/>
            <w:bottom w:val="none" w:sz="0" w:space="0" w:color="auto"/>
            <w:right w:val="none" w:sz="0" w:space="0" w:color="auto"/>
          </w:divBdr>
          <w:divsChild>
            <w:div w:id="1258904839">
              <w:marLeft w:val="0"/>
              <w:marRight w:val="0"/>
              <w:marTop w:val="0"/>
              <w:marBottom w:val="0"/>
              <w:divBdr>
                <w:top w:val="none" w:sz="0" w:space="0" w:color="auto"/>
                <w:left w:val="none" w:sz="0" w:space="0" w:color="auto"/>
                <w:bottom w:val="none" w:sz="0" w:space="0" w:color="auto"/>
                <w:right w:val="none" w:sz="0" w:space="0" w:color="auto"/>
              </w:divBdr>
            </w:div>
          </w:divsChild>
        </w:div>
        <w:div w:id="1923490616">
          <w:marLeft w:val="0"/>
          <w:marRight w:val="0"/>
          <w:marTop w:val="0"/>
          <w:marBottom w:val="0"/>
          <w:divBdr>
            <w:top w:val="none" w:sz="0" w:space="0" w:color="auto"/>
            <w:left w:val="none" w:sz="0" w:space="0" w:color="auto"/>
            <w:bottom w:val="none" w:sz="0" w:space="0" w:color="auto"/>
            <w:right w:val="none" w:sz="0" w:space="0" w:color="auto"/>
          </w:divBdr>
          <w:divsChild>
            <w:div w:id="1156645204">
              <w:marLeft w:val="0"/>
              <w:marRight w:val="0"/>
              <w:marTop w:val="0"/>
              <w:marBottom w:val="0"/>
              <w:divBdr>
                <w:top w:val="none" w:sz="0" w:space="0" w:color="auto"/>
                <w:left w:val="none" w:sz="0" w:space="0" w:color="auto"/>
                <w:bottom w:val="none" w:sz="0" w:space="0" w:color="auto"/>
                <w:right w:val="none" w:sz="0" w:space="0" w:color="auto"/>
              </w:divBdr>
            </w:div>
          </w:divsChild>
        </w:div>
        <w:div w:id="1931229089">
          <w:marLeft w:val="0"/>
          <w:marRight w:val="0"/>
          <w:marTop w:val="0"/>
          <w:marBottom w:val="0"/>
          <w:divBdr>
            <w:top w:val="none" w:sz="0" w:space="0" w:color="auto"/>
            <w:left w:val="none" w:sz="0" w:space="0" w:color="auto"/>
            <w:bottom w:val="none" w:sz="0" w:space="0" w:color="auto"/>
            <w:right w:val="none" w:sz="0" w:space="0" w:color="auto"/>
          </w:divBdr>
          <w:divsChild>
            <w:div w:id="1028603674">
              <w:marLeft w:val="0"/>
              <w:marRight w:val="0"/>
              <w:marTop w:val="0"/>
              <w:marBottom w:val="0"/>
              <w:divBdr>
                <w:top w:val="none" w:sz="0" w:space="0" w:color="auto"/>
                <w:left w:val="none" w:sz="0" w:space="0" w:color="auto"/>
                <w:bottom w:val="none" w:sz="0" w:space="0" w:color="auto"/>
                <w:right w:val="none" w:sz="0" w:space="0" w:color="auto"/>
              </w:divBdr>
            </w:div>
          </w:divsChild>
        </w:div>
        <w:div w:id="1938781740">
          <w:marLeft w:val="0"/>
          <w:marRight w:val="0"/>
          <w:marTop w:val="0"/>
          <w:marBottom w:val="0"/>
          <w:divBdr>
            <w:top w:val="none" w:sz="0" w:space="0" w:color="auto"/>
            <w:left w:val="none" w:sz="0" w:space="0" w:color="auto"/>
            <w:bottom w:val="none" w:sz="0" w:space="0" w:color="auto"/>
            <w:right w:val="none" w:sz="0" w:space="0" w:color="auto"/>
          </w:divBdr>
          <w:divsChild>
            <w:div w:id="452284611">
              <w:marLeft w:val="0"/>
              <w:marRight w:val="0"/>
              <w:marTop w:val="0"/>
              <w:marBottom w:val="0"/>
              <w:divBdr>
                <w:top w:val="none" w:sz="0" w:space="0" w:color="auto"/>
                <w:left w:val="none" w:sz="0" w:space="0" w:color="auto"/>
                <w:bottom w:val="none" w:sz="0" w:space="0" w:color="auto"/>
                <w:right w:val="none" w:sz="0" w:space="0" w:color="auto"/>
              </w:divBdr>
            </w:div>
          </w:divsChild>
        </w:div>
        <w:div w:id="1965653306">
          <w:marLeft w:val="0"/>
          <w:marRight w:val="0"/>
          <w:marTop w:val="0"/>
          <w:marBottom w:val="0"/>
          <w:divBdr>
            <w:top w:val="none" w:sz="0" w:space="0" w:color="auto"/>
            <w:left w:val="none" w:sz="0" w:space="0" w:color="auto"/>
            <w:bottom w:val="none" w:sz="0" w:space="0" w:color="auto"/>
            <w:right w:val="none" w:sz="0" w:space="0" w:color="auto"/>
          </w:divBdr>
          <w:divsChild>
            <w:div w:id="604651154">
              <w:marLeft w:val="0"/>
              <w:marRight w:val="0"/>
              <w:marTop w:val="0"/>
              <w:marBottom w:val="0"/>
              <w:divBdr>
                <w:top w:val="none" w:sz="0" w:space="0" w:color="auto"/>
                <w:left w:val="none" w:sz="0" w:space="0" w:color="auto"/>
                <w:bottom w:val="none" w:sz="0" w:space="0" w:color="auto"/>
                <w:right w:val="none" w:sz="0" w:space="0" w:color="auto"/>
              </w:divBdr>
            </w:div>
          </w:divsChild>
        </w:div>
        <w:div w:id="2007783328">
          <w:marLeft w:val="0"/>
          <w:marRight w:val="0"/>
          <w:marTop w:val="0"/>
          <w:marBottom w:val="0"/>
          <w:divBdr>
            <w:top w:val="none" w:sz="0" w:space="0" w:color="auto"/>
            <w:left w:val="none" w:sz="0" w:space="0" w:color="auto"/>
            <w:bottom w:val="none" w:sz="0" w:space="0" w:color="auto"/>
            <w:right w:val="none" w:sz="0" w:space="0" w:color="auto"/>
          </w:divBdr>
          <w:divsChild>
            <w:div w:id="31226058">
              <w:marLeft w:val="0"/>
              <w:marRight w:val="0"/>
              <w:marTop w:val="0"/>
              <w:marBottom w:val="0"/>
              <w:divBdr>
                <w:top w:val="none" w:sz="0" w:space="0" w:color="auto"/>
                <w:left w:val="none" w:sz="0" w:space="0" w:color="auto"/>
                <w:bottom w:val="none" w:sz="0" w:space="0" w:color="auto"/>
                <w:right w:val="none" w:sz="0" w:space="0" w:color="auto"/>
              </w:divBdr>
            </w:div>
          </w:divsChild>
        </w:div>
        <w:div w:id="2015188205">
          <w:marLeft w:val="0"/>
          <w:marRight w:val="0"/>
          <w:marTop w:val="0"/>
          <w:marBottom w:val="0"/>
          <w:divBdr>
            <w:top w:val="none" w:sz="0" w:space="0" w:color="auto"/>
            <w:left w:val="none" w:sz="0" w:space="0" w:color="auto"/>
            <w:bottom w:val="none" w:sz="0" w:space="0" w:color="auto"/>
            <w:right w:val="none" w:sz="0" w:space="0" w:color="auto"/>
          </w:divBdr>
          <w:divsChild>
            <w:div w:id="2092892540">
              <w:marLeft w:val="0"/>
              <w:marRight w:val="0"/>
              <w:marTop w:val="0"/>
              <w:marBottom w:val="0"/>
              <w:divBdr>
                <w:top w:val="none" w:sz="0" w:space="0" w:color="auto"/>
                <w:left w:val="none" w:sz="0" w:space="0" w:color="auto"/>
                <w:bottom w:val="none" w:sz="0" w:space="0" w:color="auto"/>
                <w:right w:val="none" w:sz="0" w:space="0" w:color="auto"/>
              </w:divBdr>
            </w:div>
          </w:divsChild>
        </w:div>
        <w:div w:id="2026008776">
          <w:marLeft w:val="0"/>
          <w:marRight w:val="0"/>
          <w:marTop w:val="0"/>
          <w:marBottom w:val="0"/>
          <w:divBdr>
            <w:top w:val="none" w:sz="0" w:space="0" w:color="auto"/>
            <w:left w:val="none" w:sz="0" w:space="0" w:color="auto"/>
            <w:bottom w:val="none" w:sz="0" w:space="0" w:color="auto"/>
            <w:right w:val="none" w:sz="0" w:space="0" w:color="auto"/>
          </w:divBdr>
          <w:divsChild>
            <w:div w:id="1031688257">
              <w:marLeft w:val="0"/>
              <w:marRight w:val="0"/>
              <w:marTop w:val="0"/>
              <w:marBottom w:val="0"/>
              <w:divBdr>
                <w:top w:val="none" w:sz="0" w:space="0" w:color="auto"/>
                <w:left w:val="none" w:sz="0" w:space="0" w:color="auto"/>
                <w:bottom w:val="none" w:sz="0" w:space="0" w:color="auto"/>
                <w:right w:val="none" w:sz="0" w:space="0" w:color="auto"/>
              </w:divBdr>
            </w:div>
          </w:divsChild>
        </w:div>
        <w:div w:id="2046523175">
          <w:marLeft w:val="0"/>
          <w:marRight w:val="0"/>
          <w:marTop w:val="0"/>
          <w:marBottom w:val="0"/>
          <w:divBdr>
            <w:top w:val="none" w:sz="0" w:space="0" w:color="auto"/>
            <w:left w:val="none" w:sz="0" w:space="0" w:color="auto"/>
            <w:bottom w:val="none" w:sz="0" w:space="0" w:color="auto"/>
            <w:right w:val="none" w:sz="0" w:space="0" w:color="auto"/>
          </w:divBdr>
          <w:divsChild>
            <w:div w:id="1229001305">
              <w:marLeft w:val="0"/>
              <w:marRight w:val="0"/>
              <w:marTop w:val="0"/>
              <w:marBottom w:val="0"/>
              <w:divBdr>
                <w:top w:val="none" w:sz="0" w:space="0" w:color="auto"/>
                <w:left w:val="none" w:sz="0" w:space="0" w:color="auto"/>
                <w:bottom w:val="none" w:sz="0" w:space="0" w:color="auto"/>
                <w:right w:val="none" w:sz="0" w:space="0" w:color="auto"/>
              </w:divBdr>
            </w:div>
          </w:divsChild>
        </w:div>
        <w:div w:id="2055423793">
          <w:marLeft w:val="0"/>
          <w:marRight w:val="0"/>
          <w:marTop w:val="0"/>
          <w:marBottom w:val="0"/>
          <w:divBdr>
            <w:top w:val="none" w:sz="0" w:space="0" w:color="auto"/>
            <w:left w:val="none" w:sz="0" w:space="0" w:color="auto"/>
            <w:bottom w:val="none" w:sz="0" w:space="0" w:color="auto"/>
            <w:right w:val="none" w:sz="0" w:space="0" w:color="auto"/>
          </w:divBdr>
          <w:divsChild>
            <w:div w:id="2113931878">
              <w:marLeft w:val="0"/>
              <w:marRight w:val="0"/>
              <w:marTop w:val="0"/>
              <w:marBottom w:val="0"/>
              <w:divBdr>
                <w:top w:val="none" w:sz="0" w:space="0" w:color="auto"/>
                <w:left w:val="none" w:sz="0" w:space="0" w:color="auto"/>
                <w:bottom w:val="none" w:sz="0" w:space="0" w:color="auto"/>
                <w:right w:val="none" w:sz="0" w:space="0" w:color="auto"/>
              </w:divBdr>
            </w:div>
          </w:divsChild>
        </w:div>
        <w:div w:id="2091612970">
          <w:marLeft w:val="0"/>
          <w:marRight w:val="0"/>
          <w:marTop w:val="0"/>
          <w:marBottom w:val="0"/>
          <w:divBdr>
            <w:top w:val="none" w:sz="0" w:space="0" w:color="auto"/>
            <w:left w:val="none" w:sz="0" w:space="0" w:color="auto"/>
            <w:bottom w:val="none" w:sz="0" w:space="0" w:color="auto"/>
            <w:right w:val="none" w:sz="0" w:space="0" w:color="auto"/>
          </w:divBdr>
          <w:divsChild>
            <w:div w:id="1553689828">
              <w:marLeft w:val="0"/>
              <w:marRight w:val="0"/>
              <w:marTop w:val="0"/>
              <w:marBottom w:val="0"/>
              <w:divBdr>
                <w:top w:val="none" w:sz="0" w:space="0" w:color="auto"/>
                <w:left w:val="none" w:sz="0" w:space="0" w:color="auto"/>
                <w:bottom w:val="none" w:sz="0" w:space="0" w:color="auto"/>
                <w:right w:val="none" w:sz="0" w:space="0" w:color="auto"/>
              </w:divBdr>
            </w:div>
          </w:divsChild>
        </w:div>
        <w:div w:id="2108234968">
          <w:marLeft w:val="0"/>
          <w:marRight w:val="0"/>
          <w:marTop w:val="0"/>
          <w:marBottom w:val="0"/>
          <w:divBdr>
            <w:top w:val="none" w:sz="0" w:space="0" w:color="auto"/>
            <w:left w:val="none" w:sz="0" w:space="0" w:color="auto"/>
            <w:bottom w:val="none" w:sz="0" w:space="0" w:color="auto"/>
            <w:right w:val="none" w:sz="0" w:space="0" w:color="auto"/>
          </w:divBdr>
          <w:divsChild>
            <w:div w:id="1805155450">
              <w:marLeft w:val="0"/>
              <w:marRight w:val="0"/>
              <w:marTop w:val="0"/>
              <w:marBottom w:val="0"/>
              <w:divBdr>
                <w:top w:val="none" w:sz="0" w:space="0" w:color="auto"/>
                <w:left w:val="none" w:sz="0" w:space="0" w:color="auto"/>
                <w:bottom w:val="none" w:sz="0" w:space="0" w:color="auto"/>
                <w:right w:val="none" w:sz="0" w:space="0" w:color="auto"/>
              </w:divBdr>
            </w:div>
          </w:divsChild>
        </w:div>
        <w:div w:id="2134516963">
          <w:marLeft w:val="0"/>
          <w:marRight w:val="0"/>
          <w:marTop w:val="0"/>
          <w:marBottom w:val="0"/>
          <w:divBdr>
            <w:top w:val="none" w:sz="0" w:space="0" w:color="auto"/>
            <w:left w:val="none" w:sz="0" w:space="0" w:color="auto"/>
            <w:bottom w:val="none" w:sz="0" w:space="0" w:color="auto"/>
            <w:right w:val="none" w:sz="0" w:space="0" w:color="auto"/>
          </w:divBdr>
          <w:divsChild>
            <w:div w:id="1327900348">
              <w:marLeft w:val="0"/>
              <w:marRight w:val="0"/>
              <w:marTop w:val="0"/>
              <w:marBottom w:val="0"/>
              <w:divBdr>
                <w:top w:val="none" w:sz="0" w:space="0" w:color="auto"/>
                <w:left w:val="none" w:sz="0" w:space="0" w:color="auto"/>
                <w:bottom w:val="none" w:sz="0" w:space="0" w:color="auto"/>
                <w:right w:val="none" w:sz="0" w:space="0" w:color="auto"/>
              </w:divBdr>
            </w:div>
          </w:divsChild>
        </w:div>
        <w:div w:id="2140568517">
          <w:marLeft w:val="0"/>
          <w:marRight w:val="0"/>
          <w:marTop w:val="0"/>
          <w:marBottom w:val="0"/>
          <w:divBdr>
            <w:top w:val="none" w:sz="0" w:space="0" w:color="auto"/>
            <w:left w:val="none" w:sz="0" w:space="0" w:color="auto"/>
            <w:bottom w:val="none" w:sz="0" w:space="0" w:color="auto"/>
            <w:right w:val="none" w:sz="0" w:space="0" w:color="auto"/>
          </w:divBdr>
          <w:divsChild>
            <w:div w:id="1895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81384">
      <w:bodyDiv w:val="1"/>
      <w:marLeft w:val="0"/>
      <w:marRight w:val="0"/>
      <w:marTop w:val="0"/>
      <w:marBottom w:val="0"/>
      <w:divBdr>
        <w:top w:val="none" w:sz="0" w:space="0" w:color="auto"/>
        <w:left w:val="none" w:sz="0" w:space="0" w:color="auto"/>
        <w:bottom w:val="none" w:sz="0" w:space="0" w:color="auto"/>
        <w:right w:val="none" w:sz="0" w:space="0" w:color="auto"/>
      </w:divBdr>
    </w:div>
    <w:div w:id="1727217079">
      <w:bodyDiv w:val="1"/>
      <w:marLeft w:val="0"/>
      <w:marRight w:val="0"/>
      <w:marTop w:val="0"/>
      <w:marBottom w:val="0"/>
      <w:divBdr>
        <w:top w:val="none" w:sz="0" w:space="0" w:color="auto"/>
        <w:left w:val="none" w:sz="0" w:space="0" w:color="auto"/>
        <w:bottom w:val="none" w:sz="0" w:space="0" w:color="auto"/>
        <w:right w:val="none" w:sz="0" w:space="0" w:color="auto"/>
      </w:divBdr>
    </w:div>
    <w:div w:id="1746801718">
      <w:bodyDiv w:val="1"/>
      <w:marLeft w:val="0"/>
      <w:marRight w:val="0"/>
      <w:marTop w:val="0"/>
      <w:marBottom w:val="0"/>
      <w:divBdr>
        <w:top w:val="none" w:sz="0" w:space="0" w:color="auto"/>
        <w:left w:val="none" w:sz="0" w:space="0" w:color="auto"/>
        <w:bottom w:val="none" w:sz="0" w:space="0" w:color="auto"/>
        <w:right w:val="none" w:sz="0" w:space="0" w:color="auto"/>
      </w:divBdr>
    </w:div>
    <w:div w:id="1751929906">
      <w:bodyDiv w:val="1"/>
      <w:marLeft w:val="0"/>
      <w:marRight w:val="0"/>
      <w:marTop w:val="0"/>
      <w:marBottom w:val="0"/>
      <w:divBdr>
        <w:top w:val="none" w:sz="0" w:space="0" w:color="auto"/>
        <w:left w:val="none" w:sz="0" w:space="0" w:color="auto"/>
        <w:bottom w:val="none" w:sz="0" w:space="0" w:color="auto"/>
        <w:right w:val="none" w:sz="0" w:space="0" w:color="auto"/>
      </w:divBdr>
    </w:div>
    <w:div w:id="1753429420">
      <w:bodyDiv w:val="1"/>
      <w:marLeft w:val="0"/>
      <w:marRight w:val="0"/>
      <w:marTop w:val="0"/>
      <w:marBottom w:val="0"/>
      <w:divBdr>
        <w:top w:val="none" w:sz="0" w:space="0" w:color="auto"/>
        <w:left w:val="none" w:sz="0" w:space="0" w:color="auto"/>
        <w:bottom w:val="none" w:sz="0" w:space="0" w:color="auto"/>
        <w:right w:val="none" w:sz="0" w:space="0" w:color="auto"/>
      </w:divBdr>
    </w:div>
    <w:div w:id="1768235511">
      <w:bodyDiv w:val="1"/>
      <w:marLeft w:val="0"/>
      <w:marRight w:val="0"/>
      <w:marTop w:val="0"/>
      <w:marBottom w:val="0"/>
      <w:divBdr>
        <w:top w:val="none" w:sz="0" w:space="0" w:color="auto"/>
        <w:left w:val="none" w:sz="0" w:space="0" w:color="auto"/>
        <w:bottom w:val="none" w:sz="0" w:space="0" w:color="auto"/>
        <w:right w:val="none" w:sz="0" w:space="0" w:color="auto"/>
      </w:divBdr>
    </w:div>
    <w:div w:id="1838495289">
      <w:bodyDiv w:val="1"/>
      <w:marLeft w:val="0"/>
      <w:marRight w:val="0"/>
      <w:marTop w:val="0"/>
      <w:marBottom w:val="0"/>
      <w:divBdr>
        <w:top w:val="none" w:sz="0" w:space="0" w:color="auto"/>
        <w:left w:val="none" w:sz="0" w:space="0" w:color="auto"/>
        <w:bottom w:val="none" w:sz="0" w:space="0" w:color="auto"/>
        <w:right w:val="none" w:sz="0" w:space="0" w:color="auto"/>
      </w:divBdr>
    </w:div>
    <w:div w:id="1840847979">
      <w:bodyDiv w:val="1"/>
      <w:marLeft w:val="0"/>
      <w:marRight w:val="0"/>
      <w:marTop w:val="0"/>
      <w:marBottom w:val="0"/>
      <w:divBdr>
        <w:top w:val="none" w:sz="0" w:space="0" w:color="auto"/>
        <w:left w:val="none" w:sz="0" w:space="0" w:color="auto"/>
        <w:bottom w:val="none" w:sz="0" w:space="0" w:color="auto"/>
        <w:right w:val="none" w:sz="0" w:space="0" w:color="auto"/>
      </w:divBdr>
    </w:div>
    <w:div w:id="1853177659">
      <w:bodyDiv w:val="1"/>
      <w:marLeft w:val="0"/>
      <w:marRight w:val="0"/>
      <w:marTop w:val="0"/>
      <w:marBottom w:val="0"/>
      <w:divBdr>
        <w:top w:val="none" w:sz="0" w:space="0" w:color="auto"/>
        <w:left w:val="none" w:sz="0" w:space="0" w:color="auto"/>
        <w:bottom w:val="none" w:sz="0" w:space="0" w:color="auto"/>
        <w:right w:val="none" w:sz="0" w:space="0" w:color="auto"/>
      </w:divBdr>
    </w:div>
    <w:div w:id="1957447862">
      <w:bodyDiv w:val="1"/>
      <w:marLeft w:val="0"/>
      <w:marRight w:val="0"/>
      <w:marTop w:val="0"/>
      <w:marBottom w:val="0"/>
      <w:divBdr>
        <w:top w:val="none" w:sz="0" w:space="0" w:color="auto"/>
        <w:left w:val="none" w:sz="0" w:space="0" w:color="auto"/>
        <w:bottom w:val="none" w:sz="0" w:space="0" w:color="auto"/>
        <w:right w:val="none" w:sz="0" w:space="0" w:color="auto"/>
      </w:divBdr>
    </w:div>
    <w:div w:id="1970014033">
      <w:bodyDiv w:val="1"/>
      <w:marLeft w:val="0"/>
      <w:marRight w:val="0"/>
      <w:marTop w:val="0"/>
      <w:marBottom w:val="0"/>
      <w:divBdr>
        <w:top w:val="none" w:sz="0" w:space="0" w:color="auto"/>
        <w:left w:val="none" w:sz="0" w:space="0" w:color="auto"/>
        <w:bottom w:val="none" w:sz="0" w:space="0" w:color="auto"/>
        <w:right w:val="none" w:sz="0" w:space="0" w:color="auto"/>
      </w:divBdr>
    </w:div>
    <w:div w:id="1999185694">
      <w:bodyDiv w:val="1"/>
      <w:marLeft w:val="0"/>
      <w:marRight w:val="0"/>
      <w:marTop w:val="0"/>
      <w:marBottom w:val="0"/>
      <w:divBdr>
        <w:top w:val="none" w:sz="0" w:space="0" w:color="auto"/>
        <w:left w:val="none" w:sz="0" w:space="0" w:color="auto"/>
        <w:bottom w:val="none" w:sz="0" w:space="0" w:color="auto"/>
        <w:right w:val="none" w:sz="0" w:space="0" w:color="auto"/>
      </w:divBdr>
    </w:div>
    <w:div w:id="2006545607">
      <w:bodyDiv w:val="1"/>
      <w:marLeft w:val="0"/>
      <w:marRight w:val="0"/>
      <w:marTop w:val="0"/>
      <w:marBottom w:val="0"/>
      <w:divBdr>
        <w:top w:val="none" w:sz="0" w:space="0" w:color="auto"/>
        <w:left w:val="none" w:sz="0" w:space="0" w:color="auto"/>
        <w:bottom w:val="none" w:sz="0" w:space="0" w:color="auto"/>
        <w:right w:val="none" w:sz="0" w:space="0" w:color="auto"/>
      </w:divBdr>
    </w:div>
    <w:div w:id="2090996996">
      <w:bodyDiv w:val="1"/>
      <w:marLeft w:val="0"/>
      <w:marRight w:val="0"/>
      <w:marTop w:val="0"/>
      <w:marBottom w:val="0"/>
      <w:divBdr>
        <w:top w:val="none" w:sz="0" w:space="0" w:color="auto"/>
        <w:left w:val="none" w:sz="0" w:space="0" w:color="auto"/>
        <w:bottom w:val="none" w:sz="0" w:space="0" w:color="auto"/>
        <w:right w:val="none" w:sz="0" w:space="0" w:color="auto"/>
      </w:divBdr>
    </w:div>
    <w:div w:id="2127846930">
      <w:bodyDiv w:val="1"/>
      <w:marLeft w:val="0"/>
      <w:marRight w:val="0"/>
      <w:marTop w:val="0"/>
      <w:marBottom w:val="0"/>
      <w:divBdr>
        <w:top w:val="none" w:sz="0" w:space="0" w:color="auto"/>
        <w:left w:val="none" w:sz="0" w:space="0" w:color="auto"/>
        <w:bottom w:val="none" w:sz="0" w:space="0" w:color="auto"/>
        <w:right w:val="none" w:sz="0" w:space="0" w:color="auto"/>
      </w:divBdr>
    </w:div>
    <w:div w:id="21380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microsoft.com/en-us/azure/information-protection/deploy-aip-scanner" TargetMode="External"/><Relationship Id="rId117" Type="http://schemas.openxmlformats.org/officeDocument/2006/relationships/fontTable" Target="fontTable.xml"/><Relationship Id="rId21" Type="http://schemas.openxmlformats.org/officeDocument/2006/relationships/image" Target="media/image7.png"/><Relationship Id="rId42" Type="http://schemas.openxmlformats.org/officeDocument/2006/relationships/hyperlink" Target="https://docs.microsoft.com/en-us/azure/information-protection/deploy-aip-scanner-prereqs" TargetMode="External"/><Relationship Id="rId47" Type="http://schemas.openxmlformats.org/officeDocument/2006/relationships/hyperlink" Target="https://purview.microsoft.com/" TargetMode="External"/><Relationship Id="rId63" Type="http://schemas.openxmlformats.org/officeDocument/2006/relationships/hyperlink" Target="https://docs.microsoft.com/en-us/azure/information-protection/deploy-aip-scanner-prereqs" TargetMode="External"/><Relationship Id="rId68" Type="http://schemas.openxmlformats.org/officeDocument/2006/relationships/hyperlink" Target="https://docs.microsoft.com/en-us/azure/information-protection/deploy-aip-scanner-configure-install" TargetMode="External"/><Relationship Id="rId84" Type="http://schemas.openxmlformats.org/officeDocument/2006/relationships/image" Target="media/image23.png"/><Relationship Id="rId89" Type="http://schemas.openxmlformats.org/officeDocument/2006/relationships/hyperlink" Target="https://purview.microsoft.com/" TargetMode="External"/><Relationship Id="rId112" Type="http://schemas.openxmlformats.org/officeDocument/2006/relationships/header" Target="header2.xml"/><Relationship Id="rId16" Type="http://schemas.openxmlformats.org/officeDocument/2006/relationships/hyperlink" Target="https://learn.microsoft.com/en-us/azure/information-protection/requirements" TargetMode="External"/><Relationship Id="rId107" Type="http://schemas.openxmlformats.org/officeDocument/2006/relationships/image" Target="media/image39.png"/><Relationship Id="rId11" Type="http://schemas.openxmlformats.org/officeDocument/2006/relationships/image" Target="media/image1.png"/><Relationship Id="rId32" Type="http://schemas.openxmlformats.org/officeDocument/2006/relationships/hyperlink" Target="https://docs.microsoft.com/en-us/azure/information-protection/deploy-aip-scanner-configure-install" TargetMode="External"/><Relationship Id="rId37" Type="http://schemas.openxmlformats.org/officeDocument/2006/relationships/hyperlink" Target="https://docs.microsoft.com/en-us/windows/security/threat-protection/security-policy-settings/how-to-configure-security-policy-settings" TargetMode="External"/><Relationship Id="rId53" Type="http://schemas.openxmlformats.org/officeDocument/2006/relationships/hyperlink" Target="https://docs.microsoft.com/en-us/microsoft-365/compliance/sensitivity-labels?view=o365-worldwide" TargetMode="External"/><Relationship Id="rId58" Type="http://schemas.openxmlformats.org/officeDocument/2006/relationships/hyperlink" Target="https://docs.microsoft.com/en-us/azure/information-protection/deploy-aip-scanner-configure-install" TargetMode="External"/><Relationship Id="rId74" Type="http://schemas.openxmlformats.org/officeDocument/2006/relationships/image" Target="media/image17.png"/><Relationship Id="rId79" Type="http://schemas.openxmlformats.org/officeDocument/2006/relationships/hyperlink" Target="https://localhost" TargetMode="External"/><Relationship Id="rId102" Type="http://schemas.openxmlformats.org/officeDocument/2006/relationships/image" Target="media/image34.png"/><Relationship Id="rId5" Type="http://schemas.openxmlformats.org/officeDocument/2006/relationships/numbering" Target="numbering.xml"/><Relationship Id="rId90" Type="http://schemas.openxmlformats.org/officeDocument/2006/relationships/hyperlink" Target="https://learn.microsoft.com/en-us/powershell/module/purviewinformationprotection/set-scannerconfiguration?view=azureipps" TargetMode="External"/><Relationship Id="rId95" Type="http://schemas.openxmlformats.org/officeDocument/2006/relationships/image" Target="media/image30.png"/><Relationship Id="rId22" Type="http://schemas.openxmlformats.org/officeDocument/2006/relationships/hyperlink" Target="https://learn.microsoft.com/en-us/azure/information-protection/deploy-aip-scanner-configure-install?tabs=azure-portal-only" TargetMode="External"/><Relationship Id="rId27" Type="http://schemas.openxmlformats.org/officeDocument/2006/relationships/hyperlink" Target="https://docs.microsoft.com/en-us/microsoft-365/compliance/data-classification-activity-explorer?view=o365-worldwide" TargetMode="External"/><Relationship Id="rId43" Type="http://schemas.openxmlformats.org/officeDocument/2006/relationships/hyperlink" Target="https://learn.microsoft.com/en-us/azure/information-protection/deploy-aip-scanner-prereqs" TargetMode="External"/><Relationship Id="rId48" Type="http://schemas.openxmlformats.org/officeDocument/2006/relationships/hyperlink" Target="https://learn.microsoft.com/en-us/purview/migrate-sensitivity-label-scheme" TargetMode="External"/><Relationship Id="rId64" Type="http://schemas.openxmlformats.org/officeDocument/2006/relationships/hyperlink" Target="https://docs.microsoft.com/en-us/azure/information-protection/deploy-aip-scanner-prereqs" TargetMode="External"/><Relationship Id="rId69" Type="http://schemas.openxmlformats.org/officeDocument/2006/relationships/hyperlink" Target="https://learn.microsoft.com/en-us/azure/information-protection/deploy-aip-scanner-configure-install?tabs=azure-portal-only" TargetMode="External"/><Relationship Id="rId113" Type="http://schemas.openxmlformats.org/officeDocument/2006/relationships/footer" Target="footer1.xml"/><Relationship Id="rId118" Type="http://schemas.openxmlformats.org/officeDocument/2006/relationships/theme" Target="theme/theme1.xml"/><Relationship Id="rId80" Type="http://schemas.openxmlformats.org/officeDocument/2006/relationships/image" Target="media/image19.png"/><Relationship Id="rId85" Type="http://schemas.openxmlformats.org/officeDocument/2006/relationships/image" Target="media/image24.png"/><Relationship Id="rId12" Type="http://schemas.openxmlformats.org/officeDocument/2006/relationships/image" Target="media/image2.png"/><Relationship Id="rId17" Type="http://schemas.openxmlformats.org/officeDocument/2006/relationships/hyperlink" Target="https://learn.microsoft.com/en-us/purview/deploy-scanner-prereqs" TargetMode="External"/><Relationship Id="rId33" Type="http://schemas.openxmlformats.org/officeDocument/2006/relationships/image" Target="media/image11.png"/><Relationship Id="rId38" Type="http://schemas.openxmlformats.org/officeDocument/2006/relationships/hyperlink" Target="https://learn.microsoft.com/en-us/azure/information-protection/deploy-aip-scanner-prereqs" TargetMode="External"/><Relationship Id="rId59" Type="http://schemas.openxmlformats.org/officeDocument/2006/relationships/hyperlink" Target="https://docs.microsoft.com/en-us/azure/information-protection/deploy-aip-scanner-prereqs" TargetMode="External"/><Relationship Id="rId103" Type="http://schemas.openxmlformats.org/officeDocument/2006/relationships/image" Target="media/image35.png"/><Relationship Id="rId108" Type="http://schemas.openxmlformats.org/officeDocument/2006/relationships/hyperlink" Target="https://purview.microsoft.com/" TargetMode="External"/><Relationship Id="rId54" Type="http://schemas.openxmlformats.org/officeDocument/2006/relationships/hyperlink" Target="https://docs.microsoft.com/en-us/microsoft-365/compliance/get-started-with-sensitivity-labels?view=o365-worldwide" TargetMode="External"/><Relationship Id="rId70" Type="http://schemas.openxmlformats.org/officeDocument/2006/relationships/hyperlink" Target="https://purview.microsoft.com/" TargetMode="External"/><Relationship Id="rId75" Type="http://schemas.openxmlformats.org/officeDocument/2006/relationships/hyperlink" Target="https://docs.microsoft.com/en-us/azure/information-protection/deploy-aip-scanner-configure-install" TargetMode="External"/><Relationship Id="rId91" Type="http://schemas.openxmlformats.org/officeDocument/2006/relationships/hyperlink" Target="https://learn.microsoft.com/en-us/purview/deploy-scanner-manage" TargetMode="External"/><Relationship Id="rId96"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hyperlink" Target="https://docs.microsoft.com/en-us/microsoft-365/compliance/search-the-audit-log-in-security-and-compliance?view=o365-worldwide" TargetMode="External"/><Relationship Id="rId49" Type="http://schemas.openxmlformats.org/officeDocument/2006/relationships/image" Target="media/image12.png"/><Relationship Id="rId114"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docs.microsoft.com/en-us/azure/information-protection/deploy-aip-scanner-prereqs" TargetMode="External"/><Relationship Id="rId44" Type="http://schemas.openxmlformats.org/officeDocument/2006/relationships/hyperlink" Target="https://docs.microsoft.com/en-us/microsoft-365/compliance/sensitivity-labels?view=o365-worldwide" TargetMode="External"/><Relationship Id="rId52" Type="http://schemas.openxmlformats.org/officeDocument/2006/relationships/image" Target="media/image15.png"/><Relationship Id="rId60" Type="http://schemas.openxmlformats.org/officeDocument/2006/relationships/hyperlink" Target="https://docs.microsoft.com/en-us/azure/information-protection/deploy-aip-scanner-prereqs" TargetMode="External"/><Relationship Id="rId65" Type="http://schemas.openxmlformats.org/officeDocument/2006/relationships/hyperlink" Target="https://learn.microsoft.com/en-us/purview/deploy-scanner-prereqs" TargetMode="External"/><Relationship Id="rId73" Type="http://schemas.openxmlformats.org/officeDocument/2006/relationships/hyperlink" Target="https://docs.microsoft.com/en-us/powershell/scripting/getting-started/getting-started-with-windows-powershell?view=powershell-7" TargetMode="External"/><Relationship Id="rId78" Type="http://schemas.openxmlformats.org/officeDocument/2006/relationships/image" Target="media/image18.png"/><Relationship Id="rId81" Type="http://schemas.openxmlformats.org/officeDocument/2006/relationships/image" Target="media/image20.png"/><Relationship Id="rId86" Type="http://schemas.openxmlformats.org/officeDocument/2006/relationships/image" Target="media/image25.png"/><Relationship Id="rId94" Type="http://schemas.openxmlformats.org/officeDocument/2006/relationships/image" Target="media/image29.png"/><Relationship Id="rId99" Type="http://schemas.openxmlformats.org/officeDocument/2006/relationships/hyperlink" Target="https://purview.microsoft.com/" TargetMode="External"/><Relationship Id="rId101"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SCIEngagementsFeedback" TargetMode="External"/><Relationship Id="rId18" Type="http://schemas.openxmlformats.org/officeDocument/2006/relationships/hyperlink" Target="https://learn.microsoft.com/en-us/azure/information-protection/deploy-aip-scanner" TargetMode="External"/><Relationship Id="rId39" Type="http://schemas.openxmlformats.org/officeDocument/2006/relationships/hyperlink" Target="https://docs.microsoft.com/en-us/azure/information-protection/prepare" TargetMode="External"/><Relationship Id="rId109" Type="http://schemas.openxmlformats.org/officeDocument/2006/relationships/image" Target="media/image40.png"/><Relationship Id="rId34" Type="http://schemas.openxmlformats.org/officeDocument/2006/relationships/hyperlink" Target="https://docs.microsoft.com/en-us/azure/information-protection/deploy-aip-scanner" TargetMode="External"/><Relationship Id="rId50" Type="http://schemas.openxmlformats.org/officeDocument/2006/relationships/image" Target="media/image13.png"/><Relationship Id="rId55" Type="http://schemas.openxmlformats.org/officeDocument/2006/relationships/hyperlink" Target="https://docs.microsoft.com/en-us/microsoft-365/compliance/create-sensitivity-labels?view=o365-worldwide" TargetMode="External"/><Relationship Id="rId76" Type="http://schemas.openxmlformats.org/officeDocument/2006/relationships/hyperlink" Target="https://learn.microsoft.com/en-us/powershell/azure/aip/setup-information-protection-client-powershell?view=azureipps" TargetMode="External"/><Relationship Id="rId97" Type="http://schemas.openxmlformats.org/officeDocument/2006/relationships/hyperlink" Target="https://purview.microsoft.com/" TargetMode="External"/><Relationship Id="rId104" Type="http://schemas.openxmlformats.org/officeDocument/2006/relationships/image" Target="media/image36.png"/><Relationship Id="rId7" Type="http://schemas.openxmlformats.org/officeDocument/2006/relationships/settings" Target="settings.xml"/><Relationship Id="rId71" Type="http://schemas.openxmlformats.org/officeDocument/2006/relationships/hyperlink" Target="file://Server/Folder" TargetMode="External"/><Relationship Id="rId92" Type="http://schemas.openxmlformats.org/officeDocument/2006/relationships/hyperlink" Target="https://purview.microsoft.com/" TargetMode="External"/><Relationship Id="rId2" Type="http://schemas.openxmlformats.org/officeDocument/2006/relationships/customXml" Target="../customXml/item2.xml"/><Relationship Id="rId29" Type="http://schemas.openxmlformats.org/officeDocument/2006/relationships/hyperlink" Target="https://docs.microsoft.com/en-us/microsoft-365/compliance/data-classification-activity-explorer-available-events?view=o365-worldwide" TargetMode="External"/><Relationship Id="rId24" Type="http://schemas.openxmlformats.org/officeDocument/2006/relationships/image" Target="media/image9.svg"/><Relationship Id="rId40" Type="http://schemas.openxmlformats.org/officeDocument/2006/relationships/hyperlink" Target="https://docs.microsoft.com/en-us/azure/information-protection/deploy-aip-scanner-prereqs" TargetMode="External"/><Relationship Id="rId45" Type="http://schemas.openxmlformats.org/officeDocument/2006/relationships/hyperlink" Target="https://docs.microsoft.com/en-us/microsoft-365/compliance/get-started-with-sensitivity-labels?view=o365-worldwide" TargetMode="External"/><Relationship Id="rId66" Type="http://schemas.openxmlformats.org/officeDocument/2006/relationships/hyperlink" Target="https://learn.microsoft.com/en-us/azure/information-protection/deploy-aip-scanner" TargetMode="External"/><Relationship Id="rId87" Type="http://schemas.openxmlformats.org/officeDocument/2006/relationships/image" Target="media/image26.png"/><Relationship Id="rId110" Type="http://schemas.openxmlformats.org/officeDocument/2006/relationships/hyperlink" Target="https://portal.azure.com" TargetMode="External"/><Relationship Id="rId115" Type="http://schemas.openxmlformats.org/officeDocument/2006/relationships/header" Target="header3.xml"/><Relationship Id="rId61" Type="http://schemas.openxmlformats.org/officeDocument/2006/relationships/hyperlink" Target="https://learn.microsoft.com/en-us/purview/deploy-scanner-prereqs" TargetMode="External"/><Relationship Id="rId82" Type="http://schemas.openxmlformats.org/officeDocument/2006/relationships/image" Target="media/image21.png"/><Relationship Id="rId19" Type="http://schemas.openxmlformats.org/officeDocument/2006/relationships/image" Target="media/image5.png"/><Relationship Id="rId14" Type="http://schemas.openxmlformats.org/officeDocument/2006/relationships/image" Target="media/image3.png"/><Relationship Id="rId30" Type="http://schemas.openxmlformats.org/officeDocument/2006/relationships/hyperlink" Target="https://docs.microsoft.com/en-us/azure/information-protection/deploy-aip-scanner-prereqs" TargetMode="External"/><Relationship Id="rId35" Type="http://schemas.openxmlformats.org/officeDocument/2006/relationships/hyperlink" Target="https://docs.microsoft.com/en-us/azure/information-protection/deploy-aip-scanner-prereqs" TargetMode="External"/><Relationship Id="rId56" Type="http://schemas.openxmlformats.org/officeDocument/2006/relationships/hyperlink" Target="https://purview.microsoft.com/" TargetMode="External"/><Relationship Id="rId77" Type="http://schemas.openxmlformats.org/officeDocument/2006/relationships/hyperlink" Target="https://portal.azure.com" TargetMode="External"/><Relationship Id="rId100" Type="http://schemas.openxmlformats.org/officeDocument/2006/relationships/image" Target="media/image32.png"/><Relationship Id="rId105"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image" Target="media/image14.png"/><Relationship Id="rId72" Type="http://schemas.openxmlformats.org/officeDocument/2006/relationships/hyperlink" Target="https://docs.microsoft.com/en-us/azure/information-protection/deploy-aip-scanner-configure-install" TargetMode="External"/><Relationship Id="rId93" Type="http://schemas.openxmlformats.org/officeDocument/2006/relationships/image" Target="media/image28.png"/><Relationship Id="rId98" Type="http://schemas.openxmlformats.org/officeDocument/2006/relationships/hyperlink" Target="https://docs.microsoft.com/en-us/microsoft-365/compliance/data-classification-activity-explorer?view=o365-worldwide" TargetMode="Externa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hyperlink" Target="https://docs.microsoft.com/en-us/microsoft-365/compliance/create-sensitivity-labels?view=o365-worldwide" TargetMode="External"/><Relationship Id="rId67" Type="http://schemas.openxmlformats.org/officeDocument/2006/relationships/hyperlink" Target="https://www.microsoft.com/en-us/download/details.aspx?id=53018" TargetMode="External"/><Relationship Id="rId116" Type="http://schemas.openxmlformats.org/officeDocument/2006/relationships/footer" Target="footer3.xml"/><Relationship Id="rId20" Type="http://schemas.openxmlformats.org/officeDocument/2006/relationships/image" Target="media/image6.svg"/><Relationship Id="rId41" Type="http://schemas.openxmlformats.org/officeDocument/2006/relationships/hyperlink" Target="https://docs.microsoft.com/en-us/azure/information-protection/deploy-aip-scanner-prereqs" TargetMode="External"/><Relationship Id="rId62" Type="http://schemas.openxmlformats.org/officeDocument/2006/relationships/hyperlink" Target="https://docs.microsoft.com/en-us/azure/information-protection/deploy-aip-scanner-configure-install" TargetMode="External"/><Relationship Id="rId83" Type="http://schemas.openxmlformats.org/officeDocument/2006/relationships/image" Target="media/image22.png"/><Relationship Id="rId88" Type="http://schemas.openxmlformats.org/officeDocument/2006/relationships/image" Target="media/image27.png"/><Relationship Id="rId111" Type="http://schemas.openxmlformats.org/officeDocument/2006/relationships/header" Target="header1.xml"/><Relationship Id="rId15" Type="http://schemas.openxmlformats.org/officeDocument/2006/relationships/image" Target="media/image4.png"/><Relationship Id="rId36" Type="http://schemas.openxmlformats.org/officeDocument/2006/relationships/hyperlink" Target="https://docs.microsoft.com/en-us/windows/security/threat-protection/security-policy-settings/allow-log-on-locally" TargetMode="External"/><Relationship Id="rId57" Type="http://schemas.openxmlformats.org/officeDocument/2006/relationships/image" Target="media/image16.png"/><Relationship Id="rId106"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Custom 81">
      <a:dk1>
        <a:sysClr val="windowText" lastClr="000000"/>
      </a:dk1>
      <a:lt1>
        <a:sysClr val="window" lastClr="FFFFFF"/>
      </a:lt1>
      <a:dk2>
        <a:srgbClr val="44546A"/>
      </a:dk2>
      <a:lt2>
        <a:srgbClr val="FFFFFF"/>
      </a:lt2>
      <a:accent1>
        <a:srgbClr val="0078D4"/>
      </a:accent1>
      <a:accent2>
        <a:srgbClr val="ED7D31"/>
      </a:accent2>
      <a:accent3>
        <a:srgbClr val="737373"/>
      </a:accent3>
      <a:accent4>
        <a:srgbClr val="FFC000"/>
      </a:accent4>
      <a:accent5>
        <a:srgbClr val="5B9BD5"/>
      </a:accent5>
      <a:accent6>
        <a:srgbClr val="70AD47"/>
      </a:accent6>
      <a:hlink>
        <a:srgbClr val="0078D4"/>
      </a:hlink>
      <a:folHlink>
        <a:srgbClr val="0078D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62EA6D-831A-40A4-9CD9-B9372921F9E0}">
  <ds:schemaRefs>
    <ds:schemaRef ds:uri="http://schemas.openxmlformats.org/officeDocument/2006/bibliography"/>
  </ds:schemaRefs>
</ds:datastoreItem>
</file>

<file path=customXml/itemProps2.xml><?xml version="1.0" encoding="utf-8"?>
<ds:datastoreItem xmlns:ds="http://schemas.openxmlformats.org/officeDocument/2006/customXml" ds:itemID="{FAA0B4DE-415C-45DD-86A4-399C58AA1945}">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customXml/itemProps3.xml><?xml version="1.0" encoding="utf-8"?>
<ds:datastoreItem xmlns:ds="http://schemas.openxmlformats.org/officeDocument/2006/customXml" ds:itemID="{8FEEC82A-F385-4CDA-933A-8AB399004AA1}"/>
</file>

<file path=customXml/itemProps4.xml><?xml version="1.0" encoding="utf-8"?>
<ds:datastoreItem xmlns:ds="http://schemas.openxmlformats.org/officeDocument/2006/customXml" ds:itemID="{DDD8C3D6-EB21-42DE-86C3-52F96C947CAA}">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0</TotalTime>
  <Pages>12</Pages>
  <Words>10705</Words>
  <Characters>62095</Characters>
  <Application>Microsoft Office Word</Application>
  <DocSecurity>0</DocSecurity>
  <Lines>1478</Lines>
  <Paragraphs>1039</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71761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06-Module Delivery Guide-On premises</dc:subject>
  <dc:creator>Francois van Hemert</dc:creator>
  <cp:keywords/>
  <dc:description>v8.5 - January 2026</dc:description>
  <cp:lastModifiedBy>Francois van Hemert</cp:lastModifiedBy>
  <cp:revision>2</cp:revision>
  <dcterms:created xsi:type="dcterms:W3CDTF">2025-12-05T15:02:00Z</dcterms:created>
  <dcterms:modified xsi:type="dcterms:W3CDTF">2025-12-05T15:02:00Z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SetDate">
    <vt:lpwstr>2020-05-01T10:19:39.9414247Z</vt:lpwstr>
  </property>
  <property fmtid="{D5CDD505-2E9C-101B-9397-08002B2CF9AE}" pid="5" name="MSIP_Label_f42aa342-8706-4288-bd11-ebb85995028c_Name">
    <vt:lpwstr>General</vt:lpwstr>
  </property>
  <property fmtid="{D5CDD505-2E9C-101B-9397-08002B2CF9AE}" pid="6" name="MSIP_Label_f42aa342-8706-4288-bd11-ebb85995028c_ActionId">
    <vt:lpwstr>29b7748f-6218-46cd-8de7-3d96386862f3</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y fmtid="{D5CDD505-2E9C-101B-9397-08002B2CF9AE}" pid="9" name="ContentTypeId">
    <vt:lpwstr>0x0101004795DE1BA95F0F44928AD52CE26F3A81</vt:lpwstr>
  </property>
  <property fmtid="{D5CDD505-2E9C-101B-9397-08002B2CF9AE}" pid="10" name="MediaServiceImageTags">
    <vt:lpwstr/>
  </property>
  <property fmtid="{D5CDD505-2E9C-101B-9397-08002B2CF9AE}" pid="11" name="docLang">
    <vt:lpwstr>en</vt:lpwstr>
  </property>
</Properties>
</file>